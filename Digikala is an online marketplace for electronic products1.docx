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84A4A9F" w14:textId="77777777" w:rsidTr="004B7E44">
        <w:trPr>
          <w:trHeight w:val="2536"/>
        </w:trPr>
        <w:tc>
          <w:tcPr>
            <w:tcW w:w="8541" w:type="dxa"/>
            <w:tcBorders>
              <w:top w:val="nil"/>
              <w:left w:val="nil"/>
              <w:bottom w:val="nil"/>
              <w:right w:val="nil"/>
            </w:tcBorders>
          </w:tcPr>
          <w:p w14:paraId="22221532" w14:textId="77777777" w:rsidR="004B7E44" w:rsidRDefault="004B7E44" w:rsidP="004B7E44">
            <w:bookmarkStart w:id="0" w:name="_Hlk136464699"/>
            <w:bookmarkEnd w:id="0"/>
            <w:r>
              <w:rPr>
                <w:noProof/>
              </w:rPr>
              <mc:AlternateContent>
                <mc:Choice Requires="wps">
                  <w:drawing>
                    <wp:inline distT="0" distB="0" distL="0" distR="0" wp14:anchorId="4BE46A88" wp14:editId="22AE9702">
                      <wp:extent cx="5138670" cy="1280160"/>
                      <wp:effectExtent l="0" t="0" r="0" b="0"/>
                      <wp:docPr id="8" name="Text Box 8"/>
                      <wp:cNvGraphicFramePr/>
                      <a:graphic xmlns:a="http://schemas.openxmlformats.org/drawingml/2006/main">
                        <a:graphicData uri="http://schemas.microsoft.com/office/word/2010/wordprocessingShape">
                          <wps:wsp>
                            <wps:cNvSpPr txBox="1"/>
                            <wps:spPr>
                              <a:xfrm>
                                <a:off x="0" y="0"/>
                                <a:ext cx="5138670" cy="1280160"/>
                              </a:xfrm>
                              <a:prstGeom prst="rect">
                                <a:avLst/>
                              </a:prstGeom>
                              <a:noFill/>
                              <a:ln w="6350">
                                <a:noFill/>
                              </a:ln>
                            </wps:spPr>
                            <wps:txbx>
                              <w:txbxContent>
                                <w:p w14:paraId="04E40F1D" w14:textId="28937216" w:rsidR="00B634DE" w:rsidRPr="00B634DE" w:rsidRDefault="00B634DE" w:rsidP="004B7E44">
                                  <w:pPr>
                                    <w:pStyle w:val="Title"/>
                                    <w:rPr>
                                      <w:sz w:val="56"/>
                                      <w:szCs w:val="28"/>
                                      <w:rtl/>
                                    </w:rPr>
                                  </w:pPr>
                                  <w:r w:rsidRPr="00B634DE">
                                    <w:rPr>
                                      <w:sz w:val="56"/>
                                      <w:szCs w:val="28"/>
                                    </w:rPr>
                                    <w:t xml:space="preserve">Object-Oriented </w:t>
                                  </w:r>
                                </w:p>
                                <w:p w14:paraId="05046E97" w14:textId="3B8C892A" w:rsidR="004B7E44" w:rsidRPr="00314772" w:rsidRDefault="00B634DE" w:rsidP="004B7E44">
                                  <w:pPr>
                                    <w:pStyle w:val="Title"/>
                                    <w:rPr>
                                      <w:sz w:val="40"/>
                                      <w:szCs w:val="18"/>
                                    </w:rPr>
                                  </w:pPr>
                                  <w:r w:rsidRPr="00B634DE">
                                    <w:rPr>
                                      <w:sz w:val="56"/>
                                      <w:szCs w:val="28"/>
                                    </w:rPr>
                                    <w:t>E-commerce System for Digikala</w:t>
                                  </w:r>
                                  <w:r>
                                    <w:rPr>
                                      <w:rFonts w:hint="cs"/>
                                      <w:sz w:val="56"/>
                                      <w:szCs w:val="28"/>
                                      <w:rtl/>
                                    </w:rPr>
                                    <w:t xml:space="preserve"> </w:t>
                                  </w:r>
                                  <w:r w:rsidR="00314772" w:rsidRPr="00B634DE">
                                    <w:rPr>
                                      <w:sz w:val="56"/>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E46A88" id="_x0000_t202" coordsize="21600,21600" o:spt="202" path="m,l,21600r21600,l21600,xe">
                      <v:stroke joinstyle="miter"/>
                      <v:path gradientshapeok="t" o:connecttype="rect"/>
                    </v:shapetype>
                    <v:shape id="Text Box 8" o:spid="_x0000_s1026" type="#_x0000_t202" style="width:404.6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" filled="f" stroked="f" strokeweight=".5pt">
                      <v:textbox>
                        <w:txbxContent>
                          <w:p w14:paraId="04E40F1D" w14:textId="28937216" w:rsidR="00B634DE" w:rsidRPr="00B634DE" w:rsidRDefault="00B634DE" w:rsidP="004B7E44">
                            <w:pPr>
                              <w:pStyle w:val="Title"/>
                              <w:rPr>
                                <w:sz w:val="56"/>
                                <w:szCs w:val="28"/>
                                <w:rtl/>
                              </w:rPr>
                            </w:pPr>
                            <w:r w:rsidRPr="00B634DE">
                              <w:rPr>
                                <w:sz w:val="56"/>
                                <w:szCs w:val="28"/>
                              </w:rPr>
                              <w:t xml:space="preserve">Object-Oriented </w:t>
                            </w:r>
                          </w:p>
                          <w:p w14:paraId="05046E97" w14:textId="3B8C892A" w:rsidR="004B7E44" w:rsidRPr="00314772" w:rsidRDefault="00B634DE" w:rsidP="004B7E44">
                            <w:pPr>
                              <w:pStyle w:val="Title"/>
                              <w:rPr>
                                <w:sz w:val="40"/>
                                <w:szCs w:val="18"/>
                              </w:rPr>
                            </w:pPr>
                            <w:r w:rsidRPr="00B634DE">
                              <w:rPr>
                                <w:sz w:val="56"/>
                                <w:szCs w:val="28"/>
                              </w:rPr>
                              <w:t>E-commerce System for Digikala</w:t>
                            </w:r>
                            <w:r>
                              <w:rPr>
                                <w:rFonts w:hint="cs"/>
                                <w:sz w:val="56"/>
                                <w:szCs w:val="28"/>
                                <w:rtl/>
                              </w:rPr>
                              <w:t xml:space="preserve"> </w:t>
                            </w:r>
                            <w:r w:rsidR="00314772" w:rsidRPr="00B634DE">
                              <w:rPr>
                                <w:sz w:val="56"/>
                                <w:szCs w:val="28"/>
                              </w:rPr>
                              <w:t xml:space="preserve">: </w:t>
                            </w:r>
                          </w:p>
                        </w:txbxContent>
                      </v:textbox>
                      <w10:anchorlock/>
                    </v:shape>
                  </w:pict>
                </mc:Fallback>
              </mc:AlternateContent>
            </w:r>
          </w:p>
          <w:p w14:paraId="1093D1F8" w14:textId="59E1AA9D" w:rsidR="004B7E44" w:rsidRDefault="004B7E44" w:rsidP="004B7E44"/>
          <w:p w14:paraId="11EAD06B" w14:textId="77777777" w:rsidR="004B7E44" w:rsidRDefault="004B7E44" w:rsidP="004B7E44">
            <w:r>
              <w:rPr>
                <w:noProof/>
              </w:rPr>
              <mc:AlternateContent>
                <mc:Choice Requires="wps">
                  <w:drawing>
                    <wp:inline distT="0" distB="0" distL="0" distR="0" wp14:anchorId="33D1F53E" wp14:editId="0885A45F">
                      <wp:extent cx="5138670" cy="1828800"/>
                      <wp:effectExtent l="0" t="0" r="0" b="0"/>
                      <wp:docPr id="3" name="Text Box 3"/>
                      <wp:cNvGraphicFramePr/>
                      <a:graphic xmlns:a="http://schemas.openxmlformats.org/drawingml/2006/main">
                        <a:graphicData uri="http://schemas.microsoft.com/office/word/2010/wordprocessingShape">
                          <wps:wsp>
                            <wps:cNvSpPr txBox="1"/>
                            <wps:spPr>
                              <a:xfrm>
                                <a:off x="0" y="0"/>
                                <a:ext cx="5138670" cy="1828800"/>
                              </a:xfrm>
                              <a:prstGeom prst="rect">
                                <a:avLst/>
                              </a:prstGeom>
                              <a:noFill/>
                              <a:ln w="6350">
                                <a:noFill/>
                              </a:ln>
                            </wps:spPr>
                            <wps:txbx>
                              <w:txbxContent>
                                <w:p w14:paraId="7EAF9E2F" w14:textId="06172FD7" w:rsidR="004B7E44" w:rsidRPr="00B634DE" w:rsidRDefault="00B634DE" w:rsidP="004B7E44">
                                  <w:pPr>
                                    <w:pStyle w:val="Subtitle"/>
                                    <w:rPr>
                                      <w:sz w:val="200"/>
                                      <w:szCs w:val="40"/>
                                    </w:rPr>
                                  </w:pPr>
                                  <w:r w:rsidRPr="00B634DE">
                                    <w:rPr>
                                      <w:sz w:val="48"/>
                                    </w:rPr>
                                    <w:t>"Creating a Robust and Adaptable E-commerce System with Object-Oriented Architecture for Digikala"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D1F53E" id="Text Box 3" o:spid="_x0000_s1027" type="#_x0000_t202" style="width:404.6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" filled="f" stroked="f" strokeweight=".5pt">
                      <v:textbox>
                        <w:txbxContent>
                          <w:p w14:paraId="7EAF9E2F" w14:textId="06172FD7" w:rsidR="004B7E44" w:rsidRPr="00B634DE" w:rsidRDefault="00B634DE" w:rsidP="004B7E44">
                            <w:pPr>
                              <w:pStyle w:val="Subtitle"/>
                              <w:rPr>
                                <w:sz w:val="200"/>
                                <w:szCs w:val="40"/>
                              </w:rPr>
                            </w:pPr>
                            <w:r w:rsidRPr="00B634DE">
                              <w:rPr>
                                <w:sz w:val="48"/>
                              </w:rPr>
                              <w:t>"Creating a Robust and Adaptable E-commerce System with Object-Oriented Architecture for Digikala"</w:t>
                            </w:r>
                          </w:p>
                        </w:txbxContent>
                      </v:textbox>
                      <w10:anchorlock/>
                    </v:shape>
                  </w:pict>
                </mc:Fallback>
              </mc:AlternateContent>
            </w:r>
          </w:p>
        </w:tc>
      </w:tr>
      <w:tr w:rsidR="004B7E44" w14:paraId="08C8EC8D" w14:textId="77777777" w:rsidTr="004B7E44">
        <w:trPr>
          <w:trHeight w:val="3814"/>
        </w:trPr>
        <w:tc>
          <w:tcPr>
            <w:tcW w:w="8541" w:type="dxa"/>
            <w:tcBorders>
              <w:top w:val="nil"/>
              <w:left w:val="nil"/>
              <w:bottom w:val="nil"/>
              <w:right w:val="nil"/>
            </w:tcBorders>
            <w:vAlign w:val="bottom"/>
          </w:tcPr>
          <w:p w14:paraId="551DA6FA" w14:textId="5642649B" w:rsidR="004B7E44" w:rsidRDefault="00B634DE" w:rsidP="004B7E44">
            <w:pPr>
              <w:rPr>
                <w:noProof/>
              </w:rPr>
            </w:pPr>
            <w:r>
              <w:rPr>
                <w:noProof/>
              </w:rPr>
              <mc:AlternateContent>
                <mc:Choice Requires="wps">
                  <w:drawing>
                    <wp:inline distT="0" distB="0" distL="0" distR="0" wp14:anchorId="737BC77F" wp14:editId="354C3AC8">
                      <wp:extent cx="2823667" cy="790042"/>
                      <wp:effectExtent l="0" t="0" r="0" b="0"/>
                      <wp:docPr id="7" name="Text Box 7"/>
                      <wp:cNvGraphicFramePr/>
                      <a:graphic xmlns:a="http://schemas.openxmlformats.org/drawingml/2006/main">
                        <a:graphicData uri="http://schemas.microsoft.com/office/word/2010/wordprocessingShape">
                          <wps:wsp>
                            <wps:cNvSpPr txBox="1"/>
                            <wps:spPr>
                              <a:xfrm>
                                <a:off x="0" y="0"/>
                                <a:ext cx="2823667" cy="790042"/>
                              </a:xfrm>
                              <a:prstGeom prst="rect">
                                <a:avLst/>
                              </a:prstGeom>
                              <a:noFill/>
                              <a:ln w="6350">
                                <a:noFill/>
                              </a:ln>
                            </wps:spPr>
                            <wps:txbx>
                              <w:txbxContent>
                                <w:p w14:paraId="4991D8A2" w14:textId="77777777" w:rsidR="00B634DE" w:rsidRDefault="00B634DE" w:rsidP="00B634DE">
                                  <w:pPr>
                                    <w:pStyle w:val="Heading1"/>
                                  </w:pPr>
                                  <w:r>
                                    <w:t>Amirshayan Jalili</w:t>
                                  </w:r>
                                </w:p>
                                <w:p w14:paraId="7B30AD98" w14:textId="22E05F33" w:rsidR="00B634DE" w:rsidRPr="004B7E44" w:rsidRDefault="00B634DE" w:rsidP="00B634DE">
                                  <w:pPr>
                                    <w:pStyle w:val="Heading1"/>
                                  </w:pPr>
                                  <w:r>
                                    <w:t>Sun 13:30 to</w:t>
                                  </w:r>
                                  <w:r w:rsidR="004624D3">
                                    <w:rPr>
                                      <w:rFonts w:hint="cs"/>
                                      <w:rtl/>
                                    </w:rPr>
                                    <w:t xml:space="preserve"> </w:t>
                                  </w:r>
                                  <w:r>
                                    <w:t xml:space="preserve"> </w:t>
                                  </w:r>
                                  <w:r w:rsidR="004624D3" w:rsidRPr="004624D3">
                                    <w:rPr>
                                      <w:rFonts w:hint="cs"/>
                                      <w:szCs w:val="48"/>
                                      <w:rtl/>
                                    </w:rPr>
                                    <w:t>15</w:t>
                                  </w:r>
                                  <w:r>
                                    <w:t>:45</w:t>
                                  </w:r>
                                </w:p>
                                <w:p w14:paraId="15808BE5" w14:textId="77777777" w:rsidR="00B634DE" w:rsidRPr="004B7E44" w:rsidRDefault="00B634DE" w:rsidP="00B634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7BC77F" id="Text Box 7" o:spid="_x0000_s1028" type="#_x0000_t202" style="width:222.3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" filled="f" stroked="f" strokeweight=".5pt">
                      <v:textbox>
                        <w:txbxContent>
                          <w:p w14:paraId="4991D8A2" w14:textId="77777777" w:rsidR="00B634DE" w:rsidRDefault="00B634DE" w:rsidP="00B634DE">
                            <w:pPr>
                              <w:pStyle w:val="Heading1"/>
                            </w:pPr>
                            <w:r>
                              <w:t>Amirshayan Jalili</w:t>
                            </w:r>
                          </w:p>
                          <w:p w14:paraId="7B30AD98" w14:textId="22E05F33" w:rsidR="00B634DE" w:rsidRPr="004B7E44" w:rsidRDefault="00B634DE" w:rsidP="00B634DE">
                            <w:pPr>
                              <w:pStyle w:val="Heading1"/>
                            </w:pPr>
                            <w:r>
                              <w:t>Sun 13:30 to</w:t>
                            </w:r>
                            <w:r w:rsidR="004624D3">
                              <w:rPr>
                                <w:rFonts w:hint="cs"/>
                                <w:rtl/>
                              </w:rPr>
                              <w:t xml:space="preserve"> </w:t>
                            </w:r>
                            <w:r>
                              <w:t xml:space="preserve"> </w:t>
                            </w:r>
                            <w:r w:rsidR="004624D3" w:rsidRPr="004624D3">
                              <w:rPr>
                                <w:rFonts w:hint="cs"/>
                                <w:szCs w:val="48"/>
                                <w:rtl/>
                              </w:rPr>
                              <w:t>15</w:t>
                            </w:r>
                            <w:r>
                              <w:t>:45</w:t>
                            </w:r>
                          </w:p>
                          <w:p w14:paraId="15808BE5" w14:textId="77777777" w:rsidR="00B634DE" w:rsidRPr="004B7E44" w:rsidRDefault="00B634DE" w:rsidP="00B634DE"/>
                        </w:txbxContent>
                      </v:textbox>
                      <w10:anchorlock/>
                    </v:shape>
                  </w:pict>
                </mc:Fallback>
              </mc:AlternateContent>
            </w:r>
            <w:r>
              <w:rPr>
                <w:noProof/>
              </w:rPr>
              <mc:AlternateContent>
                <mc:Choice Requires="wps">
                  <w:drawing>
                    <wp:inline distT="0" distB="0" distL="0" distR="0" wp14:anchorId="4C1A6932" wp14:editId="062333EE">
                      <wp:extent cx="2409825" cy="577316"/>
                      <wp:effectExtent l="0" t="0" r="0" b="0"/>
                      <wp:docPr id="10" name="Text Box 10"/>
                      <wp:cNvGraphicFramePr/>
                      <a:graphic xmlns:a="http://schemas.openxmlformats.org/drawingml/2006/main">
                        <a:graphicData uri="http://schemas.microsoft.com/office/word/2010/wordprocessingShape">
                          <wps:wsp>
                            <wps:cNvSpPr txBox="1"/>
                            <wps:spPr>
                              <a:xfrm>
                                <a:off x="0" y="0"/>
                                <a:ext cx="2409825" cy="577316"/>
                              </a:xfrm>
                              <a:prstGeom prst="rect">
                                <a:avLst/>
                              </a:prstGeom>
                              <a:noFill/>
                              <a:ln w="6350">
                                <a:noFill/>
                              </a:ln>
                            </wps:spPr>
                            <wps:txbx>
                              <w:txbxContent>
                                <w:p w14:paraId="5681BE70" w14:textId="77777777" w:rsidR="00B634DE" w:rsidRDefault="00B634DE" w:rsidP="00B634DE">
                                  <w:r>
                                    <w:t>09101943345</w:t>
                                  </w:r>
                                </w:p>
                                <w:p w14:paraId="4A73C466" w14:textId="77777777" w:rsidR="00B634DE" w:rsidRPr="004B7E44" w:rsidRDefault="00B634DE" w:rsidP="00B634DE">
                                  <w:r>
                                    <w:t>Shayan138190@gmail.com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A6932" id="Text Box 10" o:spid="_x0000_s1029" type="#_x0000_t202" style="width:189.75pt;height: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BXHA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" filled="f" stroked="f" strokeweight=".5pt">
                      <v:textbox>
                        <w:txbxContent>
                          <w:p w14:paraId="5681BE70" w14:textId="77777777" w:rsidR="00B634DE" w:rsidRDefault="00B634DE" w:rsidP="00B634DE">
                            <w:r>
                              <w:t>09101943345</w:t>
                            </w:r>
                          </w:p>
                          <w:p w14:paraId="4A73C466" w14:textId="77777777" w:rsidR="00B634DE" w:rsidRPr="004B7E44" w:rsidRDefault="00B634DE" w:rsidP="00B634DE">
                            <w:r>
                              <w:t>Shayan138190@gmail.com</w:t>
                            </w:r>
                          </w:p>
                        </w:txbxContent>
                      </v:textbox>
                      <w10:anchorlock/>
                    </v:shape>
                  </w:pict>
                </mc:Fallback>
              </mc:AlternateContent>
            </w:r>
            <w:r w:rsidR="004B7E44">
              <w:rPr>
                <w:noProof/>
              </w:rPr>
              <mc:AlternateContent>
                <mc:Choice Requires="wps">
                  <w:drawing>
                    <wp:inline distT="0" distB="0" distL="0" distR="0" wp14:anchorId="363E4938" wp14:editId="4002D12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B039420" w14:textId="5E3E38F4" w:rsidR="004B7E44" w:rsidRPr="004B7E44" w:rsidRDefault="004B7E44"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3E4938" id="Text Box 6" o:spid="_x0000_s1030"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Jh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U5x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A7GMJhHAIAADMEAAAOAAAAAAAAAAAAAAAAAC4CAABkcnMvZTJvRG9jLnhtbFBLAQIt&#10;ABQABgAIAAAAIQCCdv7L3gAAAAQBAAAPAAAAAAAAAAAAAAAAAHYEAABkcnMvZG93bnJldi54bWxQ&#10;SwUGAAAAAAQABADzAAAAgQUAAAAA&#10;" filled="f" stroked="f" strokeweight=".5pt">
                      <v:textbox>
                        <w:txbxContent>
                          <w:p w14:paraId="6B039420" w14:textId="5E3E38F4" w:rsidR="004B7E44" w:rsidRPr="004B7E44" w:rsidRDefault="004B7E44" w:rsidP="004B7E44">
                            <w:pPr>
                              <w:pStyle w:val="Heading1"/>
                            </w:pPr>
                          </w:p>
                        </w:txbxContent>
                      </v:textbox>
                      <w10:anchorlock/>
                    </v:shape>
                  </w:pict>
                </mc:Fallback>
              </mc:AlternateContent>
            </w:r>
          </w:p>
          <w:p w14:paraId="6D9BB057" w14:textId="467ABE8A" w:rsidR="004B7E44" w:rsidRDefault="004B7E44" w:rsidP="004B7E44">
            <w:pPr>
              <w:rPr>
                <w:noProof/>
              </w:rPr>
            </w:pPr>
          </w:p>
        </w:tc>
      </w:tr>
    </w:tbl>
    <w:p w14:paraId="0501A057" w14:textId="1DD18A41" w:rsidR="00426513" w:rsidRPr="009F0745" w:rsidRDefault="004B7E44" w:rsidP="009F0745">
      <w:pPr>
        <w:rPr>
          <w:rtl/>
        </w:rPr>
      </w:pPr>
      <w:r>
        <w:rPr>
          <w:noProof/>
        </w:rPr>
        <w:drawing>
          <wp:anchor distT="0" distB="0" distL="114300" distR="114300" simplePos="0" relativeHeight="251658240" behindDoc="1" locked="0" layoutInCell="1" allowOverlap="1" wp14:anchorId="4B760E91" wp14:editId="3591D69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75D43769" wp14:editId="66D3E9A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06650"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00AB1F90">
        <w:rPr>
          <w:noProof/>
        </w:rPr>
        <mc:AlternateContent>
          <mc:Choice Requires="wps">
            <w:drawing>
              <wp:anchor distT="0" distB="0" distL="114300" distR="114300" simplePos="0" relativeHeight="251661312" behindDoc="0" locked="0" layoutInCell="1" allowOverlap="1" wp14:anchorId="60EC0C67" wp14:editId="7C6C32FD">
                <wp:simplePos x="0" y="0"/>
                <wp:positionH relativeFrom="margin">
                  <wp:align>center</wp:align>
                </wp:positionH>
                <wp:positionV relativeFrom="paragraph">
                  <wp:posOffset>8595751</wp:posOffset>
                </wp:positionV>
                <wp:extent cx="1371600" cy="678850"/>
                <wp:effectExtent l="0" t="0" r="19050" b="26035"/>
                <wp:wrapNone/>
                <wp:docPr id="1990326530" name="Rectangle 9"/>
                <wp:cNvGraphicFramePr/>
                <a:graphic xmlns:a="http://schemas.openxmlformats.org/drawingml/2006/main">
                  <a:graphicData uri="http://schemas.microsoft.com/office/word/2010/wordprocessingShape">
                    <wps:wsp>
                      <wps:cNvSpPr/>
                      <wps:spPr>
                        <a:xfrm>
                          <a:off x="0" y="0"/>
                          <a:ext cx="1371600" cy="678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4161D" w14:textId="7B400475" w:rsidR="00AB1F90" w:rsidRPr="00AB1F90" w:rsidRDefault="00AB1F90" w:rsidP="00AB1F90">
                            <w:pPr>
                              <w:jc w:val="center"/>
                              <w:rPr>
                                <w:noProof/>
                              </w:rPr>
                            </w:pPr>
                            <w:r w:rsidRPr="00AB1F90">
                              <w:rPr>
                                <w:noProof/>
                              </w:rPr>
                              <w:drawing>
                                <wp:inline distT="0" distB="0" distL="0" distR="0" wp14:anchorId="4E0D51AA" wp14:editId="6AE38A00">
                                  <wp:extent cx="1196975" cy="651343"/>
                                  <wp:effectExtent l="0" t="0" r="3175" b="0"/>
                                  <wp:docPr id="997701643" name="Picture 99770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809" cy="682814"/>
                                          </a:xfrm>
                                          <a:prstGeom prst="rect">
                                            <a:avLst/>
                                          </a:prstGeom>
                                          <a:noFill/>
                                          <a:ln>
                                            <a:noFill/>
                                          </a:ln>
                                        </pic:spPr>
                                      </pic:pic>
                                    </a:graphicData>
                                  </a:graphic>
                                </wp:inline>
                              </w:drawing>
                            </w:r>
                          </w:p>
                          <w:p w14:paraId="0CCFB1ED" w14:textId="77777777" w:rsidR="00AB1F90" w:rsidRDefault="00AB1F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C0C67" id="Rectangle 9" o:spid="_x0000_s1031" style="position:absolute;margin-left:0;margin-top:676.85pt;width:108pt;height:53.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" fillcolor="#a4063e [3204]" strokecolor="#51031e [1604]" strokeweight="2pt">
                <v:textbox>
                  <w:txbxContent>
                    <w:p w14:paraId="4BB4161D" w14:textId="7B400475" w:rsidR="00AB1F90" w:rsidRPr="00AB1F90" w:rsidRDefault="00AB1F90" w:rsidP="00AB1F90">
                      <w:pPr>
                        <w:jc w:val="center"/>
                        <w:rPr>
                          <w:noProof/>
                        </w:rPr>
                      </w:pPr>
                      <w:r w:rsidRPr="00AB1F90">
                        <w:rPr>
                          <w:noProof/>
                        </w:rPr>
                        <w:drawing>
                          <wp:inline distT="0" distB="0" distL="0" distR="0" wp14:anchorId="4E0D51AA" wp14:editId="6AE38A00">
                            <wp:extent cx="1196975" cy="651343"/>
                            <wp:effectExtent l="0" t="0" r="3175" b="0"/>
                            <wp:docPr id="997701643" name="Picture 99770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809" cy="682814"/>
                                    </a:xfrm>
                                    <a:prstGeom prst="rect">
                                      <a:avLst/>
                                    </a:prstGeom>
                                    <a:noFill/>
                                    <a:ln>
                                      <a:noFill/>
                                    </a:ln>
                                  </pic:spPr>
                                </pic:pic>
                              </a:graphicData>
                            </a:graphic>
                          </wp:inline>
                        </w:drawing>
                      </w:r>
                    </w:p>
                    <w:p w14:paraId="0CCFB1ED" w14:textId="77777777" w:rsidR="00AB1F90" w:rsidRDefault="00AB1F90"/>
                  </w:txbxContent>
                </v:textbox>
                <w10:wrap anchorx="margin"/>
              </v:rect>
            </w:pict>
          </mc:Fallback>
        </mc:AlternateContent>
      </w:r>
    </w:p>
    <w:p w14:paraId="4784F8CD" w14:textId="77777777" w:rsidR="00426513" w:rsidRDefault="00426513" w:rsidP="009D2AB3">
      <w:pPr>
        <w:rPr>
          <w:b/>
          <w:bCs/>
          <w:rtl/>
          <w:lang w:bidi="fa-IR"/>
        </w:rPr>
      </w:pPr>
    </w:p>
    <w:p w14:paraId="4AB320C5" w14:textId="77777777" w:rsidR="00426513" w:rsidRDefault="00426513" w:rsidP="009D2AB3">
      <w:pPr>
        <w:rPr>
          <w:b/>
          <w:bCs/>
          <w:rtl/>
          <w:lang w:bidi="fa-IR"/>
        </w:rPr>
      </w:pPr>
    </w:p>
    <w:p w14:paraId="0AA53606" w14:textId="77777777" w:rsidR="00426513" w:rsidRDefault="00426513" w:rsidP="009D2AB3">
      <w:pPr>
        <w:rPr>
          <w:b/>
          <w:bCs/>
          <w:rtl/>
          <w:lang w:bidi="fa-IR"/>
        </w:rPr>
      </w:pPr>
    </w:p>
    <w:p w14:paraId="1278F8AC" w14:textId="77777777" w:rsidR="00426513" w:rsidRDefault="00426513" w:rsidP="009D2AB3">
      <w:pPr>
        <w:rPr>
          <w:b/>
          <w:bCs/>
          <w:rtl/>
          <w:lang w:bidi="fa-IR"/>
        </w:rPr>
      </w:pPr>
    </w:p>
    <w:p w14:paraId="06F7D340" w14:textId="77777777" w:rsidR="00426513" w:rsidRDefault="00426513" w:rsidP="009D2AB3">
      <w:pPr>
        <w:rPr>
          <w:b/>
          <w:bCs/>
          <w:rtl/>
          <w:lang w:bidi="fa-IR"/>
        </w:rPr>
      </w:pPr>
    </w:p>
    <w:p w14:paraId="1BC79332" w14:textId="77777777" w:rsidR="00426513" w:rsidRDefault="00426513" w:rsidP="009D2AB3">
      <w:pPr>
        <w:rPr>
          <w:b/>
          <w:bCs/>
          <w:rtl/>
          <w:lang w:bidi="fa-IR"/>
        </w:rPr>
      </w:pPr>
    </w:p>
    <w:p w14:paraId="47398362" w14:textId="77777777" w:rsidR="00426513" w:rsidRDefault="00426513" w:rsidP="009D2AB3">
      <w:pPr>
        <w:rPr>
          <w:b/>
          <w:bCs/>
          <w:rtl/>
          <w:lang w:bidi="fa-IR"/>
        </w:rPr>
      </w:pPr>
    </w:p>
    <w:p w14:paraId="2C38FF5C" w14:textId="77777777" w:rsidR="00426513" w:rsidRDefault="00426513" w:rsidP="009D2AB3">
      <w:pPr>
        <w:rPr>
          <w:b/>
          <w:bCs/>
          <w:rtl/>
          <w:lang w:bidi="fa-IR"/>
        </w:rPr>
      </w:pPr>
    </w:p>
    <w:p w14:paraId="71CBFA1E" w14:textId="77777777" w:rsidR="00426513" w:rsidRDefault="00426513" w:rsidP="009D2AB3">
      <w:pPr>
        <w:rPr>
          <w:b/>
          <w:bCs/>
          <w:rtl/>
          <w:lang w:bidi="fa-IR"/>
        </w:rPr>
      </w:pPr>
    </w:p>
    <w:p w14:paraId="7FB4678D" w14:textId="77777777" w:rsidR="00426513" w:rsidRDefault="00426513" w:rsidP="009D2AB3">
      <w:pPr>
        <w:rPr>
          <w:b/>
          <w:bCs/>
          <w:rtl/>
          <w:lang w:bidi="fa-IR"/>
        </w:rPr>
      </w:pPr>
    </w:p>
    <w:p w14:paraId="54E265BA" w14:textId="77777777" w:rsidR="00426513" w:rsidRDefault="00426513" w:rsidP="009D2AB3">
      <w:pPr>
        <w:rPr>
          <w:b/>
          <w:bCs/>
          <w:rtl/>
          <w:lang w:bidi="fa-IR"/>
        </w:rPr>
      </w:pPr>
    </w:p>
    <w:p w14:paraId="29DB2DE1" w14:textId="77777777" w:rsidR="00426513" w:rsidRDefault="00426513" w:rsidP="009D2AB3">
      <w:pPr>
        <w:rPr>
          <w:b/>
          <w:bCs/>
          <w:rtl/>
          <w:lang w:bidi="fa-IR"/>
        </w:rPr>
      </w:pPr>
    </w:p>
    <w:p w14:paraId="214E0AB2" w14:textId="77777777" w:rsidR="00426513" w:rsidRDefault="00426513" w:rsidP="009D2AB3">
      <w:pPr>
        <w:rPr>
          <w:b/>
          <w:bCs/>
          <w:rtl/>
          <w:lang w:bidi="fa-IR"/>
        </w:rPr>
      </w:pPr>
    </w:p>
    <w:p w14:paraId="0BC07FD0" w14:textId="77777777" w:rsidR="00426513" w:rsidRDefault="00426513" w:rsidP="009D2AB3">
      <w:pPr>
        <w:rPr>
          <w:b/>
          <w:bCs/>
          <w:rtl/>
          <w:lang w:bidi="fa-IR"/>
        </w:rPr>
      </w:pPr>
    </w:p>
    <w:p w14:paraId="158370DE" w14:textId="77777777" w:rsidR="00426513" w:rsidRDefault="00426513" w:rsidP="009D2AB3">
      <w:pPr>
        <w:rPr>
          <w:b/>
          <w:bCs/>
          <w:rtl/>
          <w:lang w:bidi="fa-IR"/>
        </w:rPr>
      </w:pPr>
    </w:p>
    <w:p w14:paraId="4EF87CF2" w14:textId="77777777" w:rsidR="00426513" w:rsidRDefault="00426513" w:rsidP="009D2AB3">
      <w:pPr>
        <w:rPr>
          <w:b/>
          <w:bCs/>
          <w:rtl/>
          <w:lang w:bidi="fa-IR"/>
        </w:rPr>
      </w:pPr>
    </w:p>
    <w:p w14:paraId="41B2033B" w14:textId="77777777" w:rsidR="00426513" w:rsidRDefault="00426513" w:rsidP="009D2AB3">
      <w:pPr>
        <w:rPr>
          <w:b/>
          <w:bCs/>
          <w:rtl/>
          <w:lang w:bidi="fa-IR"/>
        </w:rPr>
      </w:pPr>
    </w:p>
    <w:p w14:paraId="66F245D8" w14:textId="77777777" w:rsidR="00426513" w:rsidRDefault="00426513" w:rsidP="009D2AB3">
      <w:pPr>
        <w:rPr>
          <w:b/>
          <w:bCs/>
          <w:rtl/>
          <w:lang w:bidi="fa-IR"/>
        </w:rPr>
      </w:pPr>
    </w:p>
    <w:p w14:paraId="5E581DDA" w14:textId="77777777" w:rsidR="00426513" w:rsidRDefault="00426513" w:rsidP="009D2AB3">
      <w:pPr>
        <w:rPr>
          <w:b/>
          <w:bCs/>
          <w:rtl/>
          <w:lang w:bidi="fa-IR"/>
        </w:rPr>
      </w:pPr>
    </w:p>
    <w:p w14:paraId="0082BA38" w14:textId="77777777" w:rsidR="00426513" w:rsidRDefault="00426513" w:rsidP="009D2AB3">
      <w:pPr>
        <w:rPr>
          <w:b/>
          <w:bCs/>
          <w:rtl/>
          <w:lang w:bidi="fa-IR"/>
        </w:rPr>
      </w:pPr>
    </w:p>
    <w:p w14:paraId="458B9410" w14:textId="77777777" w:rsidR="00426513" w:rsidRDefault="00426513" w:rsidP="009D2AB3">
      <w:pPr>
        <w:rPr>
          <w:b/>
          <w:bCs/>
          <w:rtl/>
          <w:lang w:bidi="fa-IR"/>
        </w:rPr>
      </w:pPr>
    </w:p>
    <w:p w14:paraId="45930310" w14:textId="77777777" w:rsidR="00426513" w:rsidRDefault="00426513" w:rsidP="009D2AB3">
      <w:pPr>
        <w:rPr>
          <w:b/>
          <w:bCs/>
          <w:rtl/>
          <w:lang w:bidi="fa-IR"/>
        </w:rPr>
      </w:pPr>
    </w:p>
    <w:p w14:paraId="1A7D0D08" w14:textId="77777777" w:rsidR="00426513" w:rsidRDefault="00426513" w:rsidP="009D2AB3">
      <w:pPr>
        <w:rPr>
          <w:b/>
          <w:bCs/>
          <w:rtl/>
          <w:lang w:bidi="fa-IR"/>
        </w:rPr>
      </w:pPr>
    </w:p>
    <w:p w14:paraId="5289F376" w14:textId="77777777" w:rsidR="00426513" w:rsidRDefault="00426513" w:rsidP="009D2AB3">
      <w:pPr>
        <w:rPr>
          <w:b/>
          <w:bCs/>
          <w:rtl/>
          <w:lang w:bidi="fa-IR"/>
        </w:rPr>
      </w:pPr>
    </w:p>
    <w:p w14:paraId="7148A2DF" w14:textId="77777777" w:rsidR="00426513" w:rsidRDefault="00426513" w:rsidP="009D2AB3">
      <w:pPr>
        <w:rPr>
          <w:b/>
          <w:bCs/>
          <w:rtl/>
          <w:lang w:bidi="fa-IR"/>
        </w:rPr>
      </w:pPr>
    </w:p>
    <w:p w14:paraId="4CBA74A5" w14:textId="77777777" w:rsidR="00426513" w:rsidRDefault="00426513" w:rsidP="009D2AB3">
      <w:pPr>
        <w:rPr>
          <w:b/>
          <w:bCs/>
          <w:rtl/>
          <w:lang w:bidi="fa-IR"/>
        </w:rPr>
      </w:pPr>
    </w:p>
    <w:p w14:paraId="7C05B856" w14:textId="77777777" w:rsidR="00426513" w:rsidRDefault="00426513" w:rsidP="009D2AB3">
      <w:pPr>
        <w:rPr>
          <w:b/>
          <w:bCs/>
          <w:rtl/>
          <w:lang w:bidi="fa-IR"/>
        </w:rPr>
      </w:pPr>
    </w:p>
    <w:p w14:paraId="2B4804DA" w14:textId="77777777" w:rsidR="00426513" w:rsidRDefault="00426513" w:rsidP="009D2AB3">
      <w:pPr>
        <w:rPr>
          <w:b/>
          <w:bCs/>
          <w:rtl/>
          <w:lang w:bidi="fa-IR"/>
        </w:rPr>
      </w:pPr>
    </w:p>
    <w:p w14:paraId="5BE678B2" w14:textId="77777777" w:rsidR="00426513" w:rsidRDefault="00426513" w:rsidP="009D2AB3">
      <w:pPr>
        <w:rPr>
          <w:b/>
          <w:bCs/>
          <w:rtl/>
          <w:lang w:bidi="fa-IR"/>
        </w:rPr>
      </w:pPr>
    </w:p>
    <w:p w14:paraId="3175584A" w14:textId="77777777" w:rsidR="00426513" w:rsidRDefault="00426513" w:rsidP="009D2AB3">
      <w:pPr>
        <w:rPr>
          <w:b/>
          <w:bCs/>
          <w:rtl/>
          <w:lang w:bidi="fa-IR"/>
        </w:rPr>
      </w:pPr>
    </w:p>
    <w:p w14:paraId="1D392E0A" w14:textId="77777777" w:rsidR="00426513" w:rsidRDefault="00426513" w:rsidP="009D2AB3">
      <w:pPr>
        <w:rPr>
          <w:b/>
          <w:bCs/>
          <w:rtl/>
          <w:lang w:bidi="fa-IR"/>
        </w:rPr>
      </w:pPr>
    </w:p>
    <w:p w14:paraId="08CB84A3" w14:textId="77777777" w:rsidR="00426513" w:rsidRDefault="00426513" w:rsidP="009D2AB3">
      <w:pPr>
        <w:rPr>
          <w:b/>
          <w:bCs/>
          <w:rtl/>
          <w:lang w:bidi="fa-IR"/>
        </w:rPr>
      </w:pPr>
    </w:p>
    <w:p w14:paraId="1E1E61ED" w14:textId="77777777" w:rsidR="00426513" w:rsidRDefault="00426513" w:rsidP="009D2AB3">
      <w:pPr>
        <w:rPr>
          <w:b/>
          <w:bCs/>
          <w:rtl/>
          <w:lang w:bidi="fa-IR"/>
        </w:rPr>
      </w:pPr>
    </w:p>
    <w:p w14:paraId="15E098BC" w14:textId="77777777" w:rsidR="00426513" w:rsidRDefault="00426513" w:rsidP="009D2AB3">
      <w:pPr>
        <w:rPr>
          <w:b/>
          <w:bCs/>
          <w:rtl/>
          <w:lang w:bidi="fa-IR"/>
        </w:rPr>
      </w:pPr>
    </w:p>
    <w:p w14:paraId="733C0F9A" w14:textId="77777777" w:rsidR="00426513" w:rsidRDefault="00426513" w:rsidP="009D2AB3">
      <w:pPr>
        <w:rPr>
          <w:b/>
          <w:bCs/>
          <w:rtl/>
          <w:lang w:bidi="fa-IR"/>
        </w:rPr>
      </w:pPr>
    </w:p>
    <w:p w14:paraId="5401B2E5" w14:textId="77777777" w:rsidR="00426513" w:rsidRDefault="00426513" w:rsidP="009D2AB3">
      <w:pPr>
        <w:rPr>
          <w:b/>
          <w:bCs/>
          <w:rtl/>
          <w:lang w:bidi="fa-IR"/>
        </w:rPr>
      </w:pPr>
    </w:p>
    <w:p w14:paraId="7EB90C6E" w14:textId="77777777" w:rsidR="00426513" w:rsidRDefault="00426513" w:rsidP="009D2AB3">
      <w:pPr>
        <w:rPr>
          <w:b/>
          <w:bCs/>
          <w:rtl/>
          <w:lang w:bidi="fa-IR"/>
        </w:rPr>
      </w:pPr>
    </w:p>
    <w:p w14:paraId="64830A02" w14:textId="77777777" w:rsidR="00426513" w:rsidRDefault="00426513" w:rsidP="009D2AB3">
      <w:pPr>
        <w:rPr>
          <w:b/>
          <w:bCs/>
          <w:rtl/>
          <w:lang w:bidi="fa-IR"/>
        </w:rPr>
      </w:pPr>
    </w:p>
    <w:p w14:paraId="04AF3360" w14:textId="77777777" w:rsidR="00426513" w:rsidRDefault="00426513" w:rsidP="009D2AB3">
      <w:pPr>
        <w:rPr>
          <w:b/>
          <w:bCs/>
          <w:rtl/>
          <w:lang w:bidi="fa-IR"/>
        </w:rPr>
      </w:pPr>
    </w:p>
    <w:p w14:paraId="79467FE8" w14:textId="77777777" w:rsidR="00426513" w:rsidRDefault="00426513" w:rsidP="009D2AB3">
      <w:pPr>
        <w:rPr>
          <w:b/>
          <w:bCs/>
          <w:rtl/>
          <w:lang w:bidi="fa-IR"/>
        </w:rPr>
      </w:pPr>
    </w:p>
    <w:p w14:paraId="179752D5" w14:textId="77777777" w:rsidR="00426513" w:rsidRDefault="00426513" w:rsidP="009D2AB3">
      <w:pPr>
        <w:rPr>
          <w:b/>
          <w:bCs/>
          <w:rtl/>
          <w:lang w:bidi="fa-IR"/>
        </w:rPr>
      </w:pPr>
    </w:p>
    <w:p w14:paraId="71488416" w14:textId="77777777" w:rsidR="00426513" w:rsidRDefault="00426513" w:rsidP="009D2AB3">
      <w:pPr>
        <w:rPr>
          <w:b/>
          <w:bCs/>
          <w:rtl/>
          <w:lang w:bidi="fa-IR"/>
        </w:rPr>
      </w:pPr>
    </w:p>
    <w:p w14:paraId="51CCC9E5" w14:textId="77777777" w:rsidR="00426513" w:rsidRDefault="00426513" w:rsidP="009D2AB3">
      <w:pPr>
        <w:rPr>
          <w:b/>
          <w:bCs/>
          <w:rtl/>
          <w:lang w:bidi="fa-IR"/>
        </w:rPr>
      </w:pPr>
    </w:p>
    <w:p w14:paraId="5F1479CE" w14:textId="77777777" w:rsidR="00426513" w:rsidRDefault="00426513" w:rsidP="009D2AB3">
      <w:pPr>
        <w:rPr>
          <w:b/>
          <w:bCs/>
          <w:rtl/>
          <w:lang w:bidi="fa-IR"/>
        </w:rPr>
      </w:pPr>
    </w:p>
    <w:p w14:paraId="67AD6655" w14:textId="77777777" w:rsidR="00426513" w:rsidRDefault="00426513" w:rsidP="009D2AB3">
      <w:pPr>
        <w:rPr>
          <w:b/>
          <w:bCs/>
          <w:rtl/>
          <w:lang w:bidi="fa-IR"/>
        </w:rPr>
      </w:pPr>
    </w:p>
    <w:p w14:paraId="45BAB20D" w14:textId="77777777" w:rsidR="00426513" w:rsidRDefault="00426513" w:rsidP="009D2AB3">
      <w:pPr>
        <w:rPr>
          <w:b/>
          <w:bCs/>
          <w:rtl/>
          <w:lang w:bidi="fa-IR"/>
        </w:rPr>
      </w:pPr>
    </w:p>
    <w:p w14:paraId="0296F457" w14:textId="77777777" w:rsidR="00426513" w:rsidRDefault="00426513" w:rsidP="009D2AB3">
      <w:pPr>
        <w:rPr>
          <w:b/>
          <w:bCs/>
          <w:rtl/>
          <w:lang w:bidi="fa-IR"/>
        </w:rPr>
      </w:pPr>
    </w:p>
    <w:p w14:paraId="4B04A11B" w14:textId="77777777" w:rsidR="00426513" w:rsidRDefault="00426513" w:rsidP="009D2AB3">
      <w:pPr>
        <w:rPr>
          <w:b/>
          <w:bCs/>
          <w:rtl/>
          <w:lang w:bidi="fa-IR"/>
        </w:rPr>
      </w:pPr>
    </w:p>
    <w:p w14:paraId="640DFD3B" w14:textId="77777777" w:rsidR="00426513" w:rsidRPr="000F77AC" w:rsidRDefault="00426513" w:rsidP="00146F27">
      <w:pPr>
        <w:pStyle w:val="Heading4"/>
        <w:rPr>
          <w:color w:val="282660" w:themeColor="text2"/>
          <w:rtl/>
        </w:rPr>
      </w:pPr>
    </w:p>
    <w:p w14:paraId="79AD5CDC" w14:textId="54684C46" w:rsidR="00146F27" w:rsidRPr="000F77AC" w:rsidRDefault="00146F27" w:rsidP="00146F27">
      <w:pPr>
        <w:pStyle w:val="Chapter"/>
        <w:rPr>
          <w:color w:val="282660" w:themeColor="text2"/>
          <w:sz w:val="22"/>
          <w:szCs w:val="14"/>
          <w:lang w:bidi="fa-IR"/>
        </w:rPr>
      </w:pPr>
      <w:r w:rsidRPr="000F77AC">
        <w:rPr>
          <w:b/>
          <w:bCs/>
          <w:color w:val="282660" w:themeColor="text2"/>
          <w:szCs w:val="18"/>
          <w:lang w:bidi="fa-IR"/>
        </w:rPr>
        <w:t>Vision</w:t>
      </w:r>
      <w:r w:rsidRPr="000F77AC">
        <w:rPr>
          <w:b/>
          <w:bCs/>
          <w:color w:val="282660" w:themeColor="text2"/>
          <w:sz w:val="24"/>
          <w:szCs w:val="16"/>
          <w:lang w:bidi="fa-IR"/>
        </w:rPr>
        <w:t>:</w:t>
      </w:r>
      <w:r w:rsidRPr="000F77AC">
        <w:rPr>
          <w:color w:val="282660" w:themeColor="text2"/>
          <w:sz w:val="24"/>
          <w:szCs w:val="16"/>
          <w:lang w:bidi="fa-IR"/>
        </w:rPr>
        <w:t xml:space="preserve"> </w:t>
      </w:r>
      <w:r w:rsidRPr="000F77AC">
        <w:rPr>
          <w:color w:val="282660" w:themeColor="text2"/>
          <w:sz w:val="22"/>
          <w:szCs w:val="14"/>
          <w:lang w:bidi="fa-IR"/>
        </w:rPr>
        <w:t>A brief statement about the project's main goal and its position in the company's overall strategy.</w:t>
      </w:r>
      <w:r w:rsidR="009E665B">
        <w:rPr>
          <w:rFonts w:hint="cs"/>
          <w:color w:val="282660" w:themeColor="text2"/>
          <w:sz w:val="22"/>
          <w:szCs w:val="14"/>
          <w:rtl/>
          <w:lang w:bidi="fa-IR"/>
        </w:rPr>
        <w:t xml:space="preserve"> </w:t>
      </w:r>
    </w:p>
    <w:p w14:paraId="0AD05358" w14:textId="77777777" w:rsidR="00146F27" w:rsidRPr="000F77AC" w:rsidRDefault="00146F27" w:rsidP="00146F27">
      <w:pPr>
        <w:pStyle w:val="Chapter"/>
        <w:rPr>
          <w:color w:val="282660" w:themeColor="text2"/>
          <w:sz w:val="22"/>
          <w:szCs w:val="14"/>
          <w:lang w:bidi="fa-IR"/>
        </w:rPr>
      </w:pPr>
    </w:p>
    <w:p w14:paraId="751A0E56" w14:textId="534532AC" w:rsidR="00146F27" w:rsidRPr="000F77AC" w:rsidRDefault="00146F27" w:rsidP="00146F27">
      <w:pPr>
        <w:pStyle w:val="Chapter"/>
        <w:rPr>
          <w:color w:val="282660" w:themeColor="text2"/>
          <w:sz w:val="22"/>
          <w:szCs w:val="14"/>
          <w:lang w:bidi="fa-IR"/>
        </w:rPr>
      </w:pPr>
      <w:r w:rsidRPr="000F77AC">
        <w:rPr>
          <w:color w:val="282660" w:themeColor="text2"/>
          <w:sz w:val="22"/>
          <w:szCs w:val="14"/>
          <w:lang w:bidi="fa-IR"/>
        </w:rPr>
        <w:t>- Vision: "Achieving a More Robust and Scalable E-commerce Platform for Digikala through Object-Oriented Design."</w:t>
      </w:r>
      <w:r w:rsidR="00AA3A9F" w:rsidRPr="00AA3A9F">
        <w:rPr>
          <w:rFonts w:ascii="Segoe UI" w:hAnsi="Segoe UI" w:cs="Segoe UI"/>
          <w:color w:val="F1F2F2"/>
          <w:sz w:val="27"/>
          <w:szCs w:val="27"/>
          <w:shd w:val="clear" w:color="auto" w:fill="262626"/>
        </w:rPr>
        <w:t xml:space="preserve"> </w:t>
      </w:r>
      <w:r w:rsidR="00AA3A9F">
        <w:rPr>
          <w:rFonts w:ascii="Segoe UI" w:hAnsi="Segoe UI" w:cs="Segoe UI"/>
          <w:color w:val="F1F2F2"/>
          <w:sz w:val="27"/>
          <w:szCs w:val="27"/>
          <w:shd w:val="clear" w:color="auto" w:fill="262626"/>
        </w:rPr>
        <w:t>pg.</w:t>
      </w:r>
      <w:r w:rsidR="00AA3A9F">
        <w:rPr>
          <w:rFonts w:ascii="Segoe UI" w:hAnsi="Segoe UI" w:cs="Segoe UI" w:hint="cs"/>
          <w:color w:val="F1F2F2"/>
          <w:sz w:val="27"/>
          <w:szCs w:val="27"/>
          <w:shd w:val="clear" w:color="auto" w:fill="262626"/>
          <w:rtl/>
        </w:rPr>
        <w:t>6</w:t>
      </w:r>
    </w:p>
    <w:p w14:paraId="03A5025D" w14:textId="77777777" w:rsidR="00146F27" w:rsidRPr="00146F27" w:rsidRDefault="00146F27" w:rsidP="00146F27">
      <w:pPr>
        <w:pStyle w:val="Chapter"/>
        <w:rPr>
          <w:sz w:val="22"/>
          <w:szCs w:val="14"/>
          <w:lang w:bidi="fa-IR"/>
        </w:rPr>
      </w:pPr>
    </w:p>
    <w:p w14:paraId="6C586CD8" w14:textId="3F04AD1A" w:rsidR="00146F27" w:rsidRPr="00EE7CBB" w:rsidRDefault="00146F27" w:rsidP="00146F27">
      <w:pPr>
        <w:pStyle w:val="Chapter"/>
        <w:rPr>
          <w:color w:val="155D56" w:themeColor="accent3" w:themeShade="BF"/>
          <w:sz w:val="22"/>
          <w:szCs w:val="14"/>
          <w:lang w:bidi="fa-IR"/>
        </w:rPr>
      </w:pPr>
      <w:r w:rsidRPr="00EE7CBB">
        <w:rPr>
          <w:b/>
          <w:bCs/>
          <w:color w:val="155D56" w:themeColor="accent3" w:themeShade="BF"/>
          <w:szCs w:val="18"/>
          <w:lang w:bidi="fa-IR"/>
        </w:rPr>
        <w:t>Business Case</w:t>
      </w:r>
      <w:r w:rsidRPr="00EE7CBB">
        <w:rPr>
          <w:b/>
          <w:bCs/>
          <w:color w:val="155D56" w:themeColor="accent3" w:themeShade="BF"/>
          <w:sz w:val="24"/>
          <w:szCs w:val="16"/>
          <w:lang w:bidi="fa-IR"/>
        </w:rPr>
        <w:t>:</w:t>
      </w:r>
      <w:r w:rsidRPr="00EE7CBB">
        <w:rPr>
          <w:color w:val="155D56" w:themeColor="accent3" w:themeShade="BF"/>
          <w:sz w:val="24"/>
          <w:szCs w:val="16"/>
          <w:lang w:bidi="fa-IR"/>
        </w:rPr>
        <w:t xml:space="preserve"> </w:t>
      </w:r>
      <w:r w:rsidRPr="00EE7CBB">
        <w:rPr>
          <w:color w:val="155D56" w:themeColor="accent3" w:themeShade="BF"/>
          <w:sz w:val="22"/>
          <w:szCs w:val="14"/>
          <w:lang w:bidi="fa-IR"/>
        </w:rPr>
        <w:t>A comprehensive document about the project's financial and operational benefits, including SWOT analysis, cost-benefit analysis, and risk analysis.</w:t>
      </w:r>
    </w:p>
    <w:p w14:paraId="17548A1D" w14:textId="77777777" w:rsidR="00146F27" w:rsidRPr="00EE7CBB" w:rsidRDefault="00146F27" w:rsidP="00146F27">
      <w:pPr>
        <w:pStyle w:val="Chapter"/>
        <w:rPr>
          <w:color w:val="155D56" w:themeColor="accent3" w:themeShade="BF"/>
          <w:sz w:val="22"/>
          <w:szCs w:val="14"/>
          <w:lang w:bidi="fa-IR"/>
        </w:rPr>
      </w:pPr>
    </w:p>
    <w:p w14:paraId="214346E4" w14:textId="4DC84A2F" w:rsidR="00146F27" w:rsidRPr="00EE7CBB" w:rsidRDefault="00146F27" w:rsidP="00146F27">
      <w:pPr>
        <w:pStyle w:val="Chapter"/>
        <w:rPr>
          <w:color w:val="155D56" w:themeColor="accent3" w:themeShade="BF"/>
          <w:sz w:val="22"/>
          <w:szCs w:val="14"/>
          <w:lang w:bidi="fa-IR"/>
        </w:rPr>
      </w:pPr>
      <w:r w:rsidRPr="00EE7CBB">
        <w:rPr>
          <w:color w:val="155D56" w:themeColor="accent3" w:themeShade="BF"/>
          <w:sz w:val="22"/>
          <w:szCs w:val="14"/>
          <w:lang w:bidi="fa-IR"/>
        </w:rPr>
        <w:t>- Business Case: "The Business Case for Implementing Object-Oriented Design in Digikala's E-commerce Platform: A SWOT and Cost-Benefit Analysis."</w:t>
      </w:r>
      <w:r w:rsidR="009E665B" w:rsidRPr="009E665B">
        <w:rPr>
          <w:rFonts w:ascii="Segoe UI" w:hAnsi="Segoe UI" w:cs="Segoe UI"/>
          <w:color w:val="F1F2F2"/>
          <w:sz w:val="27"/>
          <w:szCs w:val="27"/>
          <w:shd w:val="clear" w:color="auto" w:fill="262626"/>
        </w:rPr>
        <w:t xml:space="preserve"> </w:t>
      </w:r>
      <w:r w:rsidR="009E665B">
        <w:rPr>
          <w:rFonts w:ascii="Segoe UI" w:hAnsi="Segoe UI" w:cs="Segoe UI"/>
          <w:color w:val="F1F2F2"/>
          <w:sz w:val="27"/>
          <w:szCs w:val="27"/>
          <w:shd w:val="clear" w:color="auto" w:fill="262626"/>
        </w:rPr>
        <w:t>pg.</w:t>
      </w:r>
      <w:r w:rsidR="009E665B">
        <w:rPr>
          <w:rFonts w:ascii="Segoe UI" w:hAnsi="Segoe UI" w:cs="Segoe UI" w:hint="cs"/>
          <w:color w:val="F1F2F2"/>
          <w:sz w:val="27"/>
          <w:szCs w:val="27"/>
          <w:shd w:val="clear" w:color="auto" w:fill="262626"/>
          <w:rtl/>
        </w:rPr>
        <w:t>20</w:t>
      </w:r>
    </w:p>
    <w:p w14:paraId="2D034FD4" w14:textId="77777777" w:rsidR="00146F27" w:rsidRPr="00146F27" w:rsidRDefault="00146F27" w:rsidP="00146F27">
      <w:pPr>
        <w:pStyle w:val="Chapter"/>
        <w:rPr>
          <w:sz w:val="22"/>
          <w:szCs w:val="14"/>
          <w:lang w:bidi="fa-IR"/>
        </w:rPr>
      </w:pPr>
    </w:p>
    <w:p w14:paraId="731A37ED" w14:textId="3171845B" w:rsidR="00146F27" w:rsidRPr="00E8130C" w:rsidRDefault="00146F27" w:rsidP="00146F27">
      <w:pPr>
        <w:pStyle w:val="Chapter"/>
        <w:rPr>
          <w:color w:val="F73A7D" w:themeColor="accent6" w:themeTint="99"/>
          <w:sz w:val="22"/>
          <w:szCs w:val="14"/>
          <w:lang w:bidi="fa-IR"/>
        </w:rPr>
      </w:pPr>
      <w:r w:rsidRPr="00E8130C">
        <w:rPr>
          <w:b/>
          <w:bCs/>
          <w:color w:val="F73A7D" w:themeColor="accent6" w:themeTint="99"/>
          <w:szCs w:val="18"/>
          <w:lang w:bidi="fa-IR"/>
        </w:rPr>
        <w:t>Glossary</w:t>
      </w:r>
      <w:r w:rsidRPr="00E8130C">
        <w:rPr>
          <w:b/>
          <w:bCs/>
          <w:color w:val="F73A7D" w:themeColor="accent6" w:themeTint="99"/>
          <w:sz w:val="24"/>
          <w:szCs w:val="16"/>
          <w:lang w:bidi="fa-IR"/>
        </w:rPr>
        <w:t>:</w:t>
      </w:r>
      <w:r w:rsidRPr="00E8130C">
        <w:rPr>
          <w:color w:val="F73A7D" w:themeColor="accent6" w:themeTint="99"/>
          <w:sz w:val="24"/>
          <w:szCs w:val="16"/>
          <w:lang w:bidi="fa-IR"/>
        </w:rPr>
        <w:t xml:space="preserve"> </w:t>
      </w:r>
      <w:r w:rsidRPr="00E8130C">
        <w:rPr>
          <w:color w:val="F73A7D" w:themeColor="accent6" w:themeTint="99"/>
          <w:sz w:val="22"/>
          <w:szCs w:val="14"/>
          <w:lang w:bidi="fa-IR"/>
        </w:rPr>
        <w:t>A list of technical terms that will be used in the project.</w:t>
      </w:r>
    </w:p>
    <w:p w14:paraId="4FE07CFA" w14:textId="77777777" w:rsidR="00146F27" w:rsidRPr="00E8130C" w:rsidRDefault="00146F27" w:rsidP="00146F27">
      <w:pPr>
        <w:pStyle w:val="Chapter"/>
        <w:rPr>
          <w:color w:val="F73A7D" w:themeColor="accent6" w:themeTint="99"/>
          <w:sz w:val="22"/>
          <w:szCs w:val="14"/>
          <w:lang w:bidi="fa-IR"/>
        </w:rPr>
      </w:pPr>
    </w:p>
    <w:p w14:paraId="722762A7" w14:textId="2147082D" w:rsidR="00146F27" w:rsidRPr="00E8130C" w:rsidRDefault="00146F27" w:rsidP="00146F27">
      <w:pPr>
        <w:pStyle w:val="Chapter"/>
        <w:rPr>
          <w:color w:val="F73A7D" w:themeColor="accent6" w:themeTint="99"/>
          <w:sz w:val="22"/>
          <w:szCs w:val="14"/>
          <w:lang w:bidi="fa-IR"/>
        </w:rPr>
      </w:pPr>
      <w:r w:rsidRPr="00E8130C">
        <w:rPr>
          <w:color w:val="F73A7D" w:themeColor="accent6" w:themeTint="99"/>
          <w:sz w:val="22"/>
          <w:szCs w:val="14"/>
          <w:lang w:bidi="fa-IR"/>
        </w:rPr>
        <w:t>- Glossary: "A Glossary of Technical Terms for Object-Oriented Design Implementation in Digikala's E-commerce Platform."</w:t>
      </w:r>
      <w:r w:rsidR="009E665B" w:rsidRPr="009E665B">
        <w:rPr>
          <w:rFonts w:ascii="Segoe UI" w:hAnsi="Segoe UI" w:cs="Segoe UI"/>
          <w:color w:val="F1F2F2"/>
          <w:sz w:val="27"/>
          <w:szCs w:val="27"/>
          <w:shd w:val="clear" w:color="auto" w:fill="262626"/>
        </w:rPr>
        <w:t xml:space="preserve"> </w:t>
      </w:r>
      <w:r w:rsidR="009E665B">
        <w:rPr>
          <w:rFonts w:ascii="Segoe UI" w:hAnsi="Segoe UI" w:cs="Segoe UI"/>
          <w:color w:val="F1F2F2"/>
          <w:sz w:val="27"/>
          <w:szCs w:val="27"/>
          <w:shd w:val="clear" w:color="auto" w:fill="262626"/>
        </w:rPr>
        <w:t>pg.</w:t>
      </w:r>
      <w:r w:rsidR="009E665B">
        <w:rPr>
          <w:rFonts w:ascii="Segoe UI" w:hAnsi="Segoe UI" w:cs="Segoe UI" w:hint="cs"/>
          <w:color w:val="F1F2F2"/>
          <w:sz w:val="27"/>
          <w:szCs w:val="27"/>
          <w:shd w:val="clear" w:color="auto" w:fill="262626"/>
          <w:rtl/>
        </w:rPr>
        <w:t>29</w:t>
      </w:r>
    </w:p>
    <w:p w14:paraId="6C0086B8" w14:textId="77777777" w:rsidR="00146F27" w:rsidRPr="00146F27" w:rsidRDefault="00146F27" w:rsidP="00146F27">
      <w:pPr>
        <w:pStyle w:val="Chapter"/>
        <w:rPr>
          <w:sz w:val="22"/>
          <w:szCs w:val="14"/>
          <w:lang w:bidi="fa-IR"/>
        </w:rPr>
      </w:pPr>
    </w:p>
    <w:p w14:paraId="6B3D29F7" w14:textId="6AEF5C97" w:rsidR="00146F27" w:rsidRPr="00A31677" w:rsidRDefault="00146F27" w:rsidP="00146F27">
      <w:pPr>
        <w:pStyle w:val="Chapter"/>
        <w:rPr>
          <w:color w:val="6F7378" w:themeColor="background2" w:themeShade="80"/>
          <w:sz w:val="22"/>
          <w:szCs w:val="14"/>
          <w:rtl/>
          <w:lang w:bidi="fa-IR"/>
        </w:rPr>
      </w:pPr>
      <w:r w:rsidRPr="00A31677">
        <w:rPr>
          <w:b/>
          <w:bCs/>
          <w:color w:val="6F7378" w:themeColor="background2" w:themeShade="80"/>
          <w:szCs w:val="18"/>
          <w:lang w:bidi="fa-IR"/>
        </w:rPr>
        <w:t xml:space="preserve">Use Case Diagram + Use Case Description: </w:t>
      </w:r>
      <w:r w:rsidRPr="00A31677">
        <w:rPr>
          <w:color w:val="6F7378" w:themeColor="background2" w:themeShade="80"/>
          <w:sz w:val="22"/>
          <w:szCs w:val="14"/>
          <w:lang w:bidi="fa-IR"/>
        </w:rPr>
        <w:t>A diagram and a complete description of the project's use cases.</w:t>
      </w:r>
    </w:p>
    <w:p w14:paraId="247FE2F1" w14:textId="77777777" w:rsidR="00146F27" w:rsidRPr="00A31677" w:rsidRDefault="00146F27" w:rsidP="00146F27">
      <w:pPr>
        <w:pStyle w:val="Chapter"/>
        <w:rPr>
          <w:color w:val="6F7378" w:themeColor="background2" w:themeShade="80"/>
          <w:sz w:val="22"/>
          <w:szCs w:val="14"/>
          <w:lang w:bidi="fa-IR"/>
        </w:rPr>
      </w:pPr>
    </w:p>
    <w:p w14:paraId="5931F4EA" w14:textId="5A79E750" w:rsidR="00146F27" w:rsidRPr="00A31677" w:rsidRDefault="00146F27" w:rsidP="00146F27">
      <w:pPr>
        <w:pStyle w:val="Chapter"/>
        <w:rPr>
          <w:color w:val="6F7378" w:themeColor="background2" w:themeShade="80"/>
          <w:sz w:val="22"/>
          <w:szCs w:val="14"/>
          <w:lang w:bidi="fa-IR"/>
        </w:rPr>
      </w:pPr>
      <w:r w:rsidRPr="00A31677">
        <w:rPr>
          <w:color w:val="6F7378" w:themeColor="background2" w:themeShade="80"/>
          <w:sz w:val="22"/>
          <w:szCs w:val="14"/>
          <w:lang w:bidi="fa-IR"/>
        </w:rPr>
        <w:t>- Use Case Diagram + Use Case Description: "Use Case Diagram and Description for Object-Oriented Design Implementation in Digikala's E-commerce Platform."</w:t>
      </w:r>
      <w:r w:rsidR="009E665B" w:rsidRPr="009E665B">
        <w:rPr>
          <w:rFonts w:ascii="Segoe UI" w:hAnsi="Segoe UI" w:cs="Segoe UI"/>
          <w:color w:val="F1F2F2"/>
          <w:sz w:val="27"/>
          <w:szCs w:val="27"/>
          <w:shd w:val="clear" w:color="auto" w:fill="262626"/>
        </w:rPr>
        <w:t xml:space="preserve"> </w:t>
      </w:r>
      <w:r w:rsidR="009E665B">
        <w:rPr>
          <w:rFonts w:ascii="Segoe UI" w:hAnsi="Segoe UI" w:cs="Segoe UI"/>
          <w:color w:val="F1F2F2"/>
          <w:sz w:val="27"/>
          <w:szCs w:val="27"/>
          <w:shd w:val="clear" w:color="auto" w:fill="262626"/>
        </w:rPr>
        <w:t>pg.</w:t>
      </w:r>
      <w:r w:rsidR="009E665B">
        <w:rPr>
          <w:rFonts w:ascii="Segoe UI" w:hAnsi="Segoe UI" w:cs="Segoe UI" w:hint="cs"/>
          <w:color w:val="F1F2F2"/>
          <w:sz w:val="27"/>
          <w:szCs w:val="27"/>
          <w:shd w:val="clear" w:color="auto" w:fill="262626"/>
          <w:rtl/>
        </w:rPr>
        <w:t>35</w:t>
      </w:r>
    </w:p>
    <w:p w14:paraId="6C8DAC24" w14:textId="77777777" w:rsidR="00146F27" w:rsidRPr="00146F27" w:rsidRDefault="00146F27" w:rsidP="00146F27">
      <w:pPr>
        <w:pStyle w:val="Chapter"/>
        <w:rPr>
          <w:sz w:val="22"/>
          <w:szCs w:val="14"/>
          <w:lang w:bidi="fa-IR"/>
        </w:rPr>
      </w:pPr>
    </w:p>
    <w:p w14:paraId="1211D9F1" w14:textId="7BBFFC45" w:rsidR="00146F27" w:rsidRPr="00652CC9" w:rsidRDefault="00146F27" w:rsidP="00146F27">
      <w:pPr>
        <w:pStyle w:val="Chapter"/>
        <w:rPr>
          <w:color w:val="CAC9E9" w:themeColor="text2" w:themeTint="33"/>
          <w:sz w:val="22"/>
          <w:szCs w:val="14"/>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pPr>
      <w:r w:rsidRPr="00652CC9">
        <w:rPr>
          <w:b/>
          <w:bCs/>
          <w:color w:val="CAC9E9" w:themeColor="text2" w:themeTint="33"/>
          <w:szCs w:val="18"/>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Sequence Diagram + Collaboration Diagram</w:t>
      </w:r>
      <w:r w:rsidRPr="00652CC9">
        <w:rPr>
          <w:b/>
          <w:bCs/>
          <w:color w:val="CAC9E9" w:themeColor="text2" w:themeTint="33"/>
          <w:sz w:val="24"/>
          <w:szCs w:val="16"/>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w:t>
      </w:r>
      <w:r w:rsidRPr="00652CC9">
        <w:rPr>
          <w:color w:val="CAC9E9" w:themeColor="text2" w:themeTint="33"/>
          <w:sz w:val="24"/>
          <w:szCs w:val="16"/>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 xml:space="preserve"> </w:t>
      </w:r>
      <w:r w:rsidRPr="00652CC9">
        <w:rPr>
          <w:color w:val="CAC9E9" w:themeColor="text2" w:themeTint="33"/>
          <w:sz w:val="22"/>
          <w:szCs w:val="14"/>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A diagram and complete description of the sequence and collaboration between use cases.</w:t>
      </w:r>
    </w:p>
    <w:p w14:paraId="51E2A594" w14:textId="77777777" w:rsidR="00146F27" w:rsidRPr="00652CC9" w:rsidRDefault="00146F27" w:rsidP="00146F27">
      <w:pPr>
        <w:pStyle w:val="Chapter"/>
        <w:rPr>
          <w:color w:val="CAC9E9" w:themeColor="text2" w:themeTint="33"/>
          <w:sz w:val="22"/>
          <w:szCs w:val="14"/>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pPr>
    </w:p>
    <w:p w14:paraId="7EF6ECFD" w14:textId="4507A767" w:rsidR="00146F27" w:rsidRPr="00652CC9" w:rsidRDefault="00146F27" w:rsidP="00146F27">
      <w:pPr>
        <w:pStyle w:val="Chapter"/>
        <w:rPr>
          <w:color w:val="CAC9E9" w:themeColor="text2" w:themeTint="33"/>
          <w:sz w:val="22"/>
          <w:szCs w:val="14"/>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pPr>
      <w:r w:rsidRPr="00652CC9">
        <w:rPr>
          <w:b/>
          <w:bCs/>
          <w:color w:val="CAC9E9" w:themeColor="text2" w:themeTint="33"/>
          <w:sz w:val="24"/>
          <w:szCs w:val="16"/>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 Sequence Diagram + Collaboration Diagram:</w:t>
      </w:r>
      <w:r w:rsidRPr="00652CC9">
        <w:rPr>
          <w:color w:val="CAC9E9" w:themeColor="text2" w:themeTint="33"/>
          <w:sz w:val="24"/>
          <w:szCs w:val="16"/>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 xml:space="preserve"> </w:t>
      </w:r>
      <w:r w:rsidRPr="00652CC9">
        <w:rPr>
          <w:color w:val="CAC9E9" w:themeColor="text2" w:themeTint="33"/>
          <w:sz w:val="22"/>
          <w:szCs w:val="14"/>
          <w:highlight w:val="darkBlue"/>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"Sequence and Collaboration Diagrams for Object-Oriented Design Implementation in Digikala's E-commerce Platform."</w:t>
      </w:r>
      <w:r w:rsidR="009E665B">
        <w:rPr>
          <w:rFonts w:hint="cs"/>
          <w:color w:val="CAC9E9" w:themeColor="text2" w:themeTint="33"/>
          <w:sz w:val="22"/>
          <w:szCs w:val="14"/>
          <w:rtl/>
          <w:lang w:bidi="fa-IR"/>
          <w14:textFill>
            <w14:gradFill>
              <w14:gsLst>
                <w14:gs w14:pos="0">
                  <w14:schemeClr w14:val="tx2">
                    <w14:lumMod w14:val="20000"/>
                    <w14:lumOff w14:val="80000"/>
                    <w14:shade w14:val="30000"/>
                    <w14:satMod w14:val="115000"/>
                  </w14:schemeClr>
                </w14:gs>
                <w14:gs w14:pos="50000">
                  <w14:schemeClr w14:val="tx2">
                    <w14:lumMod w14:val="20000"/>
                    <w14:lumOff w14:val="80000"/>
                    <w14:shade w14:val="67500"/>
                    <w14:satMod w14:val="115000"/>
                  </w14:schemeClr>
                </w14:gs>
                <w14:gs w14:pos="100000">
                  <w14:schemeClr w14:val="tx2">
                    <w14:lumMod w14:val="20000"/>
                    <w14:lumOff w14:val="80000"/>
                    <w14:shade w14:val="100000"/>
                    <w14:satMod w14:val="115000"/>
                  </w14:schemeClr>
                </w14:gs>
              </w14:gsLst>
              <w14:path w14:path="circle">
                <w14:fillToRect w14:l="50000" w14:t="50000" w14:r="50000" w14:b="50000"/>
              </w14:path>
            </w14:gradFill>
          </w14:textFill>
        </w:rPr>
        <w:t xml:space="preserve">  </w:t>
      </w:r>
      <w:r w:rsidR="009E665B">
        <w:rPr>
          <w:rFonts w:ascii="Segoe UI" w:hAnsi="Segoe UI" w:cs="Segoe UI"/>
          <w:color w:val="F1F2F2"/>
          <w:sz w:val="27"/>
          <w:szCs w:val="27"/>
          <w:shd w:val="clear" w:color="auto" w:fill="262626"/>
        </w:rPr>
        <w:t>pg.</w:t>
      </w:r>
      <w:r w:rsidR="009E665B">
        <w:rPr>
          <w:rFonts w:ascii="Segoe UI" w:hAnsi="Segoe UI" w:cs="Segoe UI" w:hint="cs"/>
          <w:color w:val="F1F2F2"/>
          <w:sz w:val="27"/>
          <w:szCs w:val="27"/>
          <w:shd w:val="clear" w:color="auto" w:fill="262626"/>
          <w:rtl/>
        </w:rPr>
        <w:t>38</w:t>
      </w:r>
    </w:p>
    <w:p w14:paraId="61EE9806" w14:textId="77777777" w:rsidR="00146F27" w:rsidRPr="00146F27" w:rsidRDefault="00146F27" w:rsidP="00146F27">
      <w:pPr>
        <w:pStyle w:val="Chapter"/>
        <w:rPr>
          <w:sz w:val="22"/>
          <w:szCs w:val="14"/>
          <w:lang w:bidi="fa-IR"/>
        </w:rPr>
      </w:pPr>
    </w:p>
    <w:p w14:paraId="194B1099" w14:textId="0F3DE72B" w:rsidR="00146F27" w:rsidRPr="00652CC9" w:rsidRDefault="00146F27" w:rsidP="00146F27">
      <w:pPr>
        <w:pStyle w:val="Chapter"/>
        <w:rPr>
          <w:color w:val="37393C" w:themeColor="background2" w:themeShade="40"/>
          <w:sz w:val="22"/>
          <w:szCs w:val="14"/>
          <w:lang w:bidi="fa-IR"/>
        </w:rPr>
      </w:pPr>
      <w:r w:rsidRPr="00652CC9">
        <w:rPr>
          <w:b/>
          <w:bCs/>
          <w:color w:val="37393C" w:themeColor="background2" w:themeShade="40"/>
          <w:szCs w:val="18"/>
          <w:lang w:bidi="fa-IR"/>
        </w:rPr>
        <w:t xml:space="preserve">Activity Diagram (at least one): </w:t>
      </w:r>
      <w:r w:rsidRPr="00652CC9">
        <w:rPr>
          <w:color w:val="37393C" w:themeColor="background2" w:themeShade="40"/>
          <w:sz w:val="22"/>
          <w:szCs w:val="14"/>
          <w:lang w:bidi="fa-IR"/>
        </w:rPr>
        <w:t>A diagram and complete description ofthe activities related to different parts of the project.</w:t>
      </w:r>
    </w:p>
    <w:p w14:paraId="6FC87F11" w14:textId="77777777" w:rsidR="00146F27" w:rsidRPr="00652CC9" w:rsidRDefault="00146F27" w:rsidP="00146F27">
      <w:pPr>
        <w:pStyle w:val="Chapter"/>
        <w:rPr>
          <w:color w:val="37393C" w:themeColor="background2" w:themeShade="40"/>
          <w:sz w:val="22"/>
          <w:szCs w:val="14"/>
          <w:lang w:bidi="fa-IR"/>
        </w:rPr>
      </w:pPr>
    </w:p>
    <w:p w14:paraId="79BFA5EF" w14:textId="3D5EEA66" w:rsidR="00146F27" w:rsidRPr="009E665B" w:rsidRDefault="00146F27" w:rsidP="00146F27">
      <w:pPr>
        <w:pStyle w:val="Chapter"/>
        <w:rPr>
          <w:b/>
          <w:bCs/>
          <w:color w:val="37393C" w:themeColor="background2" w:themeShade="40"/>
          <w:sz w:val="22"/>
          <w:szCs w:val="14"/>
          <w:lang w:bidi="fa-IR"/>
        </w:rPr>
      </w:pPr>
      <w:r w:rsidRPr="00652CC9">
        <w:rPr>
          <w:color w:val="37393C" w:themeColor="background2" w:themeShade="40"/>
          <w:sz w:val="22"/>
          <w:szCs w:val="14"/>
          <w:lang w:bidi="fa-IR"/>
        </w:rPr>
        <w:t>Diagram Activity for Required Parts (at least one item): "Activity Diagram for Object-Oriented Design Implementation in a Required Part of Digikala's E-commerce Platform."</w:t>
      </w:r>
      <w:r w:rsidR="009E665B">
        <w:rPr>
          <w:rFonts w:hint="cs"/>
          <w:color w:val="37393C" w:themeColor="background2" w:themeShade="40"/>
          <w:sz w:val="22"/>
          <w:szCs w:val="14"/>
          <w:rtl/>
          <w:lang w:bidi="fa-IR"/>
        </w:rPr>
        <w:t xml:space="preserve">  </w:t>
      </w:r>
      <w:r w:rsidR="009E665B">
        <w:rPr>
          <w:rFonts w:ascii="Segoe UI" w:hAnsi="Segoe UI" w:cs="Segoe UI"/>
          <w:color w:val="F1F2F2"/>
          <w:sz w:val="27"/>
          <w:szCs w:val="27"/>
          <w:shd w:val="clear" w:color="auto" w:fill="262626"/>
        </w:rPr>
        <w:t>pg.</w:t>
      </w:r>
      <w:r w:rsidR="009E665B">
        <w:rPr>
          <w:rFonts w:ascii="Segoe UI" w:hAnsi="Segoe UI" w:cs="Segoe UI" w:hint="cs"/>
          <w:color w:val="F1F2F2"/>
          <w:sz w:val="27"/>
          <w:szCs w:val="27"/>
          <w:shd w:val="clear" w:color="auto" w:fill="262626"/>
          <w:rtl/>
        </w:rPr>
        <w:t>4</w:t>
      </w:r>
      <w:r w:rsidR="00AA3A9F">
        <w:rPr>
          <w:rFonts w:ascii="Segoe UI" w:hAnsi="Segoe UI" w:cs="Segoe UI" w:hint="cs"/>
          <w:color w:val="F1F2F2"/>
          <w:sz w:val="27"/>
          <w:szCs w:val="27"/>
          <w:shd w:val="clear" w:color="auto" w:fill="262626"/>
          <w:rtl/>
        </w:rPr>
        <w:t>5</w:t>
      </w:r>
    </w:p>
    <w:p w14:paraId="484DBE48" w14:textId="77777777" w:rsidR="00146F27" w:rsidRPr="00146F27" w:rsidRDefault="00146F27" w:rsidP="00146F27">
      <w:pPr>
        <w:pStyle w:val="Chapter"/>
        <w:rPr>
          <w:sz w:val="22"/>
          <w:szCs w:val="14"/>
          <w:lang w:bidi="fa-IR"/>
        </w:rPr>
      </w:pPr>
    </w:p>
    <w:p w14:paraId="69899EC1" w14:textId="4E01513C" w:rsidR="00146F27" w:rsidRPr="00146F27" w:rsidRDefault="00146F27" w:rsidP="00146F27">
      <w:pPr>
        <w:pStyle w:val="Chapter"/>
        <w:rPr>
          <w:sz w:val="22"/>
          <w:szCs w:val="14"/>
          <w:lang w:bidi="fa-IR"/>
        </w:rPr>
      </w:pPr>
      <w:r w:rsidRPr="00146F27">
        <w:rPr>
          <w:b/>
          <w:bCs/>
          <w:color w:val="161718" w:themeColor="text1"/>
          <w:szCs w:val="18"/>
          <w:lang w:bidi="fa-IR"/>
        </w:rPr>
        <w:t>ERD (normalized to BCNF level)</w:t>
      </w:r>
      <w:r w:rsidRPr="00146F27">
        <w:rPr>
          <w:b/>
          <w:bCs/>
          <w:color w:val="161718" w:themeColor="text1"/>
          <w:sz w:val="24"/>
          <w:szCs w:val="16"/>
          <w:lang w:bidi="fa-IR"/>
        </w:rPr>
        <w:t>:</w:t>
      </w:r>
      <w:r w:rsidRPr="00146F27">
        <w:rPr>
          <w:color w:val="161718" w:themeColor="text1"/>
          <w:sz w:val="24"/>
          <w:szCs w:val="16"/>
          <w:lang w:bidi="fa-IR"/>
        </w:rPr>
        <w:t xml:space="preserve"> </w:t>
      </w:r>
      <w:r w:rsidRPr="00146F27">
        <w:rPr>
          <w:sz w:val="22"/>
          <w:szCs w:val="14"/>
          <w:lang w:bidi="fa-IR"/>
        </w:rPr>
        <w:t>A diagram and complete description of the database design using ERD and normalization techniques.</w:t>
      </w:r>
    </w:p>
    <w:p w14:paraId="5F9C40B5" w14:textId="77777777" w:rsidR="00146F27" w:rsidRPr="00146F27" w:rsidRDefault="00146F27" w:rsidP="00146F27">
      <w:pPr>
        <w:pStyle w:val="Chapter"/>
        <w:rPr>
          <w:sz w:val="22"/>
          <w:szCs w:val="14"/>
          <w:lang w:bidi="fa-IR"/>
        </w:rPr>
      </w:pPr>
    </w:p>
    <w:p w14:paraId="086B3D7E" w14:textId="77777777" w:rsidR="00146F27" w:rsidRDefault="00146F27" w:rsidP="00146F27">
      <w:pPr>
        <w:pStyle w:val="Chapter"/>
        <w:rPr>
          <w:sz w:val="22"/>
          <w:szCs w:val="14"/>
          <w:rtl/>
          <w:lang w:bidi="fa-IR"/>
        </w:rPr>
      </w:pPr>
      <w:r w:rsidRPr="00146F27">
        <w:rPr>
          <w:sz w:val="22"/>
          <w:szCs w:val="14"/>
          <w:lang w:bidi="fa-IR"/>
        </w:rPr>
        <w:lastRenderedPageBreak/>
        <w:t>- ERD (Normalized to BCNF Level): "ERD and Normalization Techniques for Object-Oriented Design Implementation in Digikala's E-commerce Platform."</w:t>
      </w:r>
    </w:p>
    <w:p w14:paraId="1A90A698" w14:textId="006B5C0E" w:rsidR="009E665B" w:rsidRPr="009E665B" w:rsidRDefault="009E665B" w:rsidP="00146F27">
      <w:pPr>
        <w:pStyle w:val="Chapter"/>
        <w:rPr>
          <w:b/>
          <w:bCs/>
          <w:sz w:val="22"/>
          <w:szCs w:val="14"/>
          <w:lang w:bidi="fa-IR"/>
        </w:rPr>
      </w:pPr>
      <w:r>
        <w:rPr>
          <w:rFonts w:ascii="Segoe UI" w:hAnsi="Segoe UI" w:cs="Segoe UI"/>
          <w:color w:val="F1F2F2"/>
          <w:sz w:val="27"/>
          <w:szCs w:val="27"/>
          <w:shd w:val="clear" w:color="auto" w:fill="262626"/>
        </w:rPr>
        <w:t>pg.</w:t>
      </w:r>
      <w:r w:rsidR="00AA3A9F">
        <w:rPr>
          <w:rFonts w:ascii="Segoe UI" w:hAnsi="Segoe UI" w:cs="Segoe UI" w:hint="cs"/>
          <w:color w:val="F1F2F2"/>
          <w:sz w:val="27"/>
          <w:szCs w:val="27"/>
          <w:shd w:val="clear" w:color="auto" w:fill="262626"/>
          <w:rtl/>
        </w:rPr>
        <w:t>47</w:t>
      </w:r>
    </w:p>
    <w:p w14:paraId="5860B98D" w14:textId="77777777" w:rsidR="00146F27" w:rsidRDefault="00146F27" w:rsidP="00146F27">
      <w:pPr>
        <w:pStyle w:val="Chapter"/>
        <w:rPr>
          <w:sz w:val="22"/>
          <w:szCs w:val="14"/>
          <w:lang w:bidi="fa-IR"/>
        </w:rPr>
      </w:pPr>
    </w:p>
    <w:p w14:paraId="566BD942" w14:textId="77777777" w:rsidR="00146F27" w:rsidRDefault="00146F27" w:rsidP="00146F27">
      <w:pPr>
        <w:pStyle w:val="Chapter"/>
        <w:rPr>
          <w:sz w:val="22"/>
          <w:szCs w:val="14"/>
          <w:lang w:bidi="fa-IR"/>
        </w:rPr>
      </w:pPr>
    </w:p>
    <w:p w14:paraId="345C2238" w14:textId="77777777" w:rsidR="00146F27" w:rsidRDefault="00146F27" w:rsidP="00146F27">
      <w:pPr>
        <w:pStyle w:val="Chapter"/>
        <w:rPr>
          <w:sz w:val="22"/>
          <w:szCs w:val="14"/>
          <w:lang w:bidi="fa-IR"/>
        </w:rPr>
      </w:pPr>
    </w:p>
    <w:p w14:paraId="15C40A88" w14:textId="77777777" w:rsidR="00146F27" w:rsidRPr="00146F27" w:rsidRDefault="00146F27" w:rsidP="00146F27">
      <w:pPr>
        <w:pStyle w:val="Chapter"/>
        <w:rPr>
          <w:sz w:val="22"/>
          <w:szCs w:val="14"/>
          <w:lang w:bidi="fa-IR"/>
        </w:rPr>
      </w:pPr>
    </w:p>
    <w:p w14:paraId="1522C72B" w14:textId="77777777" w:rsidR="00146F27" w:rsidRPr="00652CC9" w:rsidRDefault="00146F27" w:rsidP="00146F27">
      <w:pPr>
        <w:pStyle w:val="Chapter"/>
        <w:rPr>
          <w:color w:val="FFFF00"/>
          <w:sz w:val="22"/>
          <w:szCs w:val="14"/>
          <w:lang w:bidi="fa-IR"/>
        </w:rPr>
      </w:pPr>
    </w:p>
    <w:p w14:paraId="723F7F88" w14:textId="063B8D01" w:rsidR="00146F27" w:rsidRPr="00652CC9" w:rsidRDefault="00146F27" w:rsidP="00146F27">
      <w:pPr>
        <w:pStyle w:val="Chapter"/>
        <w:rPr>
          <w:color w:val="3C3700"/>
          <w:sz w:val="22"/>
          <w:szCs w:val="14"/>
          <w:lang w:bidi="fa-IR"/>
        </w:rPr>
      </w:pPr>
      <w:r w:rsidRPr="00652CC9">
        <w:rPr>
          <w:b/>
          <w:bCs/>
          <w:color w:val="3C3700"/>
          <w:szCs w:val="18"/>
          <w:lang w:bidi="fa-IR"/>
        </w:rPr>
        <w:t>Class Diagram</w:t>
      </w:r>
      <w:r w:rsidRPr="00652CC9">
        <w:rPr>
          <w:color w:val="3C3700"/>
          <w:sz w:val="22"/>
          <w:szCs w:val="14"/>
          <w:lang w:bidi="fa-IR"/>
        </w:rPr>
        <w:t>: A diagram and complete description of the project's classes.</w:t>
      </w:r>
    </w:p>
    <w:p w14:paraId="090C661E" w14:textId="77777777" w:rsidR="00146F27" w:rsidRPr="00652CC9" w:rsidRDefault="00146F27" w:rsidP="00146F27">
      <w:pPr>
        <w:pStyle w:val="Chapter"/>
        <w:rPr>
          <w:color w:val="3C3700"/>
          <w:sz w:val="22"/>
          <w:szCs w:val="14"/>
          <w:lang w:bidi="fa-IR"/>
        </w:rPr>
      </w:pPr>
    </w:p>
    <w:p w14:paraId="3BB63AFB" w14:textId="31B746CD" w:rsidR="00146F27" w:rsidRPr="00652CC9" w:rsidRDefault="00146F27" w:rsidP="00146F27">
      <w:pPr>
        <w:pStyle w:val="Chapter"/>
        <w:rPr>
          <w:color w:val="3C3700"/>
          <w:sz w:val="22"/>
          <w:szCs w:val="14"/>
          <w:lang w:bidi="fa-IR"/>
        </w:rPr>
      </w:pPr>
      <w:r w:rsidRPr="00652CC9">
        <w:rPr>
          <w:color w:val="3C3700"/>
          <w:sz w:val="22"/>
          <w:szCs w:val="14"/>
          <w:lang w:bidi="fa-IR"/>
        </w:rPr>
        <w:t>- Class Diagram: "Class Diagram for Object-Oriented Design Implementation in Digikala's E-commerce Platform."</w:t>
      </w:r>
      <w:r w:rsidR="009E665B">
        <w:rPr>
          <w:rFonts w:hint="cs"/>
          <w:color w:val="3C3700"/>
          <w:sz w:val="22"/>
          <w:szCs w:val="14"/>
          <w:rtl/>
          <w:lang w:bidi="fa-IR"/>
        </w:rPr>
        <w:t xml:space="preserve"> </w:t>
      </w:r>
      <w:r w:rsidR="009E665B">
        <w:rPr>
          <w:rFonts w:ascii="Segoe UI" w:hAnsi="Segoe UI" w:cs="Segoe UI"/>
          <w:color w:val="F1F2F2"/>
          <w:sz w:val="27"/>
          <w:szCs w:val="27"/>
          <w:shd w:val="clear" w:color="auto" w:fill="262626"/>
        </w:rPr>
        <w:t>pg.</w:t>
      </w:r>
      <w:r w:rsidR="009E665B">
        <w:rPr>
          <w:rFonts w:ascii="Segoe UI" w:hAnsi="Segoe UI" w:cs="Segoe UI" w:hint="cs"/>
          <w:color w:val="F1F2F2"/>
          <w:sz w:val="27"/>
          <w:szCs w:val="27"/>
          <w:shd w:val="clear" w:color="auto" w:fill="262626"/>
          <w:rtl/>
        </w:rPr>
        <w:t>6</w:t>
      </w:r>
      <w:r w:rsidR="00AA3A9F">
        <w:rPr>
          <w:rFonts w:ascii="Segoe UI" w:hAnsi="Segoe UI" w:cs="Segoe UI" w:hint="cs"/>
          <w:color w:val="F1F2F2"/>
          <w:sz w:val="27"/>
          <w:szCs w:val="27"/>
          <w:shd w:val="clear" w:color="auto" w:fill="262626"/>
          <w:rtl/>
        </w:rPr>
        <w:t>0</w:t>
      </w:r>
    </w:p>
    <w:p w14:paraId="59017DDB" w14:textId="77777777" w:rsidR="00146F27" w:rsidRPr="00146F27" w:rsidRDefault="00146F27" w:rsidP="00146F27">
      <w:pPr>
        <w:pStyle w:val="Chapter"/>
        <w:rPr>
          <w:sz w:val="22"/>
          <w:szCs w:val="14"/>
          <w:lang w:bidi="fa-IR"/>
        </w:rPr>
      </w:pPr>
    </w:p>
    <w:p w14:paraId="2946301F" w14:textId="006D900A" w:rsidR="00146F27" w:rsidRPr="00146F27" w:rsidRDefault="00146F27" w:rsidP="00146F27">
      <w:pPr>
        <w:pStyle w:val="Chapter"/>
        <w:rPr>
          <w:sz w:val="22"/>
          <w:szCs w:val="14"/>
          <w:lang w:bidi="fa-IR"/>
        </w:rPr>
      </w:pPr>
      <w:r w:rsidRPr="00146F27">
        <w:rPr>
          <w:b/>
          <w:bCs/>
          <w:color w:val="161718" w:themeColor="text1"/>
          <w:szCs w:val="18"/>
          <w:lang w:bidi="fa-IR"/>
        </w:rPr>
        <w:t>Prototype</w:t>
      </w:r>
      <w:r w:rsidRPr="00146F27">
        <w:rPr>
          <w:sz w:val="22"/>
          <w:szCs w:val="14"/>
          <w:lang w:bidi="fa-IR"/>
        </w:rPr>
        <w:t>: A preliminary version of the project that is used as a sample of the project's implementation.</w:t>
      </w:r>
    </w:p>
    <w:p w14:paraId="04B0EEE1" w14:textId="77777777" w:rsidR="00146F27" w:rsidRPr="00146F27" w:rsidRDefault="00146F27" w:rsidP="00146F27">
      <w:pPr>
        <w:pStyle w:val="Chapter"/>
        <w:rPr>
          <w:sz w:val="22"/>
          <w:szCs w:val="14"/>
          <w:lang w:bidi="fa-IR"/>
        </w:rPr>
      </w:pPr>
    </w:p>
    <w:p w14:paraId="12C8EA82" w14:textId="77777777" w:rsidR="00146F27" w:rsidRPr="00146F27" w:rsidRDefault="00146F27" w:rsidP="00146F27">
      <w:pPr>
        <w:pStyle w:val="Chapter"/>
        <w:rPr>
          <w:sz w:val="22"/>
          <w:szCs w:val="14"/>
          <w:lang w:bidi="fa-IR"/>
        </w:rPr>
      </w:pPr>
      <w:r w:rsidRPr="00146F27">
        <w:rPr>
          <w:sz w:val="22"/>
          <w:szCs w:val="14"/>
          <w:lang w:bidi="fa-IR"/>
        </w:rPr>
        <w:t>- Prototype: "A Prototype for Object-Oriented Design Implementation in Digikala's E-commerce Platform."</w:t>
      </w:r>
    </w:p>
    <w:p w14:paraId="40D93C9E" w14:textId="77777777" w:rsidR="00146F27" w:rsidRPr="00146F27" w:rsidRDefault="00146F27" w:rsidP="00146F27">
      <w:pPr>
        <w:pStyle w:val="Chapter"/>
        <w:rPr>
          <w:sz w:val="22"/>
          <w:szCs w:val="14"/>
          <w:lang w:bidi="fa-IR"/>
        </w:rPr>
      </w:pPr>
    </w:p>
    <w:p w14:paraId="68F7467F" w14:textId="75458BC3" w:rsidR="00146F27" w:rsidRPr="00146F27" w:rsidRDefault="00146F27" w:rsidP="00146F27">
      <w:pPr>
        <w:pStyle w:val="Chapter"/>
        <w:rPr>
          <w:sz w:val="22"/>
          <w:szCs w:val="14"/>
          <w:lang w:bidi="fa-IR"/>
        </w:rPr>
      </w:pPr>
      <w:r w:rsidRPr="00146F27">
        <w:rPr>
          <w:b/>
          <w:bCs/>
          <w:color w:val="161718" w:themeColor="text1"/>
          <w:szCs w:val="18"/>
          <w:lang w:bidi="fa-IR"/>
        </w:rPr>
        <w:t>Prototype description or execution scenarios</w:t>
      </w:r>
      <w:r w:rsidRPr="00146F27">
        <w:rPr>
          <w:sz w:val="22"/>
          <w:szCs w:val="14"/>
          <w:lang w:bidi="fa-IR"/>
        </w:rPr>
        <w:t>: A complete description of the prototype and its execution scenarios.</w:t>
      </w:r>
      <w:r w:rsidR="009E665B">
        <w:rPr>
          <w:rFonts w:hint="cs"/>
          <w:sz w:val="22"/>
          <w:szCs w:val="14"/>
          <w:rtl/>
          <w:lang w:bidi="fa-IR"/>
        </w:rPr>
        <w:t xml:space="preserve"> </w:t>
      </w:r>
    </w:p>
    <w:p w14:paraId="715872D1" w14:textId="77777777" w:rsidR="00146F27" w:rsidRPr="00146F27" w:rsidRDefault="00146F27" w:rsidP="00146F27">
      <w:pPr>
        <w:pStyle w:val="Chapter"/>
        <w:rPr>
          <w:sz w:val="22"/>
          <w:szCs w:val="14"/>
          <w:lang w:bidi="fa-IR"/>
        </w:rPr>
      </w:pPr>
    </w:p>
    <w:p w14:paraId="4813EFBC" w14:textId="56555000" w:rsidR="00426513" w:rsidRDefault="00146F27" w:rsidP="00146F27">
      <w:pPr>
        <w:pStyle w:val="Chapter"/>
        <w:rPr>
          <w:sz w:val="22"/>
          <w:szCs w:val="14"/>
          <w:lang w:bidi="fa-IR"/>
        </w:rPr>
      </w:pPr>
      <w:r w:rsidRPr="00146F27">
        <w:rPr>
          <w:sz w:val="22"/>
          <w:szCs w:val="14"/>
          <w:lang w:bidi="fa-IR"/>
        </w:rPr>
        <w:t>- Prototype Description or Execution Scenarios: "Description and Execution Scenarios for the Prototype of Object-Oriented Design Implementation in Digikala's E-commerce Platform."</w:t>
      </w:r>
      <w:r w:rsidR="00AA3A9F" w:rsidRPr="00AA3A9F">
        <w:rPr>
          <w:rFonts w:ascii="Segoe UI" w:hAnsi="Segoe UI" w:cs="Segoe UI"/>
          <w:color w:val="F1F2F2"/>
          <w:sz w:val="27"/>
          <w:szCs w:val="27"/>
          <w:shd w:val="clear" w:color="auto" w:fill="262626"/>
        </w:rPr>
        <w:t xml:space="preserve"> </w:t>
      </w:r>
      <w:r w:rsidR="00AA3A9F">
        <w:rPr>
          <w:rFonts w:ascii="Segoe UI" w:hAnsi="Segoe UI" w:cs="Segoe UI"/>
          <w:color w:val="F1F2F2"/>
          <w:sz w:val="27"/>
          <w:szCs w:val="27"/>
          <w:shd w:val="clear" w:color="auto" w:fill="262626"/>
        </w:rPr>
        <w:t>pg.</w:t>
      </w:r>
      <w:r w:rsidR="00AA3A9F">
        <w:rPr>
          <w:rFonts w:ascii="Segoe UI" w:hAnsi="Segoe UI" w:cs="Segoe UI" w:hint="cs"/>
          <w:color w:val="F1F2F2"/>
          <w:sz w:val="27"/>
          <w:szCs w:val="27"/>
          <w:shd w:val="clear" w:color="auto" w:fill="262626"/>
          <w:rtl/>
        </w:rPr>
        <w:t>6</w:t>
      </w:r>
      <w:r w:rsidR="00AA3A9F">
        <w:rPr>
          <w:rFonts w:ascii="Segoe UI" w:hAnsi="Segoe UI" w:cs="Segoe UI" w:hint="cs"/>
          <w:color w:val="F1F2F2"/>
          <w:sz w:val="27"/>
          <w:szCs w:val="27"/>
          <w:shd w:val="clear" w:color="auto" w:fill="262626"/>
          <w:rtl/>
        </w:rPr>
        <w:t>5</w:t>
      </w:r>
    </w:p>
    <w:p w14:paraId="648CCEEC" w14:textId="77777777" w:rsidR="00146F27" w:rsidRDefault="00146F27" w:rsidP="00146F27">
      <w:pPr>
        <w:pStyle w:val="Chapter"/>
        <w:rPr>
          <w:sz w:val="22"/>
          <w:szCs w:val="14"/>
          <w:lang w:bidi="fa-IR"/>
        </w:rPr>
      </w:pPr>
    </w:p>
    <w:p w14:paraId="3D6EA6D3" w14:textId="77777777" w:rsidR="00146F27" w:rsidRDefault="00146F27" w:rsidP="00146F27">
      <w:pPr>
        <w:pStyle w:val="Chapter"/>
        <w:rPr>
          <w:sz w:val="22"/>
          <w:szCs w:val="14"/>
          <w:lang w:bidi="fa-IR"/>
        </w:rPr>
      </w:pPr>
    </w:p>
    <w:p w14:paraId="5877991C" w14:textId="77777777" w:rsidR="00146F27" w:rsidRDefault="00146F27" w:rsidP="00146F27">
      <w:pPr>
        <w:pStyle w:val="Chapter"/>
        <w:rPr>
          <w:sz w:val="22"/>
          <w:szCs w:val="14"/>
          <w:lang w:bidi="fa-IR"/>
        </w:rPr>
      </w:pPr>
    </w:p>
    <w:p w14:paraId="649A36F4" w14:textId="77777777" w:rsidR="00146F27" w:rsidRDefault="00146F27" w:rsidP="00146F27">
      <w:pPr>
        <w:pStyle w:val="Chapter"/>
        <w:rPr>
          <w:sz w:val="22"/>
          <w:szCs w:val="14"/>
          <w:lang w:bidi="fa-IR"/>
        </w:rPr>
      </w:pPr>
    </w:p>
    <w:p w14:paraId="753F4BA4" w14:textId="77777777" w:rsidR="00146F27" w:rsidRDefault="00146F27" w:rsidP="00146F27">
      <w:pPr>
        <w:pStyle w:val="Chapter"/>
        <w:rPr>
          <w:sz w:val="22"/>
          <w:szCs w:val="14"/>
          <w:lang w:bidi="fa-IR"/>
        </w:rPr>
      </w:pPr>
    </w:p>
    <w:p w14:paraId="4A830B17" w14:textId="77777777" w:rsidR="00146F27" w:rsidRDefault="00146F27" w:rsidP="00146F27">
      <w:pPr>
        <w:pStyle w:val="Chapter"/>
        <w:rPr>
          <w:sz w:val="22"/>
          <w:szCs w:val="14"/>
          <w:lang w:bidi="fa-IR"/>
        </w:rPr>
      </w:pPr>
    </w:p>
    <w:p w14:paraId="52CB91FF" w14:textId="77777777" w:rsidR="00146F27" w:rsidRDefault="00146F27" w:rsidP="00146F27">
      <w:pPr>
        <w:pStyle w:val="Chapter"/>
        <w:rPr>
          <w:sz w:val="22"/>
          <w:szCs w:val="14"/>
          <w:lang w:bidi="fa-IR"/>
        </w:rPr>
      </w:pPr>
    </w:p>
    <w:p w14:paraId="0C1EA0CC" w14:textId="77777777" w:rsidR="00146F27" w:rsidRDefault="00146F27" w:rsidP="00146F27">
      <w:pPr>
        <w:pStyle w:val="Chapter"/>
        <w:rPr>
          <w:sz w:val="22"/>
          <w:szCs w:val="14"/>
          <w:lang w:bidi="fa-IR"/>
        </w:rPr>
      </w:pPr>
    </w:p>
    <w:p w14:paraId="6733926E" w14:textId="77777777" w:rsidR="00146F27" w:rsidRDefault="00146F27" w:rsidP="00146F27">
      <w:pPr>
        <w:pStyle w:val="Chapter"/>
        <w:rPr>
          <w:sz w:val="22"/>
          <w:szCs w:val="14"/>
          <w:lang w:bidi="fa-IR"/>
        </w:rPr>
      </w:pPr>
    </w:p>
    <w:p w14:paraId="5823685C" w14:textId="77777777" w:rsidR="00146F27" w:rsidRDefault="00146F27" w:rsidP="00146F27">
      <w:pPr>
        <w:pStyle w:val="Chapter"/>
        <w:rPr>
          <w:sz w:val="22"/>
          <w:szCs w:val="14"/>
          <w:lang w:bidi="fa-IR"/>
        </w:rPr>
      </w:pPr>
    </w:p>
    <w:p w14:paraId="579EDA1B" w14:textId="77777777" w:rsidR="00146F27" w:rsidRDefault="00146F27" w:rsidP="00146F27">
      <w:pPr>
        <w:pStyle w:val="Chapter"/>
        <w:rPr>
          <w:sz w:val="22"/>
          <w:szCs w:val="14"/>
          <w:lang w:bidi="fa-IR"/>
        </w:rPr>
      </w:pPr>
    </w:p>
    <w:p w14:paraId="2C4DDD54" w14:textId="77777777" w:rsidR="00146F27" w:rsidRDefault="00146F27" w:rsidP="00146F27">
      <w:pPr>
        <w:pStyle w:val="Chapter"/>
        <w:rPr>
          <w:sz w:val="22"/>
          <w:szCs w:val="14"/>
          <w:lang w:bidi="fa-IR"/>
        </w:rPr>
      </w:pPr>
    </w:p>
    <w:p w14:paraId="62354A60" w14:textId="77777777" w:rsidR="00146F27" w:rsidRDefault="00146F27" w:rsidP="00146F27">
      <w:pPr>
        <w:pStyle w:val="Chapter"/>
        <w:rPr>
          <w:sz w:val="22"/>
          <w:szCs w:val="14"/>
          <w:lang w:bidi="fa-IR"/>
        </w:rPr>
      </w:pPr>
    </w:p>
    <w:p w14:paraId="2B73615D" w14:textId="77777777" w:rsidR="00146F27" w:rsidRDefault="00146F27" w:rsidP="00146F27">
      <w:pPr>
        <w:pStyle w:val="Chapter"/>
        <w:rPr>
          <w:sz w:val="22"/>
          <w:szCs w:val="14"/>
          <w:lang w:bidi="fa-IR"/>
        </w:rPr>
      </w:pPr>
    </w:p>
    <w:p w14:paraId="197113B9" w14:textId="77777777" w:rsidR="00146F27" w:rsidRDefault="00146F27" w:rsidP="00146F27">
      <w:pPr>
        <w:pStyle w:val="Chapter"/>
        <w:rPr>
          <w:sz w:val="22"/>
          <w:szCs w:val="14"/>
          <w:lang w:bidi="fa-IR"/>
        </w:rPr>
      </w:pPr>
    </w:p>
    <w:p w14:paraId="1A541642" w14:textId="77777777" w:rsidR="00146F27" w:rsidRDefault="00146F27" w:rsidP="00146F27">
      <w:pPr>
        <w:pStyle w:val="Chapter"/>
        <w:rPr>
          <w:sz w:val="22"/>
          <w:szCs w:val="14"/>
          <w:lang w:bidi="fa-IR"/>
        </w:rPr>
      </w:pPr>
    </w:p>
    <w:p w14:paraId="78D4DFBB" w14:textId="77777777" w:rsidR="00146F27" w:rsidRDefault="00146F27" w:rsidP="00146F27">
      <w:pPr>
        <w:pStyle w:val="Chapter"/>
        <w:rPr>
          <w:sz w:val="22"/>
          <w:szCs w:val="14"/>
          <w:lang w:bidi="fa-IR"/>
        </w:rPr>
      </w:pPr>
    </w:p>
    <w:p w14:paraId="75A3D7EA" w14:textId="77777777" w:rsidR="00146F27" w:rsidRDefault="00146F27" w:rsidP="00146F27">
      <w:pPr>
        <w:pStyle w:val="Chapter"/>
        <w:rPr>
          <w:sz w:val="22"/>
          <w:szCs w:val="14"/>
          <w:lang w:bidi="fa-IR"/>
        </w:rPr>
      </w:pPr>
    </w:p>
    <w:p w14:paraId="4FF86DF0" w14:textId="2CD29A26" w:rsidR="00146F27" w:rsidRPr="000F77AC" w:rsidRDefault="00E32D19" w:rsidP="00E32D19">
      <w:pPr>
        <w:pStyle w:val="Chapter"/>
        <w:bidi/>
        <w:rPr>
          <w:color w:val="282660" w:themeColor="text2"/>
          <w:sz w:val="24"/>
          <w:szCs w:val="24"/>
          <w:lang w:bidi="fa-IR"/>
        </w:rPr>
      </w:pPr>
      <w:r>
        <w:rPr>
          <w:color w:val="282660" w:themeColor="text2"/>
          <w:szCs w:val="28"/>
          <w:lang w:bidi="fa-IR"/>
        </w:rPr>
        <w:lastRenderedPageBreak/>
        <w:t xml:space="preserve"> : </w:t>
      </w:r>
      <w:r w:rsidR="00146F27" w:rsidRPr="000F77AC">
        <w:rPr>
          <w:color w:val="282660" w:themeColor="text2"/>
          <w:szCs w:val="28"/>
          <w:lang w:bidi="fa-IR"/>
        </w:rPr>
        <w:t>Vision</w:t>
      </w:r>
      <w:r w:rsidR="00146F27" w:rsidRPr="00B457EC">
        <w:rPr>
          <w:color w:val="161718" w:themeColor="text1"/>
          <w:szCs w:val="28"/>
          <w:lang w:bidi="fa-IR"/>
        </w:rPr>
        <w:t xml:space="preserve"> </w:t>
      </w:r>
      <w:r w:rsidR="00146F27" w:rsidRPr="000F77AC">
        <w:rPr>
          <w:color w:val="282660" w:themeColor="text2"/>
          <w:sz w:val="24"/>
          <w:szCs w:val="24"/>
          <w:rtl/>
          <w:lang w:bidi="fa-IR"/>
        </w:rPr>
        <w:t>خلاصه‌ا</w:t>
      </w:r>
      <w:r w:rsidR="00146F27" w:rsidRPr="000F77AC">
        <w:rPr>
          <w:rFonts w:hint="cs"/>
          <w:color w:val="282660" w:themeColor="text2"/>
          <w:sz w:val="24"/>
          <w:szCs w:val="24"/>
          <w:rtl/>
          <w:lang w:bidi="fa-IR"/>
        </w:rPr>
        <w:t>ی</w:t>
      </w:r>
      <w:r w:rsidR="00146F27" w:rsidRPr="000F77AC">
        <w:rPr>
          <w:color w:val="282660" w:themeColor="text2"/>
          <w:sz w:val="24"/>
          <w:szCs w:val="24"/>
          <w:rtl/>
          <w:lang w:bidi="fa-IR"/>
        </w:rPr>
        <w:t xml:space="preserve"> از هدف اصل</w:t>
      </w:r>
      <w:r w:rsidR="00146F27" w:rsidRPr="000F77AC">
        <w:rPr>
          <w:rFonts w:hint="cs"/>
          <w:color w:val="282660" w:themeColor="text2"/>
          <w:sz w:val="24"/>
          <w:szCs w:val="24"/>
          <w:rtl/>
          <w:lang w:bidi="fa-IR"/>
        </w:rPr>
        <w:t>ی</w:t>
      </w:r>
      <w:r w:rsidR="00146F27" w:rsidRPr="000F77AC">
        <w:rPr>
          <w:color w:val="282660" w:themeColor="text2"/>
          <w:sz w:val="24"/>
          <w:szCs w:val="24"/>
          <w:rtl/>
          <w:lang w:bidi="fa-IR"/>
        </w:rPr>
        <w:t xml:space="preserve"> پروژه و موقع</w:t>
      </w:r>
      <w:r w:rsidR="00146F27" w:rsidRPr="000F77AC">
        <w:rPr>
          <w:rFonts w:hint="cs"/>
          <w:color w:val="282660" w:themeColor="text2"/>
          <w:sz w:val="24"/>
          <w:szCs w:val="24"/>
          <w:rtl/>
          <w:lang w:bidi="fa-IR"/>
        </w:rPr>
        <w:t>ی</w:t>
      </w:r>
      <w:r w:rsidR="00146F27" w:rsidRPr="000F77AC">
        <w:rPr>
          <w:rFonts w:hint="eastAsia"/>
          <w:color w:val="282660" w:themeColor="text2"/>
          <w:sz w:val="24"/>
          <w:szCs w:val="24"/>
          <w:rtl/>
          <w:lang w:bidi="fa-IR"/>
        </w:rPr>
        <w:t>ت</w:t>
      </w:r>
      <w:r w:rsidR="00146F27" w:rsidRPr="000F77AC">
        <w:rPr>
          <w:color w:val="282660" w:themeColor="text2"/>
          <w:sz w:val="24"/>
          <w:szCs w:val="24"/>
          <w:rtl/>
          <w:lang w:bidi="fa-IR"/>
        </w:rPr>
        <w:t xml:space="preserve"> آن در استراتژ</w:t>
      </w:r>
      <w:r w:rsidR="00146F27" w:rsidRPr="000F77AC">
        <w:rPr>
          <w:rFonts w:hint="cs"/>
          <w:color w:val="282660" w:themeColor="text2"/>
          <w:sz w:val="24"/>
          <w:szCs w:val="24"/>
          <w:rtl/>
          <w:lang w:bidi="fa-IR"/>
        </w:rPr>
        <w:t>ی</w:t>
      </w:r>
      <w:r w:rsidR="00146F27" w:rsidRPr="000F77AC">
        <w:rPr>
          <w:color w:val="282660" w:themeColor="text2"/>
          <w:sz w:val="24"/>
          <w:szCs w:val="24"/>
          <w:rtl/>
          <w:lang w:bidi="fa-IR"/>
        </w:rPr>
        <w:t xml:space="preserve"> کل</w:t>
      </w:r>
      <w:r w:rsidR="00146F27" w:rsidRPr="000F77AC">
        <w:rPr>
          <w:rFonts w:hint="cs"/>
          <w:color w:val="282660" w:themeColor="text2"/>
          <w:sz w:val="24"/>
          <w:szCs w:val="24"/>
          <w:rtl/>
          <w:lang w:bidi="fa-IR"/>
        </w:rPr>
        <w:t>ی</w:t>
      </w:r>
      <w:r w:rsidR="00146F27" w:rsidRPr="000F77AC">
        <w:rPr>
          <w:color w:val="282660" w:themeColor="text2"/>
          <w:sz w:val="24"/>
          <w:szCs w:val="24"/>
          <w:rtl/>
          <w:lang w:bidi="fa-IR"/>
        </w:rPr>
        <w:t xml:space="preserve"> شرکت</w:t>
      </w:r>
      <w:r w:rsidR="00146F27" w:rsidRPr="000F77AC">
        <w:rPr>
          <w:color w:val="282660" w:themeColor="text2"/>
          <w:sz w:val="24"/>
          <w:szCs w:val="24"/>
          <w:lang w:bidi="fa-IR"/>
        </w:rPr>
        <w:t>.</w:t>
      </w:r>
    </w:p>
    <w:p w14:paraId="089E799E" w14:textId="77777777" w:rsidR="00146F27" w:rsidRPr="000F77AC" w:rsidRDefault="00146F27" w:rsidP="00E32D19">
      <w:pPr>
        <w:pStyle w:val="Chapter"/>
        <w:bidi/>
        <w:rPr>
          <w:color w:val="282660" w:themeColor="text2"/>
          <w:sz w:val="24"/>
          <w:szCs w:val="24"/>
          <w:lang w:bidi="fa-IR"/>
        </w:rPr>
      </w:pPr>
    </w:p>
    <w:p w14:paraId="42AC4551" w14:textId="77777777" w:rsidR="00146F27" w:rsidRPr="000F77AC" w:rsidRDefault="00146F27" w:rsidP="00E32D19">
      <w:pPr>
        <w:pStyle w:val="Chapter"/>
        <w:bidi/>
        <w:rPr>
          <w:color w:val="282660" w:themeColor="text2"/>
          <w:sz w:val="24"/>
          <w:szCs w:val="24"/>
          <w:lang w:bidi="fa-IR"/>
        </w:rPr>
      </w:pPr>
      <w:r w:rsidRPr="000F77AC">
        <w:rPr>
          <w:color w:val="282660" w:themeColor="text2"/>
          <w:sz w:val="24"/>
          <w:szCs w:val="24"/>
          <w:lang w:bidi="fa-IR"/>
        </w:rPr>
        <w:t xml:space="preserve">- </w:t>
      </w:r>
      <w:r w:rsidRPr="000F77AC">
        <w:rPr>
          <w:color w:val="282660" w:themeColor="text2"/>
          <w:sz w:val="24"/>
          <w:szCs w:val="24"/>
          <w:rtl/>
          <w:lang w:bidi="fa-IR"/>
        </w:rPr>
        <w:t>هدف: "دست</w:t>
      </w:r>
      <w:r w:rsidRPr="000F77AC">
        <w:rPr>
          <w:rFonts w:hint="cs"/>
          <w:color w:val="282660" w:themeColor="text2"/>
          <w:sz w:val="24"/>
          <w:szCs w:val="24"/>
          <w:rtl/>
          <w:lang w:bidi="fa-IR"/>
        </w:rPr>
        <w:t>ی</w:t>
      </w:r>
      <w:r w:rsidRPr="000F77AC">
        <w:rPr>
          <w:rFonts w:hint="eastAsia"/>
          <w:color w:val="282660" w:themeColor="text2"/>
          <w:sz w:val="24"/>
          <w:szCs w:val="24"/>
          <w:rtl/>
          <w:lang w:bidi="fa-IR"/>
        </w:rPr>
        <w:t>اب</w:t>
      </w:r>
      <w:r w:rsidRPr="000F77AC">
        <w:rPr>
          <w:rFonts w:hint="cs"/>
          <w:color w:val="282660" w:themeColor="text2"/>
          <w:sz w:val="24"/>
          <w:szCs w:val="24"/>
          <w:rtl/>
          <w:lang w:bidi="fa-IR"/>
        </w:rPr>
        <w:t>ی</w:t>
      </w:r>
      <w:r w:rsidRPr="000F77AC">
        <w:rPr>
          <w:color w:val="282660" w:themeColor="text2"/>
          <w:sz w:val="24"/>
          <w:szCs w:val="24"/>
          <w:rtl/>
          <w:lang w:bidi="fa-IR"/>
        </w:rPr>
        <w:t xml:space="preserve"> به </w:t>
      </w:r>
      <w:r w:rsidRPr="000F77AC">
        <w:rPr>
          <w:rFonts w:hint="cs"/>
          <w:color w:val="282660" w:themeColor="text2"/>
          <w:sz w:val="24"/>
          <w:szCs w:val="24"/>
          <w:rtl/>
          <w:lang w:bidi="fa-IR"/>
        </w:rPr>
        <w:t>ی</w:t>
      </w:r>
      <w:r w:rsidRPr="000F77AC">
        <w:rPr>
          <w:rFonts w:hint="eastAsia"/>
          <w:color w:val="282660" w:themeColor="text2"/>
          <w:sz w:val="24"/>
          <w:szCs w:val="24"/>
          <w:rtl/>
          <w:lang w:bidi="fa-IR"/>
        </w:rPr>
        <w:t>ک</w:t>
      </w:r>
      <w:r w:rsidRPr="000F77AC">
        <w:rPr>
          <w:color w:val="282660" w:themeColor="text2"/>
          <w:sz w:val="24"/>
          <w:szCs w:val="24"/>
          <w:rtl/>
          <w:lang w:bidi="fa-IR"/>
        </w:rPr>
        <w:t xml:space="preserve"> پلتفرم تجارت الکترون</w:t>
      </w:r>
      <w:r w:rsidRPr="000F77AC">
        <w:rPr>
          <w:rFonts w:hint="cs"/>
          <w:color w:val="282660" w:themeColor="text2"/>
          <w:sz w:val="24"/>
          <w:szCs w:val="24"/>
          <w:rtl/>
          <w:lang w:bidi="fa-IR"/>
        </w:rPr>
        <w:t>ی</w:t>
      </w:r>
      <w:r w:rsidRPr="000F77AC">
        <w:rPr>
          <w:rFonts w:hint="eastAsia"/>
          <w:color w:val="282660" w:themeColor="text2"/>
          <w:sz w:val="24"/>
          <w:szCs w:val="24"/>
          <w:rtl/>
          <w:lang w:bidi="fa-IR"/>
        </w:rPr>
        <w:t>ک</w:t>
      </w:r>
      <w:r w:rsidRPr="000F77AC">
        <w:rPr>
          <w:rFonts w:hint="cs"/>
          <w:color w:val="282660" w:themeColor="text2"/>
          <w:sz w:val="24"/>
          <w:szCs w:val="24"/>
          <w:rtl/>
          <w:lang w:bidi="fa-IR"/>
        </w:rPr>
        <w:t>ی</w:t>
      </w:r>
      <w:r w:rsidRPr="000F77AC">
        <w:rPr>
          <w:color w:val="282660" w:themeColor="text2"/>
          <w:sz w:val="24"/>
          <w:szCs w:val="24"/>
          <w:rtl/>
          <w:lang w:bidi="fa-IR"/>
        </w:rPr>
        <w:t xml:space="preserve"> قدرتمند و قابل مق</w:t>
      </w:r>
      <w:r w:rsidRPr="000F77AC">
        <w:rPr>
          <w:rFonts w:hint="cs"/>
          <w:color w:val="282660" w:themeColor="text2"/>
          <w:sz w:val="24"/>
          <w:szCs w:val="24"/>
          <w:rtl/>
          <w:lang w:bidi="fa-IR"/>
        </w:rPr>
        <w:t>ی</w:t>
      </w:r>
      <w:r w:rsidRPr="000F77AC">
        <w:rPr>
          <w:rFonts w:hint="eastAsia"/>
          <w:color w:val="282660" w:themeColor="text2"/>
          <w:sz w:val="24"/>
          <w:szCs w:val="24"/>
          <w:rtl/>
          <w:lang w:bidi="fa-IR"/>
        </w:rPr>
        <w:t>اس</w:t>
      </w:r>
      <w:r w:rsidRPr="000F77AC">
        <w:rPr>
          <w:color w:val="282660" w:themeColor="text2"/>
          <w:sz w:val="24"/>
          <w:szCs w:val="24"/>
          <w:rtl/>
          <w:lang w:bidi="fa-IR"/>
        </w:rPr>
        <w:t xml:space="preserve"> برا</w:t>
      </w:r>
      <w:r w:rsidRPr="000F77AC">
        <w:rPr>
          <w:rFonts w:hint="cs"/>
          <w:color w:val="282660" w:themeColor="text2"/>
          <w:sz w:val="24"/>
          <w:szCs w:val="24"/>
          <w:rtl/>
          <w:lang w:bidi="fa-IR"/>
        </w:rPr>
        <w:t>ی</w:t>
      </w:r>
      <w:r w:rsidRPr="000F77AC">
        <w:rPr>
          <w:color w:val="282660" w:themeColor="text2"/>
          <w:sz w:val="24"/>
          <w:szCs w:val="24"/>
          <w:rtl/>
          <w:lang w:bidi="fa-IR"/>
        </w:rPr>
        <w:t xml:space="preserve"> د</w:t>
      </w:r>
      <w:r w:rsidRPr="000F77AC">
        <w:rPr>
          <w:rFonts w:hint="cs"/>
          <w:color w:val="282660" w:themeColor="text2"/>
          <w:sz w:val="24"/>
          <w:szCs w:val="24"/>
          <w:rtl/>
          <w:lang w:bidi="fa-IR"/>
        </w:rPr>
        <w:t>ی</w:t>
      </w:r>
      <w:r w:rsidRPr="000F77AC">
        <w:rPr>
          <w:rFonts w:hint="eastAsia"/>
          <w:color w:val="282660" w:themeColor="text2"/>
          <w:sz w:val="24"/>
          <w:szCs w:val="24"/>
          <w:rtl/>
          <w:lang w:bidi="fa-IR"/>
        </w:rPr>
        <w:t>ج</w:t>
      </w:r>
      <w:r w:rsidRPr="000F77AC">
        <w:rPr>
          <w:rFonts w:hint="cs"/>
          <w:color w:val="282660" w:themeColor="text2"/>
          <w:sz w:val="24"/>
          <w:szCs w:val="24"/>
          <w:rtl/>
          <w:lang w:bidi="fa-IR"/>
        </w:rPr>
        <w:t>ی‌</w:t>
      </w:r>
      <w:r w:rsidRPr="000F77AC">
        <w:rPr>
          <w:rFonts w:hint="eastAsia"/>
          <w:color w:val="282660" w:themeColor="text2"/>
          <w:sz w:val="24"/>
          <w:szCs w:val="24"/>
          <w:rtl/>
          <w:lang w:bidi="fa-IR"/>
        </w:rPr>
        <w:t>کالا</w:t>
      </w:r>
      <w:r w:rsidRPr="000F77AC">
        <w:rPr>
          <w:color w:val="282660" w:themeColor="text2"/>
          <w:sz w:val="24"/>
          <w:szCs w:val="24"/>
          <w:rtl/>
          <w:lang w:bidi="fa-IR"/>
        </w:rPr>
        <w:t xml:space="preserve"> با استفاده از طراح</w:t>
      </w:r>
      <w:r w:rsidRPr="000F77AC">
        <w:rPr>
          <w:rFonts w:hint="cs"/>
          <w:color w:val="282660" w:themeColor="text2"/>
          <w:sz w:val="24"/>
          <w:szCs w:val="24"/>
          <w:rtl/>
          <w:lang w:bidi="fa-IR"/>
        </w:rPr>
        <w:t>ی</w:t>
      </w:r>
      <w:r w:rsidRPr="000F77AC">
        <w:rPr>
          <w:color w:val="282660" w:themeColor="text2"/>
          <w:sz w:val="24"/>
          <w:szCs w:val="24"/>
          <w:rtl/>
          <w:lang w:bidi="fa-IR"/>
        </w:rPr>
        <w:t xml:space="preserve"> ش</w:t>
      </w:r>
      <w:r w:rsidRPr="000F77AC">
        <w:rPr>
          <w:rFonts w:hint="cs"/>
          <w:color w:val="282660" w:themeColor="text2"/>
          <w:sz w:val="24"/>
          <w:szCs w:val="24"/>
          <w:rtl/>
          <w:lang w:bidi="fa-IR"/>
        </w:rPr>
        <w:t>ی</w:t>
      </w:r>
      <w:r w:rsidRPr="000F77AC">
        <w:rPr>
          <w:rFonts w:hint="eastAsia"/>
          <w:color w:val="282660" w:themeColor="text2"/>
          <w:sz w:val="24"/>
          <w:szCs w:val="24"/>
          <w:rtl/>
          <w:lang w:bidi="fa-IR"/>
        </w:rPr>
        <w:t>ءگرا</w:t>
      </w:r>
      <w:r w:rsidRPr="000F77AC">
        <w:rPr>
          <w:color w:val="282660" w:themeColor="text2"/>
          <w:sz w:val="24"/>
          <w:szCs w:val="24"/>
          <w:lang w:bidi="fa-IR"/>
        </w:rPr>
        <w:t>."</w:t>
      </w:r>
    </w:p>
    <w:p w14:paraId="65EC00A0" w14:textId="77777777" w:rsidR="00146F27" w:rsidRPr="00146F27" w:rsidRDefault="00146F27" w:rsidP="00E32D19">
      <w:pPr>
        <w:pStyle w:val="Chapter"/>
        <w:bidi/>
        <w:rPr>
          <w:sz w:val="24"/>
          <w:szCs w:val="24"/>
          <w:lang w:bidi="fa-IR"/>
        </w:rPr>
      </w:pPr>
    </w:p>
    <w:p w14:paraId="29E0EFEA" w14:textId="0A779911" w:rsidR="00146F27" w:rsidRPr="00EE7CBB" w:rsidRDefault="008E11E4" w:rsidP="00E32D19">
      <w:pPr>
        <w:pStyle w:val="Chapter"/>
        <w:bidi/>
        <w:rPr>
          <w:color w:val="155D56" w:themeColor="accent3" w:themeShade="BF"/>
          <w:sz w:val="24"/>
          <w:szCs w:val="24"/>
          <w:lang w:bidi="fa-IR"/>
        </w:rPr>
      </w:pPr>
      <w:r>
        <w:rPr>
          <w:color w:val="161718" w:themeColor="text1"/>
          <w:szCs w:val="28"/>
          <w:lang w:bidi="fa-IR"/>
        </w:rPr>
        <w:t xml:space="preserve"> </w:t>
      </w:r>
      <w:r w:rsidR="00E32D19">
        <w:rPr>
          <w:color w:val="161718" w:themeColor="text1"/>
          <w:szCs w:val="28"/>
          <w:lang w:bidi="fa-IR"/>
        </w:rPr>
        <w:t xml:space="preserve">: </w:t>
      </w:r>
      <w:r w:rsidR="00146F27" w:rsidRPr="00EE7CBB">
        <w:rPr>
          <w:color w:val="155D56" w:themeColor="accent3" w:themeShade="BF"/>
          <w:szCs w:val="28"/>
          <w:lang w:bidi="fa-IR"/>
        </w:rPr>
        <w:t xml:space="preserve">Business Case </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ک</w:t>
      </w:r>
      <w:r w:rsidR="00146F27" w:rsidRPr="00EE7CBB">
        <w:rPr>
          <w:color w:val="155D56" w:themeColor="accent3" w:themeShade="BF"/>
          <w:sz w:val="24"/>
          <w:szCs w:val="24"/>
          <w:rtl/>
          <w:lang w:bidi="fa-IR"/>
        </w:rPr>
        <w:t xml:space="preserve"> سند جامع درباره مزا</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ا</w:t>
      </w:r>
      <w:r w:rsidR="00146F27" w:rsidRPr="00EE7CBB">
        <w:rPr>
          <w:rFonts w:hint="cs"/>
          <w:color w:val="155D56" w:themeColor="accent3" w:themeShade="BF"/>
          <w:sz w:val="24"/>
          <w:szCs w:val="24"/>
          <w:rtl/>
          <w:lang w:bidi="fa-IR"/>
        </w:rPr>
        <w:t>ی</w:t>
      </w:r>
      <w:r w:rsidR="00146F27" w:rsidRPr="00EE7CBB">
        <w:rPr>
          <w:color w:val="155D56" w:themeColor="accent3" w:themeShade="BF"/>
          <w:sz w:val="24"/>
          <w:szCs w:val="24"/>
          <w:rtl/>
          <w:lang w:bidi="fa-IR"/>
        </w:rPr>
        <w:t xml:space="preserve"> مال</w:t>
      </w:r>
      <w:r w:rsidR="00146F27" w:rsidRPr="00EE7CBB">
        <w:rPr>
          <w:rFonts w:hint="cs"/>
          <w:color w:val="155D56" w:themeColor="accent3" w:themeShade="BF"/>
          <w:sz w:val="24"/>
          <w:szCs w:val="24"/>
          <w:rtl/>
          <w:lang w:bidi="fa-IR"/>
        </w:rPr>
        <w:t>ی</w:t>
      </w:r>
      <w:r w:rsidR="00146F27" w:rsidRPr="00EE7CBB">
        <w:rPr>
          <w:color w:val="155D56" w:themeColor="accent3" w:themeShade="BF"/>
          <w:sz w:val="24"/>
          <w:szCs w:val="24"/>
          <w:rtl/>
          <w:lang w:bidi="fa-IR"/>
        </w:rPr>
        <w:t xml:space="preserve"> و عمل</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ات</w:t>
      </w:r>
      <w:r w:rsidR="00146F27" w:rsidRPr="00EE7CBB">
        <w:rPr>
          <w:rFonts w:hint="cs"/>
          <w:color w:val="155D56" w:themeColor="accent3" w:themeShade="BF"/>
          <w:sz w:val="24"/>
          <w:szCs w:val="24"/>
          <w:rtl/>
          <w:lang w:bidi="fa-IR"/>
        </w:rPr>
        <w:t>ی</w:t>
      </w:r>
      <w:r w:rsidR="00146F27" w:rsidRPr="00EE7CBB">
        <w:rPr>
          <w:color w:val="155D56" w:themeColor="accent3" w:themeShade="BF"/>
          <w:sz w:val="24"/>
          <w:szCs w:val="24"/>
          <w:rtl/>
          <w:lang w:bidi="fa-IR"/>
        </w:rPr>
        <w:t xml:space="preserve"> پروژه شامل تحل</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ل</w:t>
      </w:r>
      <w:r w:rsidR="00146F27" w:rsidRPr="00EE7CBB">
        <w:rPr>
          <w:color w:val="155D56" w:themeColor="accent3" w:themeShade="BF"/>
          <w:sz w:val="24"/>
          <w:szCs w:val="24"/>
          <w:lang w:bidi="fa-IR"/>
        </w:rPr>
        <w:t xml:space="preserve"> SWOT</w:t>
      </w:r>
      <w:r w:rsidR="00146F27" w:rsidRPr="00EE7CBB">
        <w:rPr>
          <w:color w:val="155D56" w:themeColor="accent3" w:themeShade="BF"/>
          <w:sz w:val="24"/>
          <w:szCs w:val="24"/>
          <w:rtl/>
          <w:lang w:bidi="fa-IR"/>
        </w:rPr>
        <w:t>، تحل</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ل</w:t>
      </w:r>
      <w:r w:rsidR="00146F27" w:rsidRPr="00EE7CBB">
        <w:rPr>
          <w:color w:val="155D56" w:themeColor="accent3" w:themeShade="BF"/>
          <w:sz w:val="24"/>
          <w:szCs w:val="24"/>
          <w:rtl/>
          <w:lang w:bidi="fa-IR"/>
        </w:rPr>
        <w:t xml:space="preserve"> هز</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نه</w:t>
      </w:r>
      <w:r w:rsidR="00146F27" w:rsidRPr="00EE7CBB">
        <w:rPr>
          <w:color w:val="155D56" w:themeColor="accent3" w:themeShade="BF"/>
          <w:sz w:val="24"/>
          <w:szCs w:val="24"/>
          <w:rtl/>
          <w:lang w:bidi="fa-IR"/>
        </w:rPr>
        <w:t>-فا</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ده</w:t>
      </w:r>
      <w:r w:rsidR="00146F27" w:rsidRPr="00EE7CBB">
        <w:rPr>
          <w:color w:val="155D56" w:themeColor="accent3" w:themeShade="BF"/>
          <w:sz w:val="24"/>
          <w:szCs w:val="24"/>
          <w:rtl/>
          <w:lang w:bidi="fa-IR"/>
        </w:rPr>
        <w:t xml:space="preserve"> و تحل</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ل</w:t>
      </w:r>
      <w:r w:rsidR="00146F27" w:rsidRPr="00EE7CBB">
        <w:rPr>
          <w:color w:val="155D56" w:themeColor="accent3" w:themeShade="BF"/>
          <w:sz w:val="24"/>
          <w:szCs w:val="24"/>
          <w:rtl/>
          <w:lang w:bidi="fa-IR"/>
        </w:rPr>
        <w:t xml:space="preserve"> ر</w:t>
      </w:r>
      <w:r w:rsidR="00146F27" w:rsidRPr="00EE7CBB">
        <w:rPr>
          <w:rFonts w:hint="cs"/>
          <w:color w:val="155D56" w:themeColor="accent3" w:themeShade="BF"/>
          <w:sz w:val="24"/>
          <w:szCs w:val="24"/>
          <w:rtl/>
          <w:lang w:bidi="fa-IR"/>
        </w:rPr>
        <w:t>ی</w:t>
      </w:r>
      <w:r w:rsidR="00146F27" w:rsidRPr="00EE7CBB">
        <w:rPr>
          <w:rFonts w:hint="eastAsia"/>
          <w:color w:val="155D56" w:themeColor="accent3" w:themeShade="BF"/>
          <w:sz w:val="24"/>
          <w:szCs w:val="24"/>
          <w:rtl/>
          <w:lang w:bidi="fa-IR"/>
        </w:rPr>
        <w:t>سک</w:t>
      </w:r>
      <w:r w:rsidR="00146F27" w:rsidRPr="00EE7CBB">
        <w:rPr>
          <w:color w:val="155D56" w:themeColor="accent3" w:themeShade="BF"/>
          <w:sz w:val="24"/>
          <w:szCs w:val="24"/>
          <w:lang w:bidi="fa-IR"/>
        </w:rPr>
        <w:t>.</w:t>
      </w:r>
    </w:p>
    <w:p w14:paraId="3560AC2A" w14:textId="77777777" w:rsidR="00146F27" w:rsidRPr="00EE7CBB" w:rsidRDefault="00146F27" w:rsidP="00E32D19">
      <w:pPr>
        <w:pStyle w:val="Chapter"/>
        <w:bidi/>
        <w:rPr>
          <w:color w:val="155D56" w:themeColor="accent3" w:themeShade="BF"/>
          <w:sz w:val="24"/>
          <w:szCs w:val="24"/>
          <w:lang w:bidi="fa-IR"/>
        </w:rPr>
      </w:pPr>
    </w:p>
    <w:p w14:paraId="58B99E06" w14:textId="77777777" w:rsidR="00146F27" w:rsidRPr="00146F27" w:rsidRDefault="00146F27" w:rsidP="00E32D19">
      <w:pPr>
        <w:pStyle w:val="Chapter"/>
        <w:bidi/>
        <w:rPr>
          <w:sz w:val="24"/>
          <w:szCs w:val="24"/>
          <w:lang w:bidi="fa-IR"/>
        </w:rPr>
      </w:pPr>
      <w:r w:rsidRPr="00EE7CBB">
        <w:rPr>
          <w:color w:val="155D56" w:themeColor="accent3" w:themeShade="BF"/>
          <w:sz w:val="24"/>
          <w:szCs w:val="24"/>
          <w:lang w:bidi="fa-IR"/>
        </w:rPr>
        <w:t xml:space="preserve">- </w:t>
      </w:r>
      <w:r w:rsidRPr="00EE7CBB">
        <w:rPr>
          <w:color w:val="155D56" w:themeColor="accent3" w:themeShade="BF"/>
          <w:sz w:val="24"/>
          <w:szCs w:val="24"/>
          <w:rtl/>
          <w:lang w:bidi="fa-IR"/>
        </w:rPr>
        <w:t>مورد کسب و کار: "مورد کسب و کار برا</w:t>
      </w:r>
      <w:r w:rsidRPr="00EE7CBB">
        <w:rPr>
          <w:rFonts w:hint="cs"/>
          <w:color w:val="155D56" w:themeColor="accent3" w:themeShade="BF"/>
          <w:sz w:val="24"/>
          <w:szCs w:val="24"/>
          <w:rtl/>
          <w:lang w:bidi="fa-IR"/>
        </w:rPr>
        <w:t>ی</w:t>
      </w:r>
      <w:r w:rsidRPr="00EE7CBB">
        <w:rPr>
          <w:color w:val="155D56" w:themeColor="accent3" w:themeShade="BF"/>
          <w:sz w:val="24"/>
          <w:szCs w:val="24"/>
          <w:rtl/>
          <w:lang w:bidi="fa-IR"/>
        </w:rPr>
        <w:t xml:space="preserve"> پ</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اده‌ساز</w:t>
      </w:r>
      <w:r w:rsidRPr="00EE7CBB">
        <w:rPr>
          <w:rFonts w:hint="cs"/>
          <w:color w:val="155D56" w:themeColor="accent3" w:themeShade="BF"/>
          <w:sz w:val="24"/>
          <w:szCs w:val="24"/>
          <w:rtl/>
          <w:lang w:bidi="fa-IR"/>
        </w:rPr>
        <w:t>ی</w:t>
      </w:r>
      <w:r w:rsidRPr="00EE7CBB">
        <w:rPr>
          <w:color w:val="155D56" w:themeColor="accent3" w:themeShade="BF"/>
          <w:sz w:val="24"/>
          <w:szCs w:val="24"/>
          <w:rtl/>
          <w:lang w:bidi="fa-IR"/>
        </w:rPr>
        <w:t xml:space="preserve"> طراح</w:t>
      </w:r>
      <w:r w:rsidRPr="00EE7CBB">
        <w:rPr>
          <w:rFonts w:hint="cs"/>
          <w:color w:val="155D56" w:themeColor="accent3" w:themeShade="BF"/>
          <w:sz w:val="24"/>
          <w:szCs w:val="24"/>
          <w:rtl/>
          <w:lang w:bidi="fa-IR"/>
        </w:rPr>
        <w:t>ی</w:t>
      </w:r>
      <w:r w:rsidRPr="00EE7CBB">
        <w:rPr>
          <w:color w:val="155D56" w:themeColor="accent3" w:themeShade="BF"/>
          <w:sz w:val="24"/>
          <w:szCs w:val="24"/>
          <w:rtl/>
          <w:lang w:bidi="fa-IR"/>
        </w:rPr>
        <w:t xml:space="preserve"> ش</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ءگرا</w:t>
      </w:r>
      <w:r w:rsidRPr="00EE7CBB">
        <w:rPr>
          <w:color w:val="155D56" w:themeColor="accent3" w:themeShade="BF"/>
          <w:sz w:val="24"/>
          <w:szCs w:val="24"/>
          <w:rtl/>
          <w:lang w:bidi="fa-IR"/>
        </w:rPr>
        <w:t xml:space="preserve"> در پلتفرم تجارت الکترون</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ک</w:t>
      </w:r>
      <w:r w:rsidRPr="00EE7CBB">
        <w:rPr>
          <w:rFonts w:hint="cs"/>
          <w:color w:val="155D56" w:themeColor="accent3" w:themeShade="BF"/>
          <w:sz w:val="24"/>
          <w:szCs w:val="24"/>
          <w:rtl/>
          <w:lang w:bidi="fa-IR"/>
        </w:rPr>
        <w:t>ی</w:t>
      </w:r>
      <w:r w:rsidRPr="00EE7CBB">
        <w:rPr>
          <w:color w:val="155D56" w:themeColor="accent3" w:themeShade="BF"/>
          <w:sz w:val="24"/>
          <w:szCs w:val="24"/>
          <w:rtl/>
          <w:lang w:bidi="fa-IR"/>
        </w:rPr>
        <w:t xml:space="preserve"> د</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ج</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کالا</w:t>
      </w:r>
      <w:r w:rsidRPr="00EE7CBB">
        <w:rPr>
          <w:color w:val="155D56" w:themeColor="accent3" w:themeShade="BF"/>
          <w:sz w:val="24"/>
          <w:szCs w:val="24"/>
          <w:rtl/>
          <w:lang w:bidi="fa-IR"/>
        </w:rPr>
        <w:t>:تحل</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ل</w:t>
      </w:r>
      <w:r w:rsidRPr="00EE7CBB">
        <w:rPr>
          <w:color w:val="155D56" w:themeColor="accent3" w:themeShade="BF"/>
          <w:sz w:val="24"/>
          <w:szCs w:val="24"/>
          <w:lang w:bidi="fa-IR"/>
        </w:rPr>
        <w:t xml:space="preserve"> SWOT </w:t>
      </w:r>
      <w:r w:rsidRPr="00EE7CBB">
        <w:rPr>
          <w:color w:val="155D56" w:themeColor="accent3" w:themeShade="BF"/>
          <w:sz w:val="24"/>
          <w:szCs w:val="24"/>
          <w:rtl/>
          <w:lang w:bidi="fa-IR"/>
        </w:rPr>
        <w:t>و تحل</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ل</w:t>
      </w:r>
      <w:r w:rsidRPr="00EE7CBB">
        <w:rPr>
          <w:color w:val="155D56" w:themeColor="accent3" w:themeShade="BF"/>
          <w:sz w:val="24"/>
          <w:szCs w:val="24"/>
          <w:rtl/>
          <w:lang w:bidi="fa-IR"/>
        </w:rPr>
        <w:t xml:space="preserve"> هز</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نه</w:t>
      </w:r>
      <w:r w:rsidRPr="00EE7CBB">
        <w:rPr>
          <w:color w:val="155D56" w:themeColor="accent3" w:themeShade="BF"/>
          <w:sz w:val="24"/>
          <w:szCs w:val="24"/>
          <w:rtl/>
          <w:lang w:bidi="fa-IR"/>
        </w:rPr>
        <w:t>-فا</w:t>
      </w:r>
      <w:r w:rsidRPr="00EE7CBB">
        <w:rPr>
          <w:rFonts w:hint="cs"/>
          <w:color w:val="155D56" w:themeColor="accent3" w:themeShade="BF"/>
          <w:sz w:val="24"/>
          <w:szCs w:val="24"/>
          <w:rtl/>
          <w:lang w:bidi="fa-IR"/>
        </w:rPr>
        <w:t>ی</w:t>
      </w:r>
      <w:r w:rsidRPr="00EE7CBB">
        <w:rPr>
          <w:rFonts w:hint="eastAsia"/>
          <w:color w:val="155D56" w:themeColor="accent3" w:themeShade="BF"/>
          <w:sz w:val="24"/>
          <w:szCs w:val="24"/>
          <w:rtl/>
          <w:lang w:bidi="fa-IR"/>
        </w:rPr>
        <w:t>ده</w:t>
      </w:r>
      <w:r w:rsidRPr="00146F27">
        <w:rPr>
          <w:sz w:val="24"/>
          <w:szCs w:val="24"/>
          <w:lang w:bidi="fa-IR"/>
        </w:rPr>
        <w:t>."</w:t>
      </w:r>
    </w:p>
    <w:p w14:paraId="63F0330E" w14:textId="77777777" w:rsidR="00146F27" w:rsidRPr="00A31677" w:rsidRDefault="00146F27" w:rsidP="00E32D19">
      <w:pPr>
        <w:pStyle w:val="Chapter"/>
        <w:bidi/>
        <w:rPr>
          <w:color w:val="F73A7D" w:themeColor="accent6" w:themeTint="99"/>
          <w:sz w:val="24"/>
          <w:szCs w:val="24"/>
          <w:lang w:bidi="fa-IR"/>
        </w:rPr>
      </w:pPr>
    </w:p>
    <w:p w14:paraId="10E388FD" w14:textId="6D683E77" w:rsidR="00146F27" w:rsidRPr="00A31677" w:rsidRDefault="00E32D19" w:rsidP="00E32D19">
      <w:pPr>
        <w:pStyle w:val="Chapter"/>
        <w:bidi/>
        <w:rPr>
          <w:color w:val="F73A7D" w:themeColor="accent6" w:themeTint="99"/>
          <w:sz w:val="24"/>
          <w:szCs w:val="24"/>
          <w:lang w:bidi="fa-IR"/>
        </w:rPr>
      </w:pPr>
      <w:r w:rsidRPr="00A31677">
        <w:rPr>
          <w:color w:val="F73A7D" w:themeColor="accent6" w:themeTint="99"/>
          <w:szCs w:val="28"/>
          <w:lang w:bidi="fa-IR"/>
        </w:rPr>
        <w:t xml:space="preserve"> :</w:t>
      </w:r>
      <w:r w:rsidR="00146F27" w:rsidRPr="00A31677">
        <w:rPr>
          <w:color w:val="F73A7D" w:themeColor="accent6" w:themeTint="99"/>
          <w:szCs w:val="28"/>
          <w:lang w:bidi="fa-IR"/>
        </w:rPr>
        <w:t xml:space="preserve">Glossar </w:t>
      </w:r>
      <w:r w:rsidR="00146F27" w:rsidRPr="00A31677">
        <w:rPr>
          <w:color w:val="F73A7D" w:themeColor="accent6" w:themeTint="99"/>
          <w:sz w:val="24"/>
          <w:szCs w:val="24"/>
          <w:rtl/>
          <w:lang w:bidi="fa-IR"/>
        </w:rPr>
        <w:t>ل</w:t>
      </w:r>
      <w:r w:rsidR="00146F27" w:rsidRPr="00A31677">
        <w:rPr>
          <w:rFonts w:hint="cs"/>
          <w:color w:val="F73A7D" w:themeColor="accent6" w:themeTint="99"/>
          <w:sz w:val="24"/>
          <w:szCs w:val="24"/>
          <w:rtl/>
          <w:lang w:bidi="fa-IR"/>
        </w:rPr>
        <w:t>ی</w:t>
      </w:r>
      <w:r w:rsidR="00146F27" w:rsidRPr="00A31677">
        <w:rPr>
          <w:rFonts w:hint="eastAsia"/>
          <w:color w:val="F73A7D" w:themeColor="accent6" w:themeTint="99"/>
          <w:sz w:val="24"/>
          <w:szCs w:val="24"/>
          <w:rtl/>
          <w:lang w:bidi="fa-IR"/>
        </w:rPr>
        <w:t>ست</w:t>
      </w:r>
      <w:r w:rsidR="00146F27" w:rsidRPr="00A31677">
        <w:rPr>
          <w:rFonts w:hint="cs"/>
          <w:color w:val="F73A7D" w:themeColor="accent6" w:themeTint="99"/>
          <w:sz w:val="24"/>
          <w:szCs w:val="24"/>
          <w:rtl/>
          <w:lang w:bidi="fa-IR"/>
        </w:rPr>
        <w:t>ی</w:t>
      </w:r>
      <w:r w:rsidR="00146F27" w:rsidRPr="00A31677">
        <w:rPr>
          <w:color w:val="F73A7D" w:themeColor="accent6" w:themeTint="99"/>
          <w:sz w:val="24"/>
          <w:szCs w:val="24"/>
          <w:rtl/>
          <w:lang w:bidi="fa-IR"/>
        </w:rPr>
        <w:t xml:space="preserve"> از اصطلاحات فن</w:t>
      </w:r>
      <w:r w:rsidR="00146F27" w:rsidRPr="00A31677">
        <w:rPr>
          <w:rFonts w:hint="cs"/>
          <w:color w:val="F73A7D" w:themeColor="accent6" w:themeTint="99"/>
          <w:sz w:val="24"/>
          <w:szCs w:val="24"/>
          <w:rtl/>
          <w:lang w:bidi="fa-IR"/>
        </w:rPr>
        <w:t>ی</w:t>
      </w:r>
      <w:r w:rsidR="00146F27" w:rsidRPr="00A31677">
        <w:rPr>
          <w:color w:val="F73A7D" w:themeColor="accent6" w:themeTint="99"/>
          <w:sz w:val="24"/>
          <w:szCs w:val="24"/>
          <w:rtl/>
          <w:lang w:bidi="fa-IR"/>
        </w:rPr>
        <w:t xml:space="preserve"> که در پروژه استفاده خواهند شد</w:t>
      </w:r>
      <w:r w:rsidR="00146F27" w:rsidRPr="00A31677">
        <w:rPr>
          <w:color w:val="F73A7D" w:themeColor="accent6" w:themeTint="99"/>
          <w:sz w:val="24"/>
          <w:szCs w:val="24"/>
          <w:lang w:bidi="fa-IR"/>
        </w:rPr>
        <w:t>.</w:t>
      </w:r>
    </w:p>
    <w:p w14:paraId="040B10C7" w14:textId="77777777" w:rsidR="00146F27" w:rsidRPr="00A31677" w:rsidRDefault="00146F27" w:rsidP="00E32D19">
      <w:pPr>
        <w:pStyle w:val="Chapter"/>
        <w:bidi/>
        <w:rPr>
          <w:color w:val="F73A7D" w:themeColor="accent6" w:themeTint="99"/>
          <w:sz w:val="24"/>
          <w:szCs w:val="24"/>
          <w:lang w:bidi="fa-IR"/>
        </w:rPr>
      </w:pPr>
    </w:p>
    <w:p w14:paraId="378F64FB" w14:textId="77777777" w:rsidR="00146F27" w:rsidRPr="00A31677" w:rsidRDefault="00146F27" w:rsidP="00E32D19">
      <w:pPr>
        <w:pStyle w:val="Chapter"/>
        <w:bidi/>
        <w:rPr>
          <w:color w:val="F73A7D" w:themeColor="accent6" w:themeTint="99"/>
          <w:sz w:val="24"/>
          <w:szCs w:val="24"/>
          <w:lang w:bidi="fa-IR"/>
        </w:rPr>
      </w:pPr>
      <w:r w:rsidRPr="00A31677">
        <w:rPr>
          <w:color w:val="F73A7D" w:themeColor="accent6" w:themeTint="99"/>
          <w:sz w:val="24"/>
          <w:szCs w:val="24"/>
          <w:lang w:bidi="fa-IR"/>
        </w:rPr>
        <w:t xml:space="preserve">- </w:t>
      </w:r>
      <w:r w:rsidRPr="00A31677">
        <w:rPr>
          <w:color w:val="F73A7D" w:themeColor="accent6" w:themeTint="99"/>
          <w:sz w:val="24"/>
          <w:szCs w:val="24"/>
          <w:rtl/>
          <w:lang w:bidi="fa-IR"/>
        </w:rPr>
        <w:t>لغت‌نامه: "ل</w:t>
      </w:r>
      <w:r w:rsidRPr="00A31677">
        <w:rPr>
          <w:rFonts w:hint="cs"/>
          <w:color w:val="F73A7D" w:themeColor="accent6" w:themeTint="99"/>
          <w:sz w:val="24"/>
          <w:szCs w:val="24"/>
          <w:rtl/>
          <w:lang w:bidi="fa-IR"/>
        </w:rPr>
        <w:t>ی</w:t>
      </w:r>
      <w:r w:rsidRPr="00A31677">
        <w:rPr>
          <w:rFonts w:hint="eastAsia"/>
          <w:color w:val="F73A7D" w:themeColor="accent6" w:themeTint="99"/>
          <w:sz w:val="24"/>
          <w:szCs w:val="24"/>
          <w:rtl/>
          <w:lang w:bidi="fa-IR"/>
        </w:rPr>
        <w:t>ست</w:t>
      </w:r>
      <w:r w:rsidRPr="00A31677">
        <w:rPr>
          <w:rFonts w:hint="cs"/>
          <w:color w:val="F73A7D" w:themeColor="accent6" w:themeTint="99"/>
          <w:sz w:val="24"/>
          <w:szCs w:val="24"/>
          <w:rtl/>
          <w:lang w:bidi="fa-IR"/>
        </w:rPr>
        <w:t>ی</w:t>
      </w:r>
      <w:r w:rsidRPr="00A31677">
        <w:rPr>
          <w:color w:val="F73A7D" w:themeColor="accent6" w:themeTint="99"/>
          <w:sz w:val="24"/>
          <w:szCs w:val="24"/>
          <w:rtl/>
          <w:lang w:bidi="fa-IR"/>
        </w:rPr>
        <w:t xml:space="preserve"> از اصطلاحات فن</w:t>
      </w:r>
      <w:r w:rsidRPr="00A31677">
        <w:rPr>
          <w:rFonts w:hint="cs"/>
          <w:color w:val="F73A7D" w:themeColor="accent6" w:themeTint="99"/>
          <w:sz w:val="24"/>
          <w:szCs w:val="24"/>
          <w:rtl/>
          <w:lang w:bidi="fa-IR"/>
        </w:rPr>
        <w:t>ی</w:t>
      </w:r>
      <w:r w:rsidRPr="00A31677">
        <w:rPr>
          <w:color w:val="F73A7D" w:themeColor="accent6" w:themeTint="99"/>
          <w:sz w:val="24"/>
          <w:szCs w:val="24"/>
          <w:rtl/>
          <w:lang w:bidi="fa-IR"/>
        </w:rPr>
        <w:t xml:space="preserve"> برا</w:t>
      </w:r>
      <w:r w:rsidRPr="00A31677">
        <w:rPr>
          <w:rFonts w:hint="cs"/>
          <w:color w:val="F73A7D" w:themeColor="accent6" w:themeTint="99"/>
          <w:sz w:val="24"/>
          <w:szCs w:val="24"/>
          <w:rtl/>
          <w:lang w:bidi="fa-IR"/>
        </w:rPr>
        <w:t>ی</w:t>
      </w:r>
      <w:r w:rsidRPr="00A31677">
        <w:rPr>
          <w:color w:val="F73A7D" w:themeColor="accent6" w:themeTint="99"/>
          <w:sz w:val="24"/>
          <w:szCs w:val="24"/>
          <w:rtl/>
          <w:lang w:bidi="fa-IR"/>
        </w:rPr>
        <w:t xml:space="preserve"> پ</w:t>
      </w:r>
      <w:r w:rsidRPr="00A31677">
        <w:rPr>
          <w:rFonts w:hint="cs"/>
          <w:color w:val="F73A7D" w:themeColor="accent6" w:themeTint="99"/>
          <w:sz w:val="24"/>
          <w:szCs w:val="24"/>
          <w:rtl/>
          <w:lang w:bidi="fa-IR"/>
        </w:rPr>
        <w:t>ی</w:t>
      </w:r>
      <w:r w:rsidRPr="00A31677">
        <w:rPr>
          <w:rFonts w:hint="eastAsia"/>
          <w:color w:val="F73A7D" w:themeColor="accent6" w:themeTint="99"/>
          <w:sz w:val="24"/>
          <w:szCs w:val="24"/>
          <w:rtl/>
          <w:lang w:bidi="fa-IR"/>
        </w:rPr>
        <w:t>اده‌ساز</w:t>
      </w:r>
      <w:r w:rsidRPr="00A31677">
        <w:rPr>
          <w:rFonts w:hint="cs"/>
          <w:color w:val="F73A7D" w:themeColor="accent6" w:themeTint="99"/>
          <w:sz w:val="24"/>
          <w:szCs w:val="24"/>
          <w:rtl/>
          <w:lang w:bidi="fa-IR"/>
        </w:rPr>
        <w:t>ی</w:t>
      </w:r>
      <w:r w:rsidRPr="00A31677">
        <w:rPr>
          <w:color w:val="F73A7D" w:themeColor="accent6" w:themeTint="99"/>
          <w:sz w:val="24"/>
          <w:szCs w:val="24"/>
          <w:rtl/>
          <w:lang w:bidi="fa-IR"/>
        </w:rPr>
        <w:t xml:space="preserve"> طراح</w:t>
      </w:r>
      <w:r w:rsidRPr="00A31677">
        <w:rPr>
          <w:rFonts w:hint="cs"/>
          <w:color w:val="F73A7D" w:themeColor="accent6" w:themeTint="99"/>
          <w:sz w:val="24"/>
          <w:szCs w:val="24"/>
          <w:rtl/>
          <w:lang w:bidi="fa-IR"/>
        </w:rPr>
        <w:t>ی</w:t>
      </w:r>
      <w:r w:rsidRPr="00A31677">
        <w:rPr>
          <w:color w:val="F73A7D" w:themeColor="accent6" w:themeTint="99"/>
          <w:sz w:val="24"/>
          <w:szCs w:val="24"/>
          <w:rtl/>
          <w:lang w:bidi="fa-IR"/>
        </w:rPr>
        <w:t xml:space="preserve"> ش</w:t>
      </w:r>
      <w:r w:rsidRPr="00A31677">
        <w:rPr>
          <w:rFonts w:hint="cs"/>
          <w:color w:val="F73A7D" w:themeColor="accent6" w:themeTint="99"/>
          <w:sz w:val="24"/>
          <w:szCs w:val="24"/>
          <w:rtl/>
          <w:lang w:bidi="fa-IR"/>
        </w:rPr>
        <w:t>ی</w:t>
      </w:r>
      <w:r w:rsidRPr="00A31677">
        <w:rPr>
          <w:rFonts w:hint="eastAsia"/>
          <w:color w:val="F73A7D" w:themeColor="accent6" w:themeTint="99"/>
          <w:sz w:val="24"/>
          <w:szCs w:val="24"/>
          <w:rtl/>
          <w:lang w:bidi="fa-IR"/>
        </w:rPr>
        <w:t>ءگرا</w:t>
      </w:r>
      <w:r w:rsidRPr="00A31677">
        <w:rPr>
          <w:color w:val="F73A7D" w:themeColor="accent6" w:themeTint="99"/>
          <w:sz w:val="24"/>
          <w:szCs w:val="24"/>
          <w:rtl/>
          <w:lang w:bidi="fa-IR"/>
        </w:rPr>
        <w:t xml:space="preserve"> در پلتفرم تجارت الکترون</w:t>
      </w:r>
      <w:r w:rsidRPr="00A31677">
        <w:rPr>
          <w:rFonts w:hint="cs"/>
          <w:color w:val="F73A7D" w:themeColor="accent6" w:themeTint="99"/>
          <w:sz w:val="24"/>
          <w:szCs w:val="24"/>
          <w:rtl/>
          <w:lang w:bidi="fa-IR"/>
        </w:rPr>
        <w:t>ی</w:t>
      </w:r>
      <w:r w:rsidRPr="00A31677">
        <w:rPr>
          <w:rFonts w:hint="eastAsia"/>
          <w:color w:val="F73A7D" w:themeColor="accent6" w:themeTint="99"/>
          <w:sz w:val="24"/>
          <w:szCs w:val="24"/>
          <w:rtl/>
          <w:lang w:bidi="fa-IR"/>
        </w:rPr>
        <w:t>ک</w:t>
      </w:r>
      <w:r w:rsidRPr="00A31677">
        <w:rPr>
          <w:rFonts w:hint="cs"/>
          <w:color w:val="F73A7D" w:themeColor="accent6" w:themeTint="99"/>
          <w:sz w:val="24"/>
          <w:szCs w:val="24"/>
          <w:rtl/>
          <w:lang w:bidi="fa-IR"/>
        </w:rPr>
        <w:t>ی</w:t>
      </w:r>
      <w:r w:rsidRPr="00A31677">
        <w:rPr>
          <w:color w:val="F73A7D" w:themeColor="accent6" w:themeTint="99"/>
          <w:sz w:val="24"/>
          <w:szCs w:val="24"/>
          <w:rtl/>
          <w:lang w:bidi="fa-IR"/>
        </w:rPr>
        <w:t xml:space="preserve"> د</w:t>
      </w:r>
      <w:r w:rsidRPr="00A31677">
        <w:rPr>
          <w:rFonts w:hint="cs"/>
          <w:color w:val="F73A7D" w:themeColor="accent6" w:themeTint="99"/>
          <w:sz w:val="24"/>
          <w:szCs w:val="24"/>
          <w:rtl/>
          <w:lang w:bidi="fa-IR"/>
        </w:rPr>
        <w:t>ی</w:t>
      </w:r>
      <w:r w:rsidRPr="00A31677">
        <w:rPr>
          <w:rFonts w:hint="eastAsia"/>
          <w:color w:val="F73A7D" w:themeColor="accent6" w:themeTint="99"/>
          <w:sz w:val="24"/>
          <w:szCs w:val="24"/>
          <w:rtl/>
          <w:lang w:bidi="fa-IR"/>
        </w:rPr>
        <w:t>ج</w:t>
      </w:r>
      <w:r w:rsidRPr="00A31677">
        <w:rPr>
          <w:rFonts w:hint="cs"/>
          <w:color w:val="F73A7D" w:themeColor="accent6" w:themeTint="99"/>
          <w:sz w:val="24"/>
          <w:szCs w:val="24"/>
          <w:rtl/>
          <w:lang w:bidi="fa-IR"/>
        </w:rPr>
        <w:t>ی‌</w:t>
      </w:r>
      <w:r w:rsidRPr="00A31677">
        <w:rPr>
          <w:rFonts w:hint="eastAsia"/>
          <w:color w:val="F73A7D" w:themeColor="accent6" w:themeTint="99"/>
          <w:sz w:val="24"/>
          <w:szCs w:val="24"/>
          <w:rtl/>
          <w:lang w:bidi="fa-IR"/>
        </w:rPr>
        <w:t>کالا</w:t>
      </w:r>
      <w:r w:rsidRPr="00A31677">
        <w:rPr>
          <w:color w:val="F73A7D" w:themeColor="accent6" w:themeTint="99"/>
          <w:sz w:val="24"/>
          <w:szCs w:val="24"/>
          <w:lang w:bidi="fa-IR"/>
        </w:rPr>
        <w:t>."</w:t>
      </w:r>
    </w:p>
    <w:p w14:paraId="1321BDFD" w14:textId="77777777" w:rsidR="00146F27" w:rsidRPr="00146F27" w:rsidRDefault="00146F27" w:rsidP="00E32D19">
      <w:pPr>
        <w:pStyle w:val="Chapter"/>
        <w:bidi/>
        <w:rPr>
          <w:sz w:val="24"/>
          <w:szCs w:val="24"/>
          <w:lang w:bidi="fa-IR"/>
        </w:rPr>
      </w:pPr>
    </w:p>
    <w:p w14:paraId="10824D5C" w14:textId="6069BF5F" w:rsidR="00146F27" w:rsidRPr="00146F27" w:rsidRDefault="008E11E4" w:rsidP="00E32D19">
      <w:pPr>
        <w:pStyle w:val="Chapter"/>
        <w:bidi/>
        <w:rPr>
          <w:sz w:val="24"/>
          <w:szCs w:val="24"/>
          <w:lang w:bidi="fa-IR"/>
        </w:rPr>
      </w:pPr>
      <w:r>
        <w:rPr>
          <w:color w:val="161718" w:themeColor="text1"/>
          <w:szCs w:val="28"/>
          <w:lang w:bidi="fa-IR"/>
        </w:rPr>
        <w:t xml:space="preserve"> :</w:t>
      </w:r>
      <w:r w:rsidR="00146F27" w:rsidRPr="00B457EC">
        <w:rPr>
          <w:color w:val="161718" w:themeColor="text1"/>
          <w:szCs w:val="28"/>
          <w:lang w:bidi="fa-IR"/>
        </w:rPr>
        <w:t>Use Case Diagram + Use Case Descriptio</w:t>
      </w:r>
      <w:r w:rsidR="00146F27" w:rsidRPr="00146F27">
        <w:rPr>
          <w:sz w:val="24"/>
          <w:szCs w:val="24"/>
          <w:rtl/>
          <w:lang w:bidi="fa-IR"/>
        </w:rPr>
        <w:t>نمودار و شرح کامل موارد کاربرد پروژه</w:t>
      </w:r>
      <w:r w:rsidR="00146F27" w:rsidRPr="00146F27">
        <w:rPr>
          <w:sz w:val="24"/>
          <w:szCs w:val="24"/>
          <w:lang w:bidi="fa-IR"/>
        </w:rPr>
        <w:t>.</w:t>
      </w:r>
    </w:p>
    <w:p w14:paraId="71DE699B" w14:textId="77777777" w:rsidR="00146F27" w:rsidRPr="00146F27" w:rsidRDefault="00146F27" w:rsidP="00E32D19">
      <w:pPr>
        <w:pStyle w:val="Chapter"/>
        <w:bidi/>
        <w:rPr>
          <w:sz w:val="24"/>
          <w:szCs w:val="24"/>
          <w:lang w:bidi="fa-IR"/>
        </w:rPr>
      </w:pPr>
    </w:p>
    <w:p w14:paraId="7C865F6F" w14:textId="77777777" w:rsidR="00146F27" w:rsidRPr="00146F27" w:rsidRDefault="00146F27" w:rsidP="00E32D19">
      <w:pPr>
        <w:pStyle w:val="Chapter"/>
        <w:bidi/>
        <w:rPr>
          <w:sz w:val="24"/>
          <w:szCs w:val="24"/>
          <w:lang w:bidi="fa-IR"/>
        </w:rPr>
      </w:pPr>
      <w:r w:rsidRPr="00146F27">
        <w:rPr>
          <w:sz w:val="24"/>
          <w:szCs w:val="24"/>
          <w:lang w:bidi="fa-IR"/>
        </w:rPr>
        <w:t xml:space="preserve">- </w:t>
      </w:r>
      <w:r w:rsidRPr="00146F27">
        <w:rPr>
          <w:sz w:val="24"/>
          <w:szCs w:val="24"/>
          <w:rtl/>
          <w:lang w:bidi="fa-IR"/>
        </w:rPr>
        <w:t>نمودار و شرح موارد کاربرد: "نمودار و شرح کامل موارد کاربرد برا</w:t>
      </w:r>
      <w:r w:rsidRPr="00146F27">
        <w:rPr>
          <w:rFonts w:hint="cs"/>
          <w:sz w:val="24"/>
          <w:szCs w:val="24"/>
          <w:rtl/>
          <w:lang w:bidi="fa-IR"/>
        </w:rPr>
        <w:t>ی</w:t>
      </w:r>
      <w:r w:rsidRPr="00146F27">
        <w:rPr>
          <w:sz w:val="24"/>
          <w:szCs w:val="24"/>
          <w:rtl/>
          <w:lang w:bidi="fa-IR"/>
        </w:rPr>
        <w:t xml:space="preserve"> پ</w:t>
      </w:r>
      <w:r w:rsidRPr="00146F27">
        <w:rPr>
          <w:rFonts w:hint="cs"/>
          <w:sz w:val="24"/>
          <w:szCs w:val="24"/>
          <w:rtl/>
          <w:lang w:bidi="fa-IR"/>
        </w:rPr>
        <w:t>ی</w:t>
      </w:r>
      <w:r w:rsidRPr="00146F27">
        <w:rPr>
          <w:rFonts w:hint="eastAsia"/>
          <w:sz w:val="24"/>
          <w:szCs w:val="24"/>
          <w:rtl/>
          <w:lang w:bidi="fa-IR"/>
        </w:rPr>
        <w:t>اده‌ساز</w:t>
      </w:r>
      <w:r w:rsidRPr="00146F27">
        <w:rPr>
          <w:rFonts w:hint="cs"/>
          <w:sz w:val="24"/>
          <w:szCs w:val="24"/>
          <w:rtl/>
          <w:lang w:bidi="fa-IR"/>
        </w:rPr>
        <w:t>ی</w:t>
      </w:r>
      <w:r w:rsidRPr="00146F27">
        <w:rPr>
          <w:sz w:val="24"/>
          <w:szCs w:val="24"/>
          <w:rtl/>
          <w:lang w:bidi="fa-IR"/>
        </w:rPr>
        <w:t xml:space="preserve"> طراح</w:t>
      </w:r>
      <w:r w:rsidRPr="00146F27">
        <w:rPr>
          <w:rFonts w:hint="cs"/>
          <w:sz w:val="24"/>
          <w:szCs w:val="24"/>
          <w:rtl/>
          <w:lang w:bidi="fa-IR"/>
        </w:rPr>
        <w:t>ی</w:t>
      </w:r>
      <w:r w:rsidRPr="00146F27">
        <w:rPr>
          <w:sz w:val="24"/>
          <w:szCs w:val="24"/>
          <w:rtl/>
          <w:lang w:bidi="fa-IR"/>
        </w:rPr>
        <w:t xml:space="preserve"> ش</w:t>
      </w:r>
      <w:r w:rsidRPr="00146F27">
        <w:rPr>
          <w:rFonts w:hint="cs"/>
          <w:sz w:val="24"/>
          <w:szCs w:val="24"/>
          <w:rtl/>
          <w:lang w:bidi="fa-IR"/>
        </w:rPr>
        <w:t>ی</w:t>
      </w:r>
      <w:r w:rsidRPr="00146F27">
        <w:rPr>
          <w:rFonts w:hint="eastAsia"/>
          <w:sz w:val="24"/>
          <w:szCs w:val="24"/>
          <w:rtl/>
          <w:lang w:bidi="fa-IR"/>
        </w:rPr>
        <w:t>ءگرا</w:t>
      </w:r>
      <w:r w:rsidRPr="00146F27">
        <w:rPr>
          <w:sz w:val="24"/>
          <w:szCs w:val="24"/>
          <w:rtl/>
          <w:lang w:bidi="fa-IR"/>
        </w:rPr>
        <w:t xml:space="preserve"> در پلتفرم تجارت الکترون</w:t>
      </w:r>
      <w:r w:rsidRPr="00146F27">
        <w:rPr>
          <w:rFonts w:hint="cs"/>
          <w:sz w:val="24"/>
          <w:szCs w:val="24"/>
          <w:rtl/>
          <w:lang w:bidi="fa-IR"/>
        </w:rPr>
        <w:t>ی</w:t>
      </w:r>
      <w:r w:rsidRPr="00146F27">
        <w:rPr>
          <w:rFonts w:hint="eastAsia"/>
          <w:sz w:val="24"/>
          <w:szCs w:val="24"/>
          <w:rtl/>
          <w:lang w:bidi="fa-IR"/>
        </w:rPr>
        <w:t>ک</w:t>
      </w:r>
      <w:r w:rsidRPr="00146F27">
        <w:rPr>
          <w:rFonts w:hint="cs"/>
          <w:sz w:val="24"/>
          <w:szCs w:val="24"/>
          <w:rtl/>
          <w:lang w:bidi="fa-IR"/>
        </w:rPr>
        <w:t>ی</w:t>
      </w:r>
      <w:r w:rsidRPr="00146F27">
        <w:rPr>
          <w:sz w:val="24"/>
          <w:szCs w:val="24"/>
          <w:rtl/>
          <w:lang w:bidi="fa-IR"/>
        </w:rPr>
        <w:t xml:space="preserve"> د</w:t>
      </w:r>
      <w:r w:rsidRPr="00146F27">
        <w:rPr>
          <w:rFonts w:hint="cs"/>
          <w:sz w:val="24"/>
          <w:szCs w:val="24"/>
          <w:rtl/>
          <w:lang w:bidi="fa-IR"/>
        </w:rPr>
        <w:t>ی</w:t>
      </w:r>
      <w:r w:rsidRPr="00146F27">
        <w:rPr>
          <w:rFonts w:hint="eastAsia"/>
          <w:sz w:val="24"/>
          <w:szCs w:val="24"/>
          <w:rtl/>
          <w:lang w:bidi="fa-IR"/>
        </w:rPr>
        <w:t>ج</w:t>
      </w:r>
      <w:r w:rsidRPr="00146F27">
        <w:rPr>
          <w:rFonts w:hint="cs"/>
          <w:sz w:val="24"/>
          <w:szCs w:val="24"/>
          <w:rtl/>
          <w:lang w:bidi="fa-IR"/>
        </w:rPr>
        <w:t>ی‌</w:t>
      </w:r>
      <w:r w:rsidRPr="00146F27">
        <w:rPr>
          <w:rFonts w:hint="eastAsia"/>
          <w:sz w:val="24"/>
          <w:szCs w:val="24"/>
          <w:rtl/>
          <w:lang w:bidi="fa-IR"/>
        </w:rPr>
        <w:t>کالا</w:t>
      </w:r>
      <w:r w:rsidRPr="00146F27">
        <w:rPr>
          <w:sz w:val="24"/>
          <w:szCs w:val="24"/>
          <w:lang w:bidi="fa-IR"/>
        </w:rPr>
        <w:t>."</w:t>
      </w:r>
    </w:p>
    <w:p w14:paraId="4A08168A" w14:textId="77777777" w:rsidR="00146F27" w:rsidRPr="00146F27" w:rsidRDefault="00146F27" w:rsidP="00E32D19">
      <w:pPr>
        <w:pStyle w:val="Chapter"/>
        <w:bidi/>
        <w:rPr>
          <w:sz w:val="24"/>
          <w:szCs w:val="24"/>
          <w:lang w:bidi="fa-IR"/>
        </w:rPr>
      </w:pPr>
    </w:p>
    <w:p w14:paraId="335597A8" w14:textId="4FF99F27" w:rsidR="00146F27" w:rsidRPr="00FB4D8F" w:rsidRDefault="008E11E4" w:rsidP="00E32D19">
      <w:pPr>
        <w:pStyle w:val="Chapter"/>
        <w:bidi/>
        <w:rPr>
          <w:color w:val="C00000"/>
          <w:sz w:val="24"/>
          <w:szCs w:val="24"/>
          <w:lang w:bidi="fa-IR"/>
        </w:rPr>
      </w:pPr>
      <w:r>
        <w:rPr>
          <w:color w:val="161718" w:themeColor="text1"/>
          <w:szCs w:val="28"/>
          <w:lang w:bidi="fa-IR"/>
        </w:rPr>
        <w:t xml:space="preserve"> </w:t>
      </w:r>
      <w:r w:rsidRPr="00FB4D8F">
        <w:rPr>
          <w:color w:val="C00000"/>
          <w:szCs w:val="28"/>
          <w:lang w:bidi="fa-IR"/>
        </w:rPr>
        <w:t>:</w:t>
      </w:r>
      <w:r w:rsidR="00146F27" w:rsidRPr="00FB4D8F">
        <w:rPr>
          <w:color w:val="C00000"/>
          <w:szCs w:val="28"/>
          <w:lang w:bidi="fa-IR"/>
        </w:rPr>
        <w:t xml:space="preserve">Sequence Diagram + Collaboration Diagram </w:t>
      </w:r>
      <w:r w:rsidR="00146F27" w:rsidRPr="00FB4D8F">
        <w:rPr>
          <w:color w:val="C00000"/>
          <w:sz w:val="24"/>
          <w:szCs w:val="24"/>
          <w:rtl/>
          <w:lang w:bidi="fa-IR"/>
        </w:rPr>
        <w:t>نمودار و شرح کامل توال</w:t>
      </w:r>
      <w:r w:rsidR="00146F27" w:rsidRPr="00FB4D8F">
        <w:rPr>
          <w:rFonts w:hint="cs"/>
          <w:color w:val="C00000"/>
          <w:sz w:val="24"/>
          <w:szCs w:val="24"/>
          <w:rtl/>
          <w:lang w:bidi="fa-IR"/>
        </w:rPr>
        <w:t>ی</w:t>
      </w:r>
      <w:r w:rsidR="00146F27" w:rsidRPr="00FB4D8F">
        <w:rPr>
          <w:color w:val="C00000"/>
          <w:sz w:val="24"/>
          <w:szCs w:val="24"/>
          <w:rtl/>
          <w:lang w:bidi="fa-IR"/>
        </w:rPr>
        <w:t xml:space="preserve"> و همکار</w:t>
      </w:r>
      <w:r w:rsidR="00146F27" w:rsidRPr="00FB4D8F">
        <w:rPr>
          <w:rFonts w:hint="cs"/>
          <w:color w:val="C00000"/>
          <w:sz w:val="24"/>
          <w:szCs w:val="24"/>
          <w:rtl/>
          <w:lang w:bidi="fa-IR"/>
        </w:rPr>
        <w:t>ی</w:t>
      </w:r>
      <w:r w:rsidR="00146F27" w:rsidRPr="00FB4D8F">
        <w:rPr>
          <w:color w:val="C00000"/>
          <w:sz w:val="24"/>
          <w:szCs w:val="24"/>
          <w:rtl/>
          <w:lang w:bidi="fa-IR"/>
        </w:rPr>
        <w:t xml:space="preserve"> ب</w:t>
      </w:r>
      <w:r w:rsidR="00146F27" w:rsidRPr="00FB4D8F">
        <w:rPr>
          <w:rFonts w:hint="cs"/>
          <w:color w:val="C00000"/>
          <w:sz w:val="24"/>
          <w:szCs w:val="24"/>
          <w:rtl/>
          <w:lang w:bidi="fa-IR"/>
        </w:rPr>
        <w:t>ی</w:t>
      </w:r>
      <w:r w:rsidR="00146F27" w:rsidRPr="00FB4D8F">
        <w:rPr>
          <w:rFonts w:hint="eastAsia"/>
          <w:color w:val="C00000"/>
          <w:sz w:val="24"/>
          <w:szCs w:val="24"/>
          <w:rtl/>
          <w:lang w:bidi="fa-IR"/>
        </w:rPr>
        <w:t>ن</w:t>
      </w:r>
      <w:r w:rsidR="00146F27" w:rsidRPr="00FB4D8F">
        <w:rPr>
          <w:color w:val="C00000"/>
          <w:sz w:val="24"/>
          <w:szCs w:val="24"/>
          <w:rtl/>
          <w:lang w:bidi="fa-IR"/>
        </w:rPr>
        <w:t xml:space="preserve"> موارد کاربرد</w:t>
      </w:r>
      <w:r w:rsidR="00146F27" w:rsidRPr="00FB4D8F">
        <w:rPr>
          <w:color w:val="C00000"/>
          <w:sz w:val="24"/>
          <w:szCs w:val="24"/>
          <w:lang w:bidi="fa-IR"/>
        </w:rPr>
        <w:t>.</w:t>
      </w:r>
    </w:p>
    <w:p w14:paraId="75A7D49B" w14:textId="77777777" w:rsidR="00146F27" w:rsidRPr="00FB4D8F" w:rsidRDefault="00146F27" w:rsidP="00E32D19">
      <w:pPr>
        <w:pStyle w:val="Chapter"/>
        <w:bidi/>
        <w:rPr>
          <w:color w:val="C00000"/>
          <w:sz w:val="24"/>
          <w:szCs w:val="24"/>
          <w:lang w:bidi="fa-IR"/>
        </w:rPr>
      </w:pPr>
    </w:p>
    <w:p w14:paraId="42943093" w14:textId="77777777" w:rsidR="00146F27" w:rsidRPr="00146F27" w:rsidRDefault="00146F27" w:rsidP="00E32D19">
      <w:pPr>
        <w:pStyle w:val="Chapter"/>
        <w:bidi/>
        <w:rPr>
          <w:sz w:val="24"/>
          <w:szCs w:val="24"/>
          <w:lang w:bidi="fa-IR"/>
        </w:rPr>
      </w:pPr>
      <w:r w:rsidRPr="00FB4D8F">
        <w:rPr>
          <w:color w:val="C00000"/>
          <w:sz w:val="24"/>
          <w:szCs w:val="24"/>
          <w:lang w:bidi="fa-IR"/>
        </w:rPr>
        <w:t xml:space="preserve">- </w:t>
      </w:r>
      <w:r w:rsidRPr="00FB4D8F">
        <w:rPr>
          <w:color w:val="C00000"/>
          <w:sz w:val="24"/>
          <w:szCs w:val="24"/>
          <w:rtl/>
          <w:lang w:bidi="fa-IR"/>
        </w:rPr>
        <w:t>نمودار توال</w:t>
      </w:r>
      <w:r w:rsidRPr="00FB4D8F">
        <w:rPr>
          <w:rFonts w:hint="cs"/>
          <w:color w:val="C00000"/>
          <w:sz w:val="24"/>
          <w:szCs w:val="24"/>
          <w:rtl/>
          <w:lang w:bidi="fa-IR"/>
        </w:rPr>
        <w:t>ی</w:t>
      </w:r>
      <w:r w:rsidRPr="00FB4D8F">
        <w:rPr>
          <w:color w:val="C00000"/>
          <w:sz w:val="24"/>
          <w:szCs w:val="24"/>
          <w:rtl/>
          <w:lang w:bidi="fa-IR"/>
        </w:rPr>
        <w:t xml:space="preserve"> و همکار</w:t>
      </w:r>
      <w:r w:rsidRPr="00FB4D8F">
        <w:rPr>
          <w:rFonts w:hint="cs"/>
          <w:color w:val="C00000"/>
          <w:sz w:val="24"/>
          <w:szCs w:val="24"/>
          <w:rtl/>
          <w:lang w:bidi="fa-IR"/>
        </w:rPr>
        <w:t>ی</w:t>
      </w:r>
      <w:r w:rsidRPr="00FB4D8F">
        <w:rPr>
          <w:color w:val="C00000"/>
          <w:sz w:val="24"/>
          <w:szCs w:val="24"/>
          <w:rtl/>
          <w:lang w:bidi="fa-IR"/>
        </w:rPr>
        <w:t>: "نمودارها</w:t>
      </w:r>
      <w:r w:rsidRPr="00FB4D8F">
        <w:rPr>
          <w:rFonts w:hint="cs"/>
          <w:color w:val="C00000"/>
          <w:sz w:val="24"/>
          <w:szCs w:val="24"/>
          <w:rtl/>
          <w:lang w:bidi="fa-IR"/>
        </w:rPr>
        <w:t>ی</w:t>
      </w:r>
      <w:r w:rsidRPr="00FB4D8F">
        <w:rPr>
          <w:color w:val="C00000"/>
          <w:sz w:val="24"/>
          <w:szCs w:val="24"/>
          <w:rtl/>
          <w:lang w:bidi="fa-IR"/>
        </w:rPr>
        <w:t xml:space="preserve"> توال</w:t>
      </w:r>
      <w:r w:rsidRPr="00FB4D8F">
        <w:rPr>
          <w:rFonts w:hint="cs"/>
          <w:color w:val="C00000"/>
          <w:sz w:val="24"/>
          <w:szCs w:val="24"/>
          <w:rtl/>
          <w:lang w:bidi="fa-IR"/>
        </w:rPr>
        <w:t>ی</w:t>
      </w:r>
      <w:r w:rsidRPr="00FB4D8F">
        <w:rPr>
          <w:color w:val="C00000"/>
          <w:sz w:val="24"/>
          <w:szCs w:val="24"/>
          <w:rtl/>
          <w:lang w:bidi="fa-IR"/>
        </w:rPr>
        <w:t xml:space="preserve"> و همکار</w:t>
      </w:r>
      <w:r w:rsidRPr="00FB4D8F">
        <w:rPr>
          <w:rFonts w:hint="cs"/>
          <w:color w:val="C00000"/>
          <w:sz w:val="24"/>
          <w:szCs w:val="24"/>
          <w:rtl/>
          <w:lang w:bidi="fa-IR"/>
        </w:rPr>
        <w:t>ی</w:t>
      </w:r>
      <w:r w:rsidRPr="00FB4D8F">
        <w:rPr>
          <w:color w:val="C00000"/>
          <w:sz w:val="24"/>
          <w:szCs w:val="24"/>
          <w:rtl/>
          <w:lang w:bidi="fa-IR"/>
        </w:rPr>
        <w:t xml:space="preserve"> برا</w:t>
      </w:r>
      <w:r w:rsidRPr="00FB4D8F">
        <w:rPr>
          <w:rFonts w:hint="cs"/>
          <w:color w:val="C00000"/>
          <w:sz w:val="24"/>
          <w:szCs w:val="24"/>
          <w:rtl/>
          <w:lang w:bidi="fa-IR"/>
        </w:rPr>
        <w:t>ی</w:t>
      </w:r>
      <w:r w:rsidRPr="00FB4D8F">
        <w:rPr>
          <w:color w:val="C00000"/>
          <w:sz w:val="24"/>
          <w:szCs w:val="24"/>
          <w:rtl/>
          <w:lang w:bidi="fa-IR"/>
        </w:rPr>
        <w:t xml:space="preserve"> پ</w:t>
      </w:r>
      <w:r w:rsidRPr="00FB4D8F">
        <w:rPr>
          <w:rFonts w:hint="cs"/>
          <w:color w:val="C00000"/>
          <w:sz w:val="24"/>
          <w:szCs w:val="24"/>
          <w:rtl/>
          <w:lang w:bidi="fa-IR"/>
        </w:rPr>
        <w:t>ی</w:t>
      </w:r>
      <w:r w:rsidRPr="00FB4D8F">
        <w:rPr>
          <w:rFonts w:hint="eastAsia"/>
          <w:color w:val="C00000"/>
          <w:sz w:val="24"/>
          <w:szCs w:val="24"/>
          <w:rtl/>
          <w:lang w:bidi="fa-IR"/>
        </w:rPr>
        <w:t>اده‌ساز</w:t>
      </w:r>
      <w:r w:rsidRPr="00FB4D8F">
        <w:rPr>
          <w:rFonts w:hint="cs"/>
          <w:color w:val="C00000"/>
          <w:sz w:val="24"/>
          <w:szCs w:val="24"/>
          <w:rtl/>
          <w:lang w:bidi="fa-IR"/>
        </w:rPr>
        <w:t>ی</w:t>
      </w:r>
      <w:r w:rsidRPr="00FB4D8F">
        <w:rPr>
          <w:color w:val="C00000"/>
          <w:sz w:val="24"/>
          <w:szCs w:val="24"/>
          <w:rtl/>
          <w:lang w:bidi="fa-IR"/>
        </w:rPr>
        <w:t xml:space="preserve"> طراح</w:t>
      </w:r>
      <w:r w:rsidRPr="00FB4D8F">
        <w:rPr>
          <w:rFonts w:hint="cs"/>
          <w:color w:val="C00000"/>
          <w:sz w:val="24"/>
          <w:szCs w:val="24"/>
          <w:rtl/>
          <w:lang w:bidi="fa-IR"/>
        </w:rPr>
        <w:t>ی</w:t>
      </w:r>
      <w:r w:rsidRPr="00FB4D8F">
        <w:rPr>
          <w:color w:val="C00000"/>
          <w:sz w:val="24"/>
          <w:szCs w:val="24"/>
          <w:rtl/>
          <w:lang w:bidi="fa-IR"/>
        </w:rPr>
        <w:t xml:space="preserve"> ش</w:t>
      </w:r>
      <w:r w:rsidRPr="00FB4D8F">
        <w:rPr>
          <w:rFonts w:hint="cs"/>
          <w:color w:val="C00000"/>
          <w:sz w:val="24"/>
          <w:szCs w:val="24"/>
          <w:rtl/>
          <w:lang w:bidi="fa-IR"/>
        </w:rPr>
        <w:t>ی</w:t>
      </w:r>
      <w:r w:rsidRPr="00FB4D8F">
        <w:rPr>
          <w:rFonts w:hint="eastAsia"/>
          <w:color w:val="C00000"/>
          <w:sz w:val="24"/>
          <w:szCs w:val="24"/>
          <w:rtl/>
          <w:lang w:bidi="fa-IR"/>
        </w:rPr>
        <w:t>ءگرا</w:t>
      </w:r>
      <w:r w:rsidRPr="00FB4D8F">
        <w:rPr>
          <w:color w:val="C00000"/>
          <w:sz w:val="24"/>
          <w:szCs w:val="24"/>
          <w:rtl/>
          <w:lang w:bidi="fa-IR"/>
        </w:rPr>
        <w:t xml:space="preserve"> در پلتفرم تجارت الکترون</w:t>
      </w:r>
      <w:r w:rsidRPr="00FB4D8F">
        <w:rPr>
          <w:rFonts w:hint="cs"/>
          <w:color w:val="C00000"/>
          <w:sz w:val="24"/>
          <w:szCs w:val="24"/>
          <w:rtl/>
          <w:lang w:bidi="fa-IR"/>
        </w:rPr>
        <w:t>ی</w:t>
      </w:r>
      <w:r w:rsidRPr="00FB4D8F">
        <w:rPr>
          <w:rFonts w:hint="eastAsia"/>
          <w:color w:val="C00000"/>
          <w:sz w:val="24"/>
          <w:szCs w:val="24"/>
          <w:rtl/>
          <w:lang w:bidi="fa-IR"/>
        </w:rPr>
        <w:t>ک</w:t>
      </w:r>
      <w:r w:rsidRPr="00FB4D8F">
        <w:rPr>
          <w:rFonts w:hint="cs"/>
          <w:color w:val="C00000"/>
          <w:sz w:val="24"/>
          <w:szCs w:val="24"/>
          <w:rtl/>
          <w:lang w:bidi="fa-IR"/>
        </w:rPr>
        <w:t>ی</w:t>
      </w:r>
      <w:r w:rsidRPr="00FB4D8F">
        <w:rPr>
          <w:color w:val="C00000"/>
          <w:sz w:val="24"/>
          <w:szCs w:val="24"/>
          <w:rtl/>
          <w:lang w:bidi="fa-IR"/>
        </w:rPr>
        <w:t xml:space="preserve"> د</w:t>
      </w:r>
      <w:r w:rsidRPr="00FB4D8F">
        <w:rPr>
          <w:rFonts w:hint="cs"/>
          <w:color w:val="C00000"/>
          <w:sz w:val="24"/>
          <w:szCs w:val="24"/>
          <w:rtl/>
          <w:lang w:bidi="fa-IR"/>
        </w:rPr>
        <w:t>ی</w:t>
      </w:r>
      <w:r w:rsidRPr="00FB4D8F">
        <w:rPr>
          <w:rFonts w:hint="eastAsia"/>
          <w:color w:val="C00000"/>
          <w:sz w:val="24"/>
          <w:szCs w:val="24"/>
          <w:rtl/>
          <w:lang w:bidi="fa-IR"/>
        </w:rPr>
        <w:t>ج</w:t>
      </w:r>
      <w:r w:rsidRPr="00FB4D8F">
        <w:rPr>
          <w:rFonts w:hint="cs"/>
          <w:color w:val="C00000"/>
          <w:sz w:val="24"/>
          <w:szCs w:val="24"/>
          <w:rtl/>
          <w:lang w:bidi="fa-IR"/>
        </w:rPr>
        <w:t>ی‌</w:t>
      </w:r>
      <w:r w:rsidRPr="00FB4D8F">
        <w:rPr>
          <w:rFonts w:hint="eastAsia"/>
          <w:color w:val="C00000"/>
          <w:sz w:val="24"/>
          <w:szCs w:val="24"/>
          <w:rtl/>
          <w:lang w:bidi="fa-IR"/>
        </w:rPr>
        <w:t>کالا</w:t>
      </w:r>
      <w:r w:rsidRPr="00146F27">
        <w:rPr>
          <w:sz w:val="24"/>
          <w:szCs w:val="24"/>
          <w:lang w:bidi="fa-IR"/>
        </w:rPr>
        <w:t>."</w:t>
      </w:r>
    </w:p>
    <w:p w14:paraId="4A185164" w14:textId="77777777" w:rsidR="00146F27" w:rsidRPr="00146F27" w:rsidRDefault="00146F27" w:rsidP="00E32D19">
      <w:pPr>
        <w:pStyle w:val="Chapter"/>
        <w:bidi/>
        <w:rPr>
          <w:sz w:val="24"/>
          <w:szCs w:val="24"/>
          <w:lang w:bidi="fa-IR"/>
        </w:rPr>
      </w:pPr>
    </w:p>
    <w:p w14:paraId="21F748F0" w14:textId="06F7A122" w:rsidR="00146F27" w:rsidRPr="00176A6D" w:rsidRDefault="00146F27" w:rsidP="00E32D19">
      <w:pPr>
        <w:pStyle w:val="Chapter"/>
        <w:bidi/>
        <w:rPr>
          <w:color w:val="E6E7E8" w:themeColor="text1" w:themeTint="1A"/>
          <w:sz w:val="24"/>
          <w:szCs w:val="24"/>
          <w:highlight w:val="darkGray"/>
          <w:lang w:bidi="fa-IR"/>
        </w:rPr>
      </w:pPr>
      <w:r w:rsidRPr="00176A6D">
        <w:rPr>
          <w:color w:val="E6E7E8" w:themeColor="text1" w:themeTint="1A"/>
          <w:szCs w:val="28"/>
          <w:highlight w:val="darkGray"/>
          <w:lang w:bidi="fa-IR"/>
        </w:rPr>
        <w:t xml:space="preserve">Activity Diagram </w:t>
      </w:r>
      <w:r w:rsidRPr="00176A6D">
        <w:rPr>
          <w:color w:val="E6E7E8" w:themeColor="text1" w:themeTint="1A"/>
          <w:sz w:val="24"/>
          <w:szCs w:val="24"/>
          <w:highlight w:val="darkGray"/>
          <w:rtl/>
          <w:lang w:bidi="fa-IR"/>
        </w:rPr>
        <w:t xml:space="preserve">(حداقل </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ک</w:t>
      </w:r>
      <w:r w:rsidRPr="00176A6D">
        <w:rPr>
          <w:color w:val="E6E7E8" w:themeColor="text1" w:themeTint="1A"/>
          <w:sz w:val="24"/>
          <w:szCs w:val="24"/>
          <w:highlight w:val="darkGray"/>
          <w:rtl/>
          <w:lang w:bidi="fa-IR"/>
        </w:rPr>
        <w:t>): نمودار و شرح کامل فعال</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ت‌ها</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مرتبط با بخش‌ها</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مختلف پروژه</w:t>
      </w:r>
      <w:r w:rsidRPr="00176A6D">
        <w:rPr>
          <w:color w:val="E6E7E8" w:themeColor="text1" w:themeTint="1A"/>
          <w:sz w:val="24"/>
          <w:szCs w:val="24"/>
          <w:highlight w:val="darkGray"/>
          <w:lang w:bidi="fa-IR"/>
        </w:rPr>
        <w:t>.</w:t>
      </w:r>
    </w:p>
    <w:p w14:paraId="26B5F056" w14:textId="77777777" w:rsidR="00146F27" w:rsidRPr="00176A6D" w:rsidRDefault="00146F27" w:rsidP="00E32D19">
      <w:pPr>
        <w:pStyle w:val="Chapter"/>
        <w:bidi/>
        <w:rPr>
          <w:color w:val="E6E7E8" w:themeColor="text1" w:themeTint="1A"/>
          <w:sz w:val="24"/>
          <w:szCs w:val="24"/>
          <w:highlight w:val="darkGray"/>
          <w:lang w:bidi="fa-IR"/>
        </w:rPr>
      </w:pPr>
    </w:p>
    <w:p w14:paraId="0AE0430E" w14:textId="11ABBD42" w:rsidR="00146F27" w:rsidRPr="009E665B" w:rsidRDefault="00146F27" w:rsidP="009E665B">
      <w:pPr>
        <w:pStyle w:val="Chapter"/>
        <w:bidi/>
        <w:rPr>
          <w:color w:val="E6E7E8" w:themeColor="text1" w:themeTint="1A"/>
          <w:sz w:val="24"/>
          <w:szCs w:val="24"/>
          <w:lang w:bidi="fa-IR"/>
        </w:rPr>
      </w:pPr>
      <w:r w:rsidRPr="00176A6D">
        <w:rPr>
          <w:color w:val="E6E7E8" w:themeColor="text1" w:themeTint="1A"/>
          <w:sz w:val="24"/>
          <w:szCs w:val="24"/>
          <w:highlight w:val="darkGray"/>
          <w:lang w:bidi="fa-IR"/>
        </w:rPr>
        <w:t xml:space="preserve">- </w:t>
      </w:r>
      <w:r w:rsidRPr="00176A6D">
        <w:rPr>
          <w:color w:val="E6E7E8" w:themeColor="text1" w:themeTint="1A"/>
          <w:sz w:val="24"/>
          <w:szCs w:val="24"/>
          <w:highlight w:val="darkGray"/>
          <w:rtl/>
          <w:lang w:bidi="fa-IR"/>
        </w:rPr>
        <w:t>نمودار فعال</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ت</w:t>
      </w:r>
      <w:r w:rsidRPr="00176A6D">
        <w:rPr>
          <w:color w:val="E6E7E8" w:themeColor="text1" w:themeTint="1A"/>
          <w:sz w:val="24"/>
          <w:szCs w:val="24"/>
          <w:highlight w:val="darkGray"/>
          <w:rtl/>
          <w:lang w:bidi="fa-IR"/>
        </w:rPr>
        <w:t xml:space="preserve"> برا</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بخش‌ها</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مورد ن</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از</w:t>
      </w:r>
      <w:r w:rsidRPr="00176A6D">
        <w:rPr>
          <w:color w:val="E6E7E8" w:themeColor="text1" w:themeTint="1A"/>
          <w:sz w:val="24"/>
          <w:szCs w:val="24"/>
          <w:highlight w:val="darkGray"/>
          <w:rtl/>
          <w:lang w:bidi="fa-IR"/>
        </w:rPr>
        <w:t>: "نمودار فعال</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ت</w:t>
      </w:r>
      <w:r w:rsidRPr="00176A6D">
        <w:rPr>
          <w:color w:val="E6E7E8" w:themeColor="text1" w:themeTint="1A"/>
          <w:sz w:val="24"/>
          <w:szCs w:val="24"/>
          <w:highlight w:val="darkGray"/>
          <w:rtl/>
          <w:lang w:bidi="fa-IR"/>
        </w:rPr>
        <w:t xml:space="preserve"> برا</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پ</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اده‌ساز</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طراح</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ش</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ءگرا</w:t>
      </w:r>
      <w:r w:rsidRPr="00176A6D">
        <w:rPr>
          <w:color w:val="E6E7E8" w:themeColor="text1" w:themeTint="1A"/>
          <w:sz w:val="24"/>
          <w:szCs w:val="24"/>
          <w:highlight w:val="darkGray"/>
          <w:rtl/>
          <w:lang w:bidi="fa-IR"/>
        </w:rPr>
        <w:t xml:space="preserve"> در بخش مورد ن</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از</w:t>
      </w:r>
      <w:r w:rsidRPr="00176A6D">
        <w:rPr>
          <w:color w:val="E6E7E8" w:themeColor="text1" w:themeTint="1A"/>
          <w:sz w:val="24"/>
          <w:szCs w:val="24"/>
          <w:highlight w:val="darkGray"/>
          <w:rtl/>
          <w:lang w:bidi="fa-IR"/>
        </w:rPr>
        <w:t xml:space="preserve"> پلتفرم تجارت الکترون</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ک</w:t>
      </w:r>
      <w:r w:rsidRPr="00176A6D">
        <w:rPr>
          <w:rFonts w:hint="cs"/>
          <w:color w:val="E6E7E8" w:themeColor="text1" w:themeTint="1A"/>
          <w:sz w:val="24"/>
          <w:szCs w:val="24"/>
          <w:highlight w:val="darkGray"/>
          <w:rtl/>
          <w:lang w:bidi="fa-IR"/>
        </w:rPr>
        <w:t>ی</w:t>
      </w:r>
      <w:r w:rsidRPr="00176A6D">
        <w:rPr>
          <w:color w:val="E6E7E8" w:themeColor="text1" w:themeTint="1A"/>
          <w:sz w:val="24"/>
          <w:szCs w:val="24"/>
          <w:highlight w:val="darkGray"/>
          <w:rtl/>
          <w:lang w:bidi="fa-IR"/>
        </w:rPr>
        <w:t xml:space="preserve"> د</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ج</w:t>
      </w:r>
      <w:r w:rsidRPr="00176A6D">
        <w:rPr>
          <w:rFonts w:hint="cs"/>
          <w:color w:val="E6E7E8" w:themeColor="text1" w:themeTint="1A"/>
          <w:sz w:val="24"/>
          <w:szCs w:val="24"/>
          <w:highlight w:val="darkGray"/>
          <w:rtl/>
          <w:lang w:bidi="fa-IR"/>
        </w:rPr>
        <w:t>ی‌</w:t>
      </w:r>
      <w:r w:rsidRPr="00176A6D">
        <w:rPr>
          <w:rFonts w:hint="eastAsia"/>
          <w:color w:val="E6E7E8" w:themeColor="text1" w:themeTint="1A"/>
          <w:sz w:val="24"/>
          <w:szCs w:val="24"/>
          <w:highlight w:val="darkGray"/>
          <w:rtl/>
          <w:lang w:bidi="fa-IR"/>
        </w:rPr>
        <w:t>کالا</w:t>
      </w:r>
      <w:r w:rsidRPr="00176A6D">
        <w:rPr>
          <w:color w:val="E6E7E8" w:themeColor="text1" w:themeTint="1A"/>
          <w:sz w:val="24"/>
          <w:szCs w:val="24"/>
          <w:highlight w:val="darkGray"/>
          <w:lang w:bidi="fa-IR"/>
        </w:rPr>
        <w:t>."</w:t>
      </w:r>
    </w:p>
    <w:p w14:paraId="58793937" w14:textId="498A39A8" w:rsidR="00146F27" w:rsidRPr="00146F27" w:rsidRDefault="008E11E4" w:rsidP="00E32D19">
      <w:pPr>
        <w:pStyle w:val="Chapter"/>
        <w:bidi/>
        <w:rPr>
          <w:sz w:val="24"/>
          <w:szCs w:val="24"/>
          <w:lang w:bidi="fa-IR"/>
        </w:rPr>
      </w:pPr>
      <w:r>
        <w:rPr>
          <w:color w:val="161718" w:themeColor="text1"/>
          <w:szCs w:val="28"/>
          <w:lang w:bidi="fa-IR"/>
        </w:rPr>
        <w:t xml:space="preserve"> </w:t>
      </w:r>
      <w:r w:rsidRPr="00B457EC">
        <w:rPr>
          <w:color w:val="161718" w:themeColor="text1"/>
          <w:szCs w:val="28"/>
          <w:lang w:bidi="fa-IR"/>
        </w:rPr>
        <w:t>:</w:t>
      </w:r>
      <w:r w:rsidR="00146F27" w:rsidRPr="00B457EC">
        <w:rPr>
          <w:color w:val="161718" w:themeColor="text1"/>
          <w:szCs w:val="28"/>
          <w:lang w:bidi="fa-IR"/>
        </w:rPr>
        <w:t xml:space="preserve">ERD (normalized to BCNF level) </w:t>
      </w:r>
      <w:r w:rsidR="00146F27" w:rsidRPr="00146F27">
        <w:rPr>
          <w:sz w:val="24"/>
          <w:szCs w:val="24"/>
          <w:rtl/>
          <w:lang w:bidi="fa-IR"/>
        </w:rPr>
        <w:t>نمودار و شرح کامل طراح</w:t>
      </w:r>
      <w:r w:rsidR="00146F27" w:rsidRPr="00146F27">
        <w:rPr>
          <w:rFonts w:hint="cs"/>
          <w:sz w:val="24"/>
          <w:szCs w:val="24"/>
          <w:rtl/>
          <w:lang w:bidi="fa-IR"/>
        </w:rPr>
        <w:t>ی</w:t>
      </w:r>
      <w:r w:rsidR="00146F27" w:rsidRPr="00146F27">
        <w:rPr>
          <w:sz w:val="24"/>
          <w:szCs w:val="24"/>
          <w:rtl/>
          <w:lang w:bidi="fa-IR"/>
        </w:rPr>
        <w:t xml:space="preserve"> پا</w:t>
      </w:r>
      <w:r w:rsidR="00146F27" w:rsidRPr="00146F27">
        <w:rPr>
          <w:rFonts w:hint="cs"/>
          <w:sz w:val="24"/>
          <w:szCs w:val="24"/>
          <w:rtl/>
          <w:lang w:bidi="fa-IR"/>
        </w:rPr>
        <w:t>ی</w:t>
      </w:r>
      <w:r w:rsidR="00146F27" w:rsidRPr="00146F27">
        <w:rPr>
          <w:rFonts w:hint="eastAsia"/>
          <w:sz w:val="24"/>
          <w:szCs w:val="24"/>
          <w:rtl/>
          <w:lang w:bidi="fa-IR"/>
        </w:rPr>
        <w:t>گاه</w:t>
      </w:r>
      <w:r w:rsidR="00146F27" w:rsidRPr="00146F27">
        <w:rPr>
          <w:sz w:val="24"/>
          <w:szCs w:val="24"/>
          <w:rtl/>
          <w:lang w:bidi="fa-IR"/>
        </w:rPr>
        <w:t xml:space="preserve"> داده با استفاده از</w:t>
      </w:r>
      <w:r w:rsidR="00146F27" w:rsidRPr="00146F27">
        <w:rPr>
          <w:sz w:val="24"/>
          <w:szCs w:val="24"/>
          <w:lang w:bidi="fa-IR"/>
        </w:rPr>
        <w:t xml:space="preserve"> ERD </w:t>
      </w:r>
      <w:r w:rsidR="00146F27" w:rsidRPr="00146F27">
        <w:rPr>
          <w:sz w:val="24"/>
          <w:szCs w:val="24"/>
          <w:rtl/>
          <w:lang w:bidi="fa-IR"/>
        </w:rPr>
        <w:t>و تکن</w:t>
      </w:r>
      <w:r w:rsidR="00146F27" w:rsidRPr="00146F27">
        <w:rPr>
          <w:rFonts w:hint="cs"/>
          <w:sz w:val="24"/>
          <w:szCs w:val="24"/>
          <w:rtl/>
          <w:lang w:bidi="fa-IR"/>
        </w:rPr>
        <w:t>ی</w:t>
      </w:r>
      <w:r w:rsidR="00146F27" w:rsidRPr="00146F27">
        <w:rPr>
          <w:rFonts w:hint="eastAsia"/>
          <w:sz w:val="24"/>
          <w:szCs w:val="24"/>
          <w:rtl/>
          <w:lang w:bidi="fa-IR"/>
        </w:rPr>
        <w:t>ک</w:t>
      </w:r>
      <w:r w:rsidR="00146F27" w:rsidRPr="00146F27">
        <w:rPr>
          <w:sz w:val="24"/>
          <w:szCs w:val="24"/>
          <w:lang w:bidi="fa-IR"/>
        </w:rPr>
        <w:t xml:space="preserve">Normalization </w:t>
      </w:r>
      <w:r w:rsidR="00146F27" w:rsidRPr="00146F27">
        <w:rPr>
          <w:sz w:val="24"/>
          <w:szCs w:val="24"/>
          <w:rtl/>
          <w:lang w:bidi="fa-IR"/>
        </w:rPr>
        <w:t>به سطح</w:t>
      </w:r>
      <w:r w:rsidR="00146F27" w:rsidRPr="00146F27">
        <w:rPr>
          <w:sz w:val="24"/>
          <w:szCs w:val="24"/>
          <w:lang w:bidi="fa-IR"/>
        </w:rPr>
        <w:t xml:space="preserve"> BCNF.</w:t>
      </w:r>
    </w:p>
    <w:p w14:paraId="3D94D79C" w14:textId="77777777" w:rsidR="00146F27" w:rsidRDefault="00146F27" w:rsidP="00E32D19">
      <w:pPr>
        <w:pStyle w:val="Chapter"/>
        <w:bidi/>
        <w:rPr>
          <w:sz w:val="24"/>
          <w:szCs w:val="24"/>
          <w:rtl/>
          <w:lang w:bidi="fa-IR"/>
        </w:rPr>
      </w:pPr>
    </w:p>
    <w:p w14:paraId="7D22B105" w14:textId="77777777" w:rsidR="009E665B" w:rsidRPr="00146F27" w:rsidRDefault="009E665B" w:rsidP="009E665B">
      <w:pPr>
        <w:pStyle w:val="Chapter"/>
        <w:bidi/>
        <w:rPr>
          <w:sz w:val="24"/>
          <w:szCs w:val="24"/>
          <w:lang w:bidi="fa-IR"/>
        </w:rPr>
      </w:pPr>
    </w:p>
    <w:p w14:paraId="12205357" w14:textId="77777777" w:rsidR="00146F27" w:rsidRPr="00146F27" w:rsidRDefault="00146F27" w:rsidP="00E32D19">
      <w:pPr>
        <w:pStyle w:val="Chapter"/>
        <w:bidi/>
        <w:rPr>
          <w:sz w:val="24"/>
          <w:szCs w:val="24"/>
          <w:lang w:bidi="fa-IR"/>
        </w:rPr>
      </w:pPr>
      <w:r w:rsidRPr="00146F27">
        <w:rPr>
          <w:sz w:val="24"/>
          <w:szCs w:val="24"/>
          <w:lang w:bidi="fa-IR"/>
        </w:rPr>
        <w:t>- ERD (</w:t>
      </w:r>
      <w:r w:rsidRPr="00146F27">
        <w:rPr>
          <w:sz w:val="24"/>
          <w:szCs w:val="24"/>
          <w:rtl/>
          <w:lang w:bidi="fa-IR"/>
        </w:rPr>
        <w:t>سطح</w:t>
      </w:r>
      <w:r w:rsidRPr="00146F27">
        <w:rPr>
          <w:sz w:val="24"/>
          <w:szCs w:val="24"/>
          <w:lang w:bidi="fa-IR"/>
        </w:rPr>
        <w:t xml:space="preserve"> BCNF): "</w:t>
      </w:r>
      <w:r w:rsidRPr="00146F27">
        <w:rPr>
          <w:sz w:val="24"/>
          <w:szCs w:val="24"/>
          <w:rtl/>
          <w:lang w:bidi="fa-IR"/>
        </w:rPr>
        <w:t>نمودار</w:t>
      </w:r>
      <w:r w:rsidRPr="00146F27">
        <w:rPr>
          <w:sz w:val="24"/>
          <w:szCs w:val="24"/>
          <w:lang w:bidi="fa-IR"/>
        </w:rPr>
        <w:t xml:space="preserve"> ERD </w:t>
      </w:r>
      <w:r w:rsidRPr="00146F27">
        <w:rPr>
          <w:sz w:val="24"/>
          <w:szCs w:val="24"/>
          <w:rtl/>
          <w:lang w:bidi="fa-IR"/>
        </w:rPr>
        <w:t>و تکن</w:t>
      </w:r>
      <w:r w:rsidRPr="00146F27">
        <w:rPr>
          <w:rFonts w:hint="cs"/>
          <w:sz w:val="24"/>
          <w:szCs w:val="24"/>
          <w:rtl/>
          <w:lang w:bidi="fa-IR"/>
        </w:rPr>
        <w:t>ی</w:t>
      </w:r>
      <w:r w:rsidRPr="00146F27">
        <w:rPr>
          <w:rFonts w:hint="eastAsia"/>
          <w:sz w:val="24"/>
          <w:szCs w:val="24"/>
          <w:rtl/>
          <w:lang w:bidi="fa-IR"/>
        </w:rPr>
        <w:t>ک‌ها</w:t>
      </w:r>
      <w:r w:rsidRPr="00146F27">
        <w:rPr>
          <w:rFonts w:hint="cs"/>
          <w:sz w:val="24"/>
          <w:szCs w:val="24"/>
          <w:rtl/>
          <w:lang w:bidi="fa-IR"/>
        </w:rPr>
        <w:t>ی</w:t>
      </w:r>
      <w:r w:rsidRPr="00146F27">
        <w:rPr>
          <w:sz w:val="24"/>
          <w:szCs w:val="24"/>
          <w:rtl/>
          <w:lang w:bidi="fa-IR"/>
        </w:rPr>
        <w:t xml:space="preserve"> نرمال‌ساز</w:t>
      </w:r>
      <w:r w:rsidRPr="00146F27">
        <w:rPr>
          <w:rFonts w:hint="cs"/>
          <w:sz w:val="24"/>
          <w:szCs w:val="24"/>
          <w:rtl/>
          <w:lang w:bidi="fa-IR"/>
        </w:rPr>
        <w:t>ی</w:t>
      </w:r>
      <w:r w:rsidRPr="00146F27">
        <w:rPr>
          <w:sz w:val="24"/>
          <w:szCs w:val="24"/>
          <w:rtl/>
          <w:lang w:bidi="fa-IR"/>
        </w:rPr>
        <w:t xml:space="preserve"> برا</w:t>
      </w:r>
      <w:r w:rsidRPr="00146F27">
        <w:rPr>
          <w:rFonts w:hint="cs"/>
          <w:sz w:val="24"/>
          <w:szCs w:val="24"/>
          <w:rtl/>
          <w:lang w:bidi="fa-IR"/>
        </w:rPr>
        <w:t>ی</w:t>
      </w:r>
      <w:r w:rsidRPr="00146F27">
        <w:rPr>
          <w:sz w:val="24"/>
          <w:szCs w:val="24"/>
          <w:rtl/>
          <w:lang w:bidi="fa-IR"/>
        </w:rPr>
        <w:t xml:space="preserve"> پ</w:t>
      </w:r>
      <w:r w:rsidRPr="00146F27">
        <w:rPr>
          <w:rFonts w:hint="cs"/>
          <w:sz w:val="24"/>
          <w:szCs w:val="24"/>
          <w:rtl/>
          <w:lang w:bidi="fa-IR"/>
        </w:rPr>
        <w:t>ی</w:t>
      </w:r>
      <w:r w:rsidRPr="00146F27">
        <w:rPr>
          <w:rFonts w:hint="eastAsia"/>
          <w:sz w:val="24"/>
          <w:szCs w:val="24"/>
          <w:rtl/>
          <w:lang w:bidi="fa-IR"/>
        </w:rPr>
        <w:t>اده‌ساز</w:t>
      </w:r>
      <w:r w:rsidRPr="00146F27">
        <w:rPr>
          <w:rFonts w:hint="cs"/>
          <w:sz w:val="24"/>
          <w:szCs w:val="24"/>
          <w:rtl/>
          <w:lang w:bidi="fa-IR"/>
        </w:rPr>
        <w:t>ی</w:t>
      </w:r>
      <w:r w:rsidRPr="00146F27">
        <w:rPr>
          <w:sz w:val="24"/>
          <w:szCs w:val="24"/>
          <w:rtl/>
          <w:lang w:bidi="fa-IR"/>
        </w:rPr>
        <w:t xml:space="preserve"> طراح</w:t>
      </w:r>
      <w:r w:rsidRPr="00146F27">
        <w:rPr>
          <w:rFonts w:hint="cs"/>
          <w:sz w:val="24"/>
          <w:szCs w:val="24"/>
          <w:rtl/>
          <w:lang w:bidi="fa-IR"/>
        </w:rPr>
        <w:t>ی</w:t>
      </w:r>
      <w:r w:rsidRPr="00146F27">
        <w:rPr>
          <w:sz w:val="24"/>
          <w:szCs w:val="24"/>
          <w:rtl/>
          <w:lang w:bidi="fa-IR"/>
        </w:rPr>
        <w:t xml:space="preserve"> ش</w:t>
      </w:r>
      <w:r w:rsidRPr="00146F27">
        <w:rPr>
          <w:rFonts w:hint="cs"/>
          <w:sz w:val="24"/>
          <w:szCs w:val="24"/>
          <w:rtl/>
          <w:lang w:bidi="fa-IR"/>
        </w:rPr>
        <w:t>ی</w:t>
      </w:r>
      <w:r w:rsidRPr="00146F27">
        <w:rPr>
          <w:rFonts w:hint="eastAsia"/>
          <w:sz w:val="24"/>
          <w:szCs w:val="24"/>
          <w:rtl/>
          <w:lang w:bidi="fa-IR"/>
        </w:rPr>
        <w:t>ءگرا</w:t>
      </w:r>
      <w:r w:rsidRPr="00146F27">
        <w:rPr>
          <w:sz w:val="24"/>
          <w:szCs w:val="24"/>
          <w:rtl/>
          <w:lang w:bidi="fa-IR"/>
        </w:rPr>
        <w:t xml:space="preserve"> در پلتفرم تجارت الکترون</w:t>
      </w:r>
      <w:r w:rsidRPr="00146F27">
        <w:rPr>
          <w:rFonts w:hint="cs"/>
          <w:sz w:val="24"/>
          <w:szCs w:val="24"/>
          <w:rtl/>
          <w:lang w:bidi="fa-IR"/>
        </w:rPr>
        <w:t>ی</w:t>
      </w:r>
      <w:r w:rsidRPr="00146F27">
        <w:rPr>
          <w:rFonts w:hint="eastAsia"/>
          <w:sz w:val="24"/>
          <w:szCs w:val="24"/>
          <w:rtl/>
          <w:lang w:bidi="fa-IR"/>
        </w:rPr>
        <w:t>ک</w:t>
      </w:r>
      <w:r w:rsidRPr="00146F27">
        <w:rPr>
          <w:rFonts w:hint="cs"/>
          <w:sz w:val="24"/>
          <w:szCs w:val="24"/>
          <w:rtl/>
          <w:lang w:bidi="fa-IR"/>
        </w:rPr>
        <w:t>ی</w:t>
      </w:r>
      <w:r w:rsidRPr="00146F27">
        <w:rPr>
          <w:sz w:val="24"/>
          <w:szCs w:val="24"/>
          <w:rtl/>
          <w:lang w:bidi="fa-IR"/>
        </w:rPr>
        <w:t xml:space="preserve"> د</w:t>
      </w:r>
      <w:r w:rsidRPr="00146F27">
        <w:rPr>
          <w:rFonts w:hint="cs"/>
          <w:sz w:val="24"/>
          <w:szCs w:val="24"/>
          <w:rtl/>
          <w:lang w:bidi="fa-IR"/>
        </w:rPr>
        <w:t>ی</w:t>
      </w:r>
      <w:r w:rsidRPr="00146F27">
        <w:rPr>
          <w:rFonts w:hint="eastAsia"/>
          <w:sz w:val="24"/>
          <w:szCs w:val="24"/>
          <w:rtl/>
          <w:lang w:bidi="fa-IR"/>
        </w:rPr>
        <w:t>ج</w:t>
      </w:r>
      <w:r w:rsidRPr="00146F27">
        <w:rPr>
          <w:rFonts w:hint="cs"/>
          <w:sz w:val="24"/>
          <w:szCs w:val="24"/>
          <w:rtl/>
          <w:lang w:bidi="fa-IR"/>
        </w:rPr>
        <w:t>ی‌</w:t>
      </w:r>
      <w:r w:rsidRPr="00146F27">
        <w:rPr>
          <w:rFonts w:hint="eastAsia"/>
          <w:sz w:val="24"/>
          <w:szCs w:val="24"/>
          <w:rtl/>
          <w:lang w:bidi="fa-IR"/>
        </w:rPr>
        <w:t>کالا</w:t>
      </w:r>
      <w:r w:rsidRPr="00146F27">
        <w:rPr>
          <w:sz w:val="24"/>
          <w:szCs w:val="24"/>
          <w:lang w:bidi="fa-IR"/>
        </w:rPr>
        <w:t>."</w:t>
      </w:r>
    </w:p>
    <w:p w14:paraId="7D29F802" w14:textId="77777777" w:rsidR="00146F27" w:rsidRDefault="00146F27" w:rsidP="00E32D19">
      <w:pPr>
        <w:pStyle w:val="Chapter"/>
        <w:bidi/>
        <w:rPr>
          <w:sz w:val="24"/>
          <w:szCs w:val="24"/>
          <w:rtl/>
          <w:lang w:bidi="fa-IR"/>
        </w:rPr>
      </w:pPr>
    </w:p>
    <w:p w14:paraId="16728A05" w14:textId="77777777" w:rsidR="00AA3A9F" w:rsidRDefault="00AA3A9F" w:rsidP="00AA3A9F">
      <w:pPr>
        <w:pStyle w:val="Chapter"/>
        <w:bidi/>
        <w:rPr>
          <w:sz w:val="24"/>
          <w:szCs w:val="24"/>
          <w:rtl/>
          <w:lang w:bidi="fa-IR"/>
        </w:rPr>
      </w:pPr>
    </w:p>
    <w:p w14:paraId="1552DF1C" w14:textId="77777777" w:rsidR="00AA3A9F" w:rsidRDefault="00AA3A9F" w:rsidP="00AA3A9F">
      <w:pPr>
        <w:pStyle w:val="Chapter"/>
        <w:bidi/>
        <w:rPr>
          <w:sz w:val="24"/>
          <w:szCs w:val="24"/>
          <w:lang w:bidi="fa-IR"/>
        </w:rPr>
      </w:pPr>
    </w:p>
    <w:p w14:paraId="55BD123C" w14:textId="77777777" w:rsidR="00B457EC" w:rsidRDefault="00B457EC" w:rsidP="00E32D19">
      <w:pPr>
        <w:pStyle w:val="Chapter"/>
        <w:bidi/>
        <w:rPr>
          <w:sz w:val="24"/>
          <w:szCs w:val="24"/>
          <w:lang w:bidi="fa-IR"/>
        </w:rPr>
      </w:pPr>
    </w:p>
    <w:p w14:paraId="09928FA9" w14:textId="77777777" w:rsidR="00B457EC" w:rsidRPr="00146F27" w:rsidRDefault="00B457EC" w:rsidP="00E32D19">
      <w:pPr>
        <w:pStyle w:val="Chapter"/>
        <w:bidi/>
        <w:rPr>
          <w:sz w:val="24"/>
          <w:szCs w:val="24"/>
          <w:lang w:bidi="fa-IR"/>
        </w:rPr>
      </w:pPr>
    </w:p>
    <w:p w14:paraId="4E1C68E6" w14:textId="0DA3777E" w:rsidR="00146F27" w:rsidRPr="00146F27" w:rsidRDefault="008E11E4" w:rsidP="00E32D19">
      <w:pPr>
        <w:pStyle w:val="Chapter"/>
        <w:bidi/>
        <w:rPr>
          <w:sz w:val="24"/>
          <w:szCs w:val="24"/>
          <w:lang w:bidi="fa-IR"/>
        </w:rPr>
      </w:pPr>
      <w:r>
        <w:rPr>
          <w:color w:val="161718" w:themeColor="text1"/>
          <w:szCs w:val="28"/>
          <w:lang w:bidi="fa-IR"/>
        </w:rPr>
        <w:lastRenderedPageBreak/>
        <w:t xml:space="preserve"> </w:t>
      </w:r>
      <w:r w:rsidRPr="00B457EC">
        <w:rPr>
          <w:color w:val="161718" w:themeColor="text1"/>
          <w:szCs w:val="28"/>
          <w:lang w:bidi="fa-IR"/>
        </w:rPr>
        <w:t xml:space="preserve">: </w:t>
      </w:r>
      <w:r w:rsidR="00146F27" w:rsidRPr="00B457EC">
        <w:rPr>
          <w:color w:val="161718" w:themeColor="text1"/>
          <w:szCs w:val="28"/>
          <w:lang w:bidi="fa-IR"/>
        </w:rPr>
        <w:t>Class Diagram</w:t>
      </w:r>
      <w:r>
        <w:rPr>
          <w:color w:val="161718" w:themeColor="text1"/>
          <w:szCs w:val="28"/>
          <w:lang w:bidi="fa-IR"/>
        </w:rPr>
        <w:t xml:space="preserve"> </w:t>
      </w:r>
      <w:r w:rsidR="00146F27" w:rsidRPr="00146F27">
        <w:rPr>
          <w:sz w:val="24"/>
          <w:szCs w:val="24"/>
          <w:rtl/>
          <w:lang w:bidi="fa-IR"/>
        </w:rPr>
        <w:t>نمودار و شرح کامل کلاس‌ها</w:t>
      </w:r>
      <w:r w:rsidR="00146F27" w:rsidRPr="00146F27">
        <w:rPr>
          <w:rFonts w:hint="cs"/>
          <w:sz w:val="24"/>
          <w:szCs w:val="24"/>
          <w:rtl/>
          <w:lang w:bidi="fa-IR"/>
        </w:rPr>
        <w:t>ی</w:t>
      </w:r>
      <w:r w:rsidR="00146F27" w:rsidRPr="00146F27">
        <w:rPr>
          <w:sz w:val="24"/>
          <w:szCs w:val="24"/>
          <w:rtl/>
          <w:lang w:bidi="fa-IR"/>
        </w:rPr>
        <w:t xml:space="preserve"> پروژه</w:t>
      </w:r>
      <w:r w:rsidR="00146F27" w:rsidRPr="00146F27">
        <w:rPr>
          <w:sz w:val="24"/>
          <w:szCs w:val="24"/>
          <w:lang w:bidi="fa-IR"/>
        </w:rPr>
        <w:t>.</w:t>
      </w:r>
    </w:p>
    <w:p w14:paraId="32F12948" w14:textId="77777777" w:rsidR="00146F27" w:rsidRPr="00146F27" w:rsidRDefault="00146F27" w:rsidP="00E32D19">
      <w:pPr>
        <w:pStyle w:val="Chapter"/>
        <w:bidi/>
        <w:rPr>
          <w:sz w:val="24"/>
          <w:szCs w:val="24"/>
          <w:lang w:bidi="fa-IR"/>
        </w:rPr>
      </w:pPr>
    </w:p>
    <w:p w14:paraId="68C96DF2" w14:textId="77777777" w:rsidR="00146F27" w:rsidRPr="00146F27" w:rsidRDefault="00146F27" w:rsidP="00E32D19">
      <w:pPr>
        <w:pStyle w:val="Chapter"/>
        <w:bidi/>
        <w:rPr>
          <w:sz w:val="24"/>
          <w:szCs w:val="24"/>
          <w:lang w:bidi="fa-IR"/>
        </w:rPr>
      </w:pPr>
      <w:r w:rsidRPr="00146F27">
        <w:rPr>
          <w:sz w:val="24"/>
          <w:szCs w:val="24"/>
          <w:lang w:bidi="fa-IR"/>
        </w:rPr>
        <w:t xml:space="preserve">- </w:t>
      </w:r>
      <w:r w:rsidRPr="00146F27">
        <w:rPr>
          <w:sz w:val="24"/>
          <w:szCs w:val="24"/>
          <w:rtl/>
          <w:lang w:bidi="fa-IR"/>
        </w:rPr>
        <w:t>نمودار کلاس: "نمودار کلاس برا</w:t>
      </w:r>
      <w:r w:rsidRPr="00146F27">
        <w:rPr>
          <w:rFonts w:hint="cs"/>
          <w:sz w:val="24"/>
          <w:szCs w:val="24"/>
          <w:rtl/>
          <w:lang w:bidi="fa-IR"/>
        </w:rPr>
        <w:t>ی</w:t>
      </w:r>
      <w:r w:rsidRPr="00146F27">
        <w:rPr>
          <w:sz w:val="24"/>
          <w:szCs w:val="24"/>
          <w:rtl/>
          <w:lang w:bidi="fa-IR"/>
        </w:rPr>
        <w:t xml:space="preserve"> پ</w:t>
      </w:r>
      <w:r w:rsidRPr="00146F27">
        <w:rPr>
          <w:rFonts w:hint="cs"/>
          <w:sz w:val="24"/>
          <w:szCs w:val="24"/>
          <w:rtl/>
          <w:lang w:bidi="fa-IR"/>
        </w:rPr>
        <w:t>ی</w:t>
      </w:r>
      <w:r w:rsidRPr="00146F27">
        <w:rPr>
          <w:rFonts w:hint="eastAsia"/>
          <w:sz w:val="24"/>
          <w:szCs w:val="24"/>
          <w:rtl/>
          <w:lang w:bidi="fa-IR"/>
        </w:rPr>
        <w:t>اده‌ساز</w:t>
      </w:r>
      <w:r w:rsidRPr="00146F27">
        <w:rPr>
          <w:rFonts w:hint="cs"/>
          <w:sz w:val="24"/>
          <w:szCs w:val="24"/>
          <w:rtl/>
          <w:lang w:bidi="fa-IR"/>
        </w:rPr>
        <w:t>ی</w:t>
      </w:r>
      <w:r w:rsidRPr="00146F27">
        <w:rPr>
          <w:sz w:val="24"/>
          <w:szCs w:val="24"/>
          <w:rtl/>
          <w:lang w:bidi="fa-IR"/>
        </w:rPr>
        <w:t xml:space="preserve"> طراح</w:t>
      </w:r>
      <w:r w:rsidRPr="00146F27">
        <w:rPr>
          <w:rFonts w:hint="cs"/>
          <w:sz w:val="24"/>
          <w:szCs w:val="24"/>
          <w:rtl/>
          <w:lang w:bidi="fa-IR"/>
        </w:rPr>
        <w:t>ی</w:t>
      </w:r>
      <w:r w:rsidRPr="00146F27">
        <w:rPr>
          <w:sz w:val="24"/>
          <w:szCs w:val="24"/>
          <w:rtl/>
          <w:lang w:bidi="fa-IR"/>
        </w:rPr>
        <w:t xml:space="preserve"> ش</w:t>
      </w:r>
      <w:r w:rsidRPr="00146F27">
        <w:rPr>
          <w:rFonts w:hint="cs"/>
          <w:sz w:val="24"/>
          <w:szCs w:val="24"/>
          <w:rtl/>
          <w:lang w:bidi="fa-IR"/>
        </w:rPr>
        <w:t>ی</w:t>
      </w:r>
      <w:r w:rsidRPr="00146F27">
        <w:rPr>
          <w:rFonts w:hint="eastAsia"/>
          <w:sz w:val="24"/>
          <w:szCs w:val="24"/>
          <w:rtl/>
          <w:lang w:bidi="fa-IR"/>
        </w:rPr>
        <w:t>ءگرا</w:t>
      </w:r>
      <w:r w:rsidRPr="00146F27">
        <w:rPr>
          <w:sz w:val="24"/>
          <w:szCs w:val="24"/>
          <w:rtl/>
          <w:lang w:bidi="fa-IR"/>
        </w:rPr>
        <w:t xml:space="preserve"> در پلتفرم تجارت الکترون</w:t>
      </w:r>
      <w:r w:rsidRPr="00146F27">
        <w:rPr>
          <w:rFonts w:hint="cs"/>
          <w:sz w:val="24"/>
          <w:szCs w:val="24"/>
          <w:rtl/>
          <w:lang w:bidi="fa-IR"/>
        </w:rPr>
        <w:t>ی</w:t>
      </w:r>
      <w:r w:rsidRPr="00146F27">
        <w:rPr>
          <w:rFonts w:hint="eastAsia"/>
          <w:sz w:val="24"/>
          <w:szCs w:val="24"/>
          <w:rtl/>
          <w:lang w:bidi="fa-IR"/>
        </w:rPr>
        <w:t>ک</w:t>
      </w:r>
      <w:r w:rsidRPr="00146F27">
        <w:rPr>
          <w:rFonts w:hint="cs"/>
          <w:sz w:val="24"/>
          <w:szCs w:val="24"/>
          <w:rtl/>
          <w:lang w:bidi="fa-IR"/>
        </w:rPr>
        <w:t>ی</w:t>
      </w:r>
      <w:r w:rsidRPr="00146F27">
        <w:rPr>
          <w:sz w:val="24"/>
          <w:szCs w:val="24"/>
          <w:rtl/>
          <w:lang w:bidi="fa-IR"/>
        </w:rPr>
        <w:t xml:space="preserve"> د</w:t>
      </w:r>
      <w:r w:rsidRPr="00146F27">
        <w:rPr>
          <w:rFonts w:hint="cs"/>
          <w:sz w:val="24"/>
          <w:szCs w:val="24"/>
          <w:rtl/>
          <w:lang w:bidi="fa-IR"/>
        </w:rPr>
        <w:t>ی</w:t>
      </w:r>
      <w:r w:rsidRPr="00146F27">
        <w:rPr>
          <w:rFonts w:hint="eastAsia"/>
          <w:sz w:val="24"/>
          <w:szCs w:val="24"/>
          <w:rtl/>
          <w:lang w:bidi="fa-IR"/>
        </w:rPr>
        <w:t>ج</w:t>
      </w:r>
      <w:r w:rsidRPr="00146F27">
        <w:rPr>
          <w:rFonts w:hint="cs"/>
          <w:sz w:val="24"/>
          <w:szCs w:val="24"/>
          <w:rtl/>
          <w:lang w:bidi="fa-IR"/>
        </w:rPr>
        <w:t>ی‌</w:t>
      </w:r>
      <w:r w:rsidRPr="00146F27">
        <w:rPr>
          <w:rFonts w:hint="eastAsia"/>
          <w:sz w:val="24"/>
          <w:szCs w:val="24"/>
          <w:rtl/>
          <w:lang w:bidi="fa-IR"/>
        </w:rPr>
        <w:t>کالا</w:t>
      </w:r>
      <w:r w:rsidRPr="00146F27">
        <w:rPr>
          <w:sz w:val="24"/>
          <w:szCs w:val="24"/>
          <w:lang w:bidi="fa-IR"/>
        </w:rPr>
        <w:t>."</w:t>
      </w:r>
    </w:p>
    <w:p w14:paraId="480E91B7" w14:textId="77777777" w:rsidR="00146F27" w:rsidRPr="00146F27" w:rsidRDefault="00146F27" w:rsidP="00E32D19">
      <w:pPr>
        <w:pStyle w:val="Chapter"/>
        <w:bidi/>
        <w:rPr>
          <w:sz w:val="24"/>
          <w:szCs w:val="24"/>
          <w:lang w:bidi="fa-IR"/>
        </w:rPr>
      </w:pPr>
    </w:p>
    <w:p w14:paraId="128BBF00" w14:textId="77777777" w:rsidR="00146F27" w:rsidRPr="00146F27" w:rsidRDefault="00146F27" w:rsidP="00E32D19">
      <w:pPr>
        <w:pStyle w:val="Chapter"/>
        <w:bidi/>
        <w:rPr>
          <w:sz w:val="24"/>
          <w:szCs w:val="24"/>
          <w:lang w:bidi="fa-IR"/>
        </w:rPr>
      </w:pPr>
    </w:p>
    <w:p w14:paraId="162B0D90" w14:textId="297545C8" w:rsidR="00146F27" w:rsidRPr="00146F27" w:rsidRDefault="008E11E4" w:rsidP="00E32D19">
      <w:pPr>
        <w:pStyle w:val="Chapter"/>
        <w:bidi/>
        <w:rPr>
          <w:sz w:val="24"/>
          <w:szCs w:val="24"/>
          <w:lang w:bidi="fa-IR"/>
        </w:rPr>
      </w:pPr>
      <w:r>
        <w:rPr>
          <w:color w:val="161718" w:themeColor="text1"/>
          <w:szCs w:val="28"/>
          <w:lang w:bidi="fa-IR"/>
        </w:rPr>
        <w:t xml:space="preserve"> </w:t>
      </w:r>
      <w:r w:rsidRPr="00B457EC">
        <w:rPr>
          <w:color w:val="161718" w:themeColor="text1"/>
          <w:szCs w:val="28"/>
          <w:lang w:bidi="fa-IR"/>
        </w:rPr>
        <w:t xml:space="preserve">: </w:t>
      </w:r>
      <w:r w:rsidR="00146F27" w:rsidRPr="00B457EC">
        <w:rPr>
          <w:color w:val="161718" w:themeColor="text1"/>
          <w:szCs w:val="28"/>
          <w:lang w:bidi="fa-IR"/>
        </w:rPr>
        <w:t>Prototype</w:t>
      </w:r>
      <w:r w:rsidRPr="00B457EC">
        <w:rPr>
          <w:color w:val="161718" w:themeColor="text1"/>
          <w:szCs w:val="28"/>
          <w:lang w:bidi="fa-IR"/>
        </w:rPr>
        <w:t xml:space="preserve"> </w:t>
      </w:r>
      <w:r w:rsidR="00146F27" w:rsidRPr="00146F27">
        <w:rPr>
          <w:sz w:val="24"/>
          <w:szCs w:val="24"/>
          <w:rtl/>
          <w:lang w:bidi="fa-IR"/>
        </w:rPr>
        <w:t>نسخه اول</w:t>
      </w:r>
      <w:r w:rsidR="00146F27" w:rsidRPr="00146F27">
        <w:rPr>
          <w:rFonts w:hint="cs"/>
          <w:sz w:val="24"/>
          <w:szCs w:val="24"/>
          <w:rtl/>
          <w:lang w:bidi="fa-IR"/>
        </w:rPr>
        <w:t>ی</w:t>
      </w:r>
      <w:r w:rsidR="00146F27" w:rsidRPr="00146F27">
        <w:rPr>
          <w:rFonts w:hint="eastAsia"/>
          <w:sz w:val="24"/>
          <w:szCs w:val="24"/>
          <w:rtl/>
          <w:lang w:bidi="fa-IR"/>
        </w:rPr>
        <w:t>ه</w:t>
      </w:r>
      <w:r w:rsidR="00146F27" w:rsidRPr="00146F27">
        <w:rPr>
          <w:sz w:val="24"/>
          <w:szCs w:val="24"/>
          <w:rtl/>
          <w:lang w:bidi="fa-IR"/>
        </w:rPr>
        <w:t xml:space="preserve"> پروژه که به عنوان نمونه پ</w:t>
      </w:r>
      <w:r w:rsidR="00146F27" w:rsidRPr="00146F27">
        <w:rPr>
          <w:rFonts w:hint="cs"/>
          <w:sz w:val="24"/>
          <w:szCs w:val="24"/>
          <w:rtl/>
          <w:lang w:bidi="fa-IR"/>
        </w:rPr>
        <w:t>ی</w:t>
      </w:r>
      <w:r w:rsidR="00146F27" w:rsidRPr="00146F27">
        <w:rPr>
          <w:rFonts w:hint="eastAsia"/>
          <w:sz w:val="24"/>
          <w:szCs w:val="24"/>
          <w:rtl/>
          <w:lang w:bidi="fa-IR"/>
        </w:rPr>
        <w:t>اده‌ساز</w:t>
      </w:r>
      <w:r w:rsidR="00146F27" w:rsidRPr="00146F27">
        <w:rPr>
          <w:rFonts w:hint="cs"/>
          <w:sz w:val="24"/>
          <w:szCs w:val="24"/>
          <w:rtl/>
          <w:lang w:bidi="fa-IR"/>
        </w:rPr>
        <w:t>ی</w:t>
      </w:r>
      <w:r w:rsidR="00146F27" w:rsidRPr="00146F27">
        <w:rPr>
          <w:sz w:val="24"/>
          <w:szCs w:val="24"/>
          <w:rtl/>
          <w:lang w:bidi="fa-IR"/>
        </w:rPr>
        <w:t xml:space="preserve"> پروژه استفاده م</w:t>
      </w:r>
      <w:r w:rsidR="00146F27" w:rsidRPr="00146F27">
        <w:rPr>
          <w:rFonts w:hint="cs"/>
          <w:sz w:val="24"/>
          <w:szCs w:val="24"/>
          <w:rtl/>
          <w:lang w:bidi="fa-IR"/>
        </w:rPr>
        <w:t>ی‌</w:t>
      </w:r>
      <w:r w:rsidR="00146F27" w:rsidRPr="00146F27">
        <w:rPr>
          <w:rFonts w:hint="eastAsia"/>
          <w:sz w:val="24"/>
          <w:szCs w:val="24"/>
          <w:rtl/>
          <w:lang w:bidi="fa-IR"/>
        </w:rPr>
        <w:t>شود</w:t>
      </w:r>
      <w:r w:rsidR="00146F27" w:rsidRPr="00146F27">
        <w:rPr>
          <w:sz w:val="24"/>
          <w:szCs w:val="24"/>
          <w:lang w:bidi="fa-IR"/>
        </w:rPr>
        <w:t>.</w:t>
      </w:r>
    </w:p>
    <w:p w14:paraId="0CB40763" w14:textId="77777777" w:rsidR="00146F27" w:rsidRPr="00146F27" w:rsidRDefault="00146F27" w:rsidP="00E32D19">
      <w:pPr>
        <w:pStyle w:val="Chapter"/>
        <w:bidi/>
        <w:rPr>
          <w:sz w:val="24"/>
          <w:szCs w:val="24"/>
          <w:lang w:bidi="fa-IR"/>
        </w:rPr>
      </w:pPr>
    </w:p>
    <w:p w14:paraId="718C0BAC" w14:textId="77777777" w:rsidR="00146F27" w:rsidRPr="00146F27" w:rsidRDefault="00146F27" w:rsidP="00E32D19">
      <w:pPr>
        <w:pStyle w:val="Chapter"/>
        <w:bidi/>
        <w:rPr>
          <w:sz w:val="24"/>
          <w:szCs w:val="24"/>
          <w:lang w:bidi="fa-IR"/>
        </w:rPr>
      </w:pPr>
      <w:r w:rsidRPr="00146F27">
        <w:rPr>
          <w:sz w:val="24"/>
          <w:szCs w:val="24"/>
          <w:lang w:bidi="fa-IR"/>
        </w:rPr>
        <w:t xml:space="preserve">- </w:t>
      </w:r>
      <w:r w:rsidRPr="00146F27">
        <w:rPr>
          <w:sz w:val="24"/>
          <w:szCs w:val="24"/>
          <w:rtl/>
          <w:lang w:bidi="fa-IR"/>
        </w:rPr>
        <w:t>نمونه: "نمونه پ</w:t>
      </w:r>
      <w:r w:rsidRPr="00146F27">
        <w:rPr>
          <w:rFonts w:hint="cs"/>
          <w:sz w:val="24"/>
          <w:szCs w:val="24"/>
          <w:rtl/>
          <w:lang w:bidi="fa-IR"/>
        </w:rPr>
        <w:t>ی</w:t>
      </w:r>
      <w:r w:rsidRPr="00146F27">
        <w:rPr>
          <w:rFonts w:hint="eastAsia"/>
          <w:sz w:val="24"/>
          <w:szCs w:val="24"/>
          <w:rtl/>
          <w:lang w:bidi="fa-IR"/>
        </w:rPr>
        <w:t>اده‌ساز</w:t>
      </w:r>
      <w:r w:rsidRPr="00146F27">
        <w:rPr>
          <w:rFonts w:hint="cs"/>
          <w:sz w:val="24"/>
          <w:szCs w:val="24"/>
          <w:rtl/>
          <w:lang w:bidi="fa-IR"/>
        </w:rPr>
        <w:t>ی</w:t>
      </w:r>
      <w:r w:rsidRPr="00146F27">
        <w:rPr>
          <w:sz w:val="24"/>
          <w:szCs w:val="24"/>
          <w:rtl/>
          <w:lang w:bidi="fa-IR"/>
        </w:rPr>
        <w:t xml:space="preserve"> طراح</w:t>
      </w:r>
      <w:r w:rsidRPr="00146F27">
        <w:rPr>
          <w:rFonts w:hint="cs"/>
          <w:sz w:val="24"/>
          <w:szCs w:val="24"/>
          <w:rtl/>
          <w:lang w:bidi="fa-IR"/>
        </w:rPr>
        <w:t>ی</w:t>
      </w:r>
      <w:r w:rsidRPr="00146F27">
        <w:rPr>
          <w:sz w:val="24"/>
          <w:szCs w:val="24"/>
          <w:rtl/>
          <w:lang w:bidi="fa-IR"/>
        </w:rPr>
        <w:t xml:space="preserve"> ش</w:t>
      </w:r>
      <w:r w:rsidRPr="00146F27">
        <w:rPr>
          <w:rFonts w:hint="cs"/>
          <w:sz w:val="24"/>
          <w:szCs w:val="24"/>
          <w:rtl/>
          <w:lang w:bidi="fa-IR"/>
        </w:rPr>
        <w:t>ی</w:t>
      </w:r>
      <w:r w:rsidRPr="00146F27">
        <w:rPr>
          <w:rFonts w:hint="eastAsia"/>
          <w:sz w:val="24"/>
          <w:szCs w:val="24"/>
          <w:rtl/>
          <w:lang w:bidi="fa-IR"/>
        </w:rPr>
        <w:t>ءگرا</w:t>
      </w:r>
      <w:r w:rsidRPr="00146F27">
        <w:rPr>
          <w:sz w:val="24"/>
          <w:szCs w:val="24"/>
          <w:rtl/>
          <w:lang w:bidi="fa-IR"/>
        </w:rPr>
        <w:t xml:space="preserve"> در پلتفرم تجارت الکترون</w:t>
      </w:r>
      <w:r w:rsidRPr="00146F27">
        <w:rPr>
          <w:rFonts w:hint="cs"/>
          <w:sz w:val="24"/>
          <w:szCs w:val="24"/>
          <w:rtl/>
          <w:lang w:bidi="fa-IR"/>
        </w:rPr>
        <w:t>ی</w:t>
      </w:r>
      <w:r w:rsidRPr="00146F27">
        <w:rPr>
          <w:rFonts w:hint="eastAsia"/>
          <w:sz w:val="24"/>
          <w:szCs w:val="24"/>
          <w:rtl/>
          <w:lang w:bidi="fa-IR"/>
        </w:rPr>
        <w:t>ک</w:t>
      </w:r>
      <w:r w:rsidRPr="00146F27">
        <w:rPr>
          <w:rFonts w:hint="cs"/>
          <w:sz w:val="24"/>
          <w:szCs w:val="24"/>
          <w:rtl/>
          <w:lang w:bidi="fa-IR"/>
        </w:rPr>
        <w:t>ی</w:t>
      </w:r>
      <w:r w:rsidRPr="00146F27">
        <w:rPr>
          <w:sz w:val="24"/>
          <w:szCs w:val="24"/>
          <w:rtl/>
          <w:lang w:bidi="fa-IR"/>
        </w:rPr>
        <w:t xml:space="preserve"> د</w:t>
      </w:r>
      <w:r w:rsidRPr="00146F27">
        <w:rPr>
          <w:rFonts w:hint="cs"/>
          <w:sz w:val="24"/>
          <w:szCs w:val="24"/>
          <w:rtl/>
          <w:lang w:bidi="fa-IR"/>
        </w:rPr>
        <w:t>ی</w:t>
      </w:r>
      <w:r w:rsidRPr="00146F27">
        <w:rPr>
          <w:rFonts w:hint="eastAsia"/>
          <w:sz w:val="24"/>
          <w:szCs w:val="24"/>
          <w:rtl/>
          <w:lang w:bidi="fa-IR"/>
        </w:rPr>
        <w:t>ج</w:t>
      </w:r>
      <w:r w:rsidRPr="00146F27">
        <w:rPr>
          <w:rFonts w:hint="cs"/>
          <w:sz w:val="24"/>
          <w:szCs w:val="24"/>
          <w:rtl/>
          <w:lang w:bidi="fa-IR"/>
        </w:rPr>
        <w:t>ی‌</w:t>
      </w:r>
      <w:r w:rsidRPr="00146F27">
        <w:rPr>
          <w:rFonts w:hint="eastAsia"/>
          <w:sz w:val="24"/>
          <w:szCs w:val="24"/>
          <w:rtl/>
          <w:lang w:bidi="fa-IR"/>
        </w:rPr>
        <w:t>کالا</w:t>
      </w:r>
      <w:r w:rsidRPr="00146F27">
        <w:rPr>
          <w:sz w:val="24"/>
          <w:szCs w:val="24"/>
          <w:lang w:bidi="fa-IR"/>
        </w:rPr>
        <w:t>."</w:t>
      </w:r>
    </w:p>
    <w:p w14:paraId="24A8B3DB" w14:textId="77777777" w:rsidR="00146F27" w:rsidRPr="00146F27" w:rsidRDefault="00146F27" w:rsidP="00E32D19">
      <w:pPr>
        <w:pStyle w:val="Chapter"/>
        <w:bidi/>
        <w:rPr>
          <w:sz w:val="24"/>
          <w:szCs w:val="24"/>
          <w:lang w:bidi="fa-IR"/>
        </w:rPr>
      </w:pPr>
    </w:p>
    <w:p w14:paraId="7708A176" w14:textId="70C0321D" w:rsidR="00146F27" w:rsidRPr="00146F27" w:rsidRDefault="008E11E4" w:rsidP="00E32D19">
      <w:pPr>
        <w:pStyle w:val="Chapter"/>
        <w:bidi/>
        <w:rPr>
          <w:sz w:val="24"/>
          <w:szCs w:val="24"/>
          <w:lang w:bidi="fa-IR"/>
        </w:rPr>
      </w:pPr>
      <w:r>
        <w:rPr>
          <w:color w:val="161718" w:themeColor="text1"/>
          <w:szCs w:val="28"/>
          <w:lang w:bidi="fa-IR"/>
        </w:rPr>
        <w:t xml:space="preserve"> </w:t>
      </w:r>
      <w:r w:rsidRPr="00B457EC">
        <w:rPr>
          <w:color w:val="161718" w:themeColor="text1"/>
          <w:szCs w:val="28"/>
          <w:lang w:bidi="fa-IR"/>
        </w:rPr>
        <w:t xml:space="preserve">: </w:t>
      </w:r>
      <w:r w:rsidR="00146F27" w:rsidRPr="00B457EC">
        <w:rPr>
          <w:color w:val="161718" w:themeColor="text1"/>
          <w:szCs w:val="28"/>
          <w:lang w:bidi="fa-IR"/>
        </w:rPr>
        <w:t xml:space="preserve">Prototype description or execution scenarios </w:t>
      </w:r>
      <w:r w:rsidR="00146F27" w:rsidRPr="00146F27">
        <w:rPr>
          <w:sz w:val="24"/>
          <w:szCs w:val="24"/>
          <w:rtl/>
          <w:lang w:bidi="fa-IR"/>
        </w:rPr>
        <w:t>شرح کامل نمونه و سنار</w:t>
      </w:r>
      <w:r w:rsidR="00146F27" w:rsidRPr="00146F27">
        <w:rPr>
          <w:rFonts w:hint="cs"/>
          <w:sz w:val="24"/>
          <w:szCs w:val="24"/>
          <w:rtl/>
          <w:lang w:bidi="fa-IR"/>
        </w:rPr>
        <w:t>ی</w:t>
      </w:r>
      <w:r w:rsidR="00146F27" w:rsidRPr="00146F27">
        <w:rPr>
          <w:rFonts w:hint="eastAsia"/>
          <w:sz w:val="24"/>
          <w:szCs w:val="24"/>
          <w:rtl/>
          <w:lang w:bidi="fa-IR"/>
        </w:rPr>
        <w:t>وها</w:t>
      </w:r>
      <w:r w:rsidR="00146F27" w:rsidRPr="00146F27">
        <w:rPr>
          <w:rFonts w:hint="cs"/>
          <w:sz w:val="24"/>
          <w:szCs w:val="24"/>
          <w:rtl/>
          <w:lang w:bidi="fa-IR"/>
        </w:rPr>
        <w:t>ی</w:t>
      </w:r>
      <w:r w:rsidR="00146F27" w:rsidRPr="00146F27">
        <w:rPr>
          <w:sz w:val="24"/>
          <w:szCs w:val="24"/>
          <w:rtl/>
          <w:lang w:bidi="fa-IR"/>
        </w:rPr>
        <w:t xml:space="preserve"> اجرا</w:t>
      </w:r>
      <w:r w:rsidR="00146F27" w:rsidRPr="00146F27">
        <w:rPr>
          <w:rFonts w:hint="cs"/>
          <w:sz w:val="24"/>
          <w:szCs w:val="24"/>
          <w:rtl/>
          <w:lang w:bidi="fa-IR"/>
        </w:rPr>
        <w:t>یی</w:t>
      </w:r>
      <w:r w:rsidR="00146F27" w:rsidRPr="00146F27">
        <w:rPr>
          <w:sz w:val="24"/>
          <w:szCs w:val="24"/>
          <w:rtl/>
          <w:lang w:bidi="fa-IR"/>
        </w:rPr>
        <w:t xml:space="preserve"> آن</w:t>
      </w:r>
      <w:r w:rsidR="00146F27" w:rsidRPr="00146F27">
        <w:rPr>
          <w:sz w:val="24"/>
          <w:szCs w:val="24"/>
          <w:lang w:bidi="fa-IR"/>
        </w:rPr>
        <w:t>.</w:t>
      </w:r>
    </w:p>
    <w:p w14:paraId="212721F5" w14:textId="77777777" w:rsidR="00146F27" w:rsidRPr="00146F27" w:rsidRDefault="00146F27" w:rsidP="00E32D19">
      <w:pPr>
        <w:pStyle w:val="Chapter"/>
        <w:bidi/>
        <w:rPr>
          <w:sz w:val="24"/>
          <w:szCs w:val="24"/>
          <w:lang w:bidi="fa-IR"/>
        </w:rPr>
      </w:pPr>
    </w:p>
    <w:p w14:paraId="754E71AB" w14:textId="77777777" w:rsidR="00146F27" w:rsidRPr="00146F27" w:rsidRDefault="00146F27" w:rsidP="00E32D19">
      <w:pPr>
        <w:pStyle w:val="Chapter"/>
        <w:bidi/>
        <w:rPr>
          <w:sz w:val="24"/>
          <w:szCs w:val="24"/>
          <w:lang w:bidi="fa-IR"/>
        </w:rPr>
      </w:pPr>
      <w:r w:rsidRPr="00146F27">
        <w:rPr>
          <w:sz w:val="24"/>
          <w:szCs w:val="24"/>
          <w:lang w:bidi="fa-IR"/>
        </w:rPr>
        <w:t xml:space="preserve">- </w:t>
      </w:r>
      <w:r w:rsidRPr="00146F27">
        <w:rPr>
          <w:sz w:val="24"/>
          <w:szCs w:val="24"/>
          <w:rtl/>
          <w:lang w:bidi="fa-IR"/>
        </w:rPr>
        <w:t xml:space="preserve">شرح نمونه </w:t>
      </w:r>
      <w:r w:rsidRPr="00146F27">
        <w:rPr>
          <w:rFonts w:hint="cs"/>
          <w:sz w:val="24"/>
          <w:szCs w:val="24"/>
          <w:rtl/>
          <w:lang w:bidi="fa-IR"/>
        </w:rPr>
        <w:t>ی</w:t>
      </w:r>
      <w:r w:rsidRPr="00146F27">
        <w:rPr>
          <w:rFonts w:hint="eastAsia"/>
          <w:sz w:val="24"/>
          <w:szCs w:val="24"/>
          <w:rtl/>
          <w:lang w:bidi="fa-IR"/>
        </w:rPr>
        <w:t>ا</w:t>
      </w:r>
      <w:r w:rsidRPr="00146F27">
        <w:rPr>
          <w:sz w:val="24"/>
          <w:szCs w:val="24"/>
          <w:rtl/>
          <w:lang w:bidi="fa-IR"/>
        </w:rPr>
        <w:t xml:space="preserve"> سنار</w:t>
      </w:r>
      <w:r w:rsidRPr="00146F27">
        <w:rPr>
          <w:rFonts w:hint="cs"/>
          <w:sz w:val="24"/>
          <w:szCs w:val="24"/>
          <w:rtl/>
          <w:lang w:bidi="fa-IR"/>
        </w:rPr>
        <w:t>ی</w:t>
      </w:r>
      <w:r w:rsidRPr="00146F27">
        <w:rPr>
          <w:rFonts w:hint="eastAsia"/>
          <w:sz w:val="24"/>
          <w:szCs w:val="24"/>
          <w:rtl/>
          <w:lang w:bidi="fa-IR"/>
        </w:rPr>
        <w:t>وها</w:t>
      </w:r>
      <w:r w:rsidRPr="00146F27">
        <w:rPr>
          <w:rFonts w:hint="cs"/>
          <w:sz w:val="24"/>
          <w:szCs w:val="24"/>
          <w:rtl/>
          <w:lang w:bidi="fa-IR"/>
        </w:rPr>
        <w:t>ی</w:t>
      </w:r>
      <w:r w:rsidRPr="00146F27">
        <w:rPr>
          <w:sz w:val="24"/>
          <w:szCs w:val="24"/>
          <w:rtl/>
          <w:lang w:bidi="fa-IR"/>
        </w:rPr>
        <w:t xml:space="preserve"> اجرا</w:t>
      </w:r>
      <w:r w:rsidRPr="00146F27">
        <w:rPr>
          <w:rFonts w:hint="cs"/>
          <w:sz w:val="24"/>
          <w:szCs w:val="24"/>
          <w:rtl/>
          <w:lang w:bidi="fa-IR"/>
        </w:rPr>
        <w:t>یی</w:t>
      </w:r>
      <w:r w:rsidRPr="00146F27">
        <w:rPr>
          <w:sz w:val="24"/>
          <w:szCs w:val="24"/>
          <w:rtl/>
          <w:lang w:bidi="fa-IR"/>
        </w:rPr>
        <w:t>: "شرح و سنار</w:t>
      </w:r>
      <w:r w:rsidRPr="00146F27">
        <w:rPr>
          <w:rFonts w:hint="cs"/>
          <w:sz w:val="24"/>
          <w:szCs w:val="24"/>
          <w:rtl/>
          <w:lang w:bidi="fa-IR"/>
        </w:rPr>
        <w:t>ی</w:t>
      </w:r>
      <w:r w:rsidRPr="00146F27">
        <w:rPr>
          <w:rFonts w:hint="eastAsia"/>
          <w:sz w:val="24"/>
          <w:szCs w:val="24"/>
          <w:rtl/>
          <w:lang w:bidi="fa-IR"/>
        </w:rPr>
        <w:t>وها</w:t>
      </w:r>
      <w:r w:rsidRPr="00146F27">
        <w:rPr>
          <w:rFonts w:hint="cs"/>
          <w:sz w:val="24"/>
          <w:szCs w:val="24"/>
          <w:rtl/>
          <w:lang w:bidi="fa-IR"/>
        </w:rPr>
        <w:t>ی</w:t>
      </w:r>
      <w:r w:rsidRPr="00146F27">
        <w:rPr>
          <w:sz w:val="24"/>
          <w:szCs w:val="24"/>
          <w:rtl/>
          <w:lang w:bidi="fa-IR"/>
        </w:rPr>
        <w:t xml:space="preserve"> اجرا</w:t>
      </w:r>
      <w:r w:rsidRPr="00146F27">
        <w:rPr>
          <w:rFonts w:hint="cs"/>
          <w:sz w:val="24"/>
          <w:szCs w:val="24"/>
          <w:rtl/>
          <w:lang w:bidi="fa-IR"/>
        </w:rPr>
        <w:t>یی</w:t>
      </w:r>
      <w:r w:rsidRPr="00146F27">
        <w:rPr>
          <w:sz w:val="24"/>
          <w:szCs w:val="24"/>
          <w:rtl/>
          <w:lang w:bidi="fa-IR"/>
        </w:rPr>
        <w:t xml:space="preserve"> برا</w:t>
      </w:r>
      <w:r w:rsidRPr="00146F27">
        <w:rPr>
          <w:rFonts w:hint="cs"/>
          <w:sz w:val="24"/>
          <w:szCs w:val="24"/>
          <w:rtl/>
          <w:lang w:bidi="fa-IR"/>
        </w:rPr>
        <w:t>ی</w:t>
      </w:r>
      <w:r w:rsidRPr="00146F27">
        <w:rPr>
          <w:sz w:val="24"/>
          <w:szCs w:val="24"/>
          <w:rtl/>
          <w:lang w:bidi="fa-IR"/>
        </w:rPr>
        <w:t xml:space="preserve"> نمونه پ</w:t>
      </w:r>
      <w:r w:rsidRPr="00146F27">
        <w:rPr>
          <w:rFonts w:hint="cs"/>
          <w:sz w:val="24"/>
          <w:szCs w:val="24"/>
          <w:rtl/>
          <w:lang w:bidi="fa-IR"/>
        </w:rPr>
        <w:t>ی</w:t>
      </w:r>
      <w:r w:rsidRPr="00146F27">
        <w:rPr>
          <w:rFonts w:hint="eastAsia"/>
          <w:sz w:val="24"/>
          <w:szCs w:val="24"/>
          <w:rtl/>
          <w:lang w:bidi="fa-IR"/>
        </w:rPr>
        <w:t>اده‌ساز</w:t>
      </w:r>
      <w:r w:rsidRPr="00146F27">
        <w:rPr>
          <w:rFonts w:hint="cs"/>
          <w:sz w:val="24"/>
          <w:szCs w:val="24"/>
          <w:rtl/>
          <w:lang w:bidi="fa-IR"/>
        </w:rPr>
        <w:t>ی</w:t>
      </w:r>
      <w:r w:rsidRPr="00146F27">
        <w:rPr>
          <w:sz w:val="24"/>
          <w:szCs w:val="24"/>
          <w:rtl/>
          <w:lang w:bidi="fa-IR"/>
        </w:rPr>
        <w:t xml:space="preserve"> طراح</w:t>
      </w:r>
      <w:r w:rsidRPr="00146F27">
        <w:rPr>
          <w:rFonts w:hint="cs"/>
          <w:sz w:val="24"/>
          <w:szCs w:val="24"/>
          <w:rtl/>
          <w:lang w:bidi="fa-IR"/>
        </w:rPr>
        <w:t>ی</w:t>
      </w:r>
      <w:r w:rsidRPr="00146F27">
        <w:rPr>
          <w:sz w:val="24"/>
          <w:szCs w:val="24"/>
          <w:rtl/>
          <w:lang w:bidi="fa-IR"/>
        </w:rPr>
        <w:t xml:space="preserve"> ش</w:t>
      </w:r>
      <w:r w:rsidRPr="00146F27">
        <w:rPr>
          <w:rFonts w:hint="cs"/>
          <w:sz w:val="24"/>
          <w:szCs w:val="24"/>
          <w:rtl/>
          <w:lang w:bidi="fa-IR"/>
        </w:rPr>
        <w:t>ی</w:t>
      </w:r>
      <w:r w:rsidRPr="00146F27">
        <w:rPr>
          <w:rFonts w:hint="eastAsia"/>
          <w:sz w:val="24"/>
          <w:szCs w:val="24"/>
          <w:rtl/>
          <w:lang w:bidi="fa-IR"/>
        </w:rPr>
        <w:t>ءگرا</w:t>
      </w:r>
      <w:r w:rsidRPr="00146F27">
        <w:rPr>
          <w:sz w:val="24"/>
          <w:szCs w:val="24"/>
          <w:rtl/>
          <w:lang w:bidi="fa-IR"/>
        </w:rPr>
        <w:t xml:space="preserve"> در پلتفرم تجارت الکترون</w:t>
      </w:r>
      <w:r w:rsidRPr="00146F27">
        <w:rPr>
          <w:rFonts w:hint="cs"/>
          <w:sz w:val="24"/>
          <w:szCs w:val="24"/>
          <w:rtl/>
          <w:lang w:bidi="fa-IR"/>
        </w:rPr>
        <w:t>ی</w:t>
      </w:r>
      <w:r w:rsidRPr="00146F27">
        <w:rPr>
          <w:rFonts w:hint="eastAsia"/>
          <w:sz w:val="24"/>
          <w:szCs w:val="24"/>
          <w:rtl/>
          <w:lang w:bidi="fa-IR"/>
        </w:rPr>
        <w:t>ک</w:t>
      </w:r>
      <w:r w:rsidRPr="00146F27">
        <w:rPr>
          <w:rFonts w:hint="cs"/>
          <w:sz w:val="24"/>
          <w:szCs w:val="24"/>
          <w:rtl/>
          <w:lang w:bidi="fa-IR"/>
        </w:rPr>
        <w:t>ی</w:t>
      </w:r>
      <w:r w:rsidRPr="00146F27">
        <w:rPr>
          <w:sz w:val="24"/>
          <w:szCs w:val="24"/>
          <w:rtl/>
          <w:lang w:bidi="fa-IR"/>
        </w:rPr>
        <w:t xml:space="preserve"> د</w:t>
      </w:r>
      <w:r w:rsidRPr="00146F27">
        <w:rPr>
          <w:rFonts w:hint="cs"/>
          <w:sz w:val="24"/>
          <w:szCs w:val="24"/>
          <w:rtl/>
          <w:lang w:bidi="fa-IR"/>
        </w:rPr>
        <w:t>ی</w:t>
      </w:r>
      <w:r w:rsidRPr="00146F27">
        <w:rPr>
          <w:rFonts w:hint="eastAsia"/>
          <w:sz w:val="24"/>
          <w:szCs w:val="24"/>
          <w:rtl/>
          <w:lang w:bidi="fa-IR"/>
        </w:rPr>
        <w:t>ج</w:t>
      </w:r>
      <w:r w:rsidRPr="00146F27">
        <w:rPr>
          <w:rFonts w:hint="cs"/>
          <w:sz w:val="24"/>
          <w:szCs w:val="24"/>
          <w:rtl/>
          <w:lang w:bidi="fa-IR"/>
        </w:rPr>
        <w:t>ی‌</w:t>
      </w:r>
      <w:r w:rsidRPr="00146F27">
        <w:rPr>
          <w:rFonts w:hint="eastAsia"/>
          <w:sz w:val="24"/>
          <w:szCs w:val="24"/>
          <w:rtl/>
          <w:lang w:bidi="fa-IR"/>
        </w:rPr>
        <w:t>کالا</w:t>
      </w:r>
      <w:r w:rsidRPr="00146F27">
        <w:rPr>
          <w:sz w:val="24"/>
          <w:szCs w:val="24"/>
          <w:lang w:bidi="fa-IR"/>
        </w:rPr>
        <w:t>."</w:t>
      </w:r>
    </w:p>
    <w:p w14:paraId="5D6B99C4" w14:textId="77777777" w:rsidR="00146F27" w:rsidRPr="00146F27" w:rsidRDefault="00146F27" w:rsidP="00E32D19">
      <w:pPr>
        <w:pStyle w:val="Chapter"/>
        <w:bidi/>
        <w:rPr>
          <w:sz w:val="22"/>
          <w:szCs w:val="14"/>
          <w:lang w:bidi="fa-IR"/>
        </w:rPr>
      </w:pPr>
    </w:p>
    <w:p w14:paraId="3077D0C0" w14:textId="77777777" w:rsidR="00146F27" w:rsidRDefault="00146F27" w:rsidP="00146F27">
      <w:pPr>
        <w:pStyle w:val="Chapter"/>
        <w:rPr>
          <w:sz w:val="22"/>
          <w:szCs w:val="14"/>
          <w:lang w:bidi="fa-IR"/>
        </w:rPr>
      </w:pPr>
    </w:p>
    <w:p w14:paraId="55BB90DA" w14:textId="77777777" w:rsidR="00146F27" w:rsidRDefault="00146F27" w:rsidP="00146F27">
      <w:pPr>
        <w:pStyle w:val="Chapter"/>
        <w:rPr>
          <w:sz w:val="22"/>
          <w:szCs w:val="14"/>
          <w:lang w:bidi="fa-IR"/>
        </w:rPr>
      </w:pPr>
    </w:p>
    <w:p w14:paraId="75C70D7E" w14:textId="77777777" w:rsidR="00146F27" w:rsidRDefault="00146F27" w:rsidP="00146F27">
      <w:pPr>
        <w:pStyle w:val="Chapter"/>
        <w:rPr>
          <w:sz w:val="22"/>
          <w:szCs w:val="14"/>
          <w:lang w:bidi="fa-IR"/>
        </w:rPr>
      </w:pPr>
    </w:p>
    <w:p w14:paraId="4DE7AA6B" w14:textId="77777777" w:rsidR="00146F27" w:rsidRDefault="00146F27" w:rsidP="00146F27">
      <w:pPr>
        <w:pStyle w:val="Chapter"/>
        <w:rPr>
          <w:sz w:val="22"/>
          <w:szCs w:val="14"/>
          <w:lang w:bidi="fa-IR"/>
        </w:rPr>
      </w:pPr>
    </w:p>
    <w:p w14:paraId="471FF138" w14:textId="77777777" w:rsidR="00146F27" w:rsidRDefault="00146F27" w:rsidP="00146F27">
      <w:pPr>
        <w:pStyle w:val="Chapter"/>
        <w:rPr>
          <w:sz w:val="22"/>
          <w:szCs w:val="14"/>
          <w:lang w:bidi="fa-IR"/>
        </w:rPr>
      </w:pPr>
    </w:p>
    <w:p w14:paraId="57E07AA3" w14:textId="77777777" w:rsidR="00146F27" w:rsidRDefault="00146F27" w:rsidP="00146F27">
      <w:pPr>
        <w:pStyle w:val="Chapter"/>
        <w:rPr>
          <w:sz w:val="22"/>
          <w:szCs w:val="14"/>
          <w:lang w:bidi="fa-IR"/>
        </w:rPr>
      </w:pPr>
    </w:p>
    <w:p w14:paraId="42441F6D" w14:textId="77777777" w:rsidR="00146F27" w:rsidRDefault="00146F27" w:rsidP="00146F27">
      <w:pPr>
        <w:pStyle w:val="Chapter"/>
        <w:rPr>
          <w:sz w:val="22"/>
          <w:szCs w:val="14"/>
          <w:lang w:bidi="fa-IR"/>
        </w:rPr>
      </w:pPr>
    </w:p>
    <w:p w14:paraId="3DD47B91" w14:textId="77777777" w:rsidR="00146F27" w:rsidRDefault="00146F27" w:rsidP="00146F27">
      <w:pPr>
        <w:pStyle w:val="Chapter"/>
        <w:rPr>
          <w:sz w:val="22"/>
          <w:szCs w:val="14"/>
          <w:lang w:bidi="fa-IR"/>
        </w:rPr>
      </w:pPr>
    </w:p>
    <w:p w14:paraId="467A4593" w14:textId="77777777" w:rsidR="00146F27" w:rsidRDefault="00146F27" w:rsidP="00146F27">
      <w:pPr>
        <w:pStyle w:val="Chapter"/>
        <w:rPr>
          <w:sz w:val="22"/>
          <w:szCs w:val="14"/>
          <w:lang w:bidi="fa-IR"/>
        </w:rPr>
      </w:pPr>
    </w:p>
    <w:p w14:paraId="3C57EC55" w14:textId="77777777" w:rsidR="00146F27" w:rsidRDefault="00146F27" w:rsidP="00146F27">
      <w:pPr>
        <w:pStyle w:val="Chapter"/>
        <w:rPr>
          <w:sz w:val="22"/>
          <w:szCs w:val="14"/>
          <w:lang w:bidi="fa-IR"/>
        </w:rPr>
      </w:pPr>
    </w:p>
    <w:p w14:paraId="437F47FF" w14:textId="77777777" w:rsidR="00B457EC" w:rsidRDefault="00B457EC" w:rsidP="00146F27">
      <w:pPr>
        <w:pStyle w:val="Chapter"/>
        <w:rPr>
          <w:sz w:val="22"/>
          <w:szCs w:val="14"/>
          <w:lang w:bidi="fa-IR"/>
        </w:rPr>
      </w:pPr>
    </w:p>
    <w:p w14:paraId="7F1837FE" w14:textId="77777777" w:rsidR="00B457EC" w:rsidRDefault="00B457EC" w:rsidP="00146F27">
      <w:pPr>
        <w:pStyle w:val="Chapter"/>
        <w:rPr>
          <w:sz w:val="22"/>
          <w:szCs w:val="14"/>
          <w:lang w:bidi="fa-IR"/>
        </w:rPr>
      </w:pPr>
    </w:p>
    <w:p w14:paraId="417F7D8A" w14:textId="77777777" w:rsidR="00B457EC" w:rsidRDefault="00B457EC" w:rsidP="00146F27">
      <w:pPr>
        <w:pStyle w:val="Chapter"/>
        <w:rPr>
          <w:sz w:val="22"/>
          <w:szCs w:val="14"/>
          <w:lang w:bidi="fa-IR"/>
        </w:rPr>
      </w:pPr>
    </w:p>
    <w:p w14:paraId="3CB5D5B2" w14:textId="77777777" w:rsidR="00B457EC" w:rsidRDefault="00B457EC" w:rsidP="00146F27">
      <w:pPr>
        <w:pStyle w:val="Chapter"/>
        <w:rPr>
          <w:sz w:val="22"/>
          <w:szCs w:val="14"/>
          <w:lang w:bidi="fa-IR"/>
        </w:rPr>
      </w:pPr>
    </w:p>
    <w:p w14:paraId="27B050B4" w14:textId="77777777" w:rsidR="00B457EC" w:rsidRDefault="00B457EC" w:rsidP="00146F27">
      <w:pPr>
        <w:pStyle w:val="Chapter"/>
        <w:rPr>
          <w:sz w:val="22"/>
          <w:szCs w:val="14"/>
          <w:lang w:bidi="fa-IR"/>
        </w:rPr>
      </w:pPr>
    </w:p>
    <w:p w14:paraId="65A90840" w14:textId="77777777" w:rsidR="00B457EC" w:rsidRDefault="00B457EC" w:rsidP="00146F27">
      <w:pPr>
        <w:pStyle w:val="Chapter"/>
        <w:rPr>
          <w:sz w:val="22"/>
          <w:szCs w:val="14"/>
          <w:lang w:bidi="fa-IR"/>
        </w:rPr>
      </w:pPr>
    </w:p>
    <w:p w14:paraId="5FF506FA" w14:textId="77777777" w:rsidR="00B457EC" w:rsidRDefault="00B457EC" w:rsidP="00146F27">
      <w:pPr>
        <w:pStyle w:val="Chapter"/>
        <w:rPr>
          <w:sz w:val="22"/>
          <w:szCs w:val="14"/>
          <w:lang w:bidi="fa-IR"/>
        </w:rPr>
      </w:pPr>
    </w:p>
    <w:p w14:paraId="2D812F85" w14:textId="77777777" w:rsidR="00B457EC" w:rsidRDefault="00B457EC" w:rsidP="00146F27">
      <w:pPr>
        <w:pStyle w:val="Chapter"/>
        <w:rPr>
          <w:sz w:val="22"/>
          <w:szCs w:val="14"/>
          <w:lang w:bidi="fa-IR"/>
        </w:rPr>
      </w:pPr>
    </w:p>
    <w:p w14:paraId="7F6A7816" w14:textId="77777777" w:rsidR="00B457EC" w:rsidRDefault="00B457EC" w:rsidP="00146F27">
      <w:pPr>
        <w:pStyle w:val="Chapter"/>
        <w:rPr>
          <w:sz w:val="22"/>
          <w:szCs w:val="14"/>
          <w:lang w:bidi="fa-IR"/>
        </w:rPr>
      </w:pPr>
    </w:p>
    <w:p w14:paraId="08EDFE8A" w14:textId="77777777" w:rsidR="00B457EC" w:rsidRDefault="00B457EC" w:rsidP="00146F27">
      <w:pPr>
        <w:pStyle w:val="Chapter"/>
        <w:rPr>
          <w:sz w:val="22"/>
          <w:szCs w:val="14"/>
          <w:lang w:bidi="fa-IR"/>
        </w:rPr>
      </w:pPr>
    </w:p>
    <w:p w14:paraId="21A898E4" w14:textId="77777777" w:rsidR="00B457EC" w:rsidRDefault="00B457EC" w:rsidP="00146F27">
      <w:pPr>
        <w:pStyle w:val="Chapter"/>
        <w:rPr>
          <w:sz w:val="22"/>
          <w:szCs w:val="14"/>
          <w:lang w:bidi="fa-IR"/>
        </w:rPr>
      </w:pPr>
    </w:p>
    <w:p w14:paraId="42A9A675" w14:textId="77777777" w:rsidR="00B457EC" w:rsidRDefault="00B457EC" w:rsidP="00146F27">
      <w:pPr>
        <w:pStyle w:val="Chapter"/>
        <w:rPr>
          <w:sz w:val="22"/>
          <w:szCs w:val="14"/>
          <w:lang w:bidi="fa-IR"/>
        </w:rPr>
      </w:pPr>
    </w:p>
    <w:p w14:paraId="6982055A" w14:textId="77777777" w:rsidR="00B457EC" w:rsidRDefault="00B457EC" w:rsidP="00146F27">
      <w:pPr>
        <w:pStyle w:val="Chapter"/>
        <w:rPr>
          <w:sz w:val="22"/>
          <w:szCs w:val="14"/>
          <w:lang w:bidi="fa-IR"/>
        </w:rPr>
      </w:pPr>
    </w:p>
    <w:p w14:paraId="70BE3C0B" w14:textId="77777777" w:rsidR="00B457EC" w:rsidRDefault="00B457EC" w:rsidP="00146F27">
      <w:pPr>
        <w:pStyle w:val="Chapter"/>
        <w:rPr>
          <w:sz w:val="22"/>
          <w:szCs w:val="14"/>
          <w:lang w:bidi="fa-IR"/>
        </w:rPr>
      </w:pPr>
    </w:p>
    <w:p w14:paraId="55FEF3EE" w14:textId="77777777" w:rsidR="00B457EC" w:rsidRDefault="00B457EC" w:rsidP="00146F27">
      <w:pPr>
        <w:pStyle w:val="Chapter"/>
        <w:rPr>
          <w:sz w:val="22"/>
          <w:szCs w:val="14"/>
          <w:lang w:bidi="fa-IR"/>
        </w:rPr>
      </w:pPr>
    </w:p>
    <w:p w14:paraId="3DC119AB" w14:textId="77777777" w:rsidR="00B457EC" w:rsidRDefault="00B457EC" w:rsidP="00146F27">
      <w:pPr>
        <w:pStyle w:val="Chapter"/>
        <w:rPr>
          <w:sz w:val="22"/>
          <w:szCs w:val="14"/>
          <w:lang w:bidi="fa-IR"/>
        </w:rPr>
      </w:pPr>
    </w:p>
    <w:p w14:paraId="5EE03FCF" w14:textId="77777777" w:rsidR="00B457EC" w:rsidRDefault="00B457EC" w:rsidP="00146F27">
      <w:pPr>
        <w:pStyle w:val="Chapter"/>
        <w:rPr>
          <w:sz w:val="22"/>
          <w:szCs w:val="14"/>
          <w:lang w:bidi="fa-IR"/>
        </w:rPr>
      </w:pPr>
    </w:p>
    <w:p w14:paraId="0BF75C70" w14:textId="77777777" w:rsidR="00B457EC" w:rsidRDefault="00B457EC" w:rsidP="00146F27">
      <w:pPr>
        <w:pStyle w:val="Chapter"/>
        <w:rPr>
          <w:sz w:val="22"/>
          <w:szCs w:val="14"/>
          <w:lang w:bidi="fa-IR"/>
        </w:rPr>
      </w:pPr>
    </w:p>
    <w:p w14:paraId="7B3ADD1C" w14:textId="77777777" w:rsidR="00B457EC" w:rsidRDefault="00B457EC" w:rsidP="00146F27">
      <w:pPr>
        <w:pStyle w:val="Chapter"/>
        <w:rPr>
          <w:sz w:val="22"/>
          <w:szCs w:val="14"/>
          <w:lang w:bidi="fa-IR"/>
        </w:rPr>
      </w:pPr>
    </w:p>
    <w:p w14:paraId="02AB471E" w14:textId="0682C522" w:rsidR="00146F27" w:rsidRPr="00875F91" w:rsidRDefault="00CB6E9E" w:rsidP="00CB6E9E">
      <w:pPr>
        <w:pStyle w:val="Chapter"/>
        <w:jc w:val="center"/>
        <w:rPr>
          <w:b/>
          <w:bCs/>
          <w:color w:val="282660" w:themeColor="text2"/>
          <w:sz w:val="72"/>
          <w:szCs w:val="44"/>
          <w:lang w:bidi="fa-IR"/>
        </w:rPr>
      </w:pPr>
      <w:r w:rsidRPr="00875F91">
        <w:rPr>
          <w:b/>
          <w:bCs/>
          <w:color w:val="282660" w:themeColor="text2"/>
          <w:sz w:val="72"/>
          <w:szCs w:val="44"/>
          <w:lang w:bidi="fa-IR"/>
        </w:rPr>
        <w:lastRenderedPageBreak/>
        <w:t>vision</w:t>
      </w:r>
    </w:p>
    <w:p w14:paraId="016A2C0A" w14:textId="77777777" w:rsidR="00146F27" w:rsidRDefault="00146F27" w:rsidP="00146F27">
      <w:pPr>
        <w:pStyle w:val="Chapter"/>
        <w:rPr>
          <w:sz w:val="22"/>
          <w:szCs w:val="14"/>
          <w:lang w:bidi="fa-IR"/>
        </w:rPr>
      </w:pPr>
    </w:p>
    <w:p w14:paraId="0E4D5D1B" w14:textId="1FED5A1A" w:rsidR="00146F27" w:rsidRDefault="00146F27" w:rsidP="00146F27">
      <w:pPr>
        <w:pStyle w:val="Chapter"/>
        <w:rPr>
          <w:sz w:val="22"/>
          <w:szCs w:val="14"/>
          <w:lang w:bidi="fa-IR"/>
        </w:rPr>
      </w:pPr>
    </w:p>
    <w:p w14:paraId="2602A04F" w14:textId="77777777" w:rsidR="00146F27" w:rsidRDefault="00146F27" w:rsidP="00146F27">
      <w:pPr>
        <w:pStyle w:val="Chapter"/>
        <w:rPr>
          <w:sz w:val="22"/>
          <w:szCs w:val="14"/>
          <w:lang w:bidi="fa-IR"/>
        </w:rPr>
      </w:pPr>
    </w:p>
    <w:p w14:paraId="662742E6" w14:textId="4B6D4068" w:rsidR="00CB6E9E" w:rsidRPr="00CB6E9E" w:rsidRDefault="00CB6E9E" w:rsidP="00CB6E9E">
      <w:pPr>
        <w:shd w:val="clear" w:color="auto" w:fill="3B3ABE"/>
        <w:spacing w:line="240" w:lineRule="auto"/>
        <w:ind w:left="360"/>
        <w:rPr>
          <w:rFonts w:ascii="Segoe UI" w:eastAsia="Times New Roman" w:hAnsi="Segoe UI" w:cs="Segoe UI"/>
          <w:color w:val="FFFFFF"/>
          <w:sz w:val="27"/>
          <w:szCs w:val="27"/>
        </w:rPr>
      </w:pPr>
      <w:r>
        <w:rPr>
          <w:rFonts w:ascii="Segoe UI" w:eastAsia="Times New Roman" w:hAnsi="Segoe UI" w:cs="Segoe UI"/>
          <w:color w:val="FFFFFF"/>
          <w:sz w:val="27"/>
          <w:szCs w:val="27"/>
        </w:rPr>
        <w:t>1-</w:t>
      </w:r>
      <w:r w:rsidRPr="00CB6E9E">
        <w:rPr>
          <w:rFonts w:ascii="Segoe UI" w:eastAsia="Times New Roman" w:hAnsi="Segoe UI" w:cs="Segoe UI"/>
          <w:color w:val="FFFFFF"/>
          <w:sz w:val="27"/>
          <w:szCs w:val="27"/>
        </w:rPr>
        <w:t>Introduction</w:t>
      </w:r>
      <w:r w:rsidRPr="00CB6E9E">
        <w:rPr>
          <w:rFonts w:ascii="Segoe UI" w:eastAsia="Times New Roman" w:hAnsi="Segoe UI" w:cs="Segoe UI"/>
          <w:color w:val="FFFFFF"/>
          <w:sz w:val="27"/>
          <w:szCs w:val="27"/>
        </w:rPr>
        <w:br/>
        <w:t>1-1 sources</w:t>
      </w:r>
      <w:r w:rsidRPr="00CB6E9E">
        <w:rPr>
          <w:rFonts w:ascii="Segoe UI" w:eastAsia="Times New Roman" w:hAnsi="Segoe UI" w:cs="Segoe UI"/>
          <w:color w:val="FFFFFF"/>
          <w:sz w:val="27"/>
          <w:szCs w:val="27"/>
        </w:rPr>
        <w:br/>
        <w:t>2- Positioning</w:t>
      </w:r>
      <w:r w:rsidRPr="00CB6E9E">
        <w:rPr>
          <w:rFonts w:ascii="Segoe UI" w:eastAsia="Times New Roman" w:hAnsi="Segoe UI" w:cs="Segoe UI"/>
          <w:color w:val="FFFFFF"/>
          <w:sz w:val="27"/>
          <w:szCs w:val="27"/>
        </w:rPr>
        <w:br/>
        <w:t>2-1- Work opportunity</w:t>
      </w:r>
      <w:r w:rsidRPr="00CB6E9E">
        <w:rPr>
          <w:rFonts w:ascii="Segoe UI" w:eastAsia="Times New Roman" w:hAnsi="Segoe UI" w:cs="Segoe UI"/>
          <w:color w:val="FFFFFF"/>
          <w:sz w:val="27"/>
          <w:szCs w:val="27"/>
        </w:rPr>
        <w:br/>
        <w:t>2-2 statement of the problem</w:t>
      </w:r>
      <w:r w:rsidRPr="00CB6E9E">
        <w:rPr>
          <w:rFonts w:ascii="Segoe UI" w:eastAsia="Times New Roman" w:hAnsi="Segoe UI" w:cs="Segoe UI"/>
          <w:color w:val="FFFFFF"/>
          <w:sz w:val="27"/>
          <w:szCs w:val="27"/>
        </w:rPr>
        <w:br/>
        <w:t>2-3- Statement of the product status/output of the working group</w:t>
      </w:r>
      <w:r w:rsidRPr="00CB6E9E">
        <w:rPr>
          <w:rFonts w:ascii="Segoe UI" w:eastAsia="Times New Roman" w:hAnsi="Segoe UI" w:cs="Segoe UI"/>
          <w:color w:val="FFFFFF"/>
          <w:sz w:val="27"/>
          <w:szCs w:val="27"/>
        </w:rPr>
        <w:br/>
        <w:t>3- Description of users and beneficiaries</w:t>
      </w:r>
      <w:r w:rsidRPr="00CB6E9E">
        <w:rPr>
          <w:rFonts w:ascii="Segoe UI" w:eastAsia="Times New Roman" w:hAnsi="Segoe UI" w:cs="Segoe UI"/>
          <w:color w:val="FFFFFF"/>
          <w:sz w:val="27"/>
          <w:szCs w:val="27"/>
        </w:rPr>
        <w:br/>
        <w:t>3-1- Market situation</w:t>
      </w:r>
      <w:r w:rsidRPr="00CB6E9E">
        <w:rPr>
          <w:rFonts w:ascii="Segoe UI" w:eastAsia="Times New Roman" w:hAnsi="Segoe UI" w:cs="Segoe UI"/>
          <w:color w:val="FFFFFF"/>
          <w:sz w:val="27"/>
          <w:szCs w:val="27"/>
        </w:rPr>
        <w:br/>
        <w:t>2-3 Summary of the status of the beneficiary</w:t>
      </w:r>
      <w:r w:rsidRPr="00CB6E9E">
        <w:rPr>
          <w:rFonts w:ascii="Segoe UI" w:eastAsia="Times New Roman" w:hAnsi="Segoe UI" w:cs="Segoe UI"/>
          <w:color w:val="FFFFFF"/>
          <w:sz w:val="27"/>
          <w:szCs w:val="27"/>
        </w:rPr>
        <w:br/>
        <w:t>3-3 Summary of users' status</w:t>
      </w:r>
      <w:r w:rsidRPr="00CB6E9E">
        <w:rPr>
          <w:rFonts w:ascii="Segoe UI" w:eastAsia="Times New Roman" w:hAnsi="Segoe UI" w:cs="Segoe UI"/>
          <w:color w:val="FFFFFF"/>
          <w:sz w:val="27"/>
          <w:szCs w:val="27"/>
        </w:rPr>
        <w:br/>
        <w:t>3-4 user environment</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3-5</w:t>
      </w:r>
      <w:r w:rsidRPr="00CB6E9E">
        <w:rPr>
          <w:rFonts w:ascii="Segoe UI" w:eastAsia="Times New Roman" w:hAnsi="Segoe UI" w:cs="Segoe UI"/>
          <w:color w:val="FFFFFF"/>
          <w:sz w:val="27"/>
          <w:szCs w:val="27"/>
        </w:rPr>
        <w:t xml:space="preserve"> Beneficiaries details</w:t>
      </w:r>
      <w:r w:rsidRPr="00CB6E9E">
        <w:rPr>
          <w:rFonts w:ascii="Segoe UI" w:eastAsia="Times New Roman" w:hAnsi="Segoe UI" w:cs="Segoe UI"/>
          <w:color w:val="FFFFFF"/>
          <w:sz w:val="27"/>
          <w:szCs w:val="27"/>
        </w:rPr>
        <w:br/>
        <w:t>3-6 user profile</w:t>
      </w:r>
      <w:r w:rsidRPr="00CB6E9E">
        <w:rPr>
          <w:rFonts w:ascii="Segoe UI" w:eastAsia="Times New Roman" w:hAnsi="Segoe UI" w:cs="Segoe UI"/>
          <w:color w:val="FFFFFF"/>
          <w:sz w:val="27"/>
          <w:szCs w:val="27"/>
        </w:rPr>
        <w:br/>
        <w:t>3-6-1- &gt; Username</w:t>
      </w:r>
      <w:r w:rsidRPr="00CB6E9E">
        <w:rPr>
          <w:rFonts w:ascii="Segoe UI" w:eastAsia="Times New Roman" w:hAnsi="Segoe UI" w:cs="Segoe UI"/>
          <w:color w:val="FFFFFF"/>
          <w:sz w:val="27"/>
          <w:szCs w:val="27"/>
        </w:rPr>
        <w:br/>
        <w:t>3-7 The main needs of the beneficiaries or users</w:t>
      </w:r>
      <w:r w:rsidRPr="00CB6E9E">
        <w:rPr>
          <w:rFonts w:ascii="Segoe UI" w:eastAsia="Times New Roman" w:hAnsi="Segoe UI" w:cs="Segoe UI"/>
          <w:color w:val="FFFFFF"/>
          <w:sz w:val="27"/>
          <w:szCs w:val="27"/>
        </w:rPr>
        <w:br/>
        <w:t>3-8 other options</w:t>
      </w:r>
      <w:r w:rsidRPr="00CB6E9E">
        <w:rPr>
          <w:rFonts w:ascii="Segoe UI" w:eastAsia="Times New Roman" w:hAnsi="Segoe UI" w:cs="Segoe UI"/>
          <w:color w:val="FFFFFF"/>
          <w:sz w:val="27"/>
          <w:szCs w:val="27"/>
        </w:rPr>
        <w:br/>
        <w:t>3-8-1- &gt;name of the first option of the competitor&lt;</w:t>
      </w:r>
      <w:r w:rsidRPr="00CB6E9E">
        <w:rPr>
          <w:rFonts w:ascii="Segoe UI" w:eastAsia="Times New Roman" w:hAnsi="Segoe UI" w:cs="Segoe UI"/>
          <w:color w:val="FFFFFF"/>
          <w:sz w:val="27"/>
          <w:szCs w:val="27"/>
        </w:rPr>
        <w:br/>
        <w:t>4- Overview of the product/output</w:t>
      </w:r>
      <w:r w:rsidRPr="00CB6E9E">
        <w:rPr>
          <w:rFonts w:ascii="Segoe UI" w:eastAsia="Times New Roman" w:hAnsi="Segoe UI" w:cs="Segoe UI"/>
          <w:color w:val="FFFFFF"/>
          <w:sz w:val="27"/>
          <w:szCs w:val="27"/>
        </w:rPr>
        <w:br/>
        <w:t>4-1 Product/output perspective</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4-2</w:t>
      </w:r>
      <w:r w:rsidRPr="00CB6E9E">
        <w:rPr>
          <w:rFonts w:ascii="Segoe UI" w:eastAsia="Times New Roman" w:hAnsi="Segoe UI" w:cs="Segoe UI"/>
          <w:color w:val="FFFFFF"/>
          <w:sz w:val="27"/>
          <w:szCs w:val="27"/>
        </w:rPr>
        <w:t xml:space="preserve"> Summary of product/output capabilities</w:t>
      </w:r>
      <w:r w:rsidRPr="00CB6E9E">
        <w:rPr>
          <w:rFonts w:ascii="Segoe UI" w:eastAsia="Times New Roman" w:hAnsi="Segoe UI" w:cs="Segoe UI"/>
          <w:color w:val="FFFFFF"/>
          <w:sz w:val="27"/>
          <w:szCs w:val="27"/>
        </w:rPr>
        <w:br/>
        <w:t>4-3 Assumptions and dependencies</w:t>
      </w:r>
      <w:r w:rsidRPr="00CB6E9E">
        <w:rPr>
          <w:rFonts w:ascii="Segoe UI" w:eastAsia="Times New Roman" w:hAnsi="Segoe UI" w:cs="Segoe UI"/>
          <w:color w:val="FFFFFF"/>
          <w:sz w:val="27"/>
          <w:szCs w:val="27"/>
        </w:rPr>
        <w:br/>
        <w:t>4-4 Cost and pricing</w:t>
      </w:r>
      <w:r w:rsidRPr="00CB6E9E">
        <w:rPr>
          <w:rFonts w:ascii="Segoe UI" w:eastAsia="Times New Roman" w:hAnsi="Segoe UI" w:cs="Segoe UI"/>
          <w:color w:val="FFFFFF"/>
          <w:sz w:val="27"/>
          <w:szCs w:val="27"/>
        </w:rPr>
        <w:br/>
        <w:t>4-5 Licenses and Installation</w:t>
      </w:r>
      <w:r w:rsidRPr="00CB6E9E">
        <w:rPr>
          <w:rFonts w:ascii="Segoe UI" w:eastAsia="Times New Roman" w:hAnsi="Segoe UI" w:cs="Segoe UI"/>
          <w:color w:val="FFFFFF"/>
          <w:sz w:val="27"/>
          <w:szCs w:val="27"/>
        </w:rPr>
        <w:br/>
        <w:t>5- Product features/output</w:t>
      </w:r>
      <w:r w:rsidRPr="00CB6E9E">
        <w:rPr>
          <w:rFonts w:ascii="Segoe UI" w:eastAsia="Times New Roman" w:hAnsi="Segoe UI" w:cs="Segoe UI"/>
          <w:color w:val="FFFFFF"/>
          <w:sz w:val="27"/>
          <w:szCs w:val="27"/>
        </w:rPr>
        <w:br/>
        <w:t>5-1-&gt; Product feature no</w:t>
      </w:r>
      <w:r w:rsidRPr="00CB6E9E">
        <w:rPr>
          <w:rFonts w:ascii="Segoe UI" w:eastAsia="Times New Roman" w:hAnsi="Segoe UI" w:cs="Segoe UI"/>
          <w:color w:val="FFFFFF"/>
          <w:sz w:val="27"/>
          <w:szCs w:val="27"/>
        </w:rPr>
        <w:br/>
        <w:t>6- Limitations</w:t>
      </w:r>
      <w:r w:rsidRPr="00CB6E9E">
        <w:rPr>
          <w:rFonts w:ascii="Segoe UI" w:eastAsia="Times New Roman" w:hAnsi="Segoe UI" w:cs="Segoe UI"/>
          <w:color w:val="FFFFFF"/>
          <w:sz w:val="27"/>
          <w:szCs w:val="27"/>
        </w:rPr>
        <w:br/>
        <w:t>7- Quality domains</w:t>
      </w:r>
      <w:r w:rsidRPr="00CB6E9E">
        <w:rPr>
          <w:rFonts w:ascii="Segoe UI" w:eastAsia="Times New Roman" w:hAnsi="Segoe UI" w:cs="Segoe UI"/>
          <w:color w:val="FFFFFF"/>
          <w:sz w:val="27"/>
          <w:szCs w:val="27"/>
        </w:rPr>
        <w:br/>
        <w:t>8- History and priority</w:t>
      </w:r>
      <w:r w:rsidRPr="00CB6E9E">
        <w:rPr>
          <w:rFonts w:ascii="Segoe UI" w:eastAsia="Times New Roman" w:hAnsi="Segoe UI" w:cs="Segoe UI"/>
          <w:color w:val="FFFFFF"/>
          <w:sz w:val="27"/>
          <w:szCs w:val="27"/>
        </w:rPr>
        <w:br/>
        <w:t>9- Other product/output needs</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9-1</w:t>
      </w:r>
      <w:r w:rsidRPr="00CB6E9E">
        <w:rPr>
          <w:rFonts w:ascii="Segoe UI" w:eastAsia="Times New Roman" w:hAnsi="Segoe UI" w:cs="Segoe UI"/>
          <w:color w:val="FFFFFF"/>
          <w:sz w:val="27"/>
          <w:szCs w:val="27"/>
        </w:rPr>
        <w:t xml:space="preserve"> Application standards</w:t>
      </w:r>
      <w:r w:rsidRPr="00CB6E9E">
        <w:rPr>
          <w:rFonts w:ascii="Segoe UI" w:eastAsia="Times New Roman" w:hAnsi="Segoe UI" w:cs="Segoe UI"/>
          <w:color w:val="FFFFFF"/>
          <w:sz w:val="27"/>
          <w:szCs w:val="27"/>
        </w:rPr>
        <w:br/>
        <w:t>9-2 System/software requirements</w:t>
      </w:r>
      <w:r w:rsidRPr="00CB6E9E">
        <w:rPr>
          <w:rFonts w:ascii="Segoe UI" w:eastAsia="Times New Roman" w:hAnsi="Segoe UI" w:cs="Segoe UI"/>
          <w:color w:val="FFFFFF"/>
          <w:sz w:val="27"/>
          <w:szCs w:val="27"/>
        </w:rPr>
        <w:br/>
        <w:t>9-3 functional requirements</w:t>
      </w:r>
      <w:r w:rsidRPr="00CB6E9E">
        <w:rPr>
          <w:rFonts w:ascii="Segoe UI" w:eastAsia="Times New Roman" w:hAnsi="Segoe UI" w:cs="Segoe UI"/>
          <w:color w:val="FFFFFF"/>
          <w:sz w:val="27"/>
          <w:szCs w:val="27"/>
        </w:rPr>
        <w:br/>
        <w:t>9-4 Environmental needs</w:t>
      </w:r>
      <w:r w:rsidRPr="00CB6E9E">
        <w:rPr>
          <w:rFonts w:ascii="Segoe UI" w:eastAsia="Times New Roman" w:hAnsi="Segoe UI" w:cs="Segoe UI"/>
          <w:color w:val="FFFFFF"/>
          <w:sz w:val="27"/>
          <w:szCs w:val="27"/>
        </w:rPr>
        <w:br/>
      </w:r>
      <w:r w:rsidRPr="00CB6E9E">
        <w:rPr>
          <w:rFonts w:ascii="Segoe UI" w:eastAsia="Times New Roman" w:hAnsi="Segoe UI" w:cs="Segoe UI"/>
          <w:color w:val="FFFFFF"/>
          <w:sz w:val="27"/>
          <w:szCs w:val="27"/>
        </w:rPr>
        <w:lastRenderedPageBreak/>
        <w:t>10- Documentation needs</w:t>
      </w:r>
      <w:r w:rsidRPr="00CB6E9E">
        <w:rPr>
          <w:rFonts w:ascii="Segoe UI" w:eastAsia="Times New Roman" w:hAnsi="Segoe UI" w:cs="Segoe UI"/>
          <w:color w:val="FFFFFF"/>
          <w:sz w:val="27"/>
          <w:szCs w:val="27"/>
        </w:rPr>
        <w:br/>
        <w:t>10-1 User Guide</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10-2</w:t>
      </w:r>
      <w:r w:rsidRPr="00CB6E9E">
        <w:rPr>
          <w:rFonts w:ascii="Segoe UI" w:eastAsia="Times New Roman" w:hAnsi="Segoe UI" w:cs="Segoe UI"/>
          <w:color w:val="FFFFFF"/>
          <w:sz w:val="27"/>
          <w:szCs w:val="27"/>
        </w:rPr>
        <w:t xml:space="preserve"> online guides 2</w:t>
      </w:r>
      <w:r w:rsidRPr="00CB6E9E">
        <w:rPr>
          <w:rFonts w:ascii="Segoe UI" w:eastAsia="Times New Roman" w:hAnsi="Segoe UI" w:cs="Segoe UI"/>
          <w:color w:val="FFFFFF"/>
          <w:sz w:val="27"/>
          <w:szCs w:val="27"/>
        </w:rPr>
        <w:br/>
        <w:t>10-3 Installation guides, configuration and Read Me files</w:t>
      </w:r>
      <w:r w:rsidRPr="00CB6E9E">
        <w:rPr>
          <w:rFonts w:ascii="Segoe UI" w:eastAsia="Times New Roman" w:hAnsi="Segoe UI" w:cs="Segoe UI"/>
          <w:color w:val="FFFFFF"/>
          <w:sz w:val="27"/>
          <w:szCs w:val="27"/>
        </w:rPr>
        <w:br/>
        <w:t>10-4 Labeling and packaging</w:t>
      </w:r>
      <w:r w:rsidRPr="00CB6E9E">
        <w:rPr>
          <w:rFonts w:ascii="Segoe UI" w:eastAsia="Times New Roman" w:hAnsi="Segoe UI" w:cs="Segoe UI"/>
          <w:color w:val="FFFFFF"/>
          <w:sz w:val="27"/>
          <w:szCs w:val="27"/>
        </w:rPr>
        <w:br/>
        <w:t>11- Appendices-characteristics</w:t>
      </w:r>
      <w:r w:rsidRPr="00CB6E9E">
        <w:rPr>
          <w:rFonts w:ascii="Segoe UI" w:eastAsia="Times New Roman" w:hAnsi="Segoe UI" w:cs="Segoe UI"/>
          <w:color w:val="FFFFFF"/>
          <w:sz w:val="27"/>
          <w:szCs w:val="27"/>
        </w:rPr>
        <w:br/>
        <w:t>11-1- Status</w:t>
      </w:r>
      <w:r w:rsidRPr="00CB6E9E">
        <w:rPr>
          <w:rFonts w:ascii="Segoe UI" w:eastAsia="Times New Roman" w:hAnsi="Segoe UI" w:cs="Segoe UI"/>
          <w:color w:val="FFFFFF"/>
          <w:sz w:val="27"/>
          <w:szCs w:val="27"/>
        </w:rPr>
        <w:br/>
        <w:t>11-2- Benefits</w:t>
      </w:r>
      <w:r w:rsidRPr="00CB6E9E">
        <w:rPr>
          <w:rFonts w:ascii="Segoe UI" w:eastAsia="Times New Roman" w:hAnsi="Segoe UI" w:cs="Segoe UI"/>
          <w:color w:val="FFFFFF"/>
          <w:sz w:val="27"/>
          <w:szCs w:val="27"/>
        </w:rPr>
        <w:br/>
        <w:t>11-3- Operations</w:t>
      </w:r>
      <w:r w:rsidRPr="00CB6E9E">
        <w:rPr>
          <w:rFonts w:ascii="Segoe UI" w:eastAsia="Times New Roman" w:hAnsi="Segoe UI" w:cs="Segoe UI"/>
          <w:color w:val="FFFFFF"/>
          <w:sz w:val="27"/>
          <w:szCs w:val="27"/>
        </w:rPr>
        <w:br/>
        <w:t>11-4- Risk</w:t>
      </w:r>
      <w:r w:rsidRPr="00CB6E9E">
        <w:rPr>
          <w:rFonts w:ascii="Segoe UI" w:eastAsia="Times New Roman" w:hAnsi="Segoe UI" w:cs="Segoe UI"/>
          <w:color w:val="FFFFFF"/>
          <w:sz w:val="27"/>
          <w:szCs w:val="27"/>
        </w:rPr>
        <w:br/>
        <w:t>11-5-Stability</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11-6</w:t>
      </w:r>
      <w:r w:rsidRPr="00CB6E9E">
        <w:rPr>
          <w:rFonts w:ascii="Segoe UI" w:eastAsia="Times New Roman" w:hAnsi="Segoe UI" w:cs="Segoe UI"/>
          <w:color w:val="FFFFFF"/>
          <w:sz w:val="27"/>
          <w:szCs w:val="27"/>
        </w:rPr>
        <w:t>- Determining the goal</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11-7</w:t>
      </w:r>
      <w:r w:rsidRPr="00CB6E9E">
        <w:rPr>
          <w:rFonts w:ascii="Segoe UI" w:eastAsia="Times New Roman" w:hAnsi="Segoe UI" w:cs="Segoe UI"/>
          <w:color w:val="FFFFFF"/>
          <w:sz w:val="27"/>
          <w:szCs w:val="27"/>
        </w:rPr>
        <w:t>- Allocating to</w:t>
      </w:r>
      <w:r w:rsidRPr="00CB6E9E">
        <w:rPr>
          <w:rFonts w:ascii="Segoe UI" w:eastAsia="Times New Roman" w:hAnsi="Segoe UI" w:cs="Segoe UI"/>
          <w:color w:val="FFFFFF"/>
          <w:sz w:val="27"/>
          <w:szCs w:val="27"/>
        </w:rPr>
        <w:br/>
      </w:r>
      <w:r>
        <w:rPr>
          <w:rFonts w:ascii="Segoe UI" w:eastAsia="Times New Roman" w:hAnsi="Segoe UI" w:cs="Segoe UI"/>
          <w:color w:val="FFFFFF"/>
          <w:sz w:val="27"/>
          <w:szCs w:val="27"/>
        </w:rPr>
        <w:t>11-8</w:t>
      </w:r>
      <w:r w:rsidRPr="00CB6E9E">
        <w:rPr>
          <w:rFonts w:ascii="Segoe UI" w:eastAsia="Times New Roman" w:hAnsi="Segoe UI" w:cs="Segoe UI"/>
          <w:color w:val="FFFFFF"/>
          <w:sz w:val="27"/>
          <w:szCs w:val="27"/>
        </w:rPr>
        <w:t>- The reason</w:t>
      </w:r>
    </w:p>
    <w:p w14:paraId="41B75A5A" w14:textId="2E6EE42E" w:rsidR="00146F27" w:rsidRDefault="00146F27" w:rsidP="00146F27">
      <w:pPr>
        <w:pStyle w:val="Chapter"/>
        <w:rPr>
          <w:sz w:val="22"/>
          <w:szCs w:val="14"/>
          <w:lang w:bidi="fa-IR"/>
        </w:rPr>
      </w:pPr>
    </w:p>
    <w:p w14:paraId="7AC40B95" w14:textId="77777777" w:rsidR="00146F27" w:rsidRDefault="00146F27" w:rsidP="00146F27">
      <w:pPr>
        <w:pStyle w:val="Chapter"/>
        <w:rPr>
          <w:sz w:val="22"/>
          <w:szCs w:val="14"/>
          <w:lang w:bidi="fa-IR"/>
        </w:rPr>
      </w:pPr>
    </w:p>
    <w:p w14:paraId="097E60B2" w14:textId="77777777" w:rsidR="00146F27" w:rsidRDefault="00146F27" w:rsidP="00146F27">
      <w:pPr>
        <w:pStyle w:val="Chapter"/>
        <w:rPr>
          <w:sz w:val="22"/>
          <w:szCs w:val="14"/>
          <w:lang w:bidi="fa-IR"/>
        </w:rPr>
      </w:pPr>
    </w:p>
    <w:p w14:paraId="347F76CF" w14:textId="77777777" w:rsidR="00146F27" w:rsidRDefault="00146F27" w:rsidP="00146F27">
      <w:pPr>
        <w:pStyle w:val="Chapter"/>
        <w:rPr>
          <w:sz w:val="22"/>
          <w:szCs w:val="14"/>
          <w:lang w:bidi="fa-IR"/>
        </w:rPr>
      </w:pPr>
    </w:p>
    <w:p w14:paraId="5627FE63" w14:textId="77777777" w:rsidR="00146F27" w:rsidRDefault="00146F27" w:rsidP="00146F27">
      <w:pPr>
        <w:pStyle w:val="Chapter"/>
        <w:rPr>
          <w:sz w:val="22"/>
          <w:szCs w:val="14"/>
          <w:lang w:bidi="fa-IR"/>
        </w:rPr>
      </w:pPr>
    </w:p>
    <w:p w14:paraId="3DE45439" w14:textId="77777777" w:rsidR="00146F27" w:rsidRDefault="00146F27" w:rsidP="00146F27">
      <w:pPr>
        <w:pStyle w:val="Chapter"/>
        <w:rPr>
          <w:sz w:val="22"/>
          <w:szCs w:val="14"/>
          <w:lang w:bidi="fa-IR"/>
        </w:rPr>
      </w:pPr>
    </w:p>
    <w:p w14:paraId="7670645D" w14:textId="77777777" w:rsidR="00146F27" w:rsidRDefault="00146F27" w:rsidP="00146F27">
      <w:pPr>
        <w:pStyle w:val="Chapter"/>
        <w:rPr>
          <w:sz w:val="22"/>
          <w:szCs w:val="14"/>
          <w:lang w:bidi="fa-IR"/>
        </w:rPr>
      </w:pPr>
    </w:p>
    <w:p w14:paraId="4C568B51" w14:textId="77777777" w:rsidR="00CB6E9E" w:rsidRDefault="00CB6E9E" w:rsidP="00146F27">
      <w:pPr>
        <w:pStyle w:val="Chapter"/>
        <w:rPr>
          <w:sz w:val="22"/>
          <w:szCs w:val="14"/>
          <w:lang w:bidi="fa-IR"/>
        </w:rPr>
      </w:pPr>
    </w:p>
    <w:p w14:paraId="3068241A" w14:textId="77777777" w:rsidR="00CB6E9E" w:rsidRDefault="00CB6E9E" w:rsidP="00146F27">
      <w:pPr>
        <w:pStyle w:val="Chapter"/>
        <w:rPr>
          <w:sz w:val="22"/>
          <w:szCs w:val="14"/>
          <w:lang w:bidi="fa-IR"/>
        </w:rPr>
      </w:pPr>
    </w:p>
    <w:p w14:paraId="2D1326DD" w14:textId="77777777" w:rsidR="00CB6E9E" w:rsidRDefault="00CB6E9E" w:rsidP="00146F27">
      <w:pPr>
        <w:pStyle w:val="Chapter"/>
        <w:rPr>
          <w:sz w:val="22"/>
          <w:szCs w:val="14"/>
          <w:lang w:bidi="fa-IR"/>
        </w:rPr>
      </w:pPr>
    </w:p>
    <w:p w14:paraId="2EFC07AD" w14:textId="77777777" w:rsidR="00CB6E9E" w:rsidRDefault="00CB6E9E" w:rsidP="00146F27">
      <w:pPr>
        <w:pStyle w:val="Chapter"/>
        <w:rPr>
          <w:sz w:val="22"/>
          <w:szCs w:val="14"/>
          <w:lang w:bidi="fa-IR"/>
        </w:rPr>
      </w:pPr>
    </w:p>
    <w:p w14:paraId="6790DFE7" w14:textId="77777777" w:rsidR="00CB6E9E" w:rsidRDefault="00CB6E9E" w:rsidP="00146F27">
      <w:pPr>
        <w:pStyle w:val="Chapter"/>
        <w:rPr>
          <w:sz w:val="22"/>
          <w:szCs w:val="14"/>
          <w:lang w:bidi="fa-IR"/>
        </w:rPr>
      </w:pPr>
    </w:p>
    <w:p w14:paraId="2DD03203" w14:textId="77777777" w:rsidR="00CB6E9E" w:rsidRDefault="00CB6E9E" w:rsidP="00146F27">
      <w:pPr>
        <w:pStyle w:val="Chapter"/>
        <w:rPr>
          <w:sz w:val="22"/>
          <w:szCs w:val="14"/>
          <w:lang w:bidi="fa-IR"/>
        </w:rPr>
      </w:pPr>
    </w:p>
    <w:p w14:paraId="611937E0" w14:textId="77777777" w:rsidR="00CB6E9E" w:rsidRDefault="00CB6E9E" w:rsidP="00146F27">
      <w:pPr>
        <w:pStyle w:val="Chapter"/>
        <w:rPr>
          <w:sz w:val="22"/>
          <w:szCs w:val="14"/>
          <w:lang w:bidi="fa-IR"/>
        </w:rPr>
      </w:pPr>
    </w:p>
    <w:p w14:paraId="463A6F9D" w14:textId="77777777" w:rsidR="00CB6E9E" w:rsidRDefault="00CB6E9E" w:rsidP="00146F27">
      <w:pPr>
        <w:pStyle w:val="Chapter"/>
        <w:rPr>
          <w:sz w:val="22"/>
          <w:szCs w:val="14"/>
          <w:lang w:bidi="fa-IR"/>
        </w:rPr>
      </w:pPr>
    </w:p>
    <w:p w14:paraId="7503BADB" w14:textId="77777777" w:rsidR="00CB6E9E" w:rsidRDefault="00CB6E9E" w:rsidP="00146F27">
      <w:pPr>
        <w:pStyle w:val="Chapter"/>
        <w:rPr>
          <w:sz w:val="22"/>
          <w:szCs w:val="14"/>
          <w:lang w:bidi="fa-IR"/>
        </w:rPr>
      </w:pPr>
    </w:p>
    <w:p w14:paraId="2DCF04B1" w14:textId="77777777" w:rsidR="00CB6E9E" w:rsidRDefault="00CB6E9E" w:rsidP="00146F27">
      <w:pPr>
        <w:pStyle w:val="Chapter"/>
        <w:rPr>
          <w:sz w:val="22"/>
          <w:szCs w:val="14"/>
          <w:lang w:bidi="fa-IR"/>
        </w:rPr>
      </w:pPr>
    </w:p>
    <w:p w14:paraId="18AB6B70" w14:textId="77777777" w:rsidR="00CB6E9E" w:rsidRDefault="00CB6E9E" w:rsidP="00146F27">
      <w:pPr>
        <w:pStyle w:val="Chapter"/>
        <w:rPr>
          <w:sz w:val="22"/>
          <w:szCs w:val="14"/>
          <w:lang w:bidi="fa-IR"/>
        </w:rPr>
      </w:pPr>
    </w:p>
    <w:p w14:paraId="15E6F605" w14:textId="77777777" w:rsidR="00CB6E9E" w:rsidRDefault="00CB6E9E" w:rsidP="00146F27">
      <w:pPr>
        <w:pStyle w:val="Chapter"/>
        <w:rPr>
          <w:sz w:val="22"/>
          <w:szCs w:val="14"/>
          <w:lang w:bidi="fa-IR"/>
        </w:rPr>
      </w:pPr>
    </w:p>
    <w:p w14:paraId="301E7A9C" w14:textId="77777777" w:rsidR="00CB6E9E" w:rsidRDefault="00CB6E9E" w:rsidP="00146F27">
      <w:pPr>
        <w:pStyle w:val="Chapter"/>
        <w:rPr>
          <w:sz w:val="22"/>
          <w:szCs w:val="14"/>
          <w:lang w:bidi="fa-IR"/>
        </w:rPr>
      </w:pPr>
    </w:p>
    <w:p w14:paraId="2358CC9F" w14:textId="77777777" w:rsidR="00CB6E9E" w:rsidRDefault="00CB6E9E" w:rsidP="00146F27">
      <w:pPr>
        <w:pStyle w:val="Chapter"/>
        <w:rPr>
          <w:sz w:val="22"/>
          <w:szCs w:val="14"/>
          <w:lang w:bidi="fa-IR"/>
        </w:rPr>
      </w:pPr>
    </w:p>
    <w:p w14:paraId="68DE3421" w14:textId="77777777" w:rsidR="00CB6E9E" w:rsidRDefault="00CB6E9E" w:rsidP="00146F27">
      <w:pPr>
        <w:pStyle w:val="Chapter"/>
        <w:rPr>
          <w:sz w:val="22"/>
          <w:szCs w:val="14"/>
          <w:lang w:bidi="fa-IR"/>
        </w:rPr>
      </w:pPr>
    </w:p>
    <w:p w14:paraId="05042FA1" w14:textId="77777777" w:rsidR="00146F27" w:rsidRDefault="00146F27" w:rsidP="00146F27">
      <w:pPr>
        <w:pStyle w:val="Chapter"/>
        <w:rPr>
          <w:sz w:val="22"/>
          <w:szCs w:val="14"/>
          <w:lang w:bidi="fa-IR"/>
        </w:rPr>
      </w:pPr>
    </w:p>
    <w:p w14:paraId="7E9E200E" w14:textId="77777777" w:rsidR="00146F27" w:rsidRDefault="00146F27" w:rsidP="00146F27">
      <w:pPr>
        <w:pStyle w:val="Chapter"/>
        <w:rPr>
          <w:sz w:val="22"/>
          <w:szCs w:val="14"/>
          <w:lang w:bidi="fa-IR"/>
        </w:rPr>
      </w:pPr>
    </w:p>
    <w:p w14:paraId="3402E9CA" w14:textId="77777777" w:rsidR="00146F27" w:rsidRPr="000F77AC" w:rsidRDefault="00146F27" w:rsidP="00146F27">
      <w:pPr>
        <w:pStyle w:val="Chapter"/>
        <w:rPr>
          <w:color w:val="282660" w:themeColor="text2"/>
          <w:sz w:val="22"/>
          <w:szCs w:val="14"/>
          <w:lang w:bidi="fa-IR"/>
        </w:rPr>
      </w:pPr>
    </w:p>
    <w:p w14:paraId="32F7A2ED" w14:textId="77777777" w:rsidR="000F77AC" w:rsidRPr="000F77AC" w:rsidRDefault="000F77AC" w:rsidP="000F77AC">
      <w:pPr>
        <w:pStyle w:val="Chapter"/>
        <w:rPr>
          <w:color w:val="282660" w:themeColor="text2"/>
          <w:sz w:val="22"/>
          <w:szCs w:val="14"/>
          <w:lang w:bidi="fa-IR"/>
        </w:rPr>
      </w:pPr>
    </w:p>
    <w:p w14:paraId="61321D30"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lastRenderedPageBreak/>
        <w:t>1. Introduction: This section provides an overview of the Digikala project, which is a major partner of the Intzenti product. It may include information about the project's history, purpose, and goals.</w:t>
      </w:r>
    </w:p>
    <w:p w14:paraId="5A969207" w14:textId="77777777" w:rsidR="000F77AC" w:rsidRPr="000F77AC" w:rsidRDefault="000F77AC" w:rsidP="000F77AC">
      <w:pPr>
        <w:pStyle w:val="Chapter"/>
        <w:rPr>
          <w:color w:val="282660" w:themeColor="text2"/>
          <w:sz w:val="22"/>
          <w:szCs w:val="14"/>
          <w:lang w:bidi="fa-IR"/>
        </w:rPr>
      </w:pPr>
    </w:p>
    <w:p w14:paraId="5D6CFD58"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1-1 sources: This section may provide references or sources of information used to develop the project, such as research studies or industry reports.</w:t>
      </w:r>
    </w:p>
    <w:p w14:paraId="393FFAE7" w14:textId="77777777" w:rsidR="000F77AC" w:rsidRPr="000F77AC" w:rsidRDefault="000F77AC" w:rsidP="000F77AC">
      <w:pPr>
        <w:pStyle w:val="Chapter"/>
        <w:rPr>
          <w:color w:val="282660" w:themeColor="text2"/>
          <w:sz w:val="22"/>
          <w:szCs w:val="14"/>
          <w:lang w:bidi="fa-IR"/>
        </w:rPr>
      </w:pPr>
    </w:p>
    <w:p w14:paraId="668932E7"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2. Positioning: This section identifies the position of the Digikala project within the market or industry.</w:t>
      </w:r>
    </w:p>
    <w:p w14:paraId="3872B098" w14:textId="77777777" w:rsidR="000F77AC" w:rsidRPr="000F77AC" w:rsidRDefault="000F77AC" w:rsidP="000F77AC">
      <w:pPr>
        <w:pStyle w:val="Chapter"/>
        <w:rPr>
          <w:color w:val="282660" w:themeColor="text2"/>
          <w:sz w:val="22"/>
          <w:szCs w:val="14"/>
          <w:lang w:bidi="fa-IR"/>
        </w:rPr>
      </w:pPr>
    </w:p>
    <w:p w14:paraId="22ED878B"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2-1. Work opportunity: This section may describe the work opportunity created by the Digikala project, such as new jobs or partnerships.</w:t>
      </w:r>
    </w:p>
    <w:p w14:paraId="0D75AE8D" w14:textId="77777777" w:rsidR="000F77AC" w:rsidRPr="000F77AC" w:rsidRDefault="000F77AC" w:rsidP="000F77AC">
      <w:pPr>
        <w:pStyle w:val="Chapter"/>
        <w:rPr>
          <w:color w:val="282660" w:themeColor="text2"/>
          <w:sz w:val="22"/>
          <w:szCs w:val="14"/>
          <w:lang w:bidi="fa-IR"/>
        </w:rPr>
      </w:pPr>
    </w:p>
    <w:p w14:paraId="76B5FC89" w14:textId="77777777" w:rsidR="000F77AC" w:rsidRDefault="000F77AC" w:rsidP="000F77AC">
      <w:pPr>
        <w:pStyle w:val="Chapter"/>
        <w:rPr>
          <w:color w:val="282660" w:themeColor="text2"/>
          <w:sz w:val="22"/>
          <w:szCs w:val="14"/>
          <w:lang w:bidi="fa-IR"/>
        </w:rPr>
      </w:pPr>
      <w:r w:rsidRPr="000F77AC">
        <w:rPr>
          <w:color w:val="282660" w:themeColor="text2"/>
          <w:sz w:val="22"/>
          <w:szCs w:val="14"/>
          <w:lang w:bidi="fa-IR"/>
        </w:rPr>
        <w:t>2-2. Statement of the problem: This section identifies the problem that the Digikala project is trying to solve, such as a gap in the market or a customer need that is not being met.</w:t>
      </w:r>
    </w:p>
    <w:tbl>
      <w:tblPr>
        <w:bidiVisual/>
        <w:tblW w:w="0" w:type="auto"/>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940"/>
        <w:gridCol w:w="4560"/>
      </w:tblGrid>
      <w:tr w:rsidR="00830DCD" w:rsidRPr="005F5CF6" w14:paraId="2D7FC539" w14:textId="77777777" w:rsidTr="00C30284">
        <w:trPr>
          <w:tblCellSpacing w:w="20" w:type="dxa"/>
          <w:jc w:val="center"/>
        </w:trPr>
        <w:tc>
          <w:tcPr>
            <w:tcW w:w="2880" w:type="dxa"/>
            <w:shd w:val="clear" w:color="auto" w:fill="C0C0C0"/>
            <w:vAlign w:val="center"/>
          </w:tcPr>
          <w:p w14:paraId="3C062773" w14:textId="39CC88BE" w:rsidR="00830DCD" w:rsidRPr="00830DCD" w:rsidRDefault="00830DCD" w:rsidP="00C30284">
            <w:pPr>
              <w:bidi/>
              <w:spacing w:line="216" w:lineRule="auto"/>
              <w:jc w:val="center"/>
              <w:rPr>
                <w:rFonts w:cs="Compset"/>
                <w:b/>
                <w:bCs/>
                <w:color w:val="282660" w:themeColor="text2"/>
                <w:sz w:val="22"/>
                <w:szCs w:val="26"/>
                <w:rtl/>
                <w:lang w:bidi="fa-IR"/>
              </w:rPr>
            </w:pPr>
            <w:r w:rsidRPr="00830DCD">
              <w:rPr>
                <w:rFonts w:cs="Compset"/>
                <w:b/>
                <w:bCs/>
                <w:color w:val="282660" w:themeColor="text2"/>
                <w:sz w:val="22"/>
                <w:szCs w:val="26"/>
                <w:lang w:bidi="fa-IR"/>
              </w:rPr>
              <w:t>Subject</w:t>
            </w:r>
          </w:p>
        </w:tc>
        <w:tc>
          <w:tcPr>
            <w:tcW w:w="4500" w:type="dxa"/>
            <w:shd w:val="clear" w:color="auto" w:fill="auto"/>
            <w:vAlign w:val="center"/>
          </w:tcPr>
          <w:p w14:paraId="53242A83" w14:textId="1317E07A" w:rsidR="00830DCD" w:rsidRPr="00830DCD" w:rsidRDefault="00C30284" w:rsidP="00C30284">
            <w:pPr>
              <w:bidi/>
              <w:spacing w:line="216" w:lineRule="auto"/>
              <w:jc w:val="center"/>
              <w:rPr>
                <w:rFonts w:cs="Compset"/>
                <w:color w:val="9593D4" w:themeColor="text2" w:themeTint="66"/>
                <w:sz w:val="22"/>
                <w:szCs w:val="26"/>
                <w:rtl/>
                <w:lang w:bidi="fa-IR"/>
              </w:rPr>
            </w:pPr>
            <w:r>
              <w:rPr>
                <w:rFonts w:cs="Compset"/>
                <w:color w:val="9593D4" w:themeColor="text2" w:themeTint="66"/>
                <w:sz w:val="22"/>
                <w:szCs w:val="26"/>
                <w:lang w:bidi="fa-IR"/>
              </w:rPr>
              <w:t>[</w:t>
            </w:r>
            <w:r w:rsidR="00830DCD" w:rsidRPr="00830DCD">
              <w:rPr>
                <w:rFonts w:cs="Compset"/>
                <w:color w:val="9593D4" w:themeColor="text2" w:themeTint="66"/>
                <w:sz w:val="22"/>
                <w:szCs w:val="26"/>
                <w:lang w:bidi="fa-IR"/>
              </w:rPr>
              <w:t>Describe the subject</w:t>
            </w:r>
            <w:r>
              <w:rPr>
                <w:rFonts w:cs="Compset"/>
                <w:color w:val="9593D4" w:themeColor="text2" w:themeTint="66"/>
                <w:sz w:val="22"/>
                <w:szCs w:val="26"/>
                <w:lang w:bidi="fa-IR"/>
              </w:rPr>
              <w:t>]</w:t>
            </w:r>
          </w:p>
        </w:tc>
      </w:tr>
      <w:tr w:rsidR="00830DCD" w:rsidRPr="005F5CF6" w14:paraId="265473D7" w14:textId="77777777" w:rsidTr="00C30284">
        <w:trPr>
          <w:tblCellSpacing w:w="20" w:type="dxa"/>
          <w:jc w:val="center"/>
        </w:trPr>
        <w:tc>
          <w:tcPr>
            <w:tcW w:w="2880" w:type="dxa"/>
            <w:shd w:val="clear" w:color="auto" w:fill="C0C0C0"/>
            <w:vAlign w:val="center"/>
          </w:tcPr>
          <w:p w14:paraId="19BDE930" w14:textId="1E3D781D" w:rsidR="00830DCD" w:rsidRPr="00830DCD" w:rsidRDefault="00830DCD" w:rsidP="00C30284">
            <w:pPr>
              <w:bidi/>
              <w:spacing w:line="216" w:lineRule="auto"/>
              <w:jc w:val="center"/>
              <w:rPr>
                <w:rFonts w:cs="Compset"/>
                <w:b/>
                <w:bCs/>
                <w:color w:val="282660" w:themeColor="text2"/>
                <w:sz w:val="22"/>
                <w:szCs w:val="26"/>
                <w:rtl/>
                <w:lang w:bidi="fa-IR"/>
              </w:rPr>
            </w:pPr>
            <w:r w:rsidRPr="00830DCD">
              <w:rPr>
                <w:rFonts w:cs="Compset"/>
                <w:b/>
                <w:bCs/>
                <w:color w:val="282660" w:themeColor="text2"/>
                <w:sz w:val="22"/>
                <w:szCs w:val="26"/>
                <w:lang w:bidi="fa-IR"/>
              </w:rPr>
              <w:t>which affects</w:t>
            </w:r>
          </w:p>
        </w:tc>
        <w:tc>
          <w:tcPr>
            <w:tcW w:w="4500" w:type="dxa"/>
            <w:shd w:val="clear" w:color="auto" w:fill="auto"/>
            <w:vAlign w:val="center"/>
          </w:tcPr>
          <w:p w14:paraId="25A782DF" w14:textId="160B6158" w:rsidR="00830DCD" w:rsidRPr="00830DCD" w:rsidRDefault="00C30284" w:rsidP="00C30284">
            <w:pPr>
              <w:bidi/>
              <w:spacing w:line="216" w:lineRule="auto"/>
              <w:jc w:val="center"/>
              <w:rPr>
                <w:rFonts w:cs="Compset"/>
                <w:color w:val="9593D4" w:themeColor="text2" w:themeTint="66"/>
                <w:sz w:val="22"/>
                <w:szCs w:val="26"/>
                <w:rtl/>
                <w:lang w:bidi="fa-IR"/>
              </w:rPr>
            </w:pPr>
            <w:r>
              <w:rPr>
                <w:rFonts w:cs="Compset"/>
                <w:color w:val="9593D4" w:themeColor="text2" w:themeTint="66"/>
                <w:sz w:val="22"/>
                <w:szCs w:val="26"/>
                <w:lang w:bidi="fa-IR"/>
              </w:rPr>
              <w:t>[</w:t>
            </w:r>
            <w:r w:rsidR="00830DCD" w:rsidRPr="00830DCD">
              <w:rPr>
                <w:rFonts w:cs="Compset"/>
                <w:color w:val="9593D4" w:themeColor="text2" w:themeTint="66"/>
                <w:sz w:val="22"/>
                <w:szCs w:val="26"/>
                <w:lang w:bidi="fa-IR"/>
              </w:rPr>
              <w:t>the beneficiaries who are affected by this issue</w:t>
            </w:r>
            <w:r>
              <w:rPr>
                <w:rFonts w:cs="Compset"/>
                <w:color w:val="9593D4" w:themeColor="text2" w:themeTint="66"/>
                <w:sz w:val="22"/>
                <w:szCs w:val="26"/>
                <w:lang w:bidi="fa-IR"/>
              </w:rPr>
              <w:t>]</w:t>
            </w:r>
          </w:p>
        </w:tc>
      </w:tr>
      <w:tr w:rsidR="00830DCD" w:rsidRPr="005F5CF6" w14:paraId="79C9F80C" w14:textId="77777777" w:rsidTr="00C30284">
        <w:trPr>
          <w:tblCellSpacing w:w="20" w:type="dxa"/>
          <w:jc w:val="center"/>
        </w:trPr>
        <w:tc>
          <w:tcPr>
            <w:tcW w:w="2880" w:type="dxa"/>
            <w:shd w:val="clear" w:color="auto" w:fill="C0C0C0"/>
            <w:vAlign w:val="center"/>
          </w:tcPr>
          <w:p w14:paraId="10ECB5E2" w14:textId="425860D2" w:rsidR="00830DCD" w:rsidRPr="00830DCD" w:rsidRDefault="00830DCD" w:rsidP="00C30284">
            <w:pPr>
              <w:bidi/>
              <w:spacing w:line="216" w:lineRule="auto"/>
              <w:jc w:val="center"/>
              <w:rPr>
                <w:rFonts w:cs="Compset"/>
                <w:b/>
                <w:bCs/>
                <w:color w:val="282660" w:themeColor="text2"/>
                <w:sz w:val="22"/>
                <w:szCs w:val="26"/>
                <w:rtl/>
                <w:lang w:bidi="fa-IR"/>
              </w:rPr>
            </w:pPr>
            <w:r w:rsidRPr="00830DCD">
              <w:rPr>
                <w:rFonts w:cs="Compset"/>
                <w:b/>
                <w:bCs/>
                <w:color w:val="282660" w:themeColor="text2"/>
                <w:sz w:val="22"/>
                <w:szCs w:val="26"/>
                <w:lang w:bidi="fa-IR"/>
              </w:rPr>
              <w:t>which is the result</w:t>
            </w:r>
          </w:p>
        </w:tc>
        <w:tc>
          <w:tcPr>
            <w:tcW w:w="4500" w:type="dxa"/>
            <w:shd w:val="clear" w:color="auto" w:fill="auto"/>
            <w:vAlign w:val="center"/>
          </w:tcPr>
          <w:p w14:paraId="640A4A1C" w14:textId="55B252FB" w:rsidR="00830DCD" w:rsidRPr="00830DCD" w:rsidRDefault="00830DCD" w:rsidP="00C30284">
            <w:pPr>
              <w:bidi/>
              <w:spacing w:line="216" w:lineRule="auto"/>
              <w:jc w:val="center"/>
              <w:rPr>
                <w:rFonts w:cs="Compset"/>
                <w:color w:val="9593D4" w:themeColor="text2" w:themeTint="66"/>
                <w:sz w:val="22"/>
                <w:szCs w:val="26"/>
                <w:rtl/>
                <w:lang w:bidi="fa-IR"/>
              </w:rPr>
            </w:pPr>
            <w:r w:rsidRPr="00830DCD">
              <w:rPr>
                <w:rFonts w:cs="Compset"/>
                <w:color w:val="9593D4" w:themeColor="text2" w:themeTint="66"/>
                <w:sz w:val="22"/>
                <w:szCs w:val="26"/>
                <w:rtl/>
                <w:lang w:bidi="fa-IR"/>
              </w:rPr>
              <w:t>[</w:t>
            </w:r>
            <w:r w:rsidR="00C30284">
              <w:rPr>
                <w:rFonts w:cs="Compset"/>
                <w:color w:val="9593D4" w:themeColor="text2" w:themeTint="66"/>
                <w:sz w:val="22"/>
                <w:szCs w:val="26"/>
                <w:lang w:bidi="fa-IR"/>
              </w:rPr>
              <w:t>[</w:t>
            </w:r>
            <w:r w:rsidRPr="00830DCD">
              <w:rPr>
                <w:rFonts w:cs="Compset"/>
                <w:color w:val="9593D4" w:themeColor="text2" w:themeTint="66"/>
                <w:sz w:val="22"/>
                <w:szCs w:val="26"/>
                <w:lang w:bidi="fa-IR"/>
              </w:rPr>
              <w:t>what was the effect of the problem</w:t>
            </w:r>
          </w:p>
        </w:tc>
      </w:tr>
      <w:tr w:rsidR="00830DCD" w:rsidRPr="005F5CF6" w14:paraId="037C34D5" w14:textId="77777777" w:rsidTr="00C30284">
        <w:trPr>
          <w:tblCellSpacing w:w="20" w:type="dxa"/>
          <w:jc w:val="center"/>
        </w:trPr>
        <w:tc>
          <w:tcPr>
            <w:tcW w:w="2880" w:type="dxa"/>
            <w:shd w:val="clear" w:color="auto" w:fill="C0C0C0"/>
            <w:vAlign w:val="center"/>
          </w:tcPr>
          <w:p w14:paraId="543DE96E" w14:textId="70E1AE0A" w:rsidR="00830DCD" w:rsidRPr="00830DCD" w:rsidRDefault="00830DCD" w:rsidP="00C30284">
            <w:pPr>
              <w:bidi/>
              <w:spacing w:line="216" w:lineRule="auto"/>
              <w:jc w:val="center"/>
              <w:rPr>
                <w:rFonts w:cs="Compset"/>
                <w:b/>
                <w:bCs/>
                <w:color w:val="282660" w:themeColor="text2"/>
                <w:sz w:val="22"/>
                <w:szCs w:val="26"/>
                <w:rtl/>
                <w:lang w:bidi="fa-IR"/>
              </w:rPr>
            </w:pPr>
            <w:r w:rsidRPr="00830DCD">
              <w:rPr>
                <w:rFonts w:cs="Compset"/>
                <w:b/>
                <w:bCs/>
                <w:color w:val="282660" w:themeColor="text2"/>
                <w:sz w:val="22"/>
                <w:szCs w:val="26"/>
                <w:lang w:bidi="fa-IR"/>
              </w:rPr>
              <w:t>A successful solution to this problem</w:t>
            </w:r>
          </w:p>
        </w:tc>
        <w:tc>
          <w:tcPr>
            <w:tcW w:w="4500" w:type="dxa"/>
            <w:shd w:val="clear" w:color="auto" w:fill="auto"/>
            <w:vAlign w:val="center"/>
          </w:tcPr>
          <w:p w14:paraId="66311193" w14:textId="3526504F" w:rsidR="00830DCD" w:rsidRPr="00830DCD" w:rsidRDefault="00C30284" w:rsidP="00C30284">
            <w:pPr>
              <w:bidi/>
              <w:spacing w:line="216" w:lineRule="auto"/>
              <w:jc w:val="center"/>
              <w:rPr>
                <w:rFonts w:cs="Compset"/>
                <w:color w:val="9593D4" w:themeColor="text2" w:themeTint="66"/>
                <w:sz w:val="22"/>
                <w:szCs w:val="26"/>
                <w:rtl/>
                <w:lang w:bidi="fa-IR"/>
              </w:rPr>
            </w:pPr>
            <w:r>
              <w:rPr>
                <w:rFonts w:cs="Compset"/>
                <w:color w:val="9593D4" w:themeColor="text2" w:themeTint="66"/>
                <w:sz w:val="22"/>
                <w:szCs w:val="26"/>
                <w:lang w:bidi="fa-IR"/>
              </w:rPr>
              <w:t>[</w:t>
            </w:r>
            <w:r w:rsidR="00830DCD" w:rsidRPr="00830DCD">
              <w:rPr>
                <w:rFonts w:cs="Compset"/>
                <w:color w:val="9593D4" w:themeColor="text2" w:themeTint="66"/>
                <w:sz w:val="22"/>
                <w:szCs w:val="26"/>
                <w:lang w:bidi="fa-IR"/>
              </w:rPr>
              <w:t>List of key benefits of a successful solution</w:t>
            </w:r>
            <w:r>
              <w:rPr>
                <w:rFonts w:cs="Compset"/>
                <w:color w:val="9593D4" w:themeColor="text2" w:themeTint="66"/>
                <w:sz w:val="22"/>
                <w:szCs w:val="26"/>
                <w:lang w:bidi="fa-IR"/>
              </w:rPr>
              <w:t>]</w:t>
            </w:r>
          </w:p>
        </w:tc>
      </w:tr>
    </w:tbl>
    <w:p w14:paraId="0439E4AB" w14:textId="77777777" w:rsidR="00830DCD" w:rsidRPr="000F77AC" w:rsidRDefault="00830DCD" w:rsidP="000F77AC">
      <w:pPr>
        <w:pStyle w:val="Chapter"/>
        <w:rPr>
          <w:color w:val="282660" w:themeColor="text2"/>
          <w:sz w:val="22"/>
          <w:szCs w:val="14"/>
          <w:lang w:bidi="fa-IR"/>
        </w:rPr>
      </w:pPr>
    </w:p>
    <w:p w14:paraId="3EA5FF24" w14:textId="77777777" w:rsidR="000F77AC" w:rsidRPr="000F77AC" w:rsidRDefault="000F77AC" w:rsidP="000F77AC">
      <w:pPr>
        <w:pStyle w:val="Chapter"/>
        <w:rPr>
          <w:color w:val="282660" w:themeColor="text2"/>
          <w:sz w:val="22"/>
          <w:szCs w:val="14"/>
          <w:lang w:bidi="fa-IR"/>
        </w:rPr>
      </w:pPr>
    </w:p>
    <w:p w14:paraId="0139ED29" w14:textId="77777777" w:rsidR="000F77AC" w:rsidRDefault="000F77AC" w:rsidP="000F77AC">
      <w:pPr>
        <w:pStyle w:val="Chapter"/>
        <w:rPr>
          <w:color w:val="282660" w:themeColor="text2"/>
          <w:sz w:val="22"/>
          <w:szCs w:val="14"/>
          <w:lang w:bidi="fa-IR"/>
        </w:rPr>
      </w:pPr>
      <w:r w:rsidRPr="000F77AC">
        <w:rPr>
          <w:color w:val="282660" w:themeColor="text2"/>
          <w:sz w:val="22"/>
          <w:szCs w:val="14"/>
          <w:lang w:bidi="fa-IR"/>
        </w:rPr>
        <w:t>2-3. Statement of the product status/output of the working group: This section may describe the output or status of the working group developing the Digikala project, such as the current stage of development or the features that have been completed.</w:t>
      </w:r>
    </w:p>
    <w:p w14:paraId="6ADCBAAC" w14:textId="77777777" w:rsidR="00830DCD" w:rsidRDefault="00830DCD" w:rsidP="00C30284">
      <w:pPr>
        <w:pStyle w:val="Chapter"/>
        <w:jc w:val="center"/>
        <w:rPr>
          <w:color w:val="282660" w:themeColor="text2"/>
          <w:sz w:val="22"/>
          <w:szCs w:val="14"/>
          <w:lang w:bidi="fa-IR"/>
        </w:rPr>
      </w:pPr>
    </w:p>
    <w:tbl>
      <w:tblPr>
        <w:bidiVisual/>
        <w:tblW w:w="0" w:type="auto"/>
        <w:tblCellSpacing w:w="20" w:type="dxa"/>
        <w:tblInd w:w="4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3197"/>
        <w:gridCol w:w="5709"/>
      </w:tblGrid>
      <w:tr w:rsidR="00830DCD" w:rsidRPr="00C30284" w14:paraId="05E184C4" w14:textId="77777777" w:rsidTr="004F47AE">
        <w:trPr>
          <w:tblCellSpacing w:w="20" w:type="dxa"/>
        </w:trPr>
        <w:tc>
          <w:tcPr>
            <w:tcW w:w="3137" w:type="dxa"/>
            <w:shd w:val="clear" w:color="auto" w:fill="C0C0C0"/>
          </w:tcPr>
          <w:p w14:paraId="1E172E75" w14:textId="1F9478BB" w:rsidR="00830DCD" w:rsidRPr="00C30284" w:rsidRDefault="00C30284" w:rsidP="00C30284">
            <w:pPr>
              <w:spacing w:line="228" w:lineRule="auto"/>
              <w:jc w:val="center"/>
              <w:rPr>
                <w:rFonts w:cs="B Compset"/>
                <w:b/>
                <w:bCs/>
                <w:color w:val="1D1C47" w:themeColor="text2" w:themeShade="BF"/>
                <w:sz w:val="26"/>
                <w:szCs w:val="26"/>
                <w:rtl/>
                <w:lang w:bidi="fa-IR"/>
              </w:rPr>
            </w:pPr>
            <w:r w:rsidRPr="00C30284">
              <w:rPr>
                <w:rFonts w:cs="B Compset"/>
                <w:b/>
                <w:bCs/>
                <w:color w:val="1D1C47" w:themeColor="text2" w:themeShade="BF"/>
                <w:sz w:val="26"/>
                <w:szCs w:val="26"/>
                <w:lang w:bidi="fa-IR"/>
              </w:rPr>
              <w:t>For</w:t>
            </w:r>
          </w:p>
        </w:tc>
        <w:tc>
          <w:tcPr>
            <w:tcW w:w="5649" w:type="dxa"/>
            <w:shd w:val="clear" w:color="auto" w:fill="auto"/>
          </w:tcPr>
          <w:p w14:paraId="7A5E11E5" w14:textId="23BD575A" w:rsidR="00830DCD" w:rsidRPr="00C30284" w:rsidRDefault="00C30284" w:rsidP="00C30284">
            <w:pPr>
              <w:spacing w:line="228" w:lineRule="auto"/>
              <w:jc w:val="center"/>
              <w:rPr>
                <w:rFonts w:cs="Compset"/>
                <w:color w:val="9593D4" w:themeColor="text2" w:themeTint="66"/>
                <w:spacing w:val="-4"/>
                <w:sz w:val="22"/>
                <w:szCs w:val="26"/>
                <w:rtl/>
                <w:lang w:bidi="fa-IR"/>
              </w:rPr>
            </w:pPr>
            <w:r>
              <w:rPr>
                <w:rFonts w:cs="Compset"/>
                <w:color w:val="9593D4" w:themeColor="text2" w:themeTint="66"/>
                <w:spacing w:val="-4"/>
                <w:sz w:val="22"/>
                <w:szCs w:val="26"/>
                <w:lang w:bidi="fa-IR"/>
              </w:rPr>
              <w:t>[</w:t>
            </w:r>
            <w:r w:rsidRPr="00C30284">
              <w:rPr>
                <w:rFonts w:cs="Compset"/>
                <w:color w:val="9593D4" w:themeColor="text2" w:themeTint="66"/>
                <w:spacing w:val="-4"/>
                <w:sz w:val="22"/>
                <w:szCs w:val="26"/>
                <w:lang w:bidi="fa-IR"/>
              </w:rPr>
              <w:t>Intended customer</w:t>
            </w:r>
            <w:r>
              <w:rPr>
                <w:rFonts w:cs="Compset"/>
                <w:color w:val="9593D4" w:themeColor="text2" w:themeTint="66"/>
                <w:spacing w:val="-4"/>
                <w:sz w:val="22"/>
                <w:szCs w:val="26"/>
                <w:lang w:bidi="fa-IR"/>
              </w:rPr>
              <w:t>]</w:t>
            </w:r>
          </w:p>
        </w:tc>
      </w:tr>
      <w:tr w:rsidR="00830DCD" w:rsidRPr="00C30284" w14:paraId="1FE93CCF" w14:textId="77777777" w:rsidTr="004F47AE">
        <w:trPr>
          <w:tblCellSpacing w:w="20" w:type="dxa"/>
        </w:trPr>
        <w:tc>
          <w:tcPr>
            <w:tcW w:w="3137" w:type="dxa"/>
            <w:shd w:val="clear" w:color="auto" w:fill="C0C0C0"/>
          </w:tcPr>
          <w:p w14:paraId="37AF0F5F" w14:textId="46E5C6A7" w:rsidR="00830DCD" w:rsidRPr="00C30284" w:rsidRDefault="00C30284" w:rsidP="00C30284">
            <w:pPr>
              <w:spacing w:line="228" w:lineRule="auto"/>
              <w:jc w:val="center"/>
              <w:rPr>
                <w:rFonts w:cs="B Compset"/>
                <w:b/>
                <w:bCs/>
                <w:color w:val="1D1C47" w:themeColor="text2" w:themeShade="BF"/>
                <w:sz w:val="26"/>
                <w:szCs w:val="26"/>
                <w:rtl/>
                <w:lang w:bidi="fa-IR"/>
              </w:rPr>
            </w:pPr>
            <w:r w:rsidRPr="00C30284">
              <w:rPr>
                <w:rFonts w:cs="B Compset"/>
                <w:b/>
                <w:bCs/>
                <w:color w:val="1D1C47" w:themeColor="text2" w:themeShade="BF"/>
                <w:sz w:val="26"/>
                <w:szCs w:val="26"/>
                <w:lang w:bidi="fa-IR"/>
              </w:rPr>
              <w:t>which needs</w:t>
            </w:r>
          </w:p>
        </w:tc>
        <w:tc>
          <w:tcPr>
            <w:tcW w:w="5649" w:type="dxa"/>
            <w:shd w:val="clear" w:color="auto" w:fill="auto"/>
          </w:tcPr>
          <w:p w14:paraId="51ED83E1" w14:textId="31CCE792" w:rsidR="00830DCD" w:rsidRPr="00C30284" w:rsidRDefault="00C30284" w:rsidP="00C30284">
            <w:pPr>
              <w:spacing w:line="228" w:lineRule="auto"/>
              <w:jc w:val="center"/>
              <w:rPr>
                <w:rFonts w:cs="Compset"/>
                <w:color w:val="9593D4" w:themeColor="text2" w:themeTint="66"/>
                <w:spacing w:val="-4"/>
                <w:sz w:val="22"/>
                <w:szCs w:val="26"/>
                <w:rtl/>
                <w:lang w:bidi="fa-IR"/>
              </w:rPr>
            </w:pPr>
            <w:r>
              <w:rPr>
                <w:rFonts w:cs="Compset"/>
                <w:color w:val="9593D4" w:themeColor="text2" w:themeTint="66"/>
                <w:spacing w:val="-4"/>
                <w:sz w:val="22"/>
                <w:szCs w:val="26"/>
                <w:lang w:bidi="fa-IR"/>
              </w:rPr>
              <w:t>[</w:t>
            </w:r>
            <w:r w:rsidRPr="00C30284">
              <w:rPr>
                <w:rFonts w:cs="Compset"/>
                <w:color w:val="9593D4" w:themeColor="text2" w:themeTint="66"/>
                <w:spacing w:val="-4"/>
                <w:sz w:val="22"/>
                <w:szCs w:val="26"/>
                <w:lang w:bidi="fa-IR"/>
              </w:rPr>
              <w:t>expression of need and opportunity</w:t>
            </w:r>
            <w:r>
              <w:rPr>
                <w:rFonts w:cs="Compset"/>
                <w:color w:val="9593D4" w:themeColor="text2" w:themeTint="66"/>
                <w:spacing w:val="-4"/>
                <w:sz w:val="22"/>
                <w:szCs w:val="26"/>
                <w:lang w:bidi="fa-IR"/>
              </w:rPr>
              <w:t>]</w:t>
            </w:r>
          </w:p>
        </w:tc>
      </w:tr>
      <w:tr w:rsidR="00830DCD" w:rsidRPr="00C30284" w14:paraId="79E73D3C" w14:textId="77777777" w:rsidTr="004F47AE">
        <w:trPr>
          <w:tblCellSpacing w:w="20" w:type="dxa"/>
        </w:trPr>
        <w:tc>
          <w:tcPr>
            <w:tcW w:w="3137" w:type="dxa"/>
            <w:shd w:val="clear" w:color="auto" w:fill="C0C0C0"/>
          </w:tcPr>
          <w:p w14:paraId="51CEA485" w14:textId="712CC4A2" w:rsidR="00830DCD" w:rsidRPr="00C30284" w:rsidRDefault="00C30284" w:rsidP="00C30284">
            <w:pPr>
              <w:spacing w:line="228" w:lineRule="auto"/>
              <w:jc w:val="center"/>
              <w:rPr>
                <w:rFonts w:cs="B Compset"/>
                <w:b/>
                <w:bCs/>
                <w:color w:val="1D1C47" w:themeColor="text2" w:themeShade="BF"/>
                <w:sz w:val="26"/>
                <w:szCs w:val="26"/>
                <w:rtl/>
                <w:lang w:bidi="fa-IR"/>
              </w:rPr>
            </w:pPr>
            <w:r w:rsidRPr="00C30284">
              <w:rPr>
                <w:rFonts w:cs="B Compset"/>
                <w:b/>
                <w:bCs/>
                <w:color w:val="1D1C47" w:themeColor="text2" w:themeShade="BF"/>
                <w:sz w:val="24"/>
                <w:szCs w:val="24"/>
                <w:lang w:bidi="fa-IR"/>
              </w:rPr>
              <w:t>name of project work unit</w:t>
            </w:r>
          </w:p>
        </w:tc>
        <w:tc>
          <w:tcPr>
            <w:tcW w:w="5649" w:type="dxa"/>
            <w:shd w:val="clear" w:color="auto" w:fill="auto"/>
          </w:tcPr>
          <w:p w14:paraId="7F8A5B8D" w14:textId="0B8E4965" w:rsidR="00830DCD" w:rsidRPr="00C30284" w:rsidRDefault="00C30284" w:rsidP="00C30284">
            <w:pPr>
              <w:spacing w:line="228" w:lineRule="auto"/>
              <w:jc w:val="center"/>
              <w:rPr>
                <w:rFonts w:cs="Compset"/>
                <w:color w:val="9593D4" w:themeColor="text2" w:themeTint="66"/>
                <w:spacing w:val="-4"/>
                <w:sz w:val="22"/>
                <w:szCs w:val="26"/>
                <w:rtl/>
                <w:lang w:bidi="fa-IR"/>
              </w:rPr>
            </w:pPr>
            <w:r>
              <w:rPr>
                <w:rFonts w:cs="Compset"/>
                <w:color w:val="9593D4" w:themeColor="text2" w:themeTint="66"/>
                <w:spacing w:val="-4"/>
                <w:sz w:val="22"/>
                <w:szCs w:val="26"/>
                <w:lang w:bidi="fa-IR"/>
              </w:rPr>
              <w:t>[</w:t>
            </w:r>
            <w:r w:rsidRPr="00C30284">
              <w:rPr>
                <w:rFonts w:cs="Compset"/>
                <w:color w:val="9593D4" w:themeColor="text2" w:themeTint="66"/>
                <w:spacing w:val="-4"/>
                <w:sz w:val="22"/>
                <w:szCs w:val="26"/>
                <w:lang w:bidi="fa-IR"/>
              </w:rPr>
              <w:t>name of project work group</w:t>
            </w:r>
            <w:r>
              <w:rPr>
                <w:rFonts w:cs="Compset"/>
                <w:color w:val="9593D4" w:themeColor="text2" w:themeTint="66"/>
                <w:spacing w:val="-4"/>
                <w:sz w:val="22"/>
                <w:szCs w:val="26"/>
                <w:lang w:bidi="fa-IR"/>
              </w:rPr>
              <w:t>]</w:t>
            </w:r>
          </w:p>
        </w:tc>
      </w:tr>
      <w:tr w:rsidR="00C30284" w:rsidRPr="00C30284" w14:paraId="48B1138C" w14:textId="77777777" w:rsidTr="00C30284">
        <w:trPr>
          <w:tblCellSpacing w:w="20" w:type="dxa"/>
        </w:trPr>
        <w:tc>
          <w:tcPr>
            <w:tcW w:w="3137" w:type="dxa"/>
            <w:tcBorders>
              <w:top w:val="inset" w:sz="6" w:space="0" w:color="auto"/>
              <w:left w:val="inset" w:sz="6" w:space="0" w:color="auto"/>
              <w:bottom w:val="inset" w:sz="6" w:space="0" w:color="auto"/>
              <w:right w:val="inset" w:sz="6" w:space="0" w:color="auto"/>
            </w:tcBorders>
            <w:shd w:val="clear" w:color="auto" w:fill="C0C0C0"/>
          </w:tcPr>
          <w:p w14:paraId="54AF060B" w14:textId="03F25419" w:rsidR="00C30284" w:rsidRPr="00C30284" w:rsidRDefault="00C30284" w:rsidP="00C30284">
            <w:pPr>
              <w:spacing w:line="228" w:lineRule="auto"/>
              <w:jc w:val="center"/>
              <w:rPr>
                <w:rFonts w:cs="B Compset"/>
                <w:b/>
                <w:bCs/>
                <w:color w:val="1D1C47" w:themeColor="text2" w:themeShade="BF"/>
                <w:sz w:val="24"/>
                <w:szCs w:val="24"/>
                <w:rtl/>
                <w:lang w:bidi="fa-IR"/>
              </w:rPr>
            </w:pPr>
            <w:r w:rsidRPr="00C30284">
              <w:rPr>
                <w:rFonts w:cs="B Compset"/>
                <w:b/>
                <w:bCs/>
                <w:color w:val="1D1C47" w:themeColor="text2" w:themeShade="BF"/>
                <w:sz w:val="24"/>
                <w:szCs w:val="24"/>
                <w:lang w:bidi="fa-IR"/>
              </w:rPr>
              <w:t>which</w:t>
            </w:r>
          </w:p>
        </w:tc>
        <w:tc>
          <w:tcPr>
            <w:tcW w:w="5649" w:type="dxa"/>
            <w:tcBorders>
              <w:top w:val="inset" w:sz="6" w:space="0" w:color="auto"/>
              <w:left w:val="inset" w:sz="6" w:space="0" w:color="auto"/>
              <w:bottom w:val="inset" w:sz="6" w:space="0" w:color="auto"/>
              <w:right w:val="inset" w:sz="6" w:space="0" w:color="auto"/>
            </w:tcBorders>
            <w:shd w:val="clear" w:color="auto" w:fill="auto"/>
          </w:tcPr>
          <w:p w14:paraId="5987C583" w14:textId="4E2649B7" w:rsidR="00C30284" w:rsidRPr="00C30284" w:rsidRDefault="00C30284" w:rsidP="00C30284">
            <w:pPr>
              <w:spacing w:line="228" w:lineRule="auto"/>
              <w:jc w:val="center"/>
              <w:rPr>
                <w:rFonts w:cs="Compset"/>
                <w:color w:val="9593D4" w:themeColor="text2" w:themeTint="66"/>
                <w:spacing w:val="-4"/>
                <w:sz w:val="22"/>
                <w:szCs w:val="26"/>
                <w:rtl/>
                <w:lang w:bidi="fa-IR"/>
              </w:rPr>
            </w:pPr>
            <w:r>
              <w:rPr>
                <w:rFonts w:cs="Compset"/>
                <w:color w:val="9593D4" w:themeColor="text2" w:themeTint="66"/>
                <w:spacing w:val="-4"/>
                <w:sz w:val="22"/>
                <w:szCs w:val="26"/>
                <w:lang w:bidi="fa-IR"/>
              </w:rPr>
              <w:t>[</w:t>
            </w:r>
            <w:r w:rsidRPr="00C30284">
              <w:rPr>
                <w:rFonts w:cs="Compset"/>
                <w:color w:val="9593D4" w:themeColor="text2" w:themeTint="66"/>
                <w:spacing w:val="-4"/>
                <w:sz w:val="22"/>
                <w:szCs w:val="26"/>
                <w:lang w:bidi="fa-IR"/>
              </w:rPr>
              <w:t>statement of key benefits, in other words, convincing reasons for doing things</w:t>
            </w:r>
            <w:r>
              <w:rPr>
                <w:rFonts w:cs="Compset"/>
                <w:color w:val="9593D4" w:themeColor="text2" w:themeTint="66"/>
                <w:spacing w:val="-4"/>
                <w:sz w:val="22"/>
                <w:szCs w:val="26"/>
                <w:lang w:bidi="fa-IR"/>
              </w:rPr>
              <w:t>]</w:t>
            </w:r>
          </w:p>
        </w:tc>
      </w:tr>
      <w:tr w:rsidR="00C30284" w:rsidRPr="00C30284" w14:paraId="33542D03" w14:textId="77777777" w:rsidTr="00C30284">
        <w:trPr>
          <w:tblCellSpacing w:w="20" w:type="dxa"/>
        </w:trPr>
        <w:tc>
          <w:tcPr>
            <w:tcW w:w="3137" w:type="dxa"/>
            <w:tcBorders>
              <w:top w:val="inset" w:sz="6" w:space="0" w:color="auto"/>
              <w:left w:val="inset" w:sz="6" w:space="0" w:color="auto"/>
              <w:bottom w:val="inset" w:sz="6" w:space="0" w:color="auto"/>
              <w:right w:val="inset" w:sz="6" w:space="0" w:color="auto"/>
            </w:tcBorders>
            <w:shd w:val="clear" w:color="auto" w:fill="C0C0C0"/>
          </w:tcPr>
          <w:p w14:paraId="4C47BD59" w14:textId="11FFBB08" w:rsidR="00C30284" w:rsidRPr="00C30284" w:rsidRDefault="00C30284" w:rsidP="00C30284">
            <w:pPr>
              <w:spacing w:line="228" w:lineRule="auto"/>
              <w:jc w:val="center"/>
              <w:rPr>
                <w:rFonts w:cs="B Compset"/>
                <w:b/>
                <w:bCs/>
                <w:color w:val="1D1C47" w:themeColor="text2" w:themeShade="BF"/>
                <w:sz w:val="24"/>
                <w:szCs w:val="24"/>
                <w:rtl/>
                <w:lang w:bidi="fa-IR"/>
              </w:rPr>
            </w:pPr>
            <w:r w:rsidRPr="00C30284">
              <w:rPr>
                <w:rFonts w:cs="B Compset"/>
                <w:b/>
                <w:bCs/>
                <w:color w:val="1D1C47" w:themeColor="text2" w:themeShade="BF"/>
                <w:sz w:val="24"/>
                <w:szCs w:val="24"/>
                <w:lang w:bidi="fa-IR"/>
              </w:rPr>
              <w:t>Unlike</w:t>
            </w:r>
          </w:p>
        </w:tc>
        <w:tc>
          <w:tcPr>
            <w:tcW w:w="5649" w:type="dxa"/>
            <w:tcBorders>
              <w:top w:val="inset" w:sz="6" w:space="0" w:color="auto"/>
              <w:left w:val="inset" w:sz="6" w:space="0" w:color="auto"/>
              <w:bottom w:val="inset" w:sz="6" w:space="0" w:color="auto"/>
              <w:right w:val="inset" w:sz="6" w:space="0" w:color="auto"/>
            </w:tcBorders>
            <w:shd w:val="clear" w:color="auto" w:fill="auto"/>
          </w:tcPr>
          <w:p w14:paraId="7737D0DA" w14:textId="733533E9" w:rsidR="00C30284" w:rsidRPr="00C30284" w:rsidRDefault="00C30284" w:rsidP="00C30284">
            <w:pPr>
              <w:spacing w:line="228" w:lineRule="auto"/>
              <w:jc w:val="center"/>
              <w:rPr>
                <w:rFonts w:cs="Compset"/>
                <w:color w:val="9593D4" w:themeColor="text2" w:themeTint="66"/>
                <w:spacing w:val="-4"/>
                <w:sz w:val="22"/>
                <w:szCs w:val="26"/>
                <w:rtl/>
                <w:lang w:bidi="fa-IR"/>
              </w:rPr>
            </w:pPr>
            <w:r w:rsidRPr="00C30284">
              <w:rPr>
                <w:rFonts w:cs="Compset"/>
                <w:color w:val="9593D4" w:themeColor="text2" w:themeTint="66"/>
                <w:spacing w:val="-4"/>
                <w:sz w:val="22"/>
                <w:szCs w:val="26"/>
                <w:lang w:bidi="fa-IR"/>
              </w:rPr>
              <w:t>[intermittent primary competition]</w:t>
            </w:r>
          </w:p>
        </w:tc>
      </w:tr>
      <w:tr w:rsidR="00C30284" w:rsidRPr="00C30284" w14:paraId="5756578D" w14:textId="77777777" w:rsidTr="00C30284">
        <w:trPr>
          <w:tblCellSpacing w:w="20" w:type="dxa"/>
        </w:trPr>
        <w:tc>
          <w:tcPr>
            <w:tcW w:w="3137" w:type="dxa"/>
            <w:tcBorders>
              <w:top w:val="inset" w:sz="6" w:space="0" w:color="auto"/>
              <w:left w:val="inset" w:sz="6" w:space="0" w:color="auto"/>
              <w:bottom w:val="inset" w:sz="6" w:space="0" w:color="auto"/>
              <w:right w:val="inset" w:sz="6" w:space="0" w:color="auto"/>
            </w:tcBorders>
            <w:shd w:val="clear" w:color="auto" w:fill="C0C0C0"/>
          </w:tcPr>
          <w:p w14:paraId="3F4FA2A2" w14:textId="2ADA2E6C" w:rsidR="00C30284" w:rsidRPr="00C30284" w:rsidRDefault="00C30284" w:rsidP="00C30284">
            <w:pPr>
              <w:spacing w:line="228" w:lineRule="auto"/>
              <w:jc w:val="center"/>
              <w:rPr>
                <w:rFonts w:cs="B Compset"/>
                <w:b/>
                <w:bCs/>
                <w:color w:val="1D1C47" w:themeColor="text2" w:themeShade="BF"/>
                <w:sz w:val="24"/>
                <w:szCs w:val="24"/>
                <w:rtl/>
                <w:lang w:bidi="fa-IR"/>
              </w:rPr>
            </w:pPr>
            <w:r w:rsidRPr="00C30284">
              <w:rPr>
                <w:rFonts w:cs="B Compset"/>
                <w:b/>
                <w:bCs/>
                <w:color w:val="1D1C47" w:themeColor="text2" w:themeShade="BF"/>
                <w:sz w:val="24"/>
                <w:szCs w:val="24"/>
                <w:lang w:bidi="fa-IR"/>
              </w:rPr>
              <w:t>The desired work unit</w:t>
            </w:r>
          </w:p>
        </w:tc>
        <w:tc>
          <w:tcPr>
            <w:tcW w:w="5649" w:type="dxa"/>
            <w:tcBorders>
              <w:top w:val="inset" w:sz="6" w:space="0" w:color="auto"/>
              <w:left w:val="inset" w:sz="6" w:space="0" w:color="auto"/>
              <w:bottom w:val="inset" w:sz="6" w:space="0" w:color="auto"/>
              <w:right w:val="inset" w:sz="6" w:space="0" w:color="auto"/>
            </w:tcBorders>
            <w:shd w:val="clear" w:color="auto" w:fill="auto"/>
          </w:tcPr>
          <w:p w14:paraId="6D1EF2D2" w14:textId="5F2A0D2C" w:rsidR="00C30284" w:rsidRPr="00C30284" w:rsidRDefault="00C30284" w:rsidP="00C30284">
            <w:pPr>
              <w:spacing w:line="228" w:lineRule="auto"/>
              <w:jc w:val="center"/>
              <w:rPr>
                <w:rFonts w:cs="Compset"/>
                <w:color w:val="9593D4" w:themeColor="text2" w:themeTint="66"/>
                <w:spacing w:val="-4"/>
                <w:sz w:val="22"/>
                <w:szCs w:val="26"/>
                <w:rtl/>
                <w:lang w:bidi="fa-IR"/>
              </w:rPr>
            </w:pPr>
            <w:r w:rsidRPr="00C30284">
              <w:rPr>
                <w:rFonts w:cs="Compset"/>
                <w:color w:val="9593D4" w:themeColor="text2" w:themeTint="66"/>
                <w:spacing w:val="-4"/>
                <w:sz w:val="22"/>
                <w:szCs w:val="26"/>
                <w:lang w:bidi="fa-IR"/>
              </w:rPr>
              <w:t>[statement of primary distinction]</w:t>
            </w:r>
          </w:p>
        </w:tc>
      </w:tr>
    </w:tbl>
    <w:p w14:paraId="58F12FC2" w14:textId="77777777" w:rsidR="00830DCD" w:rsidRPr="00C30284" w:rsidRDefault="00830DCD" w:rsidP="00C30284">
      <w:pPr>
        <w:pStyle w:val="Chapter"/>
        <w:jc w:val="center"/>
        <w:rPr>
          <w:b/>
          <w:bCs/>
          <w:color w:val="9593D4" w:themeColor="text2" w:themeTint="66"/>
          <w:sz w:val="22"/>
          <w:szCs w:val="14"/>
          <w:u w:val="single"/>
          <w:lang w:bidi="fa-IR"/>
        </w:rPr>
      </w:pPr>
    </w:p>
    <w:p w14:paraId="6113D7F4" w14:textId="52100060" w:rsidR="00C30284" w:rsidRDefault="00C30284" w:rsidP="00C30284">
      <w:pPr>
        <w:pStyle w:val="Chapter"/>
        <w:jc w:val="center"/>
        <w:rPr>
          <w:b/>
          <w:bCs/>
          <w:color w:val="9593D4" w:themeColor="text2" w:themeTint="66"/>
          <w:sz w:val="22"/>
          <w:szCs w:val="14"/>
          <w:u w:val="single"/>
          <w:lang w:bidi="fa-IR"/>
        </w:rPr>
      </w:pPr>
      <w:r w:rsidRPr="00C30284">
        <w:rPr>
          <w:b/>
          <w:bCs/>
          <w:color w:val="9593D4" w:themeColor="text2" w:themeTint="66"/>
          <w:sz w:val="22"/>
          <w:szCs w:val="14"/>
          <w:u w:val="single"/>
          <w:lang w:bidi="fa-IR"/>
        </w:rPr>
        <w:t>[The statement of the work position specifies the idea for all stakeholders.]</w:t>
      </w:r>
    </w:p>
    <w:p w14:paraId="2F79F9E6" w14:textId="77777777" w:rsidR="00C30284" w:rsidRPr="00C30284" w:rsidRDefault="00C30284" w:rsidP="00C30284">
      <w:pPr>
        <w:pStyle w:val="Chapter"/>
        <w:jc w:val="center"/>
        <w:rPr>
          <w:b/>
          <w:bCs/>
          <w:color w:val="9593D4" w:themeColor="text2" w:themeTint="66"/>
          <w:sz w:val="22"/>
          <w:szCs w:val="14"/>
          <w:u w:val="single"/>
          <w:lang w:bidi="fa-IR"/>
        </w:rPr>
      </w:pPr>
    </w:p>
    <w:p w14:paraId="4AA878FC"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 Description of users and beneficiaries: This section identifies the users and beneficiaries of the Digikala project.</w:t>
      </w:r>
    </w:p>
    <w:p w14:paraId="3C36471B" w14:textId="77777777" w:rsidR="000F77AC" w:rsidRPr="000F77AC" w:rsidRDefault="000F77AC" w:rsidP="000F77AC">
      <w:pPr>
        <w:pStyle w:val="Chapter"/>
        <w:rPr>
          <w:color w:val="282660" w:themeColor="text2"/>
          <w:sz w:val="22"/>
          <w:szCs w:val="14"/>
          <w:lang w:bidi="fa-IR"/>
        </w:rPr>
      </w:pPr>
    </w:p>
    <w:p w14:paraId="0952BA04"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3-1. Market situation: This section may describe the current market situation, including trends and competition.</w:t>
      </w:r>
    </w:p>
    <w:p w14:paraId="45B6F1D0" w14:textId="77777777" w:rsidR="000F77AC" w:rsidRPr="000F77AC" w:rsidRDefault="000F77AC" w:rsidP="000F77AC">
      <w:pPr>
        <w:pStyle w:val="Chapter"/>
        <w:rPr>
          <w:color w:val="282660" w:themeColor="text2"/>
          <w:sz w:val="22"/>
          <w:szCs w:val="14"/>
          <w:lang w:bidi="fa-IR"/>
        </w:rPr>
      </w:pPr>
    </w:p>
    <w:p w14:paraId="1667818C" w14:textId="51E51D45" w:rsidR="000F77AC" w:rsidRDefault="000F77AC" w:rsidP="000F77AC">
      <w:pPr>
        <w:pStyle w:val="Chapter"/>
        <w:rPr>
          <w:color w:val="282660" w:themeColor="text2"/>
          <w:sz w:val="22"/>
          <w:szCs w:val="14"/>
          <w:lang w:bidi="fa-IR"/>
        </w:rPr>
      </w:pPr>
      <w:r>
        <w:rPr>
          <w:color w:val="282660" w:themeColor="text2"/>
          <w:sz w:val="22"/>
          <w:szCs w:val="14"/>
          <w:lang w:bidi="fa-IR"/>
        </w:rPr>
        <w:lastRenderedPageBreak/>
        <w:t>3-2</w:t>
      </w:r>
      <w:r w:rsidRPr="000F77AC">
        <w:rPr>
          <w:color w:val="282660" w:themeColor="text2"/>
          <w:sz w:val="22"/>
          <w:szCs w:val="14"/>
          <w:lang w:bidi="fa-IR"/>
        </w:rPr>
        <w:t>. Summary of the status of the beneficiary: This section summarizes the status of the beneficiary, such as their demographics or needs.</w:t>
      </w:r>
    </w:p>
    <w:p w14:paraId="350F58F3" w14:textId="77777777" w:rsidR="00E55E89" w:rsidRDefault="00E55E89" w:rsidP="000F77AC">
      <w:pPr>
        <w:pStyle w:val="Chapter"/>
        <w:rPr>
          <w:color w:val="282660" w:themeColor="text2"/>
          <w:sz w:val="22"/>
          <w:szCs w:val="14"/>
          <w:lang w:bidi="fa-IR"/>
        </w:rPr>
      </w:pPr>
    </w:p>
    <w:tbl>
      <w:tblPr>
        <w:bidiVisual/>
        <w:tblW w:w="0" w:type="auto"/>
        <w:tblCellSpacing w:w="20" w:type="dxa"/>
        <w:tblInd w:w="10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243"/>
        <w:gridCol w:w="2680"/>
        <w:gridCol w:w="3759"/>
      </w:tblGrid>
      <w:tr w:rsidR="00E55E89" w:rsidRPr="005F5CF6" w14:paraId="3CE7CB5A" w14:textId="77777777" w:rsidTr="004F47AE">
        <w:trPr>
          <w:tblCellSpacing w:w="20" w:type="dxa"/>
        </w:trPr>
        <w:tc>
          <w:tcPr>
            <w:tcW w:w="2183" w:type="dxa"/>
            <w:shd w:val="clear" w:color="auto" w:fill="C0C0C0"/>
            <w:vAlign w:val="center"/>
          </w:tcPr>
          <w:p w14:paraId="603F2D77" w14:textId="55615AC1" w:rsidR="00E55E89" w:rsidRPr="00E55E89" w:rsidRDefault="00E55E89" w:rsidP="004F47AE">
            <w:pPr>
              <w:bidi/>
              <w:spacing w:line="216" w:lineRule="auto"/>
              <w:jc w:val="center"/>
              <w:rPr>
                <w:rFonts w:cs="Compset"/>
                <w:b/>
                <w:bCs/>
                <w:color w:val="14132F" w:themeColor="text2" w:themeShade="80"/>
                <w:sz w:val="22"/>
                <w:szCs w:val="26"/>
                <w:rtl/>
                <w:lang w:bidi="fa-IR"/>
              </w:rPr>
            </w:pPr>
            <w:r w:rsidRPr="00E55E89">
              <w:rPr>
                <w:rFonts w:cs="Compset"/>
                <w:b/>
                <w:bCs/>
                <w:color w:val="14132F" w:themeColor="text2" w:themeShade="80"/>
                <w:sz w:val="22"/>
                <w:szCs w:val="26"/>
                <w:lang w:bidi="fa-IR"/>
              </w:rPr>
              <w:t>N</w:t>
            </w:r>
            <w:r>
              <w:rPr>
                <w:rFonts w:cs="Compset"/>
                <w:b/>
                <w:bCs/>
                <w:color w:val="14132F" w:themeColor="text2" w:themeShade="80"/>
                <w:sz w:val="22"/>
                <w:szCs w:val="26"/>
                <w:lang w:bidi="fa-IR"/>
              </w:rPr>
              <w:t>ame</w:t>
            </w:r>
          </w:p>
        </w:tc>
        <w:tc>
          <w:tcPr>
            <w:tcW w:w="2640" w:type="dxa"/>
            <w:shd w:val="clear" w:color="auto" w:fill="C0C0C0"/>
            <w:vAlign w:val="center"/>
          </w:tcPr>
          <w:p w14:paraId="72C019C0" w14:textId="67DE0605" w:rsidR="00E55E89" w:rsidRPr="00E55E89" w:rsidRDefault="00E55E89" w:rsidP="004F47AE">
            <w:pPr>
              <w:bidi/>
              <w:spacing w:line="216" w:lineRule="auto"/>
              <w:jc w:val="center"/>
              <w:rPr>
                <w:rFonts w:cs="Compset"/>
                <w:b/>
                <w:bCs/>
                <w:color w:val="14132F" w:themeColor="text2" w:themeShade="80"/>
                <w:sz w:val="22"/>
                <w:szCs w:val="26"/>
                <w:rtl/>
                <w:lang w:bidi="fa-IR"/>
              </w:rPr>
            </w:pPr>
            <w:r>
              <w:rPr>
                <w:rFonts w:cs="Compset"/>
                <w:b/>
                <w:bCs/>
                <w:color w:val="14132F" w:themeColor="text2" w:themeShade="80"/>
                <w:sz w:val="22"/>
                <w:szCs w:val="26"/>
                <w:lang w:bidi="fa-IR"/>
              </w:rPr>
              <w:t>D</w:t>
            </w:r>
            <w:r w:rsidRPr="00E55E89">
              <w:rPr>
                <w:rFonts w:cs="Compset"/>
                <w:b/>
                <w:bCs/>
                <w:color w:val="14132F" w:themeColor="text2" w:themeShade="80"/>
                <w:sz w:val="22"/>
                <w:szCs w:val="26"/>
                <w:lang w:bidi="fa-IR"/>
              </w:rPr>
              <w:t>escription</w:t>
            </w:r>
          </w:p>
        </w:tc>
        <w:tc>
          <w:tcPr>
            <w:tcW w:w="3699" w:type="dxa"/>
            <w:shd w:val="clear" w:color="auto" w:fill="C0C0C0"/>
            <w:vAlign w:val="center"/>
          </w:tcPr>
          <w:p w14:paraId="4EA8CDB0" w14:textId="66A13D49" w:rsidR="00E55E89" w:rsidRPr="00E55E89" w:rsidRDefault="00E55E89" w:rsidP="004F47AE">
            <w:pPr>
              <w:bidi/>
              <w:spacing w:line="216" w:lineRule="auto"/>
              <w:jc w:val="center"/>
              <w:rPr>
                <w:rFonts w:cs="Compset"/>
                <w:b/>
                <w:bCs/>
                <w:color w:val="14132F" w:themeColor="text2" w:themeShade="80"/>
                <w:sz w:val="22"/>
                <w:szCs w:val="26"/>
                <w:rtl/>
                <w:lang w:bidi="fa-IR"/>
              </w:rPr>
            </w:pPr>
            <w:r>
              <w:rPr>
                <w:rFonts w:cs="Compset"/>
                <w:b/>
                <w:bCs/>
                <w:color w:val="14132F" w:themeColor="text2" w:themeShade="80"/>
                <w:sz w:val="22"/>
                <w:szCs w:val="26"/>
                <w:lang w:bidi="fa-IR"/>
              </w:rPr>
              <w:t>R</w:t>
            </w:r>
            <w:r w:rsidRPr="00E55E89">
              <w:rPr>
                <w:rFonts w:cs="Compset"/>
                <w:b/>
                <w:bCs/>
                <w:color w:val="14132F" w:themeColor="text2" w:themeShade="80"/>
                <w:sz w:val="22"/>
                <w:szCs w:val="26"/>
                <w:lang w:bidi="fa-IR"/>
              </w:rPr>
              <w:t>esponsibilities</w:t>
            </w:r>
          </w:p>
        </w:tc>
      </w:tr>
      <w:tr w:rsidR="00E55E89" w:rsidRPr="005F5CF6" w14:paraId="3657A7C0" w14:textId="77777777" w:rsidTr="004F47AE">
        <w:trPr>
          <w:tblCellSpacing w:w="20" w:type="dxa"/>
        </w:trPr>
        <w:tc>
          <w:tcPr>
            <w:tcW w:w="2183" w:type="dxa"/>
            <w:shd w:val="clear" w:color="auto" w:fill="auto"/>
          </w:tcPr>
          <w:p w14:paraId="2371238C" w14:textId="7EC13D41" w:rsidR="00E55E89" w:rsidRPr="00E55E89" w:rsidRDefault="00E55E89" w:rsidP="00E55E89">
            <w:pPr>
              <w:spacing w:line="216" w:lineRule="auto"/>
              <w:jc w:val="center"/>
              <w:rPr>
                <w:rFonts w:cs="Compset"/>
                <w:color w:val="9593D4" w:themeColor="text2" w:themeTint="66"/>
                <w:sz w:val="22"/>
                <w:szCs w:val="26"/>
                <w:rtl/>
                <w:lang w:bidi="fa-IR"/>
              </w:rPr>
            </w:pPr>
            <w:r w:rsidRPr="00E55E89">
              <w:rPr>
                <w:rFonts w:cs="Compset"/>
                <w:color w:val="9593D4" w:themeColor="text2" w:themeTint="66"/>
                <w:sz w:val="22"/>
                <w:szCs w:val="26"/>
                <w:lang w:bidi="fa-IR"/>
              </w:rPr>
              <w:t>Name the type of stakeholder</w:t>
            </w:r>
            <w:r w:rsidRPr="00E55E89">
              <w:rPr>
                <w:rFonts w:cs="Compset"/>
                <w:color w:val="9593D4" w:themeColor="text2" w:themeTint="66"/>
                <w:sz w:val="22"/>
                <w:szCs w:val="26"/>
                <w:rtl/>
                <w:lang w:bidi="fa-IR"/>
              </w:rPr>
              <w:t>.</w:t>
            </w:r>
          </w:p>
        </w:tc>
        <w:tc>
          <w:tcPr>
            <w:tcW w:w="2640" w:type="dxa"/>
            <w:shd w:val="clear" w:color="auto" w:fill="auto"/>
          </w:tcPr>
          <w:p w14:paraId="466D8242" w14:textId="165EFC72" w:rsidR="00E55E89" w:rsidRPr="00E55E89" w:rsidRDefault="00E55E89" w:rsidP="00E55E89">
            <w:pPr>
              <w:spacing w:line="216" w:lineRule="auto"/>
              <w:jc w:val="center"/>
              <w:rPr>
                <w:rFonts w:cs="Compset"/>
                <w:color w:val="9593D4" w:themeColor="text2" w:themeTint="66"/>
                <w:sz w:val="22"/>
                <w:szCs w:val="26"/>
                <w:rtl/>
                <w:lang w:bidi="fa-IR"/>
              </w:rPr>
            </w:pPr>
            <w:r w:rsidRPr="00E55E89">
              <w:rPr>
                <w:rFonts w:cs="Compset"/>
                <w:color w:val="9593D4" w:themeColor="text2" w:themeTint="66"/>
                <w:sz w:val="22"/>
                <w:szCs w:val="26"/>
                <w:lang w:bidi="fa-IR"/>
              </w:rPr>
              <w:t>[Provide a comprehensive description of the stakeholder.]</w:t>
            </w:r>
          </w:p>
        </w:tc>
        <w:tc>
          <w:tcPr>
            <w:tcW w:w="3699" w:type="dxa"/>
            <w:shd w:val="clear" w:color="auto" w:fill="auto"/>
          </w:tcPr>
          <w:p w14:paraId="74DF4531" w14:textId="139DECDE" w:rsidR="00E55E89" w:rsidRDefault="00E55E89" w:rsidP="00E55E89">
            <w:pPr>
              <w:spacing w:line="216" w:lineRule="auto"/>
              <w:jc w:val="center"/>
              <w:rPr>
                <w:rFonts w:cs="Compset"/>
                <w:color w:val="9593D4" w:themeColor="text2" w:themeTint="66"/>
                <w:spacing w:val="-4"/>
                <w:sz w:val="22"/>
                <w:szCs w:val="26"/>
                <w:lang w:bidi="fa-IR"/>
              </w:rPr>
            </w:pPr>
            <w:r>
              <w:rPr>
                <w:rFonts w:cs="Compset"/>
                <w:color w:val="9593D4" w:themeColor="text2" w:themeTint="66"/>
                <w:spacing w:val="-4"/>
                <w:sz w:val="22"/>
                <w:szCs w:val="26"/>
                <w:lang w:bidi="fa-IR"/>
              </w:rPr>
              <w:t>[</w:t>
            </w:r>
            <w:r w:rsidRPr="00E55E89">
              <w:rPr>
                <w:rFonts w:cs="Compset"/>
                <w:color w:val="9593D4" w:themeColor="text2" w:themeTint="66"/>
                <w:spacing w:val="-4"/>
                <w:sz w:val="22"/>
                <w:szCs w:val="26"/>
                <w:lang w:bidi="fa-IR"/>
              </w:rPr>
              <w:t>Summarize the key responsibilities of the stakeholders to the system being developed</w:t>
            </w:r>
            <w:r w:rsidRPr="00E55E89">
              <w:rPr>
                <w:rFonts w:cs="Compset"/>
                <w:color w:val="9593D4" w:themeColor="text2" w:themeTint="66"/>
                <w:spacing w:val="-4"/>
                <w:sz w:val="22"/>
                <w:szCs w:val="26"/>
                <w:rtl/>
                <w:lang w:bidi="fa-IR"/>
              </w:rPr>
              <w:t>.</w:t>
            </w:r>
          </w:p>
          <w:p w14:paraId="0FDD60D0" w14:textId="7DCE1FBE" w:rsidR="00E55E89" w:rsidRDefault="00E55E89" w:rsidP="00E55E89">
            <w:pPr>
              <w:spacing w:line="216" w:lineRule="auto"/>
              <w:jc w:val="center"/>
              <w:rPr>
                <w:rFonts w:cs="Compset"/>
                <w:color w:val="9593D4" w:themeColor="text2" w:themeTint="66"/>
                <w:sz w:val="22"/>
                <w:szCs w:val="26"/>
                <w:lang w:bidi="fa-IR"/>
              </w:rPr>
            </w:pPr>
            <w:r w:rsidRPr="00E55E89">
              <w:rPr>
                <w:rFonts w:cs="Compset"/>
                <w:color w:val="9593D4" w:themeColor="text2" w:themeTint="66"/>
                <w:sz w:val="22"/>
                <w:szCs w:val="26"/>
                <w:lang w:bidi="fa-IR"/>
              </w:rPr>
              <w:t>For example, this beneficiary:</w:t>
            </w:r>
          </w:p>
          <w:p w14:paraId="57DB1D17" w14:textId="4A49A7A2" w:rsidR="00E55E89" w:rsidRPr="00E55E89" w:rsidRDefault="00E55E89" w:rsidP="00E55E89">
            <w:pPr>
              <w:spacing w:line="216" w:lineRule="auto"/>
              <w:jc w:val="center"/>
              <w:rPr>
                <w:rFonts w:cs="Compset"/>
                <w:color w:val="9593D4" w:themeColor="text2" w:themeTint="66"/>
                <w:sz w:val="22"/>
                <w:szCs w:val="26"/>
                <w:lang w:bidi="fa-IR"/>
              </w:rPr>
            </w:pPr>
            <w:r w:rsidRPr="00E55E89">
              <w:rPr>
                <w:rFonts w:cs="Compset"/>
                <w:color w:val="9593D4" w:themeColor="text2" w:themeTint="66"/>
                <w:sz w:val="22"/>
                <w:szCs w:val="26"/>
                <w:lang w:bidi="fa-IR"/>
              </w:rPr>
              <w:t>Ensures that the system is supportable.</w:t>
            </w:r>
          </w:p>
          <w:p w14:paraId="0BF7DD24" w14:textId="06B0C061" w:rsidR="00E55E89" w:rsidRPr="00E55E89" w:rsidRDefault="00E55E89" w:rsidP="00E55E89">
            <w:pPr>
              <w:spacing w:line="216" w:lineRule="auto"/>
              <w:jc w:val="center"/>
              <w:rPr>
                <w:rFonts w:cs="Compset"/>
                <w:color w:val="9593D4" w:themeColor="text2" w:themeTint="66"/>
                <w:sz w:val="22"/>
                <w:szCs w:val="26"/>
                <w:lang w:bidi="fa-IR"/>
              </w:rPr>
            </w:pPr>
            <w:r w:rsidRPr="00E55E89">
              <w:rPr>
                <w:rFonts w:cs="Compset"/>
                <w:color w:val="9593D4" w:themeColor="text2" w:themeTint="66"/>
                <w:sz w:val="22"/>
                <w:szCs w:val="26"/>
                <w:lang w:bidi="fa-IR"/>
              </w:rPr>
              <w:t>It ensures that there will be a market demand for this product/output with a specific feature.</w:t>
            </w:r>
          </w:p>
          <w:p w14:paraId="3EEB6321" w14:textId="45D10A80" w:rsidR="00E55E89" w:rsidRPr="00E55E89" w:rsidRDefault="00E55E89" w:rsidP="00E55E89">
            <w:pPr>
              <w:spacing w:line="216" w:lineRule="auto"/>
              <w:jc w:val="center"/>
              <w:rPr>
                <w:rFonts w:cs="Compset"/>
                <w:color w:val="9593D4" w:themeColor="text2" w:themeTint="66"/>
                <w:sz w:val="22"/>
                <w:szCs w:val="26"/>
                <w:lang w:bidi="fa-IR"/>
              </w:rPr>
            </w:pPr>
            <w:r w:rsidRPr="00E55E89">
              <w:rPr>
                <w:rFonts w:cs="Compset"/>
                <w:color w:val="9593D4" w:themeColor="text2" w:themeTint="66"/>
                <w:sz w:val="22"/>
                <w:szCs w:val="26"/>
                <w:lang w:bidi="fa-IR"/>
              </w:rPr>
              <w:t>Controls the project/group work process.</w:t>
            </w:r>
          </w:p>
          <w:p w14:paraId="6746B38A" w14:textId="7F8CB25A" w:rsidR="00E55E89" w:rsidRPr="00E55E89" w:rsidRDefault="00E55E89" w:rsidP="00E55E89">
            <w:pPr>
              <w:spacing w:line="216" w:lineRule="auto"/>
              <w:jc w:val="center"/>
              <w:rPr>
                <w:rFonts w:cs="Compset"/>
                <w:color w:val="9593D4" w:themeColor="text2" w:themeTint="66"/>
                <w:sz w:val="22"/>
                <w:szCs w:val="26"/>
                <w:lang w:bidi="fa-IR"/>
              </w:rPr>
            </w:pPr>
            <w:r w:rsidRPr="00E55E89">
              <w:rPr>
                <w:rFonts w:cs="Compset"/>
                <w:color w:val="9593D4" w:themeColor="text2" w:themeTint="66"/>
                <w:sz w:val="22"/>
                <w:szCs w:val="26"/>
                <w:lang w:bidi="fa-IR"/>
              </w:rPr>
              <w:t>Confirms the findings.</w:t>
            </w:r>
          </w:p>
          <w:p w14:paraId="3271CCCD" w14:textId="53A32F70" w:rsidR="00E55E89" w:rsidRPr="00E55E89" w:rsidRDefault="00E55E89" w:rsidP="00E55E89">
            <w:pPr>
              <w:spacing w:line="216" w:lineRule="auto"/>
              <w:jc w:val="center"/>
              <w:rPr>
                <w:rFonts w:cs="Compset"/>
                <w:color w:val="9593D4" w:themeColor="text2" w:themeTint="66"/>
                <w:sz w:val="22"/>
                <w:szCs w:val="26"/>
                <w:lang w:bidi="fa-IR"/>
              </w:rPr>
            </w:pPr>
            <w:r w:rsidRPr="00E55E89">
              <w:rPr>
                <w:rFonts w:cs="Compset"/>
                <w:color w:val="9593D4" w:themeColor="text2" w:themeTint="66"/>
                <w:sz w:val="22"/>
                <w:szCs w:val="26"/>
                <w:lang w:bidi="fa-IR"/>
              </w:rPr>
              <w:t>etc.]</w:t>
            </w:r>
          </w:p>
          <w:p w14:paraId="0BBEEB5B" w14:textId="7E2B8024" w:rsidR="00E55E89" w:rsidRPr="00E55E89" w:rsidRDefault="00E55E89" w:rsidP="00E55E89">
            <w:pPr>
              <w:spacing w:line="216" w:lineRule="auto"/>
              <w:ind w:left="227"/>
              <w:rPr>
                <w:rFonts w:cs="Compset"/>
                <w:color w:val="9593D4" w:themeColor="text2" w:themeTint="66"/>
                <w:sz w:val="22"/>
                <w:szCs w:val="26"/>
                <w:rtl/>
                <w:lang w:bidi="fa-IR"/>
              </w:rPr>
            </w:pPr>
          </w:p>
        </w:tc>
      </w:tr>
    </w:tbl>
    <w:p w14:paraId="6E80DA2F" w14:textId="77777777" w:rsidR="00E55E89" w:rsidRPr="000F77AC" w:rsidRDefault="00E55E89" w:rsidP="00E55E89">
      <w:pPr>
        <w:pStyle w:val="Chapter"/>
        <w:jc w:val="center"/>
        <w:rPr>
          <w:color w:val="282660" w:themeColor="text2"/>
          <w:sz w:val="22"/>
          <w:szCs w:val="14"/>
          <w:lang w:bidi="fa-IR"/>
        </w:rPr>
      </w:pPr>
    </w:p>
    <w:p w14:paraId="1BE18831" w14:textId="77777777" w:rsidR="000F77AC" w:rsidRPr="000F77AC" w:rsidRDefault="000F77AC" w:rsidP="000F77AC">
      <w:pPr>
        <w:pStyle w:val="Chapter"/>
        <w:rPr>
          <w:color w:val="282660" w:themeColor="text2"/>
          <w:sz w:val="22"/>
          <w:szCs w:val="14"/>
          <w:lang w:bidi="fa-IR"/>
        </w:rPr>
      </w:pPr>
    </w:p>
    <w:p w14:paraId="36327959" w14:textId="77777777" w:rsidR="000F77AC" w:rsidRDefault="000F77AC" w:rsidP="000F77AC">
      <w:pPr>
        <w:pStyle w:val="Chapter"/>
        <w:rPr>
          <w:color w:val="282660" w:themeColor="text2"/>
          <w:sz w:val="22"/>
          <w:szCs w:val="14"/>
          <w:lang w:bidi="fa-IR"/>
        </w:rPr>
      </w:pPr>
      <w:r w:rsidRPr="000F77AC">
        <w:rPr>
          <w:color w:val="282660" w:themeColor="text2"/>
          <w:sz w:val="22"/>
          <w:szCs w:val="14"/>
          <w:lang w:bidi="fa-IR"/>
        </w:rPr>
        <w:t>3-3. Summary of users' status: This section summarizes the status of the users, such as their demographics, needs, or preferences.</w:t>
      </w:r>
    </w:p>
    <w:tbl>
      <w:tblPr>
        <w:bidiVisual/>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563"/>
        <w:gridCol w:w="2320"/>
        <w:gridCol w:w="2454"/>
        <w:gridCol w:w="2385"/>
      </w:tblGrid>
      <w:tr w:rsidR="00E55E89" w:rsidRPr="00E55E89" w14:paraId="4D435349" w14:textId="77777777" w:rsidTr="004F47AE">
        <w:trPr>
          <w:tblCellSpacing w:w="20" w:type="dxa"/>
        </w:trPr>
        <w:tc>
          <w:tcPr>
            <w:tcW w:w="1503" w:type="dxa"/>
            <w:shd w:val="clear" w:color="auto" w:fill="C0C0C0"/>
            <w:vAlign w:val="center"/>
          </w:tcPr>
          <w:p w14:paraId="76E7C2A7" w14:textId="636F6624"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b/>
                <w:bCs/>
                <w:color w:val="605DBF" w:themeColor="text2" w:themeTint="99"/>
                <w:sz w:val="22"/>
                <w:szCs w:val="26"/>
                <w:lang w:bidi="fa-IR"/>
              </w:rPr>
              <w:t>Name</w:t>
            </w:r>
          </w:p>
        </w:tc>
        <w:tc>
          <w:tcPr>
            <w:tcW w:w="2280" w:type="dxa"/>
            <w:shd w:val="clear" w:color="auto" w:fill="C0C0C0"/>
            <w:vAlign w:val="center"/>
          </w:tcPr>
          <w:p w14:paraId="34238751" w14:textId="529F8572"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b/>
                <w:bCs/>
                <w:color w:val="605DBF" w:themeColor="text2" w:themeTint="99"/>
                <w:sz w:val="22"/>
                <w:szCs w:val="26"/>
                <w:lang w:bidi="fa-IR"/>
              </w:rPr>
              <w:t>description</w:t>
            </w:r>
          </w:p>
        </w:tc>
        <w:tc>
          <w:tcPr>
            <w:tcW w:w="2414" w:type="dxa"/>
            <w:shd w:val="clear" w:color="auto" w:fill="C0C0C0"/>
            <w:vAlign w:val="center"/>
          </w:tcPr>
          <w:p w14:paraId="520AF1A3" w14:textId="6525A60D" w:rsidR="00E55E89" w:rsidRPr="00E55E89" w:rsidRDefault="00E55E89" w:rsidP="002156EF">
            <w:pPr>
              <w:bidi/>
              <w:spacing w:line="192" w:lineRule="auto"/>
              <w:jc w:val="center"/>
              <w:rPr>
                <w:rFonts w:cs="Compset"/>
                <w:b/>
                <w:bCs/>
                <w:color w:val="605DBF" w:themeColor="text2" w:themeTint="99"/>
                <w:sz w:val="22"/>
                <w:szCs w:val="26"/>
                <w:rtl/>
                <w:lang w:bidi="fa-IR"/>
              </w:rPr>
            </w:pPr>
            <w:r w:rsidRPr="00E55E89">
              <w:rPr>
                <w:rFonts w:cs="Compset"/>
                <w:b/>
                <w:bCs/>
                <w:color w:val="605DBF" w:themeColor="text2" w:themeTint="99"/>
                <w:sz w:val="22"/>
                <w:szCs w:val="26"/>
                <w:lang w:bidi="fa-IR"/>
              </w:rPr>
              <w:t>responsibilities</w:t>
            </w:r>
          </w:p>
        </w:tc>
        <w:tc>
          <w:tcPr>
            <w:tcW w:w="2325" w:type="dxa"/>
            <w:shd w:val="clear" w:color="auto" w:fill="C0C0C0"/>
            <w:vAlign w:val="center"/>
          </w:tcPr>
          <w:p w14:paraId="08E4D16F" w14:textId="00D4590C"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b/>
                <w:bCs/>
                <w:color w:val="605DBF" w:themeColor="text2" w:themeTint="99"/>
                <w:sz w:val="22"/>
                <w:szCs w:val="26"/>
                <w:lang w:bidi="fa-IR"/>
              </w:rPr>
              <w:t>beneficiary</w:t>
            </w:r>
          </w:p>
        </w:tc>
      </w:tr>
      <w:tr w:rsidR="00E55E89" w:rsidRPr="00E55E89" w14:paraId="5B08C436" w14:textId="77777777" w:rsidTr="004F47AE">
        <w:trPr>
          <w:tblCellSpacing w:w="20" w:type="dxa"/>
        </w:trPr>
        <w:tc>
          <w:tcPr>
            <w:tcW w:w="1503" w:type="dxa"/>
            <w:shd w:val="clear" w:color="auto" w:fill="auto"/>
          </w:tcPr>
          <w:p w14:paraId="2ADEE7B2" w14:textId="6A357185" w:rsidR="00E55E89" w:rsidRPr="00E55E89" w:rsidRDefault="00E55E89" w:rsidP="00E55E89">
            <w:pPr>
              <w:spacing w:line="192" w:lineRule="auto"/>
              <w:jc w:val="center"/>
              <w:rPr>
                <w:rFonts w:cs="Compset"/>
                <w:color w:val="605DBF" w:themeColor="text2" w:themeTint="99"/>
                <w:sz w:val="22"/>
                <w:szCs w:val="26"/>
                <w:rtl/>
                <w:lang w:bidi="fa-IR"/>
              </w:rPr>
            </w:pPr>
            <w:r w:rsidRPr="00E55E89">
              <w:rPr>
                <w:rFonts w:cs="Compset"/>
                <w:color w:val="605DBF" w:themeColor="text2" w:themeTint="99"/>
                <w:sz w:val="22"/>
                <w:szCs w:val="26"/>
                <w:lang w:bidi="fa-IR"/>
              </w:rPr>
              <w:t>[Name the type of user.]</w:t>
            </w:r>
          </w:p>
        </w:tc>
        <w:tc>
          <w:tcPr>
            <w:tcW w:w="2280" w:type="dxa"/>
            <w:shd w:val="clear" w:color="auto" w:fill="auto"/>
          </w:tcPr>
          <w:p w14:paraId="446B58C7" w14:textId="0C489765" w:rsidR="00E55E89" w:rsidRPr="00E55E89" w:rsidRDefault="002156EF" w:rsidP="002156EF">
            <w:pPr>
              <w:spacing w:line="192" w:lineRule="auto"/>
              <w:jc w:val="center"/>
              <w:rPr>
                <w:rFonts w:cs="Compset"/>
                <w:color w:val="605DBF" w:themeColor="text2" w:themeTint="99"/>
                <w:sz w:val="22"/>
                <w:szCs w:val="26"/>
                <w:rtl/>
                <w:lang w:bidi="fa-IR"/>
              </w:rPr>
            </w:pPr>
            <w:r w:rsidRPr="002156EF">
              <w:rPr>
                <w:rFonts w:cs="Compset"/>
                <w:color w:val="605DBF" w:themeColor="text2" w:themeTint="99"/>
                <w:sz w:val="22"/>
                <w:szCs w:val="26"/>
                <w:lang w:bidi="fa-IR"/>
              </w:rPr>
              <w:t>[Briefly describe what they provide in relation to the system.]</w:t>
            </w:r>
          </w:p>
        </w:tc>
        <w:tc>
          <w:tcPr>
            <w:tcW w:w="2414" w:type="dxa"/>
            <w:shd w:val="clear" w:color="auto" w:fill="auto"/>
          </w:tcPr>
          <w:p w14:paraId="421468C3" w14:textId="7075C475" w:rsidR="002156EF" w:rsidRDefault="002156EF" w:rsidP="002156EF">
            <w:pPr>
              <w:spacing w:line="192" w:lineRule="auto"/>
              <w:jc w:val="center"/>
              <w:rPr>
                <w:rFonts w:cs="Compset"/>
                <w:color w:val="605DBF" w:themeColor="text2" w:themeTint="99"/>
                <w:sz w:val="22"/>
                <w:szCs w:val="26"/>
                <w:lang w:bidi="fa-IR"/>
              </w:rPr>
            </w:pPr>
            <w:r>
              <w:rPr>
                <w:rFonts w:cs="Compset"/>
                <w:color w:val="605DBF" w:themeColor="text2" w:themeTint="99"/>
                <w:sz w:val="22"/>
                <w:szCs w:val="26"/>
                <w:lang w:bidi="fa-IR"/>
              </w:rPr>
              <w:t>[</w:t>
            </w:r>
            <w:r w:rsidRPr="002156EF">
              <w:rPr>
                <w:rFonts w:cs="Compset"/>
                <w:color w:val="605DBF" w:themeColor="text2" w:themeTint="99"/>
                <w:sz w:val="22"/>
                <w:szCs w:val="26"/>
                <w:lang w:bidi="fa-IR"/>
              </w:rPr>
              <w:t>List the basic responsibilities of users in relation to the system being developed</w:t>
            </w:r>
            <w:r>
              <w:rPr>
                <w:rFonts w:cs="Compset"/>
                <w:color w:val="605DBF" w:themeColor="text2" w:themeTint="99"/>
                <w:sz w:val="22"/>
                <w:szCs w:val="26"/>
                <w:lang w:bidi="fa-IR"/>
              </w:rPr>
              <w:t>]</w:t>
            </w:r>
          </w:p>
          <w:p w14:paraId="18722262" w14:textId="77777777" w:rsidR="002156EF" w:rsidRDefault="002156EF" w:rsidP="002156EF">
            <w:pPr>
              <w:spacing w:line="192" w:lineRule="auto"/>
              <w:ind w:left="450"/>
              <w:jc w:val="center"/>
              <w:rPr>
                <w:rFonts w:cs="Compset"/>
                <w:color w:val="605DBF" w:themeColor="text2" w:themeTint="99"/>
                <w:sz w:val="22"/>
                <w:szCs w:val="26"/>
                <w:lang w:bidi="fa-IR"/>
              </w:rPr>
            </w:pPr>
            <w:r w:rsidRPr="002156EF">
              <w:rPr>
                <w:rFonts w:cs="Compset"/>
                <w:color w:val="605DBF" w:themeColor="text2" w:themeTint="99"/>
                <w:sz w:val="22"/>
                <w:szCs w:val="26"/>
                <w:lang w:bidi="fa-IR"/>
              </w:rPr>
              <w:t>for example</w:t>
            </w:r>
            <w:r w:rsidRPr="002156EF">
              <w:rPr>
                <w:rFonts w:cs="Compset"/>
                <w:color w:val="605DBF" w:themeColor="text2" w:themeTint="99"/>
                <w:sz w:val="22"/>
                <w:szCs w:val="26"/>
                <w:rtl/>
                <w:lang w:bidi="fa-IR"/>
              </w:rPr>
              <w:t>:</w:t>
            </w:r>
          </w:p>
          <w:p w14:paraId="7DA77974" w14:textId="108E3897" w:rsidR="002156EF" w:rsidRPr="002156EF" w:rsidRDefault="002156EF" w:rsidP="002156EF">
            <w:pPr>
              <w:spacing w:line="192" w:lineRule="auto"/>
              <w:ind w:left="450"/>
              <w:jc w:val="center"/>
              <w:rPr>
                <w:rFonts w:cs="Compset"/>
                <w:color w:val="605DBF" w:themeColor="text2" w:themeTint="99"/>
                <w:sz w:val="22"/>
                <w:szCs w:val="26"/>
                <w:lang w:bidi="fa-IR"/>
              </w:rPr>
            </w:pPr>
            <w:r w:rsidRPr="002156EF">
              <w:rPr>
                <w:rFonts w:cs="Compset"/>
                <w:color w:val="605DBF" w:themeColor="text2" w:themeTint="99"/>
                <w:sz w:val="22"/>
                <w:szCs w:val="26"/>
                <w:lang w:bidi="fa-IR"/>
              </w:rPr>
              <w:t>Record details</w:t>
            </w:r>
          </w:p>
          <w:p w14:paraId="1CEB49B5" w14:textId="3B1DB805" w:rsidR="002156EF" w:rsidRPr="002156EF" w:rsidRDefault="002156EF" w:rsidP="002156EF">
            <w:pPr>
              <w:spacing w:line="192" w:lineRule="auto"/>
              <w:ind w:left="450"/>
              <w:jc w:val="center"/>
              <w:rPr>
                <w:rFonts w:cs="Compset"/>
                <w:color w:val="605DBF" w:themeColor="text2" w:themeTint="99"/>
                <w:sz w:val="22"/>
                <w:szCs w:val="26"/>
                <w:lang w:bidi="fa-IR"/>
              </w:rPr>
            </w:pPr>
            <w:r w:rsidRPr="002156EF">
              <w:rPr>
                <w:rFonts w:cs="Compset"/>
                <w:color w:val="605DBF" w:themeColor="text2" w:themeTint="99"/>
                <w:sz w:val="22"/>
                <w:szCs w:val="26"/>
                <w:lang w:bidi="fa-IR"/>
              </w:rPr>
              <w:t>Generating reports</w:t>
            </w:r>
          </w:p>
          <w:p w14:paraId="09777442" w14:textId="7AAB293F" w:rsidR="002156EF" w:rsidRPr="002156EF" w:rsidRDefault="002156EF" w:rsidP="002156EF">
            <w:pPr>
              <w:spacing w:line="192" w:lineRule="auto"/>
              <w:ind w:left="450"/>
              <w:jc w:val="center"/>
              <w:rPr>
                <w:rFonts w:cs="Compset"/>
                <w:color w:val="605DBF" w:themeColor="text2" w:themeTint="99"/>
                <w:sz w:val="22"/>
                <w:szCs w:val="26"/>
                <w:lang w:bidi="fa-IR"/>
              </w:rPr>
            </w:pPr>
            <w:r w:rsidRPr="002156EF">
              <w:rPr>
                <w:rFonts w:cs="Compset"/>
                <w:color w:val="605DBF" w:themeColor="text2" w:themeTint="99"/>
                <w:sz w:val="22"/>
                <w:szCs w:val="26"/>
                <w:lang w:bidi="fa-IR"/>
              </w:rPr>
              <w:t>Coordinating the</w:t>
            </w:r>
            <w:r>
              <w:rPr>
                <w:rFonts w:cs="Compset"/>
                <w:color w:val="605DBF" w:themeColor="text2" w:themeTint="99"/>
                <w:sz w:val="22"/>
                <w:szCs w:val="26"/>
                <w:lang w:bidi="fa-IR"/>
              </w:rPr>
              <w:t xml:space="preserve"> </w:t>
            </w:r>
            <w:r w:rsidRPr="002156EF">
              <w:rPr>
                <w:rFonts w:cs="Compset"/>
                <w:color w:val="605DBF" w:themeColor="text2" w:themeTint="99"/>
                <w:sz w:val="22"/>
                <w:szCs w:val="26"/>
                <w:lang w:bidi="fa-IR"/>
              </w:rPr>
              <w:t>work</w:t>
            </w:r>
          </w:p>
          <w:p w14:paraId="1E5EEE87" w14:textId="135A4C80" w:rsidR="00E55E89" w:rsidRPr="00E55E89" w:rsidRDefault="002156EF" w:rsidP="002156EF">
            <w:pPr>
              <w:spacing w:line="192" w:lineRule="auto"/>
              <w:ind w:left="450"/>
              <w:jc w:val="center"/>
              <w:rPr>
                <w:rFonts w:cs="Compset"/>
                <w:color w:val="605DBF" w:themeColor="text2" w:themeTint="99"/>
                <w:sz w:val="22"/>
                <w:szCs w:val="26"/>
                <w:lang w:bidi="fa-IR"/>
              </w:rPr>
            </w:pPr>
            <w:r w:rsidRPr="002156EF">
              <w:rPr>
                <w:rFonts w:cs="Compset"/>
                <w:color w:val="605DBF" w:themeColor="text2" w:themeTint="99"/>
                <w:sz w:val="22"/>
                <w:szCs w:val="26"/>
                <w:lang w:bidi="fa-IR"/>
              </w:rPr>
              <w:t>etc.</w:t>
            </w:r>
          </w:p>
        </w:tc>
        <w:tc>
          <w:tcPr>
            <w:tcW w:w="2325" w:type="dxa"/>
            <w:shd w:val="clear" w:color="auto" w:fill="auto"/>
          </w:tcPr>
          <w:p w14:paraId="3AF16DA9" w14:textId="41914FB4" w:rsidR="00E55E89" w:rsidRPr="00E55E89" w:rsidRDefault="002156EF" w:rsidP="002156EF">
            <w:pPr>
              <w:spacing w:line="192" w:lineRule="auto"/>
              <w:jc w:val="center"/>
              <w:rPr>
                <w:rFonts w:cs="Compset"/>
                <w:color w:val="605DBF" w:themeColor="text2" w:themeTint="99"/>
                <w:sz w:val="22"/>
                <w:szCs w:val="26"/>
                <w:rtl/>
                <w:lang w:bidi="fa-IR"/>
              </w:rPr>
            </w:pPr>
            <w:r>
              <w:rPr>
                <w:rFonts w:cs="Compset"/>
                <w:color w:val="605DBF" w:themeColor="text2" w:themeTint="99"/>
                <w:sz w:val="22"/>
                <w:szCs w:val="26"/>
                <w:lang w:bidi="fa-IR"/>
              </w:rPr>
              <w:t>[</w:t>
            </w:r>
            <w:r w:rsidRPr="002156EF">
              <w:rPr>
                <w:rFonts w:cs="Compset"/>
                <w:color w:val="605DBF" w:themeColor="text2" w:themeTint="99"/>
                <w:sz w:val="22"/>
                <w:szCs w:val="26"/>
                <w:lang w:bidi="fa-IR"/>
              </w:rPr>
              <w:t>If the user is introduced directly, the stakeholders aware of the user's needs should be identified</w:t>
            </w:r>
            <w:r w:rsidRPr="002156EF">
              <w:rPr>
                <w:rFonts w:cs="Compset"/>
                <w:color w:val="605DBF" w:themeColor="text2" w:themeTint="99"/>
                <w:sz w:val="22"/>
                <w:szCs w:val="26"/>
                <w:rtl/>
                <w:lang w:bidi="fa-IR"/>
              </w:rPr>
              <w:t>.</w:t>
            </w:r>
            <w:r>
              <w:rPr>
                <w:rFonts w:cs="Compset"/>
                <w:color w:val="605DBF" w:themeColor="text2" w:themeTint="99"/>
                <w:sz w:val="22"/>
                <w:szCs w:val="26"/>
                <w:lang w:bidi="fa-IR"/>
              </w:rPr>
              <w:t>]</w:t>
            </w:r>
          </w:p>
        </w:tc>
      </w:tr>
    </w:tbl>
    <w:p w14:paraId="6BF6D21E" w14:textId="77777777" w:rsidR="00E55E89" w:rsidRDefault="00E55E89" w:rsidP="00E55E89">
      <w:pPr>
        <w:pStyle w:val="Chapter"/>
        <w:jc w:val="center"/>
        <w:rPr>
          <w:color w:val="282660" w:themeColor="text2"/>
          <w:sz w:val="22"/>
          <w:szCs w:val="14"/>
          <w:lang w:bidi="fa-IR"/>
        </w:rPr>
      </w:pPr>
    </w:p>
    <w:p w14:paraId="25691541" w14:textId="77777777" w:rsidR="00E55E89" w:rsidRPr="000F77AC" w:rsidRDefault="00E55E89" w:rsidP="00E55E89">
      <w:pPr>
        <w:pStyle w:val="Chapter"/>
        <w:jc w:val="center"/>
        <w:rPr>
          <w:color w:val="282660" w:themeColor="text2"/>
          <w:sz w:val="22"/>
          <w:szCs w:val="14"/>
          <w:lang w:bidi="fa-IR"/>
        </w:rPr>
      </w:pPr>
    </w:p>
    <w:p w14:paraId="496611FD" w14:textId="77777777" w:rsidR="000F77AC" w:rsidRPr="000F77AC" w:rsidRDefault="000F77AC" w:rsidP="000F77AC">
      <w:pPr>
        <w:pStyle w:val="Chapter"/>
        <w:rPr>
          <w:color w:val="282660" w:themeColor="text2"/>
          <w:sz w:val="22"/>
          <w:szCs w:val="14"/>
          <w:lang w:bidi="fa-IR"/>
        </w:rPr>
      </w:pPr>
    </w:p>
    <w:p w14:paraId="6BCCFBC3"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3-4. User environment: This section may describe the environment in which users will interact with the Digikala project, such as online or in a physical store.</w:t>
      </w:r>
    </w:p>
    <w:p w14:paraId="31E3546A" w14:textId="77777777" w:rsidR="000F77AC" w:rsidRPr="000F77AC" w:rsidRDefault="000F77AC" w:rsidP="000F77AC">
      <w:pPr>
        <w:pStyle w:val="Chapter"/>
        <w:rPr>
          <w:color w:val="282660" w:themeColor="text2"/>
          <w:sz w:val="22"/>
          <w:szCs w:val="14"/>
          <w:lang w:bidi="fa-IR"/>
        </w:rPr>
      </w:pPr>
    </w:p>
    <w:p w14:paraId="792A21A0" w14:textId="77777777" w:rsidR="000F77AC" w:rsidRDefault="000F77AC" w:rsidP="000F77AC">
      <w:pPr>
        <w:pStyle w:val="Chapter"/>
        <w:rPr>
          <w:color w:val="282660" w:themeColor="text2"/>
          <w:sz w:val="22"/>
          <w:szCs w:val="14"/>
          <w:lang w:bidi="fa-IR"/>
        </w:rPr>
      </w:pPr>
      <w:r w:rsidRPr="000F77AC">
        <w:rPr>
          <w:color w:val="282660" w:themeColor="text2"/>
          <w:sz w:val="22"/>
          <w:szCs w:val="14"/>
          <w:lang w:bidi="fa-IR"/>
        </w:rPr>
        <w:t>3-5. Beneficiaries details: This section may provide more detailed information about the beneficiaries of the project, such as their specific needs or challenges.</w:t>
      </w:r>
    </w:p>
    <w:p w14:paraId="3C16836B" w14:textId="77777777" w:rsidR="002156EF" w:rsidRDefault="002156EF" w:rsidP="000F77AC">
      <w:pPr>
        <w:pStyle w:val="Chapter"/>
        <w:rPr>
          <w:color w:val="282660" w:themeColor="text2"/>
          <w:sz w:val="22"/>
          <w:szCs w:val="14"/>
          <w:lang w:bidi="fa-IR"/>
        </w:rPr>
      </w:pPr>
    </w:p>
    <w:p w14:paraId="47EC48E9" w14:textId="77777777" w:rsidR="002156EF" w:rsidRDefault="002156EF" w:rsidP="000F77AC">
      <w:pPr>
        <w:pStyle w:val="Chapter"/>
        <w:rPr>
          <w:color w:val="282660" w:themeColor="text2"/>
          <w:sz w:val="22"/>
          <w:szCs w:val="14"/>
          <w:lang w:bidi="fa-IR"/>
        </w:rPr>
      </w:pPr>
    </w:p>
    <w:p w14:paraId="32E5323D" w14:textId="77777777" w:rsidR="002156EF" w:rsidRDefault="002156EF" w:rsidP="000F77AC">
      <w:pPr>
        <w:pStyle w:val="Chapter"/>
        <w:rPr>
          <w:color w:val="282660" w:themeColor="text2"/>
          <w:sz w:val="22"/>
          <w:szCs w:val="14"/>
          <w:lang w:bidi="fa-IR"/>
        </w:rPr>
      </w:pPr>
    </w:p>
    <w:p w14:paraId="2EEA21B1" w14:textId="77777777" w:rsidR="002156EF" w:rsidRDefault="002156EF" w:rsidP="000F77AC">
      <w:pPr>
        <w:pStyle w:val="Chapter"/>
        <w:rPr>
          <w:color w:val="282660" w:themeColor="text2"/>
          <w:sz w:val="22"/>
          <w:szCs w:val="14"/>
          <w:lang w:bidi="fa-IR"/>
        </w:rPr>
      </w:pPr>
    </w:p>
    <w:p w14:paraId="1DCB9708" w14:textId="77777777" w:rsidR="002156EF" w:rsidRDefault="002156EF" w:rsidP="000F77AC">
      <w:pPr>
        <w:pStyle w:val="Chapter"/>
        <w:rPr>
          <w:color w:val="282660" w:themeColor="text2"/>
          <w:sz w:val="22"/>
          <w:szCs w:val="14"/>
          <w:lang w:bidi="fa-IR"/>
        </w:rPr>
      </w:pPr>
    </w:p>
    <w:p w14:paraId="5D7DC8CE" w14:textId="77777777" w:rsidR="002156EF" w:rsidRDefault="002156EF" w:rsidP="000F77AC">
      <w:pPr>
        <w:pStyle w:val="Chapter"/>
        <w:rPr>
          <w:color w:val="282660" w:themeColor="text2"/>
          <w:sz w:val="22"/>
          <w:szCs w:val="14"/>
          <w:lang w:bidi="fa-IR"/>
        </w:rPr>
      </w:pPr>
    </w:p>
    <w:p w14:paraId="74A8942C" w14:textId="77777777" w:rsidR="002156EF" w:rsidRDefault="002156EF" w:rsidP="000F77AC">
      <w:pPr>
        <w:pStyle w:val="Chapter"/>
        <w:rPr>
          <w:color w:val="282660" w:themeColor="text2"/>
          <w:sz w:val="22"/>
          <w:szCs w:val="14"/>
          <w:lang w:bidi="fa-IR"/>
        </w:rPr>
      </w:pPr>
    </w:p>
    <w:p w14:paraId="4FE75746" w14:textId="77777777" w:rsidR="002156EF" w:rsidRDefault="002156EF" w:rsidP="000F77AC">
      <w:pPr>
        <w:pStyle w:val="Chapter"/>
        <w:rPr>
          <w:color w:val="282660" w:themeColor="text2"/>
          <w:sz w:val="22"/>
          <w:szCs w:val="14"/>
          <w:lang w:bidi="fa-IR"/>
        </w:rPr>
      </w:pPr>
    </w:p>
    <w:p w14:paraId="661A2875" w14:textId="002C5F86" w:rsidR="002156EF" w:rsidRDefault="002156EF" w:rsidP="000F77AC">
      <w:pPr>
        <w:pStyle w:val="Chapter"/>
        <w:rPr>
          <w:color w:val="282660" w:themeColor="text2"/>
          <w:sz w:val="22"/>
          <w:szCs w:val="14"/>
          <w:lang w:bidi="fa-IR"/>
        </w:rPr>
      </w:pPr>
      <w:r>
        <w:rPr>
          <w:color w:val="282660" w:themeColor="text2"/>
          <w:sz w:val="22"/>
          <w:szCs w:val="14"/>
          <w:lang w:bidi="fa-IR"/>
        </w:rPr>
        <w:lastRenderedPageBreak/>
        <w:t>3-5-1</w:t>
      </w:r>
    </w:p>
    <w:tbl>
      <w:tblPr>
        <w:bidiVisual/>
        <w:tblW w:w="9360" w:type="dxa"/>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318"/>
        <w:gridCol w:w="7042"/>
      </w:tblGrid>
      <w:tr w:rsidR="002156EF" w:rsidRPr="002156EF" w14:paraId="083DE454" w14:textId="77777777" w:rsidTr="002156EF">
        <w:trPr>
          <w:tblCellSpacing w:w="20" w:type="dxa"/>
          <w:jc w:val="center"/>
        </w:trPr>
        <w:tc>
          <w:tcPr>
            <w:tcW w:w="1704" w:type="dxa"/>
            <w:tcBorders>
              <w:bottom w:val="nil"/>
            </w:tcBorders>
            <w:shd w:val="clear" w:color="auto" w:fill="C0C0C0"/>
            <w:vAlign w:val="center"/>
          </w:tcPr>
          <w:p w14:paraId="0DB250B8" w14:textId="2049DE26" w:rsidR="002156EF" w:rsidRPr="002156EF" w:rsidRDefault="002156EF" w:rsidP="002156EF">
            <w:pPr>
              <w:keepLines/>
              <w:spacing w:line="192" w:lineRule="auto"/>
              <w:jc w:val="center"/>
              <w:rPr>
                <w:rFonts w:cs="Compset"/>
                <w:b/>
                <w:bCs/>
                <w:color w:val="1D1C47" w:themeColor="text2" w:themeShade="BF"/>
                <w:sz w:val="22"/>
                <w:szCs w:val="26"/>
                <w:rtl/>
                <w:lang w:bidi="fa-IR"/>
              </w:rPr>
            </w:pPr>
            <w:r w:rsidRPr="002156EF">
              <w:rPr>
                <w:rFonts w:cs="Compset"/>
                <w:b/>
                <w:bCs/>
                <w:color w:val="1D1C47" w:themeColor="text2" w:themeShade="BF"/>
                <w:sz w:val="22"/>
                <w:szCs w:val="26"/>
                <w:lang w:bidi="fa-IR"/>
              </w:rPr>
              <w:t>Representative</w:t>
            </w:r>
          </w:p>
        </w:tc>
        <w:tc>
          <w:tcPr>
            <w:tcW w:w="7536" w:type="dxa"/>
            <w:shd w:val="clear" w:color="auto" w:fill="auto"/>
          </w:tcPr>
          <w:p w14:paraId="0CCF5007" w14:textId="4B1B9139" w:rsidR="002156EF" w:rsidRPr="002156EF" w:rsidRDefault="002156EF" w:rsidP="002156EF">
            <w:pPr>
              <w:keepLines/>
              <w:spacing w:line="192" w:lineRule="auto"/>
              <w:ind w:left="57"/>
              <w:jc w:val="center"/>
              <w:rPr>
                <w:rFonts w:cs="Compset"/>
                <w:color w:val="605DBF" w:themeColor="text2" w:themeTint="99"/>
                <w:sz w:val="22"/>
                <w:szCs w:val="26"/>
                <w:lang w:bidi="fa-IR"/>
              </w:rPr>
            </w:pPr>
            <w:r w:rsidRPr="002156EF">
              <w:rPr>
                <w:rFonts w:cs="Compset"/>
                <w:color w:val="605DBF" w:themeColor="text2" w:themeTint="99"/>
                <w:sz w:val="22"/>
                <w:szCs w:val="26"/>
                <w:lang w:bidi="fa-IR"/>
              </w:rPr>
              <w:t>[Who are the representatives of the stakeholders in the project?]</w:t>
            </w:r>
          </w:p>
        </w:tc>
      </w:tr>
      <w:tr w:rsidR="002156EF" w:rsidRPr="002156EF" w14:paraId="77CE1AA5" w14:textId="77777777" w:rsidTr="002156EF">
        <w:trPr>
          <w:tblCellSpacing w:w="20" w:type="dxa"/>
          <w:jc w:val="center"/>
        </w:trPr>
        <w:tc>
          <w:tcPr>
            <w:tcW w:w="1704" w:type="dxa"/>
            <w:tcBorders>
              <w:top w:val="nil"/>
              <w:bottom w:val="nil"/>
            </w:tcBorders>
            <w:shd w:val="clear" w:color="auto" w:fill="C0C0C0"/>
            <w:vAlign w:val="center"/>
          </w:tcPr>
          <w:p w14:paraId="496D1E71" w14:textId="1E22D40A" w:rsidR="002156EF" w:rsidRPr="002156EF" w:rsidRDefault="002156EF" w:rsidP="002156EF">
            <w:pPr>
              <w:keepLines/>
              <w:spacing w:line="192" w:lineRule="auto"/>
              <w:jc w:val="center"/>
              <w:rPr>
                <w:rFonts w:cs="Compset"/>
                <w:b/>
                <w:bCs/>
                <w:color w:val="1D1C47" w:themeColor="text2" w:themeShade="BF"/>
                <w:sz w:val="22"/>
                <w:szCs w:val="26"/>
                <w:rtl/>
                <w:lang w:bidi="fa-IR"/>
              </w:rPr>
            </w:pPr>
            <w:r w:rsidRPr="002156EF">
              <w:rPr>
                <w:rFonts w:cs="Compset"/>
                <w:b/>
                <w:bCs/>
                <w:color w:val="1D1C47" w:themeColor="text2" w:themeShade="BF"/>
                <w:sz w:val="22"/>
                <w:szCs w:val="26"/>
                <w:lang w:bidi="fa-IR"/>
              </w:rPr>
              <w:t>Description</w:t>
            </w:r>
          </w:p>
        </w:tc>
        <w:tc>
          <w:tcPr>
            <w:tcW w:w="7536" w:type="dxa"/>
            <w:shd w:val="clear" w:color="auto" w:fill="auto"/>
          </w:tcPr>
          <w:p w14:paraId="7A35AA2B" w14:textId="52EE4815" w:rsidR="002156EF" w:rsidRPr="002156EF" w:rsidRDefault="00F86904" w:rsidP="002156EF">
            <w:pPr>
              <w:keepLines/>
              <w:spacing w:line="192" w:lineRule="auto"/>
              <w:ind w:left="57"/>
              <w:jc w:val="lowKashida"/>
              <w:rPr>
                <w:rFonts w:cs="Compset"/>
                <w:color w:val="605DBF" w:themeColor="text2" w:themeTint="99"/>
                <w:sz w:val="22"/>
                <w:szCs w:val="26"/>
                <w:rtl/>
                <w:lang w:bidi="fa-IR"/>
              </w:rPr>
            </w:pPr>
            <w:r w:rsidRPr="00F86904">
              <w:rPr>
                <w:rFonts w:cs="Compset"/>
                <w:color w:val="605DBF" w:themeColor="text2" w:themeTint="99"/>
                <w:sz w:val="22"/>
                <w:szCs w:val="26"/>
                <w:lang w:bidi="fa-IR"/>
              </w:rPr>
              <w:t>[A brief description of the type of beneficiary.]</w:t>
            </w:r>
          </w:p>
        </w:tc>
      </w:tr>
      <w:tr w:rsidR="002156EF" w:rsidRPr="002156EF" w14:paraId="7ABA1C5A" w14:textId="77777777" w:rsidTr="002156EF">
        <w:trPr>
          <w:tblCellSpacing w:w="20" w:type="dxa"/>
          <w:jc w:val="center"/>
        </w:trPr>
        <w:tc>
          <w:tcPr>
            <w:tcW w:w="1704" w:type="dxa"/>
            <w:tcBorders>
              <w:top w:val="nil"/>
              <w:bottom w:val="nil"/>
            </w:tcBorders>
            <w:shd w:val="clear" w:color="auto" w:fill="C0C0C0"/>
            <w:vAlign w:val="center"/>
          </w:tcPr>
          <w:p w14:paraId="38E122DA" w14:textId="64E2256A" w:rsidR="002156EF" w:rsidRPr="002156EF" w:rsidRDefault="002156EF" w:rsidP="002156EF">
            <w:pPr>
              <w:keepLines/>
              <w:spacing w:line="192" w:lineRule="auto"/>
              <w:jc w:val="center"/>
              <w:rPr>
                <w:rFonts w:cs="Compset"/>
                <w:b/>
                <w:bCs/>
                <w:color w:val="1D1C47" w:themeColor="text2" w:themeShade="BF"/>
                <w:sz w:val="22"/>
                <w:szCs w:val="26"/>
                <w:rtl/>
                <w:lang w:bidi="fa-IR"/>
              </w:rPr>
            </w:pPr>
            <w:r w:rsidRPr="002156EF">
              <w:rPr>
                <w:rFonts w:cs="Compset"/>
                <w:b/>
                <w:bCs/>
                <w:color w:val="1D1C47" w:themeColor="text2" w:themeShade="BF"/>
                <w:sz w:val="22"/>
                <w:szCs w:val="26"/>
                <w:lang w:bidi="fa-IR"/>
              </w:rPr>
              <w:t>Type</w:t>
            </w:r>
          </w:p>
        </w:tc>
        <w:tc>
          <w:tcPr>
            <w:tcW w:w="7536" w:type="dxa"/>
            <w:shd w:val="clear" w:color="auto" w:fill="auto"/>
          </w:tcPr>
          <w:p w14:paraId="3002E93A" w14:textId="0AD13802" w:rsidR="002156EF" w:rsidRPr="002156EF" w:rsidRDefault="00F86904" w:rsidP="002156EF">
            <w:pPr>
              <w:keepLines/>
              <w:spacing w:line="192" w:lineRule="auto"/>
              <w:ind w:left="57"/>
              <w:jc w:val="lowKashida"/>
              <w:rPr>
                <w:rFonts w:cs="Compset"/>
                <w:color w:val="605DBF" w:themeColor="text2" w:themeTint="99"/>
                <w:sz w:val="22"/>
                <w:szCs w:val="26"/>
                <w:rtl/>
                <w:lang w:bidi="fa-IR"/>
              </w:rPr>
            </w:pPr>
            <w:r w:rsidRPr="00F86904">
              <w:rPr>
                <w:rFonts w:cs="Compset"/>
                <w:color w:val="605DBF" w:themeColor="text2" w:themeTint="99"/>
                <w:sz w:val="22"/>
                <w:szCs w:val="26"/>
                <w:lang w:bidi="fa-IR"/>
              </w:rPr>
              <w:t>[Description of expertise, technical background and amount of work experience of the beneficiary--which include senior managers, commercial managers, specialists, irregular users, and so on.]</w:t>
            </w:r>
          </w:p>
        </w:tc>
      </w:tr>
      <w:tr w:rsidR="002156EF" w:rsidRPr="002156EF" w14:paraId="3D7E4E1A" w14:textId="77777777" w:rsidTr="002156EF">
        <w:trPr>
          <w:tblCellSpacing w:w="20" w:type="dxa"/>
          <w:jc w:val="center"/>
        </w:trPr>
        <w:tc>
          <w:tcPr>
            <w:tcW w:w="1704" w:type="dxa"/>
            <w:tcBorders>
              <w:top w:val="nil"/>
              <w:bottom w:val="nil"/>
            </w:tcBorders>
            <w:shd w:val="clear" w:color="auto" w:fill="C0C0C0"/>
            <w:vAlign w:val="center"/>
          </w:tcPr>
          <w:p w14:paraId="50DE9112" w14:textId="063E0064" w:rsidR="002156EF" w:rsidRPr="002156EF" w:rsidRDefault="002156EF" w:rsidP="002156EF">
            <w:pPr>
              <w:keepLines/>
              <w:spacing w:line="192" w:lineRule="auto"/>
              <w:jc w:val="center"/>
              <w:rPr>
                <w:rFonts w:cs="Compset"/>
                <w:b/>
                <w:bCs/>
                <w:color w:val="1D1C47" w:themeColor="text2" w:themeShade="BF"/>
                <w:sz w:val="22"/>
                <w:szCs w:val="26"/>
                <w:rtl/>
                <w:lang w:bidi="fa-IR"/>
              </w:rPr>
            </w:pPr>
            <w:r w:rsidRPr="002156EF">
              <w:rPr>
                <w:rFonts w:cs="Compset"/>
                <w:b/>
                <w:bCs/>
                <w:color w:val="1D1C47" w:themeColor="text2" w:themeShade="BF"/>
                <w:sz w:val="22"/>
                <w:szCs w:val="26"/>
                <w:lang w:bidi="fa-IR"/>
              </w:rPr>
              <w:t>Responsibilities</w:t>
            </w:r>
          </w:p>
        </w:tc>
        <w:tc>
          <w:tcPr>
            <w:tcW w:w="7536" w:type="dxa"/>
            <w:shd w:val="clear" w:color="auto" w:fill="auto"/>
          </w:tcPr>
          <w:p w14:paraId="05703A6E" w14:textId="529A4CB1" w:rsidR="002156EF" w:rsidRPr="002156EF" w:rsidRDefault="00BD0F77" w:rsidP="002156EF">
            <w:pPr>
              <w:keepLines/>
              <w:spacing w:line="192" w:lineRule="auto"/>
              <w:ind w:left="57"/>
              <w:jc w:val="lowKashida"/>
              <w:rPr>
                <w:rFonts w:cs="Compset"/>
                <w:color w:val="605DBF" w:themeColor="text2" w:themeTint="99"/>
                <w:sz w:val="22"/>
                <w:szCs w:val="26"/>
                <w:rtl/>
                <w:lang w:bidi="fa-IR"/>
              </w:rPr>
            </w:pPr>
            <w:r w:rsidRPr="00BD0F77">
              <w:rPr>
                <w:rFonts w:cs="Compset"/>
                <w:color w:val="605DBF" w:themeColor="text2" w:themeTint="99"/>
                <w:sz w:val="22"/>
                <w:szCs w:val="26"/>
                <w:lang w:bidi="fa-IR"/>
              </w:rPr>
              <w:t>[The main responsibilities of the beneficiary towards the system that is being developed.]</w:t>
            </w:r>
          </w:p>
        </w:tc>
      </w:tr>
      <w:tr w:rsidR="002156EF" w:rsidRPr="002156EF" w14:paraId="0974F50F" w14:textId="77777777" w:rsidTr="002156EF">
        <w:trPr>
          <w:tblCellSpacing w:w="20" w:type="dxa"/>
          <w:jc w:val="center"/>
        </w:trPr>
        <w:tc>
          <w:tcPr>
            <w:tcW w:w="1704" w:type="dxa"/>
            <w:tcBorders>
              <w:top w:val="nil"/>
              <w:bottom w:val="nil"/>
            </w:tcBorders>
            <w:shd w:val="clear" w:color="auto" w:fill="C0C0C0"/>
            <w:vAlign w:val="center"/>
          </w:tcPr>
          <w:p w14:paraId="31870181" w14:textId="4B51A40F" w:rsidR="002156EF" w:rsidRPr="002156EF" w:rsidRDefault="002156EF" w:rsidP="002156EF">
            <w:pPr>
              <w:keepLines/>
              <w:spacing w:line="192" w:lineRule="auto"/>
              <w:jc w:val="center"/>
              <w:rPr>
                <w:rFonts w:cs="Compset"/>
                <w:b/>
                <w:bCs/>
                <w:color w:val="1D1C47" w:themeColor="text2" w:themeShade="BF"/>
                <w:sz w:val="20"/>
                <w:szCs w:val="24"/>
                <w:rtl/>
                <w:lang w:bidi="fa-IR"/>
              </w:rPr>
            </w:pPr>
            <w:r w:rsidRPr="002156EF">
              <w:rPr>
                <w:rFonts w:cs="Compset"/>
                <w:b/>
                <w:bCs/>
                <w:color w:val="1D1C47" w:themeColor="text2" w:themeShade="BF"/>
                <w:sz w:val="22"/>
                <w:szCs w:val="26"/>
                <w:lang w:bidi="fa-IR"/>
              </w:rPr>
              <w:t>Success criteria</w:t>
            </w:r>
          </w:p>
        </w:tc>
        <w:tc>
          <w:tcPr>
            <w:tcW w:w="7536" w:type="dxa"/>
            <w:shd w:val="clear" w:color="auto" w:fill="auto"/>
          </w:tcPr>
          <w:p w14:paraId="23518556" w14:textId="7AC46E67" w:rsidR="002156EF" w:rsidRPr="002156EF" w:rsidRDefault="00BD0F77" w:rsidP="002156EF">
            <w:pPr>
              <w:keepLines/>
              <w:spacing w:line="192" w:lineRule="auto"/>
              <w:ind w:left="57"/>
              <w:jc w:val="lowKashida"/>
              <w:rPr>
                <w:rFonts w:cs="Compset"/>
                <w:color w:val="605DBF" w:themeColor="text2" w:themeTint="99"/>
                <w:sz w:val="22"/>
                <w:szCs w:val="26"/>
                <w:rtl/>
                <w:lang w:bidi="fa-IR"/>
              </w:rPr>
            </w:pPr>
            <w:r w:rsidRPr="00BD0F77">
              <w:rPr>
                <w:rFonts w:cs="Compset"/>
                <w:color w:val="605DBF" w:themeColor="text2" w:themeTint="99"/>
                <w:sz w:val="22"/>
                <w:szCs w:val="26"/>
                <w:lang w:bidi="fa-IR"/>
              </w:rPr>
              <w:t>[What is "success" according to stakeholders?]</w:t>
            </w:r>
          </w:p>
        </w:tc>
      </w:tr>
      <w:tr w:rsidR="002156EF" w:rsidRPr="002156EF" w14:paraId="42354649" w14:textId="77777777" w:rsidTr="002156EF">
        <w:trPr>
          <w:tblCellSpacing w:w="20" w:type="dxa"/>
          <w:jc w:val="center"/>
        </w:trPr>
        <w:tc>
          <w:tcPr>
            <w:tcW w:w="1704" w:type="dxa"/>
            <w:tcBorders>
              <w:top w:val="nil"/>
              <w:bottom w:val="nil"/>
            </w:tcBorders>
            <w:shd w:val="clear" w:color="auto" w:fill="C0C0C0"/>
            <w:vAlign w:val="center"/>
          </w:tcPr>
          <w:p w14:paraId="66E9F87E" w14:textId="5FA4C5E7" w:rsidR="002156EF" w:rsidRPr="002156EF" w:rsidRDefault="00E122B1" w:rsidP="002156EF">
            <w:pPr>
              <w:keepLines/>
              <w:spacing w:line="192" w:lineRule="auto"/>
              <w:jc w:val="center"/>
              <w:rPr>
                <w:rFonts w:cs="Compset"/>
                <w:b/>
                <w:bCs/>
                <w:color w:val="1D1C47" w:themeColor="text2" w:themeShade="BF"/>
                <w:sz w:val="22"/>
                <w:szCs w:val="26"/>
                <w:rtl/>
                <w:lang w:bidi="fa-IR"/>
              </w:rPr>
            </w:pPr>
            <w:r w:rsidRPr="00E122B1">
              <w:rPr>
                <w:rFonts w:cs="Compset"/>
                <w:b/>
                <w:bCs/>
                <w:color w:val="1D1C47" w:themeColor="text2" w:themeShade="BF"/>
                <w:sz w:val="22"/>
                <w:szCs w:val="26"/>
                <w:lang w:bidi="fa-IR"/>
              </w:rPr>
              <w:t>Those involved</w:t>
            </w:r>
          </w:p>
        </w:tc>
        <w:tc>
          <w:tcPr>
            <w:tcW w:w="7536" w:type="dxa"/>
            <w:shd w:val="clear" w:color="auto" w:fill="auto"/>
          </w:tcPr>
          <w:p w14:paraId="38EEF4E2" w14:textId="703C96F5" w:rsidR="002156EF" w:rsidRPr="002156EF" w:rsidRDefault="00E122B1" w:rsidP="002156EF">
            <w:pPr>
              <w:keepLines/>
              <w:spacing w:line="192" w:lineRule="auto"/>
              <w:ind w:left="57"/>
              <w:jc w:val="lowKashida"/>
              <w:rPr>
                <w:rFonts w:cs="Compset"/>
                <w:color w:val="605DBF" w:themeColor="text2" w:themeTint="99"/>
                <w:sz w:val="22"/>
                <w:szCs w:val="26"/>
                <w:lang w:bidi="fa-IR"/>
              </w:rPr>
            </w:pPr>
            <w:r w:rsidRPr="00E122B1">
              <w:rPr>
                <w:rFonts w:cs="Compset"/>
                <w:color w:val="605DBF" w:themeColor="text2" w:themeTint="99"/>
                <w:sz w:val="22"/>
                <w:szCs w:val="26"/>
                <w:lang w:bidi="fa-IR"/>
              </w:rPr>
              <w:t>[How are the stakeholders involved in the project?]</w:t>
            </w:r>
          </w:p>
        </w:tc>
      </w:tr>
      <w:tr w:rsidR="002156EF" w:rsidRPr="002156EF" w14:paraId="2B88C4B6" w14:textId="77777777" w:rsidTr="002156EF">
        <w:trPr>
          <w:tblCellSpacing w:w="20" w:type="dxa"/>
          <w:jc w:val="center"/>
        </w:trPr>
        <w:tc>
          <w:tcPr>
            <w:tcW w:w="1704" w:type="dxa"/>
            <w:tcBorders>
              <w:top w:val="nil"/>
              <w:bottom w:val="nil"/>
            </w:tcBorders>
            <w:shd w:val="clear" w:color="auto" w:fill="C0C0C0"/>
            <w:vAlign w:val="center"/>
          </w:tcPr>
          <w:p w14:paraId="10D6439A" w14:textId="46303970" w:rsidR="002156EF" w:rsidRPr="002156EF" w:rsidRDefault="00F86904" w:rsidP="002156EF">
            <w:pPr>
              <w:keepLines/>
              <w:spacing w:line="192" w:lineRule="auto"/>
              <w:jc w:val="center"/>
              <w:rPr>
                <w:rFonts w:cs="Compset"/>
                <w:b/>
                <w:bCs/>
                <w:color w:val="1D1C47" w:themeColor="text2" w:themeShade="BF"/>
                <w:sz w:val="22"/>
                <w:szCs w:val="26"/>
                <w:rtl/>
                <w:lang w:bidi="fa-IR"/>
              </w:rPr>
            </w:pPr>
            <w:r w:rsidRPr="00F86904">
              <w:rPr>
                <w:rFonts w:cs="Compset"/>
                <w:b/>
                <w:bCs/>
                <w:color w:val="1D1C47" w:themeColor="text2" w:themeShade="BF"/>
                <w:sz w:val="22"/>
                <w:szCs w:val="26"/>
                <w:lang w:bidi="fa-IR"/>
              </w:rPr>
              <w:t>Outputs</w:t>
            </w:r>
          </w:p>
        </w:tc>
        <w:tc>
          <w:tcPr>
            <w:tcW w:w="7536" w:type="dxa"/>
            <w:shd w:val="clear" w:color="auto" w:fill="auto"/>
          </w:tcPr>
          <w:p w14:paraId="06EC1FB3" w14:textId="448308BD" w:rsidR="002156EF" w:rsidRPr="002156EF" w:rsidRDefault="00E122B1" w:rsidP="002156EF">
            <w:pPr>
              <w:keepLines/>
              <w:spacing w:line="192" w:lineRule="auto"/>
              <w:ind w:left="57"/>
              <w:jc w:val="lowKashida"/>
              <w:rPr>
                <w:rFonts w:cs="Compset"/>
                <w:color w:val="605DBF" w:themeColor="text2" w:themeTint="99"/>
                <w:sz w:val="22"/>
                <w:szCs w:val="26"/>
                <w:rtl/>
                <w:lang w:bidi="fa-IR"/>
              </w:rPr>
            </w:pPr>
            <w:r w:rsidRPr="00E122B1">
              <w:rPr>
                <w:rFonts w:cs="Compset"/>
                <w:color w:val="605DBF" w:themeColor="text2" w:themeTint="99"/>
                <w:sz w:val="22"/>
                <w:szCs w:val="26"/>
                <w:lang w:bidi="fa-IR"/>
              </w:rPr>
              <w:t>[Is there another exit desired by the stakeholders? These outputs can be the outputs of the project or the outputs of the developing system.]</w:t>
            </w:r>
          </w:p>
        </w:tc>
      </w:tr>
      <w:tr w:rsidR="002156EF" w:rsidRPr="002156EF" w14:paraId="5B84E624" w14:textId="77777777" w:rsidTr="002156EF">
        <w:trPr>
          <w:tblCellSpacing w:w="20" w:type="dxa"/>
          <w:jc w:val="center"/>
        </w:trPr>
        <w:tc>
          <w:tcPr>
            <w:tcW w:w="1704" w:type="dxa"/>
            <w:tcBorders>
              <w:top w:val="nil"/>
            </w:tcBorders>
            <w:shd w:val="clear" w:color="auto" w:fill="C0C0C0"/>
            <w:vAlign w:val="center"/>
          </w:tcPr>
          <w:p w14:paraId="38EF33D0" w14:textId="7CA62496" w:rsidR="002156EF" w:rsidRPr="002156EF" w:rsidRDefault="00F86904" w:rsidP="002156EF">
            <w:pPr>
              <w:keepLines/>
              <w:spacing w:line="192" w:lineRule="auto"/>
              <w:jc w:val="center"/>
              <w:rPr>
                <w:rFonts w:cs="Compset"/>
                <w:b/>
                <w:bCs/>
                <w:color w:val="1D1C47" w:themeColor="text2" w:themeShade="BF"/>
                <w:sz w:val="22"/>
                <w:szCs w:val="26"/>
                <w:rtl/>
                <w:lang w:bidi="fa-IR"/>
              </w:rPr>
            </w:pPr>
            <w:r w:rsidRPr="00F86904">
              <w:rPr>
                <w:rFonts w:cs="Compset"/>
                <w:b/>
                <w:bCs/>
                <w:color w:val="1D1C47" w:themeColor="text2" w:themeShade="BF"/>
                <w:sz w:val="22"/>
                <w:szCs w:val="26"/>
                <w:lang w:bidi="fa-IR"/>
              </w:rPr>
              <w:t>Descriptions/Results</w:t>
            </w:r>
          </w:p>
        </w:tc>
        <w:tc>
          <w:tcPr>
            <w:tcW w:w="7536" w:type="dxa"/>
            <w:shd w:val="clear" w:color="auto" w:fill="auto"/>
          </w:tcPr>
          <w:p w14:paraId="4BA38728" w14:textId="4DF81D7D" w:rsidR="002156EF" w:rsidRPr="002156EF" w:rsidRDefault="00E122B1" w:rsidP="002156EF">
            <w:pPr>
              <w:keepLines/>
              <w:spacing w:line="192" w:lineRule="auto"/>
              <w:ind w:left="57"/>
              <w:jc w:val="lowKashida"/>
              <w:rPr>
                <w:rFonts w:cs="Compset"/>
                <w:color w:val="605DBF" w:themeColor="text2" w:themeTint="99"/>
                <w:sz w:val="22"/>
                <w:szCs w:val="26"/>
                <w:rtl/>
                <w:lang w:bidi="fa-IR"/>
              </w:rPr>
            </w:pPr>
            <w:r w:rsidRPr="00E122B1">
              <w:rPr>
                <w:rFonts w:cs="Compset"/>
                <w:color w:val="605DBF" w:themeColor="text2" w:themeTint="99"/>
                <w:sz w:val="22"/>
                <w:szCs w:val="26"/>
                <w:lang w:bidi="fa-IR"/>
              </w:rPr>
              <w:t>[Problems that prevent success and any other relevant information are mentioned here.]</w:t>
            </w:r>
          </w:p>
        </w:tc>
      </w:tr>
    </w:tbl>
    <w:p w14:paraId="19F2ABB7" w14:textId="77777777" w:rsidR="002156EF" w:rsidRPr="000F77AC" w:rsidRDefault="002156EF" w:rsidP="000F77AC">
      <w:pPr>
        <w:pStyle w:val="Chapter"/>
        <w:rPr>
          <w:color w:val="282660" w:themeColor="text2"/>
          <w:sz w:val="22"/>
          <w:szCs w:val="14"/>
          <w:lang w:bidi="fa-IR"/>
        </w:rPr>
      </w:pPr>
    </w:p>
    <w:p w14:paraId="6058DD07" w14:textId="77777777" w:rsidR="000F77AC" w:rsidRPr="000F77AC" w:rsidRDefault="000F77AC" w:rsidP="000F77AC">
      <w:pPr>
        <w:pStyle w:val="Chapter"/>
        <w:rPr>
          <w:color w:val="282660" w:themeColor="text2"/>
          <w:sz w:val="22"/>
          <w:szCs w:val="14"/>
          <w:lang w:bidi="fa-IR"/>
        </w:rPr>
      </w:pPr>
    </w:p>
    <w:p w14:paraId="4C243095"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3-6. User profile: This section may provide a detailed profile of the user, including their name, occupation, age, and other relevant information.</w:t>
      </w:r>
    </w:p>
    <w:p w14:paraId="23689235" w14:textId="77777777" w:rsidR="000F77AC" w:rsidRPr="000F77AC" w:rsidRDefault="000F77AC" w:rsidP="000F77AC">
      <w:pPr>
        <w:pStyle w:val="Chapter"/>
        <w:rPr>
          <w:color w:val="282660" w:themeColor="text2"/>
          <w:sz w:val="22"/>
          <w:szCs w:val="14"/>
          <w:lang w:bidi="fa-IR"/>
        </w:rPr>
      </w:pPr>
    </w:p>
    <w:p w14:paraId="7DBDB911" w14:textId="77777777" w:rsidR="000F77AC" w:rsidRDefault="000F77AC" w:rsidP="000F77AC">
      <w:pPr>
        <w:pStyle w:val="Chapter"/>
        <w:rPr>
          <w:color w:val="282660" w:themeColor="text2"/>
          <w:sz w:val="22"/>
          <w:szCs w:val="14"/>
          <w:lang w:bidi="fa-IR"/>
        </w:rPr>
      </w:pPr>
      <w:r w:rsidRPr="000F77AC">
        <w:rPr>
          <w:color w:val="282660" w:themeColor="text2"/>
          <w:sz w:val="22"/>
          <w:szCs w:val="14"/>
          <w:lang w:bidi="fa-IR"/>
        </w:rPr>
        <w:t>3-6-1. Username: This section specifically identifies the username or name of the user.</w:t>
      </w:r>
    </w:p>
    <w:p w14:paraId="3E7EB840" w14:textId="77777777" w:rsidR="00E122B1" w:rsidRDefault="00E122B1" w:rsidP="000F77AC">
      <w:pPr>
        <w:pStyle w:val="Chapter"/>
        <w:rPr>
          <w:color w:val="282660" w:themeColor="text2"/>
          <w:sz w:val="22"/>
          <w:szCs w:val="14"/>
          <w:lang w:bidi="fa-IR"/>
        </w:rPr>
      </w:pPr>
    </w:p>
    <w:tbl>
      <w:tblPr>
        <w:bidiVisual/>
        <w:tblW w:w="9293" w:type="dxa"/>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367"/>
        <w:gridCol w:w="6926"/>
      </w:tblGrid>
      <w:tr w:rsidR="00C43E0F" w:rsidRPr="005F5CF6" w14:paraId="7CB15270" w14:textId="77777777" w:rsidTr="00C43E0F">
        <w:trPr>
          <w:trHeight w:val="701"/>
          <w:tblCellSpacing w:w="20" w:type="dxa"/>
          <w:jc w:val="center"/>
        </w:trPr>
        <w:tc>
          <w:tcPr>
            <w:tcW w:w="1562" w:type="dxa"/>
            <w:shd w:val="clear" w:color="auto" w:fill="C0C0C0"/>
            <w:vAlign w:val="center"/>
          </w:tcPr>
          <w:p w14:paraId="20189428" w14:textId="343DB03C"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representative</w:t>
            </w:r>
          </w:p>
        </w:tc>
        <w:tc>
          <w:tcPr>
            <w:tcW w:w="7611" w:type="dxa"/>
            <w:shd w:val="clear" w:color="auto" w:fill="auto"/>
          </w:tcPr>
          <w:p w14:paraId="69F87BC6" w14:textId="685EE142"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[Who is the user representative in the project? (This can be omitted if this is documented elsewhere.) This section is often important for users introducing a group of users to a project.]</w:t>
            </w:r>
          </w:p>
        </w:tc>
      </w:tr>
      <w:tr w:rsidR="00C43E0F" w:rsidRPr="005F5CF6" w14:paraId="0B4DFB7D" w14:textId="77777777" w:rsidTr="00C43E0F">
        <w:trPr>
          <w:trHeight w:val="376"/>
          <w:tblCellSpacing w:w="20" w:type="dxa"/>
          <w:jc w:val="center"/>
        </w:trPr>
        <w:tc>
          <w:tcPr>
            <w:tcW w:w="1562" w:type="dxa"/>
            <w:shd w:val="clear" w:color="auto" w:fill="C0C0C0"/>
            <w:vAlign w:val="center"/>
          </w:tcPr>
          <w:p w14:paraId="39B48807" w14:textId="73534952"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Description</w:t>
            </w:r>
          </w:p>
        </w:tc>
        <w:tc>
          <w:tcPr>
            <w:tcW w:w="7611" w:type="dxa"/>
            <w:shd w:val="clear" w:color="auto" w:fill="auto"/>
          </w:tcPr>
          <w:p w14:paraId="5DD33967" w14:textId="3040BC6C"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[A brief description of the types of users]</w:t>
            </w:r>
          </w:p>
        </w:tc>
      </w:tr>
      <w:tr w:rsidR="00C43E0F" w:rsidRPr="005F5CF6" w14:paraId="2BB52B63" w14:textId="77777777" w:rsidTr="00C43E0F">
        <w:trPr>
          <w:trHeight w:val="701"/>
          <w:tblCellSpacing w:w="20" w:type="dxa"/>
          <w:jc w:val="center"/>
        </w:trPr>
        <w:tc>
          <w:tcPr>
            <w:tcW w:w="1562" w:type="dxa"/>
            <w:tcBorders>
              <w:bottom w:val="nil"/>
            </w:tcBorders>
            <w:shd w:val="clear" w:color="auto" w:fill="C0C0C0"/>
            <w:vAlign w:val="center"/>
          </w:tcPr>
          <w:p w14:paraId="49B5A06F" w14:textId="58C7F610"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type</w:t>
            </w:r>
          </w:p>
        </w:tc>
        <w:tc>
          <w:tcPr>
            <w:tcW w:w="7611" w:type="dxa"/>
            <w:shd w:val="clear" w:color="auto" w:fill="auto"/>
          </w:tcPr>
          <w:p w14:paraId="57D89ABD" w14:textId="31DA7BD8"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[Description of the expertise, technical background and level of work experience of the users, which include senior managers, commercial managers, specialists, irregular users, and so on.]</w:t>
            </w:r>
          </w:p>
        </w:tc>
      </w:tr>
      <w:tr w:rsidR="00C43E0F" w:rsidRPr="005F5CF6" w14:paraId="0B50B6FB" w14:textId="77777777" w:rsidTr="00C43E0F">
        <w:trPr>
          <w:trHeight w:val="363"/>
          <w:tblCellSpacing w:w="20" w:type="dxa"/>
          <w:jc w:val="center"/>
        </w:trPr>
        <w:tc>
          <w:tcPr>
            <w:tcW w:w="1562" w:type="dxa"/>
            <w:tcBorders>
              <w:top w:val="nil"/>
              <w:bottom w:val="nil"/>
            </w:tcBorders>
            <w:shd w:val="clear" w:color="auto" w:fill="C0C0C0"/>
            <w:vAlign w:val="center"/>
          </w:tcPr>
          <w:p w14:paraId="604E4FED" w14:textId="0C37E93A"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responsibilities</w:t>
            </w:r>
          </w:p>
        </w:tc>
        <w:tc>
          <w:tcPr>
            <w:tcW w:w="7611" w:type="dxa"/>
            <w:shd w:val="clear" w:color="auto" w:fill="auto"/>
          </w:tcPr>
          <w:p w14:paraId="375D2492" w14:textId="47DD76C4"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[The main responsibilities of the user towards the system that is being developed are mentioned in this section, and things like details, reporting and coordination procedures, etc. are mentioned in this section.]</w:t>
            </w:r>
          </w:p>
        </w:tc>
      </w:tr>
      <w:tr w:rsidR="00C43E0F" w:rsidRPr="005F5CF6" w14:paraId="23BC1D50" w14:textId="77777777" w:rsidTr="00C43E0F">
        <w:trPr>
          <w:trHeight w:val="376"/>
          <w:tblCellSpacing w:w="20" w:type="dxa"/>
          <w:jc w:val="center"/>
        </w:trPr>
        <w:tc>
          <w:tcPr>
            <w:tcW w:w="1562" w:type="dxa"/>
            <w:tcBorders>
              <w:top w:val="nil"/>
              <w:bottom w:val="nil"/>
            </w:tcBorders>
            <w:shd w:val="clear" w:color="auto" w:fill="C0C0C0"/>
            <w:vAlign w:val="center"/>
          </w:tcPr>
          <w:p w14:paraId="328868AB" w14:textId="7FFCA689"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Success criteria</w:t>
            </w:r>
          </w:p>
        </w:tc>
        <w:tc>
          <w:tcPr>
            <w:tcW w:w="7611" w:type="dxa"/>
            <w:shd w:val="clear" w:color="auto" w:fill="auto"/>
          </w:tcPr>
          <w:p w14:paraId="3624256A" w14:textId="2F976877"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[What do users see as success? How do benefits reach users?]</w:t>
            </w:r>
          </w:p>
        </w:tc>
      </w:tr>
      <w:tr w:rsidR="00C43E0F" w:rsidRPr="005F5CF6" w14:paraId="56D79AF3" w14:textId="77777777" w:rsidTr="00C43E0F">
        <w:trPr>
          <w:trHeight w:val="363"/>
          <w:tblCellSpacing w:w="20" w:type="dxa"/>
          <w:jc w:val="center"/>
        </w:trPr>
        <w:tc>
          <w:tcPr>
            <w:tcW w:w="1562" w:type="dxa"/>
            <w:tcBorders>
              <w:top w:val="nil"/>
              <w:bottom w:val="nil"/>
            </w:tcBorders>
            <w:shd w:val="clear" w:color="auto" w:fill="C0C0C0"/>
            <w:vAlign w:val="center"/>
          </w:tcPr>
          <w:p w14:paraId="02BD5CAF" w14:textId="629956CB"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Those involved</w:t>
            </w:r>
          </w:p>
        </w:tc>
        <w:tc>
          <w:tcPr>
            <w:tcW w:w="7611" w:type="dxa"/>
            <w:shd w:val="clear" w:color="auto" w:fill="auto"/>
          </w:tcPr>
          <w:p w14:paraId="35995827" w14:textId="4E44F37C" w:rsidR="00C43E0F" w:rsidRPr="00E122B1" w:rsidRDefault="00C43E0F" w:rsidP="00C43E0F">
            <w:pPr>
              <w:keepLines/>
              <w:spacing w:line="192" w:lineRule="auto"/>
              <w:ind w:left="57"/>
              <w:jc w:val="lowKashida"/>
              <w:rPr>
                <w:rFonts w:cs="Compset"/>
                <w:color w:val="605DBF" w:themeColor="text2" w:themeTint="99"/>
                <w:sz w:val="22"/>
                <w:szCs w:val="26"/>
                <w:lang w:bidi="fa-IR"/>
              </w:rPr>
            </w:pPr>
            <w:r w:rsidRPr="00C43E0F">
              <w:rPr>
                <w:rFonts w:cs="Compset"/>
                <w:color w:val="605DBF" w:themeColor="text2" w:themeTint="99"/>
                <w:sz w:val="22"/>
                <w:szCs w:val="26"/>
                <w:lang w:bidi="fa-IR"/>
              </w:rPr>
              <w:t>[How are users involved in the project?]</w:t>
            </w:r>
          </w:p>
        </w:tc>
      </w:tr>
      <w:tr w:rsidR="00C43E0F" w:rsidRPr="005F5CF6" w14:paraId="64612151" w14:textId="77777777" w:rsidTr="00C43E0F">
        <w:trPr>
          <w:trHeight w:val="376"/>
          <w:tblCellSpacing w:w="20" w:type="dxa"/>
          <w:jc w:val="center"/>
        </w:trPr>
        <w:tc>
          <w:tcPr>
            <w:tcW w:w="1562" w:type="dxa"/>
            <w:tcBorders>
              <w:top w:val="nil"/>
              <w:bottom w:val="nil"/>
            </w:tcBorders>
            <w:shd w:val="clear" w:color="auto" w:fill="C0C0C0"/>
            <w:vAlign w:val="center"/>
          </w:tcPr>
          <w:p w14:paraId="28603166" w14:textId="6D005CA2"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F86904">
              <w:rPr>
                <w:rFonts w:cs="Compset"/>
                <w:b/>
                <w:bCs/>
                <w:color w:val="1D1C47" w:themeColor="text2" w:themeShade="BF"/>
                <w:sz w:val="22"/>
                <w:szCs w:val="26"/>
                <w:lang w:bidi="fa-IR"/>
              </w:rPr>
              <w:t>Outputs</w:t>
            </w:r>
          </w:p>
        </w:tc>
        <w:tc>
          <w:tcPr>
            <w:tcW w:w="7611" w:type="dxa"/>
            <w:shd w:val="clear" w:color="auto" w:fill="auto"/>
          </w:tcPr>
          <w:p w14:paraId="0D53D6B9" w14:textId="4BD3906E"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[Do users create other exits? If yes, who uses these exits?]</w:t>
            </w:r>
          </w:p>
        </w:tc>
      </w:tr>
      <w:tr w:rsidR="00C43E0F" w:rsidRPr="005F5CF6" w14:paraId="7B659FAB" w14:textId="77777777" w:rsidTr="00C43E0F">
        <w:trPr>
          <w:trHeight w:val="701"/>
          <w:tblCellSpacing w:w="20" w:type="dxa"/>
          <w:jc w:val="center"/>
        </w:trPr>
        <w:tc>
          <w:tcPr>
            <w:tcW w:w="1562" w:type="dxa"/>
            <w:tcBorders>
              <w:top w:val="nil"/>
            </w:tcBorders>
            <w:shd w:val="clear" w:color="auto" w:fill="C0C0C0"/>
            <w:vAlign w:val="center"/>
          </w:tcPr>
          <w:p w14:paraId="7D47FD69" w14:textId="43399662" w:rsidR="00C43E0F" w:rsidRPr="00E122B1" w:rsidRDefault="00C43E0F" w:rsidP="00C43E0F">
            <w:pPr>
              <w:keepLines/>
              <w:spacing w:line="192" w:lineRule="auto"/>
              <w:jc w:val="center"/>
              <w:rPr>
                <w:rFonts w:cs="Compset"/>
                <w:b/>
                <w:bCs/>
                <w:color w:val="14132F" w:themeColor="text2" w:themeShade="80"/>
                <w:sz w:val="22"/>
                <w:szCs w:val="26"/>
                <w:rtl/>
                <w:lang w:bidi="fa-IR"/>
              </w:rPr>
            </w:pPr>
            <w:r w:rsidRPr="00C43E0F">
              <w:rPr>
                <w:rFonts w:cs="Compset"/>
                <w:b/>
                <w:bCs/>
                <w:color w:val="14132F" w:themeColor="text2" w:themeShade="80"/>
                <w:sz w:val="22"/>
                <w:szCs w:val="26"/>
                <w:lang w:bidi="fa-IR"/>
              </w:rPr>
              <w:t>Explanations/Results</w:t>
            </w:r>
          </w:p>
        </w:tc>
        <w:tc>
          <w:tcPr>
            <w:tcW w:w="7611" w:type="dxa"/>
            <w:shd w:val="clear" w:color="auto" w:fill="auto"/>
          </w:tcPr>
          <w:p w14:paraId="4DD18EF1" w14:textId="19A33CD0" w:rsidR="00C43E0F" w:rsidRPr="00E122B1" w:rsidRDefault="00C43E0F" w:rsidP="00C43E0F">
            <w:pPr>
              <w:keepLines/>
              <w:spacing w:line="192" w:lineRule="auto"/>
              <w:ind w:left="57"/>
              <w:jc w:val="lowKashida"/>
              <w:rPr>
                <w:rFonts w:cs="Compset"/>
                <w:color w:val="605DBF" w:themeColor="text2" w:themeTint="99"/>
                <w:sz w:val="22"/>
                <w:szCs w:val="26"/>
                <w:rtl/>
                <w:lang w:bidi="fa-IR"/>
              </w:rPr>
            </w:pPr>
            <w:r w:rsidRPr="00C43E0F">
              <w:rPr>
                <w:rFonts w:cs="Compset"/>
                <w:color w:val="605DBF" w:themeColor="text2" w:themeTint="99"/>
                <w:sz w:val="22"/>
                <w:szCs w:val="26"/>
                <w:lang w:bidi="fa-IR"/>
              </w:rPr>
              <w:t>[Problems that prevent success and any other related information are mentioned here. This information includes routines that make work easier or more difficult.]</w:t>
            </w:r>
          </w:p>
        </w:tc>
      </w:tr>
    </w:tbl>
    <w:p w14:paraId="7271BBC1" w14:textId="77777777" w:rsidR="000F77AC" w:rsidRPr="000F77AC" w:rsidRDefault="000F77AC" w:rsidP="000F77AC">
      <w:pPr>
        <w:pStyle w:val="Chapter"/>
        <w:rPr>
          <w:color w:val="282660" w:themeColor="text2"/>
          <w:sz w:val="22"/>
          <w:szCs w:val="14"/>
          <w:lang w:bidi="fa-IR"/>
        </w:rPr>
      </w:pPr>
    </w:p>
    <w:p w14:paraId="103CE19D"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3-7. The main needs of the beneficiaries or users: This section identifies the main needs or requirements of the beneficiaries or users, such as product features or customer service.</w:t>
      </w:r>
    </w:p>
    <w:p w14:paraId="0AA7F950" w14:textId="77777777" w:rsidR="000F77AC" w:rsidRPr="000F77AC" w:rsidRDefault="000F77AC" w:rsidP="000F77AC">
      <w:pPr>
        <w:pStyle w:val="Chapter"/>
        <w:rPr>
          <w:color w:val="282660" w:themeColor="text2"/>
          <w:sz w:val="22"/>
          <w:szCs w:val="14"/>
          <w:lang w:bidi="fa-IR"/>
        </w:rPr>
      </w:pPr>
    </w:p>
    <w:p w14:paraId="69142B28"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3-8. Other options: This section may identify other options or competitors in the market that the beneficiaries or users may consider.</w:t>
      </w:r>
    </w:p>
    <w:p w14:paraId="45C8871B" w14:textId="77777777" w:rsidR="000F77AC" w:rsidRPr="000F77AC" w:rsidRDefault="000F77AC" w:rsidP="000F77AC">
      <w:pPr>
        <w:pStyle w:val="Chapter"/>
        <w:rPr>
          <w:color w:val="282660" w:themeColor="text2"/>
          <w:sz w:val="22"/>
          <w:szCs w:val="14"/>
          <w:lang w:bidi="fa-IR"/>
        </w:rPr>
      </w:pPr>
    </w:p>
    <w:p w14:paraId="38F3EE07"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3-8-1. Name of the first option of the competitor: This section specifically identifies the name of the first option or competitor in the market.</w:t>
      </w:r>
    </w:p>
    <w:p w14:paraId="00FF4682" w14:textId="77777777" w:rsidR="000F77AC" w:rsidRPr="000F77AC" w:rsidRDefault="000F77AC" w:rsidP="000F77AC">
      <w:pPr>
        <w:pStyle w:val="Chapter"/>
        <w:rPr>
          <w:color w:val="282660" w:themeColor="text2"/>
          <w:sz w:val="22"/>
          <w:szCs w:val="14"/>
          <w:lang w:bidi="fa-IR"/>
        </w:rPr>
      </w:pPr>
    </w:p>
    <w:p w14:paraId="5C409309"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4. Overview of the product/output: This section provides an overview of the Digikala project's product or output.</w:t>
      </w:r>
    </w:p>
    <w:p w14:paraId="3455A7BF" w14:textId="77777777" w:rsidR="000F77AC" w:rsidRPr="000F77AC" w:rsidRDefault="000F77AC" w:rsidP="000F77AC">
      <w:pPr>
        <w:pStyle w:val="Chapter"/>
        <w:rPr>
          <w:color w:val="282660" w:themeColor="text2"/>
          <w:sz w:val="22"/>
          <w:szCs w:val="14"/>
          <w:lang w:bidi="fa-IR"/>
        </w:rPr>
      </w:pPr>
    </w:p>
    <w:p w14:paraId="551129C5"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4-1. Product/output perspective: This section may describe the product or output from a specific perspective, such as customer or business.</w:t>
      </w:r>
    </w:p>
    <w:p w14:paraId="0E7C4D2D" w14:textId="77777777" w:rsidR="000F77AC" w:rsidRPr="000F77AC" w:rsidRDefault="000F77AC" w:rsidP="000F77AC">
      <w:pPr>
        <w:pStyle w:val="Chapter"/>
        <w:rPr>
          <w:color w:val="282660" w:themeColor="text2"/>
          <w:sz w:val="22"/>
          <w:szCs w:val="14"/>
          <w:lang w:bidi="fa-IR"/>
        </w:rPr>
      </w:pPr>
    </w:p>
    <w:p w14:paraId="51A96C52" w14:textId="0EA2E13A" w:rsidR="000F77AC" w:rsidRDefault="000F77AC" w:rsidP="000F77AC">
      <w:pPr>
        <w:pStyle w:val="Chapter"/>
        <w:rPr>
          <w:color w:val="282660" w:themeColor="text2"/>
          <w:sz w:val="22"/>
          <w:szCs w:val="14"/>
          <w:lang w:bidi="fa-IR"/>
        </w:rPr>
      </w:pPr>
      <w:r>
        <w:rPr>
          <w:color w:val="282660" w:themeColor="text2"/>
          <w:sz w:val="22"/>
          <w:szCs w:val="14"/>
          <w:lang w:bidi="fa-IR"/>
        </w:rPr>
        <w:t>4-2</w:t>
      </w:r>
      <w:r w:rsidRPr="000F77AC">
        <w:rPr>
          <w:color w:val="282660" w:themeColor="text2"/>
          <w:sz w:val="22"/>
          <w:szCs w:val="14"/>
          <w:lang w:bidi="fa-IR"/>
        </w:rPr>
        <w:t>. Summary of product/output capabilities: Thissection summarizes the capabilities of the product or output, such as its features or functions.</w:t>
      </w:r>
    </w:p>
    <w:p w14:paraId="57981BDE" w14:textId="77777777" w:rsidR="00C43E0F" w:rsidRDefault="00C43E0F" w:rsidP="00C43E0F">
      <w:pPr>
        <w:pStyle w:val="Chapter"/>
        <w:jc w:val="center"/>
        <w:rPr>
          <w:color w:val="282660" w:themeColor="text2"/>
          <w:sz w:val="22"/>
          <w:szCs w:val="14"/>
          <w:lang w:bidi="fa-IR"/>
        </w:rPr>
      </w:pPr>
    </w:p>
    <w:p w14:paraId="379451B7" w14:textId="0467ED96" w:rsidR="00C43E0F" w:rsidRPr="00C43E0F" w:rsidRDefault="00C43E0F" w:rsidP="00C43E0F">
      <w:pPr>
        <w:pStyle w:val="Chapter"/>
        <w:jc w:val="center"/>
        <w:rPr>
          <w:b/>
          <w:bCs/>
          <w:color w:val="605DBF" w:themeColor="text2" w:themeTint="99"/>
          <w:sz w:val="22"/>
          <w:szCs w:val="14"/>
          <w:lang w:bidi="fa-IR"/>
        </w:rPr>
      </w:pPr>
      <w:r w:rsidRPr="00C43E0F">
        <w:rPr>
          <w:b/>
          <w:bCs/>
          <w:color w:val="605DBF" w:themeColor="text2" w:themeTint="99"/>
          <w:sz w:val="22"/>
          <w:szCs w:val="14"/>
          <w:lang w:bidi="fa-IR"/>
        </w:rPr>
        <w:t>[The simple table below lists the key benefits and features of the support. for example:]</w:t>
      </w:r>
    </w:p>
    <w:p w14:paraId="0A96C740" w14:textId="77777777" w:rsidR="00C43E0F" w:rsidRDefault="00C43E0F" w:rsidP="000F77AC">
      <w:pPr>
        <w:pStyle w:val="Chapter"/>
        <w:rPr>
          <w:color w:val="282660" w:themeColor="text2"/>
          <w:sz w:val="22"/>
          <w:szCs w:val="14"/>
          <w:lang w:bidi="fa-IR"/>
        </w:rPr>
      </w:pPr>
    </w:p>
    <w:tbl>
      <w:tblPr>
        <w:bidiVisual/>
        <w:tblW w:w="8601" w:type="dxa"/>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4264"/>
        <w:gridCol w:w="4337"/>
      </w:tblGrid>
      <w:tr w:rsidR="00C43E0F" w:rsidRPr="00C43E0F" w14:paraId="19D431B9" w14:textId="77777777" w:rsidTr="00C43E0F">
        <w:trPr>
          <w:tblCellSpacing w:w="20" w:type="dxa"/>
          <w:jc w:val="center"/>
        </w:trPr>
        <w:tc>
          <w:tcPr>
            <w:tcW w:w="8601" w:type="dxa"/>
            <w:gridSpan w:val="2"/>
            <w:shd w:val="clear" w:color="auto" w:fill="C0C0C0"/>
          </w:tcPr>
          <w:p w14:paraId="1116269E" w14:textId="3CABD515" w:rsidR="00C43E0F" w:rsidRPr="00C43E0F" w:rsidRDefault="00C43E0F" w:rsidP="00C43E0F">
            <w:pPr>
              <w:keepNext/>
              <w:widowControl w:val="0"/>
              <w:spacing w:line="216" w:lineRule="auto"/>
              <w:jc w:val="center"/>
              <w:rPr>
                <w:rFonts w:cs="Compset"/>
                <w:b/>
                <w:bCs/>
                <w:sz w:val="26"/>
                <w:szCs w:val="26"/>
                <w:rtl/>
                <w:lang w:bidi="fa-IR"/>
              </w:rPr>
            </w:pPr>
            <w:r w:rsidRPr="00C43E0F">
              <w:rPr>
                <w:rFonts w:cs="Compset"/>
                <w:b/>
                <w:bCs/>
                <w:color w:val="1D1C47" w:themeColor="text2" w:themeShade="BF"/>
                <w:sz w:val="26"/>
                <w:szCs w:val="26"/>
                <w:lang w:bidi="fa-IR"/>
              </w:rPr>
              <w:t>Customer support system</w:t>
            </w:r>
          </w:p>
        </w:tc>
      </w:tr>
      <w:tr w:rsidR="00C43E0F" w:rsidRPr="00C43E0F" w14:paraId="3BE50DC1" w14:textId="77777777" w:rsidTr="00C43E0F">
        <w:trPr>
          <w:tblCellSpacing w:w="20" w:type="dxa"/>
          <w:jc w:val="center"/>
        </w:trPr>
        <w:tc>
          <w:tcPr>
            <w:tcW w:w="4264" w:type="dxa"/>
            <w:shd w:val="clear" w:color="auto" w:fill="C0C0C0"/>
          </w:tcPr>
          <w:p w14:paraId="7C845421" w14:textId="0E62B497" w:rsidR="00C43E0F" w:rsidRPr="00C43E0F" w:rsidRDefault="00C43E0F" w:rsidP="00C43E0F">
            <w:pPr>
              <w:keepNext/>
              <w:widowControl w:val="0"/>
              <w:spacing w:line="216" w:lineRule="auto"/>
              <w:jc w:val="center"/>
              <w:rPr>
                <w:rFonts w:cs="Compset"/>
                <w:b/>
                <w:bCs/>
                <w:color w:val="605DBF" w:themeColor="text2" w:themeTint="99"/>
                <w:sz w:val="26"/>
                <w:szCs w:val="26"/>
                <w:rtl/>
                <w:lang w:bidi="fa-IR"/>
              </w:rPr>
            </w:pPr>
            <w:r w:rsidRPr="00C43E0F">
              <w:rPr>
                <w:rFonts w:cs="Compset"/>
                <w:b/>
                <w:bCs/>
                <w:color w:val="605DBF" w:themeColor="text2" w:themeTint="99"/>
                <w:sz w:val="26"/>
                <w:szCs w:val="26"/>
                <w:lang w:bidi="fa-IR"/>
              </w:rPr>
              <w:t>Customer benefits</w:t>
            </w:r>
          </w:p>
        </w:tc>
        <w:tc>
          <w:tcPr>
            <w:tcW w:w="4337" w:type="dxa"/>
            <w:shd w:val="clear" w:color="auto" w:fill="C0C0C0"/>
          </w:tcPr>
          <w:p w14:paraId="7B9C7297" w14:textId="7A104380" w:rsidR="00C43E0F" w:rsidRPr="00C43E0F" w:rsidRDefault="00C43E0F" w:rsidP="00C43E0F">
            <w:pPr>
              <w:keepNext/>
              <w:widowControl w:val="0"/>
              <w:spacing w:line="216" w:lineRule="auto"/>
              <w:jc w:val="center"/>
              <w:rPr>
                <w:rFonts w:cs="Compset"/>
                <w:b/>
                <w:bCs/>
                <w:color w:val="605DBF" w:themeColor="text2" w:themeTint="99"/>
                <w:sz w:val="26"/>
                <w:szCs w:val="26"/>
                <w:rtl/>
                <w:lang w:bidi="fa-IR"/>
              </w:rPr>
            </w:pPr>
            <w:r w:rsidRPr="00C43E0F">
              <w:rPr>
                <w:rFonts w:cs="Compset"/>
                <w:b/>
                <w:bCs/>
                <w:color w:val="605DBF" w:themeColor="text2" w:themeTint="99"/>
                <w:sz w:val="26"/>
                <w:szCs w:val="26"/>
                <w:lang w:bidi="fa-IR"/>
              </w:rPr>
              <w:t>support features</w:t>
            </w:r>
          </w:p>
        </w:tc>
      </w:tr>
      <w:tr w:rsidR="00C43E0F" w:rsidRPr="00C43E0F" w14:paraId="28A8DC16" w14:textId="77777777" w:rsidTr="00C43E0F">
        <w:trPr>
          <w:tblCellSpacing w:w="20" w:type="dxa"/>
          <w:jc w:val="center"/>
        </w:trPr>
        <w:tc>
          <w:tcPr>
            <w:tcW w:w="4264" w:type="dxa"/>
            <w:shd w:val="clear" w:color="auto" w:fill="auto"/>
            <w:vAlign w:val="center"/>
          </w:tcPr>
          <w:p w14:paraId="5D4D8B8A" w14:textId="4520026C"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New support staff can get up to speed.</w:t>
            </w:r>
          </w:p>
        </w:tc>
        <w:tc>
          <w:tcPr>
            <w:tcW w:w="4337" w:type="dxa"/>
            <w:shd w:val="clear" w:color="auto" w:fill="auto"/>
            <w:vAlign w:val="center"/>
          </w:tcPr>
          <w:p w14:paraId="02EF1297" w14:textId="3C23B736"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Guidelines help support personnel identify solutions quickly.</w:t>
            </w:r>
          </w:p>
        </w:tc>
      </w:tr>
      <w:tr w:rsidR="00C43E0F" w:rsidRPr="00C43E0F" w14:paraId="6BBC0D9F" w14:textId="77777777" w:rsidTr="00C43E0F">
        <w:trPr>
          <w:tblCellSpacing w:w="20" w:type="dxa"/>
          <w:jc w:val="center"/>
        </w:trPr>
        <w:tc>
          <w:tcPr>
            <w:tcW w:w="4264" w:type="dxa"/>
            <w:shd w:val="clear" w:color="auto" w:fill="auto"/>
            <w:vAlign w:val="center"/>
          </w:tcPr>
          <w:p w14:paraId="710FF86E" w14:textId="6200491E"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Because nothing is missed, customer satisfaction increases.</w:t>
            </w:r>
          </w:p>
        </w:tc>
        <w:tc>
          <w:tcPr>
            <w:tcW w:w="4337" w:type="dxa"/>
            <w:shd w:val="clear" w:color="auto" w:fill="auto"/>
            <w:vAlign w:val="center"/>
          </w:tcPr>
          <w:p w14:paraId="0CBA8CE6" w14:textId="10C0B529"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The problems are classified and followed according to the problem solving process.</w:t>
            </w:r>
          </w:p>
        </w:tc>
      </w:tr>
      <w:tr w:rsidR="00C43E0F" w:rsidRPr="00C43E0F" w14:paraId="2430F058" w14:textId="77777777" w:rsidTr="00C43E0F">
        <w:trPr>
          <w:tblCellSpacing w:w="20" w:type="dxa"/>
          <w:jc w:val="center"/>
        </w:trPr>
        <w:tc>
          <w:tcPr>
            <w:tcW w:w="4264" w:type="dxa"/>
            <w:shd w:val="clear" w:color="auto" w:fill="auto"/>
            <w:vAlign w:val="center"/>
          </w:tcPr>
          <w:p w14:paraId="28638433" w14:textId="1B100FB2"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The management is able to identify the problem areas and estimate the workload of the employees.</w:t>
            </w:r>
          </w:p>
        </w:tc>
        <w:tc>
          <w:tcPr>
            <w:tcW w:w="4337" w:type="dxa"/>
            <w:shd w:val="clear" w:color="auto" w:fill="auto"/>
            <w:vAlign w:val="center"/>
          </w:tcPr>
          <w:p w14:paraId="0CD360B0" w14:textId="6BC1B261"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The trend and distribution reports make it possible to review the status of the problem at high levels.</w:t>
            </w:r>
          </w:p>
        </w:tc>
      </w:tr>
      <w:tr w:rsidR="00C43E0F" w:rsidRPr="00C43E0F" w14:paraId="5A71F45B" w14:textId="77777777" w:rsidTr="00C43E0F">
        <w:trPr>
          <w:tblCellSpacing w:w="20" w:type="dxa"/>
          <w:jc w:val="center"/>
        </w:trPr>
        <w:tc>
          <w:tcPr>
            <w:tcW w:w="4264" w:type="dxa"/>
            <w:shd w:val="clear" w:color="auto" w:fill="auto"/>
            <w:vAlign w:val="center"/>
          </w:tcPr>
          <w:p w14:paraId="0481207C" w14:textId="2EACB082"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Decentralized support teams can work together to resolve issues.</w:t>
            </w:r>
          </w:p>
        </w:tc>
        <w:tc>
          <w:tcPr>
            <w:tcW w:w="4337" w:type="dxa"/>
            <w:shd w:val="clear" w:color="auto" w:fill="auto"/>
            <w:vAlign w:val="center"/>
          </w:tcPr>
          <w:p w14:paraId="68C7F795" w14:textId="68FCCE63"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Multiple servers provide access to enterprise-wide databases.</w:t>
            </w:r>
          </w:p>
        </w:tc>
      </w:tr>
      <w:tr w:rsidR="00C43E0F" w:rsidRPr="00C43E0F" w14:paraId="32202744" w14:textId="77777777" w:rsidTr="00C43E0F">
        <w:trPr>
          <w:tblCellSpacing w:w="20" w:type="dxa"/>
          <w:jc w:val="center"/>
        </w:trPr>
        <w:tc>
          <w:tcPr>
            <w:tcW w:w="4264" w:type="dxa"/>
            <w:shd w:val="clear" w:color="auto" w:fill="auto"/>
            <w:vAlign w:val="center"/>
          </w:tcPr>
          <w:p w14:paraId="60B8301B" w14:textId="0EA9D4D9"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Customers can help each other, which reduces support costs and improves response time.</w:t>
            </w:r>
          </w:p>
        </w:tc>
        <w:tc>
          <w:tcPr>
            <w:tcW w:w="4337" w:type="dxa"/>
            <w:shd w:val="clear" w:color="auto" w:fill="auto"/>
            <w:vAlign w:val="center"/>
          </w:tcPr>
          <w:p w14:paraId="151A6EFA" w14:textId="0B735778" w:rsidR="00C43E0F" w:rsidRPr="00C43E0F" w:rsidRDefault="00C43E0F" w:rsidP="00C43E0F">
            <w:pPr>
              <w:keepNext/>
              <w:widowControl w:val="0"/>
              <w:spacing w:line="216" w:lineRule="auto"/>
              <w:jc w:val="center"/>
              <w:rPr>
                <w:rFonts w:cs="Compset"/>
                <w:color w:val="605DBF" w:themeColor="text2" w:themeTint="99"/>
                <w:sz w:val="20"/>
                <w:szCs w:val="28"/>
                <w:rtl/>
                <w:lang w:bidi="fa-IR"/>
              </w:rPr>
            </w:pPr>
            <w:r w:rsidRPr="00C43E0F">
              <w:rPr>
                <w:rFonts w:cs="Compset"/>
                <w:color w:val="605DBF" w:themeColor="text2" w:themeTint="99"/>
                <w:sz w:val="20"/>
                <w:szCs w:val="28"/>
                <w:lang w:bidi="fa-IR"/>
              </w:rPr>
              <w:t>Instructions can be shared over the Internet, making the most of the features available in web environments.</w:t>
            </w:r>
          </w:p>
        </w:tc>
      </w:tr>
    </w:tbl>
    <w:p w14:paraId="5B48C0B8" w14:textId="77777777" w:rsidR="00C43E0F" w:rsidRPr="000F77AC" w:rsidRDefault="00C43E0F" w:rsidP="00C43E0F">
      <w:pPr>
        <w:pStyle w:val="Chapter"/>
        <w:jc w:val="center"/>
        <w:rPr>
          <w:color w:val="282660" w:themeColor="text2"/>
          <w:sz w:val="22"/>
          <w:szCs w:val="14"/>
          <w:lang w:bidi="fa-IR"/>
        </w:rPr>
      </w:pPr>
    </w:p>
    <w:p w14:paraId="6BAD6FBC" w14:textId="77777777" w:rsidR="000F77AC" w:rsidRPr="000F77AC" w:rsidRDefault="000F77AC" w:rsidP="000F77AC">
      <w:pPr>
        <w:pStyle w:val="Chapter"/>
        <w:rPr>
          <w:color w:val="282660" w:themeColor="text2"/>
          <w:sz w:val="22"/>
          <w:szCs w:val="14"/>
          <w:lang w:bidi="fa-IR"/>
        </w:rPr>
      </w:pPr>
    </w:p>
    <w:p w14:paraId="77A4795A"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4-3. Assumptions and dependencies: This section may identify any assumptions or dependencies that the project relies on, such as technology or resources.</w:t>
      </w:r>
    </w:p>
    <w:p w14:paraId="7BD06DD9" w14:textId="77777777" w:rsidR="000F77AC" w:rsidRPr="000F77AC" w:rsidRDefault="000F77AC" w:rsidP="000F77AC">
      <w:pPr>
        <w:pStyle w:val="Chapter"/>
        <w:rPr>
          <w:color w:val="282660" w:themeColor="text2"/>
          <w:sz w:val="22"/>
          <w:szCs w:val="14"/>
          <w:lang w:bidi="fa-IR"/>
        </w:rPr>
      </w:pPr>
    </w:p>
    <w:p w14:paraId="06131D4A"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4-4. Cost and pricing: This section may describe the cost and pricing of the product or output, including any pricing strategies or discounts.</w:t>
      </w:r>
    </w:p>
    <w:p w14:paraId="26575250" w14:textId="77777777" w:rsidR="000F77AC" w:rsidRPr="000F77AC" w:rsidRDefault="000F77AC" w:rsidP="000F77AC">
      <w:pPr>
        <w:pStyle w:val="Chapter"/>
        <w:rPr>
          <w:color w:val="282660" w:themeColor="text2"/>
          <w:sz w:val="22"/>
          <w:szCs w:val="14"/>
          <w:lang w:bidi="fa-IR"/>
        </w:rPr>
      </w:pPr>
    </w:p>
    <w:p w14:paraId="7EFD83E7"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4-5. Licenses and installation: This section may provide information about any licenses or installation requirements for the product or output.</w:t>
      </w:r>
    </w:p>
    <w:p w14:paraId="5EBA21A3" w14:textId="77777777" w:rsidR="000F77AC" w:rsidRPr="000F77AC" w:rsidRDefault="000F77AC" w:rsidP="000F77AC">
      <w:pPr>
        <w:pStyle w:val="Chapter"/>
        <w:rPr>
          <w:color w:val="282660" w:themeColor="text2"/>
          <w:sz w:val="22"/>
          <w:szCs w:val="14"/>
          <w:lang w:bidi="fa-IR"/>
        </w:rPr>
      </w:pPr>
    </w:p>
    <w:p w14:paraId="25A959A3"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5. Product features/output: This section may provide a detailed list of the product features or output, along with any specific details or requirements.</w:t>
      </w:r>
    </w:p>
    <w:p w14:paraId="6CE07982" w14:textId="77777777" w:rsidR="000F77AC" w:rsidRPr="000F77AC" w:rsidRDefault="000F77AC" w:rsidP="000F77AC">
      <w:pPr>
        <w:pStyle w:val="Chapter"/>
        <w:rPr>
          <w:color w:val="282660" w:themeColor="text2"/>
          <w:sz w:val="22"/>
          <w:szCs w:val="14"/>
          <w:lang w:bidi="fa-IR"/>
        </w:rPr>
      </w:pPr>
    </w:p>
    <w:p w14:paraId="7AA27260"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5-1. Product feature no.: This section identifies each individual product feature by a unique number or identifier.</w:t>
      </w:r>
    </w:p>
    <w:p w14:paraId="450ABA58" w14:textId="77777777" w:rsidR="000F77AC" w:rsidRPr="000F77AC" w:rsidRDefault="000F77AC" w:rsidP="000F77AC">
      <w:pPr>
        <w:pStyle w:val="Chapter"/>
        <w:rPr>
          <w:color w:val="282660" w:themeColor="text2"/>
          <w:sz w:val="22"/>
          <w:szCs w:val="14"/>
          <w:lang w:bidi="fa-IR"/>
        </w:rPr>
      </w:pPr>
    </w:p>
    <w:p w14:paraId="479BAA58"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6. Limitations: This section may describe any limitations or constraints of the product or output, such as technological or resource limitations.</w:t>
      </w:r>
    </w:p>
    <w:p w14:paraId="39E2CCC8" w14:textId="77777777" w:rsidR="000F77AC" w:rsidRPr="000F77AC" w:rsidRDefault="000F77AC" w:rsidP="000F77AC">
      <w:pPr>
        <w:pStyle w:val="Chapter"/>
        <w:rPr>
          <w:color w:val="282660" w:themeColor="text2"/>
          <w:sz w:val="22"/>
          <w:szCs w:val="14"/>
          <w:lang w:bidi="fa-IR"/>
        </w:rPr>
      </w:pPr>
    </w:p>
    <w:p w14:paraId="4CD6F430"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7. Quality domains: This section may identify the quality domains or criteria that the project must meet, such as performance or usability.</w:t>
      </w:r>
    </w:p>
    <w:p w14:paraId="6D62C5FA" w14:textId="77777777" w:rsidR="000F77AC" w:rsidRPr="000F77AC" w:rsidRDefault="000F77AC" w:rsidP="000F77AC">
      <w:pPr>
        <w:pStyle w:val="Chapter"/>
        <w:rPr>
          <w:color w:val="282660" w:themeColor="text2"/>
          <w:sz w:val="22"/>
          <w:szCs w:val="14"/>
          <w:lang w:bidi="fa-IR"/>
        </w:rPr>
      </w:pPr>
    </w:p>
    <w:p w14:paraId="01520149"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8. History and priority: This section may describe the history of the project and its priorities, such as milestones or deadlines.</w:t>
      </w:r>
    </w:p>
    <w:p w14:paraId="4207EB91" w14:textId="77777777" w:rsidR="000F77AC" w:rsidRPr="000F77AC" w:rsidRDefault="000F77AC" w:rsidP="000F77AC">
      <w:pPr>
        <w:pStyle w:val="Chapter"/>
        <w:rPr>
          <w:color w:val="282660" w:themeColor="text2"/>
          <w:sz w:val="22"/>
          <w:szCs w:val="14"/>
          <w:lang w:bidi="fa-IR"/>
        </w:rPr>
      </w:pPr>
    </w:p>
    <w:p w14:paraId="44E4ED4C"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9. Other product/output needs:</w:t>
      </w:r>
    </w:p>
    <w:p w14:paraId="1D7056D3" w14:textId="77777777" w:rsidR="000F77AC" w:rsidRPr="000F77AC" w:rsidRDefault="000F77AC" w:rsidP="000F77AC">
      <w:pPr>
        <w:pStyle w:val="Chapter"/>
        <w:rPr>
          <w:color w:val="282660" w:themeColor="text2"/>
          <w:sz w:val="22"/>
          <w:szCs w:val="14"/>
          <w:lang w:bidi="fa-IR"/>
        </w:rPr>
      </w:pPr>
    </w:p>
    <w:p w14:paraId="79BFAACD"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9-1. Application standards: This section may describe any application standards or requirements that the product or output must meet.</w:t>
      </w:r>
    </w:p>
    <w:p w14:paraId="4908659F" w14:textId="77777777" w:rsidR="000F77AC" w:rsidRPr="000F77AC" w:rsidRDefault="000F77AC" w:rsidP="000F77AC">
      <w:pPr>
        <w:pStyle w:val="Chapter"/>
        <w:rPr>
          <w:color w:val="282660" w:themeColor="text2"/>
          <w:sz w:val="22"/>
          <w:szCs w:val="14"/>
          <w:lang w:bidi="fa-IR"/>
        </w:rPr>
      </w:pPr>
    </w:p>
    <w:p w14:paraId="622F5502"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9-2. System/software requirements: This section may identify any specific system or software requirements for the product or output.</w:t>
      </w:r>
    </w:p>
    <w:p w14:paraId="4CDD1C2C" w14:textId="77777777" w:rsidR="000F77AC" w:rsidRPr="000F77AC" w:rsidRDefault="000F77AC" w:rsidP="000F77AC">
      <w:pPr>
        <w:pStyle w:val="Chapter"/>
        <w:rPr>
          <w:color w:val="282660" w:themeColor="text2"/>
          <w:sz w:val="22"/>
          <w:szCs w:val="14"/>
          <w:lang w:bidi="fa-IR"/>
        </w:rPr>
      </w:pPr>
    </w:p>
    <w:p w14:paraId="598E93C8"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9-3. Functional requirements: This section may describe any specific functional requirements forthe product or output, such as the ability to perform certain tasks or functions.</w:t>
      </w:r>
    </w:p>
    <w:p w14:paraId="4DC84AA7" w14:textId="77777777" w:rsidR="000F77AC" w:rsidRPr="000F77AC" w:rsidRDefault="000F77AC" w:rsidP="000F77AC">
      <w:pPr>
        <w:pStyle w:val="Chapter"/>
        <w:rPr>
          <w:color w:val="282660" w:themeColor="text2"/>
          <w:sz w:val="22"/>
          <w:szCs w:val="14"/>
          <w:lang w:bidi="fa-IR"/>
        </w:rPr>
      </w:pPr>
    </w:p>
    <w:p w14:paraId="17E4D132"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9-4. Environmental needs: This section may identify any specific environmental needs or requirements for the product or output, such as temperature or humidity.</w:t>
      </w:r>
    </w:p>
    <w:p w14:paraId="403A2D8D" w14:textId="77777777" w:rsidR="000F77AC" w:rsidRPr="000F77AC" w:rsidRDefault="000F77AC" w:rsidP="000F77AC">
      <w:pPr>
        <w:pStyle w:val="Chapter"/>
        <w:rPr>
          <w:color w:val="282660" w:themeColor="text2"/>
          <w:sz w:val="22"/>
          <w:szCs w:val="14"/>
          <w:lang w:bidi="fa-IR"/>
        </w:rPr>
      </w:pPr>
    </w:p>
    <w:p w14:paraId="12F25184"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10. Documentation needs:</w:t>
      </w:r>
    </w:p>
    <w:p w14:paraId="752DFFE1" w14:textId="77777777" w:rsidR="000F77AC" w:rsidRPr="000F77AC" w:rsidRDefault="000F77AC" w:rsidP="000F77AC">
      <w:pPr>
        <w:pStyle w:val="Chapter"/>
        <w:rPr>
          <w:color w:val="282660" w:themeColor="text2"/>
          <w:sz w:val="22"/>
          <w:szCs w:val="14"/>
          <w:lang w:bidi="fa-IR"/>
        </w:rPr>
      </w:pPr>
    </w:p>
    <w:p w14:paraId="00BE4D28"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10-1. User Guide: This section may describe the need for a user guide or manual to help users understand how to use the product or output.</w:t>
      </w:r>
    </w:p>
    <w:p w14:paraId="1FA2B919" w14:textId="77777777" w:rsidR="000F77AC" w:rsidRPr="000F77AC" w:rsidRDefault="000F77AC" w:rsidP="000F77AC">
      <w:pPr>
        <w:pStyle w:val="Chapter"/>
        <w:rPr>
          <w:color w:val="282660" w:themeColor="text2"/>
          <w:sz w:val="22"/>
          <w:szCs w:val="14"/>
          <w:lang w:bidi="fa-IR"/>
        </w:rPr>
      </w:pPr>
    </w:p>
    <w:p w14:paraId="40A3A516"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10-2. Online guides: This section may describe the need for online guides or tutorials to help users understand how to use the product or output.</w:t>
      </w:r>
    </w:p>
    <w:p w14:paraId="61011A63" w14:textId="77777777" w:rsidR="000F77AC" w:rsidRPr="000F77AC" w:rsidRDefault="000F77AC" w:rsidP="000F77AC">
      <w:pPr>
        <w:pStyle w:val="Chapter"/>
        <w:rPr>
          <w:color w:val="282660" w:themeColor="text2"/>
          <w:sz w:val="22"/>
          <w:szCs w:val="14"/>
          <w:lang w:bidi="fa-IR"/>
        </w:rPr>
      </w:pPr>
    </w:p>
    <w:p w14:paraId="025E44F3"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10-3. Installation guides, configuration and Read Me files: This section may describe the need for installation guides or configuration files to help users install or set up the product or output.</w:t>
      </w:r>
    </w:p>
    <w:p w14:paraId="7587D0DA" w14:textId="77777777" w:rsidR="000F77AC" w:rsidRPr="000F77AC" w:rsidRDefault="000F77AC" w:rsidP="000F77AC">
      <w:pPr>
        <w:pStyle w:val="Chapter"/>
        <w:rPr>
          <w:color w:val="282660" w:themeColor="text2"/>
          <w:sz w:val="22"/>
          <w:szCs w:val="14"/>
          <w:lang w:bidi="fa-IR"/>
        </w:rPr>
      </w:pPr>
    </w:p>
    <w:p w14:paraId="76642C56"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10-4. Labeling and packaging: This section may describe any specific labeling or packaging requirements for the product or output.</w:t>
      </w:r>
    </w:p>
    <w:p w14:paraId="7C05DACC" w14:textId="77777777" w:rsidR="000F77AC" w:rsidRPr="000F77AC" w:rsidRDefault="000F77AC" w:rsidP="000F77AC">
      <w:pPr>
        <w:pStyle w:val="Chapter"/>
        <w:rPr>
          <w:color w:val="282660" w:themeColor="text2"/>
          <w:sz w:val="22"/>
          <w:szCs w:val="14"/>
          <w:lang w:bidi="fa-IR"/>
        </w:rPr>
      </w:pPr>
    </w:p>
    <w:p w14:paraId="07A7B22F"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11. Appendices-characteristics:</w:t>
      </w:r>
    </w:p>
    <w:p w14:paraId="476B621B" w14:textId="77777777" w:rsidR="000F77AC" w:rsidRPr="000F77AC" w:rsidRDefault="000F77AC" w:rsidP="000F77AC">
      <w:pPr>
        <w:pStyle w:val="Chapter"/>
        <w:rPr>
          <w:color w:val="282660" w:themeColor="text2"/>
          <w:sz w:val="22"/>
          <w:szCs w:val="14"/>
          <w:lang w:bidi="fa-IR"/>
        </w:rPr>
      </w:pPr>
    </w:p>
    <w:p w14:paraId="7D9F8603" w14:textId="77777777" w:rsidR="000F77AC" w:rsidRDefault="000F77AC" w:rsidP="000F77AC">
      <w:pPr>
        <w:pStyle w:val="Chapter"/>
        <w:rPr>
          <w:color w:val="282660" w:themeColor="text2"/>
          <w:sz w:val="22"/>
          <w:szCs w:val="14"/>
          <w:lang w:bidi="fa-IR"/>
        </w:rPr>
      </w:pPr>
      <w:r w:rsidRPr="000F77AC">
        <w:rPr>
          <w:color w:val="282660" w:themeColor="text2"/>
          <w:sz w:val="22"/>
          <w:szCs w:val="14"/>
          <w:lang w:bidi="fa-IR"/>
        </w:rPr>
        <w:t>11-1. Status: This section may describe the current status of the project or output, such as whether it is in development or has been released.</w:t>
      </w:r>
    </w:p>
    <w:p w14:paraId="35483998" w14:textId="77777777" w:rsidR="00C43E0F" w:rsidRDefault="00C43E0F" w:rsidP="000F77AC">
      <w:pPr>
        <w:pStyle w:val="Chapter"/>
        <w:rPr>
          <w:color w:val="282660" w:themeColor="text2"/>
          <w:sz w:val="22"/>
          <w:szCs w:val="14"/>
          <w:lang w:bidi="fa-IR"/>
        </w:rPr>
      </w:pPr>
    </w:p>
    <w:p w14:paraId="3512F25F" w14:textId="77777777" w:rsidR="00F322F4" w:rsidRDefault="00F322F4" w:rsidP="000F77AC">
      <w:pPr>
        <w:pStyle w:val="Chapter"/>
        <w:rPr>
          <w:color w:val="282660" w:themeColor="text2"/>
          <w:sz w:val="22"/>
          <w:szCs w:val="14"/>
          <w:lang w:bidi="fa-IR"/>
        </w:rPr>
      </w:pPr>
    </w:p>
    <w:p w14:paraId="2E831C98" w14:textId="77777777" w:rsidR="00F322F4" w:rsidRDefault="00F322F4" w:rsidP="000F77AC">
      <w:pPr>
        <w:pStyle w:val="Chapter"/>
        <w:rPr>
          <w:color w:val="282660" w:themeColor="text2"/>
          <w:sz w:val="22"/>
          <w:szCs w:val="14"/>
          <w:lang w:bidi="fa-IR"/>
        </w:rPr>
      </w:pPr>
    </w:p>
    <w:p w14:paraId="7464170D" w14:textId="77777777" w:rsidR="00F322F4" w:rsidRDefault="00F322F4" w:rsidP="000F77AC">
      <w:pPr>
        <w:pStyle w:val="Chapter"/>
        <w:rPr>
          <w:color w:val="282660" w:themeColor="text2"/>
          <w:sz w:val="22"/>
          <w:szCs w:val="14"/>
          <w:lang w:bidi="fa-IR"/>
        </w:rPr>
      </w:pPr>
    </w:p>
    <w:p w14:paraId="16946070" w14:textId="77777777" w:rsidR="00F322F4" w:rsidRDefault="00F322F4" w:rsidP="000F77AC">
      <w:pPr>
        <w:pStyle w:val="Chapter"/>
        <w:rPr>
          <w:color w:val="282660" w:themeColor="text2"/>
          <w:sz w:val="22"/>
          <w:szCs w:val="14"/>
          <w:lang w:bidi="fa-IR"/>
        </w:rPr>
      </w:pPr>
    </w:p>
    <w:tbl>
      <w:tblPr>
        <w:bidiVisual/>
        <w:tblW w:w="0" w:type="auto"/>
        <w:tblCellSpacing w:w="20" w:type="dxa"/>
        <w:tblInd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403"/>
        <w:gridCol w:w="7509"/>
      </w:tblGrid>
      <w:tr w:rsidR="00F322F4" w:rsidRPr="00F322F4" w14:paraId="256D7030" w14:textId="77777777" w:rsidTr="006D6DEB">
        <w:trPr>
          <w:tblCellSpacing w:w="20" w:type="dxa"/>
        </w:trPr>
        <w:tc>
          <w:tcPr>
            <w:tcW w:w="1343" w:type="dxa"/>
            <w:shd w:val="clear" w:color="auto" w:fill="C0C0C0"/>
            <w:vAlign w:val="center"/>
          </w:tcPr>
          <w:p w14:paraId="0000040F" w14:textId="41EC0012" w:rsidR="00F322F4" w:rsidRPr="00F322F4" w:rsidRDefault="00F322F4" w:rsidP="00F322F4">
            <w:pPr>
              <w:ind w:left="57"/>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lastRenderedPageBreak/>
              <w:t>Proposal</w:t>
            </w:r>
          </w:p>
        </w:tc>
        <w:tc>
          <w:tcPr>
            <w:tcW w:w="7449" w:type="dxa"/>
            <w:shd w:val="clear" w:color="auto" w:fill="auto"/>
          </w:tcPr>
          <w:p w14:paraId="1BA85FBC" w14:textId="053F11E7" w:rsidR="00F322F4" w:rsidRPr="00F322F4" w:rsidRDefault="00F322F4" w:rsidP="00F322F4">
            <w:pPr>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[Describes features that are being discussed, but not yet reviewed by an "official channel" such as working groups made up of representatives from the project team, product/release management, and users.]</w:t>
            </w:r>
          </w:p>
        </w:tc>
      </w:tr>
      <w:tr w:rsidR="00F322F4" w:rsidRPr="00F322F4" w14:paraId="48A509A5" w14:textId="77777777" w:rsidTr="006D6DEB">
        <w:trPr>
          <w:tblCellSpacing w:w="20" w:type="dxa"/>
        </w:trPr>
        <w:tc>
          <w:tcPr>
            <w:tcW w:w="1343" w:type="dxa"/>
            <w:shd w:val="clear" w:color="auto" w:fill="C0C0C0"/>
            <w:vAlign w:val="center"/>
          </w:tcPr>
          <w:p w14:paraId="7275AE3C" w14:textId="41774CDA" w:rsidR="00F322F4" w:rsidRPr="00F322F4" w:rsidRDefault="00F322F4" w:rsidP="00F322F4">
            <w:pPr>
              <w:ind w:left="57"/>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Approved</w:t>
            </w:r>
          </w:p>
        </w:tc>
        <w:tc>
          <w:tcPr>
            <w:tcW w:w="7449" w:type="dxa"/>
            <w:shd w:val="clear" w:color="auto" w:fill="auto"/>
          </w:tcPr>
          <w:p w14:paraId="27AA3AF8" w14:textId="738D369F" w:rsidR="00F322F4" w:rsidRPr="00F322F4" w:rsidRDefault="00F322F4" w:rsidP="00F322F4">
            <w:pPr>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Features that are considered useful and practical, and have been approved for implementation by the official channel.]</w:t>
            </w:r>
          </w:p>
        </w:tc>
      </w:tr>
      <w:tr w:rsidR="00F322F4" w:rsidRPr="00F322F4" w14:paraId="65A30016" w14:textId="77777777" w:rsidTr="006D6DEB">
        <w:trPr>
          <w:tblCellSpacing w:w="20" w:type="dxa"/>
        </w:trPr>
        <w:tc>
          <w:tcPr>
            <w:tcW w:w="1343" w:type="dxa"/>
            <w:shd w:val="clear" w:color="auto" w:fill="C0C0C0"/>
            <w:vAlign w:val="center"/>
          </w:tcPr>
          <w:p w14:paraId="7E6FD8B4" w14:textId="428B2A1B" w:rsidR="00F322F4" w:rsidRPr="00F322F4" w:rsidRDefault="00F322F4" w:rsidP="00F322F4">
            <w:pPr>
              <w:ind w:left="57"/>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Used</w:t>
            </w:r>
          </w:p>
        </w:tc>
        <w:tc>
          <w:tcPr>
            <w:tcW w:w="7449" w:type="dxa"/>
            <w:shd w:val="clear" w:color="auto" w:fill="auto"/>
          </w:tcPr>
          <w:p w14:paraId="23D96276" w14:textId="17159F86" w:rsidR="00F322F4" w:rsidRPr="00F322F4" w:rsidRDefault="00F322F4" w:rsidP="00F322F4">
            <w:pPr>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[Features that are used and established in the baselines and at a certain time.]</w:t>
            </w:r>
          </w:p>
        </w:tc>
      </w:tr>
    </w:tbl>
    <w:p w14:paraId="394BB78B" w14:textId="77777777" w:rsidR="00F322F4" w:rsidRDefault="00F322F4" w:rsidP="00F322F4">
      <w:pPr>
        <w:pStyle w:val="Chapter"/>
        <w:jc w:val="center"/>
        <w:rPr>
          <w:color w:val="282660" w:themeColor="text2"/>
          <w:sz w:val="22"/>
          <w:szCs w:val="14"/>
          <w:lang w:bidi="fa-IR"/>
        </w:rPr>
      </w:pPr>
    </w:p>
    <w:p w14:paraId="6FC46E37" w14:textId="77777777" w:rsidR="00C43E0F" w:rsidRDefault="00C43E0F" w:rsidP="000F77AC">
      <w:pPr>
        <w:pStyle w:val="Chapter"/>
        <w:rPr>
          <w:color w:val="282660" w:themeColor="text2"/>
          <w:sz w:val="22"/>
          <w:szCs w:val="14"/>
          <w:lang w:bidi="fa-IR"/>
        </w:rPr>
      </w:pPr>
    </w:p>
    <w:p w14:paraId="6D0BD34F" w14:textId="77777777" w:rsidR="00C43E0F" w:rsidRDefault="00C43E0F" w:rsidP="000F77AC">
      <w:pPr>
        <w:pStyle w:val="Chapter"/>
        <w:rPr>
          <w:color w:val="282660" w:themeColor="text2"/>
          <w:sz w:val="22"/>
          <w:szCs w:val="14"/>
          <w:lang w:bidi="fa-IR"/>
        </w:rPr>
      </w:pPr>
    </w:p>
    <w:p w14:paraId="68FA7962" w14:textId="77777777" w:rsidR="00C43E0F" w:rsidRPr="000F77AC" w:rsidRDefault="00C43E0F" w:rsidP="000F77AC">
      <w:pPr>
        <w:pStyle w:val="Chapter"/>
        <w:rPr>
          <w:color w:val="282660" w:themeColor="text2"/>
          <w:sz w:val="22"/>
          <w:szCs w:val="14"/>
          <w:lang w:bidi="fa-IR"/>
        </w:rPr>
      </w:pPr>
    </w:p>
    <w:p w14:paraId="6BE529FB" w14:textId="77777777" w:rsidR="000F77AC" w:rsidRPr="000F77AC" w:rsidRDefault="000F77AC" w:rsidP="000F77AC">
      <w:pPr>
        <w:pStyle w:val="Chapter"/>
        <w:rPr>
          <w:color w:val="282660" w:themeColor="text2"/>
          <w:sz w:val="22"/>
          <w:szCs w:val="14"/>
          <w:lang w:bidi="fa-IR"/>
        </w:rPr>
      </w:pPr>
    </w:p>
    <w:p w14:paraId="51887CFE"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11-2. Benefits: This section may describe the benefits or advantages of the product or output, such as increased efficiency or cost savings.</w:t>
      </w:r>
    </w:p>
    <w:p w14:paraId="7C2FEB05" w14:textId="77777777" w:rsidR="000F77AC" w:rsidRDefault="000F77AC" w:rsidP="000F77AC">
      <w:pPr>
        <w:pStyle w:val="Chapter"/>
        <w:rPr>
          <w:color w:val="282660" w:themeColor="text2"/>
          <w:sz w:val="22"/>
          <w:szCs w:val="14"/>
          <w:lang w:bidi="fa-IR"/>
        </w:rPr>
      </w:pPr>
    </w:p>
    <w:p w14:paraId="2780C789" w14:textId="77777777" w:rsidR="00C43E0F" w:rsidRDefault="00C43E0F" w:rsidP="000F77AC">
      <w:pPr>
        <w:pStyle w:val="Chapter"/>
        <w:rPr>
          <w:color w:val="282660" w:themeColor="text2"/>
          <w:sz w:val="22"/>
          <w:szCs w:val="14"/>
          <w:lang w:bidi="fa-IR"/>
        </w:rPr>
      </w:pPr>
    </w:p>
    <w:tbl>
      <w:tblPr>
        <w:bidiVisual/>
        <w:tblW w:w="0" w:type="auto"/>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293"/>
        <w:gridCol w:w="7818"/>
      </w:tblGrid>
      <w:tr w:rsidR="00C43E0F" w:rsidRPr="00C43E0F" w14:paraId="7B31F5E4" w14:textId="77777777" w:rsidTr="006D6DEB">
        <w:trPr>
          <w:tblCellSpacing w:w="20" w:type="dxa"/>
          <w:jc w:val="center"/>
        </w:trPr>
        <w:tc>
          <w:tcPr>
            <w:tcW w:w="1188" w:type="dxa"/>
            <w:tcBorders>
              <w:bottom w:val="nil"/>
            </w:tcBorders>
            <w:shd w:val="clear" w:color="auto" w:fill="C0C0C0"/>
            <w:vAlign w:val="center"/>
          </w:tcPr>
          <w:p w14:paraId="1BA4478E" w14:textId="570C8C22" w:rsidR="00C43E0F" w:rsidRPr="00C43E0F" w:rsidRDefault="00F322F4" w:rsidP="006D6DEB">
            <w:pPr>
              <w:bidi/>
              <w:spacing w:line="192" w:lineRule="auto"/>
              <w:ind w:left="57"/>
              <w:jc w:val="center"/>
              <w:rPr>
                <w:color w:val="605DBF" w:themeColor="text2" w:themeTint="99"/>
                <w:rtl/>
                <w:lang w:bidi="fa-IR"/>
              </w:rPr>
            </w:pPr>
            <w:r w:rsidRPr="00F322F4">
              <w:rPr>
                <w:rFonts w:cs="Compset"/>
                <w:color w:val="605DBF" w:themeColor="text2" w:themeTint="99"/>
                <w:sz w:val="22"/>
                <w:szCs w:val="26"/>
                <w:lang w:bidi="fa-IR"/>
              </w:rPr>
              <w:t>Vital</w:t>
            </w:r>
          </w:p>
        </w:tc>
        <w:tc>
          <w:tcPr>
            <w:tcW w:w="7758" w:type="dxa"/>
            <w:shd w:val="clear" w:color="auto" w:fill="auto"/>
          </w:tcPr>
          <w:p w14:paraId="0859E1A4" w14:textId="21A7F1E1" w:rsidR="00C43E0F" w:rsidRPr="00C43E0F" w:rsidRDefault="00F322F4" w:rsidP="00F322F4">
            <w:pPr>
              <w:spacing w:line="288" w:lineRule="auto"/>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[necessary features. Failure to implement them means that the system or equipment will not meet the needs of its users. If these features are not implemented, the project schedule will be delayed.]</w:t>
            </w:r>
          </w:p>
        </w:tc>
      </w:tr>
      <w:tr w:rsidR="00C43E0F" w:rsidRPr="00C43E0F" w14:paraId="6187E96B" w14:textId="77777777" w:rsidTr="006D6DEB">
        <w:trPr>
          <w:tblCellSpacing w:w="20" w:type="dxa"/>
          <w:jc w:val="center"/>
        </w:trPr>
        <w:tc>
          <w:tcPr>
            <w:tcW w:w="1188" w:type="dxa"/>
            <w:tcBorders>
              <w:top w:val="nil"/>
              <w:bottom w:val="nil"/>
            </w:tcBorders>
            <w:shd w:val="clear" w:color="auto" w:fill="C0C0C0"/>
            <w:vAlign w:val="center"/>
          </w:tcPr>
          <w:p w14:paraId="46B31733" w14:textId="7CDE2023" w:rsidR="00C43E0F" w:rsidRPr="00C43E0F" w:rsidRDefault="00F322F4" w:rsidP="006D6DEB">
            <w:pPr>
              <w:bidi/>
              <w:spacing w:line="192" w:lineRule="auto"/>
              <w:ind w:left="57"/>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Important</w:t>
            </w:r>
          </w:p>
        </w:tc>
        <w:tc>
          <w:tcPr>
            <w:tcW w:w="7758" w:type="dxa"/>
            <w:shd w:val="clear" w:color="auto" w:fill="auto"/>
          </w:tcPr>
          <w:p w14:paraId="5F8DE49B" w14:textId="75532DB2" w:rsidR="00C43E0F" w:rsidRPr="00C43E0F" w:rsidRDefault="00F322F4" w:rsidP="00F322F4">
            <w:pPr>
              <w:spacing w:line="288" w:lineRule="auto"/>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[Features important for the effectiveness and efficiency of the system for most applications and equipment. The desired performance of the system cannot be easily provided in other ways. Failure to pay attention to important features can affect the satisfaction of users or beneficiaries or even the amount of income, but due to the non-fulfillment of important features, the project schedule will not be delayed.</w:t>
            </w:r>
          </w:p>
        </w:tc>
      </w:tr>
      <w:tr w:rsidR="00C43E0F" w:rsidRPr="00C43E0F" w14:paraId="4295C7CA" w14:textId="77777777" w:rsidTr="006D6DEB">
        <w:trPr>
          <w:tblCellSpacing w:w="20" w:type="dxa"/>
          <w:jc w:val="center"/>
        </w:trPr>
        <w:tc>
          <w:tcPr>
            <w:tcW w:w="1188" w:type="dxa"/>
            <w:tcBorders>
              <w:top w:val="nil"/>
            </w:tcBorders>
            <w:shd w:val="clear" w:color="auto" w:fill="C0C0C0"/>
            <w:vAlign w:val="center"/>
          </w:tcPr>
          <w:p w14:paraId="3612A947" w14:textId="6E85160B" w:rsidR="00C43E0F" w:rsidRPr="00C43E0F" w:rsidRDefault="00F322F4" w:rsidP="006D6DEB">
            <w:pPr>
              <w:bidi/>
              <w:spacing w:line="192" w:lineRule="auto"/>
              <w:ind w:left="57"/>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Useful</w:t>
            </w:r>
          </w:p>
        </w:tc>
        <w:tc>
          <w:tcPr>
            <w:tcW w:w="7758" w:type="dxa"/>
            <w:shd w:val="clear" w:color="auto" w:fill="auto"/>
          </w:tcPr>
          <w:p w14:paraId="04F4E8DB" w14:textId="6FB4A248" w:rsidR="00C43E0F" w:rsidRPr="00C43E0F" w:rsidRDefault="00F322F4" w:rsidP="00F322F4">
            <w:pPr>
              <w:spacing w:line="288" w:lineRule="auto"/>
              <w:jc w:val="center"/>
              <w:rPr>
                <w:rFonts w:cs="Compset"/>
                <w:color w:val="605DBF" w:themeColor="text2" w:themeTint="99"/>
                <w:sz w:val="22"/>
                <w:szCs w:val="26"/>
                <w:rtl/>
                <w:lang w:bidi="fa-IR"/>
              </w:rPr>
            </w:pPr>
            <w:r w:rsidRPr="00F322F4">
              <w:rPr>
                <w:rFonts w:cs="Compset"/>
                <w:color w:val="605DBF" w:themeColor="text2" w:themeTint="99"/>
                <w:sz w:val="22"/>
                <w:szCs w:val="26"/>
                <w:lang w:bidi="fa-IR"/>
              </w:rPr>
              <w:t>[Features that are useful in less frequently used applications and equipment. The income or satisfaction of the beneficiaries does not increase significantly.</w:t>
            </w:r>
          </w:p>
        </w:tc>
      </w:tr>
    </w:tbl>
    <w:p w14:paraId="786A2898" w14:textId="77777777" w:rsidR="00C43E0F" w:rsidRPr="000F77AC" w:rsidRDefault="00C43E0F" w:rsidP="000F77AC">
      <w:pPr>
        <w:pStyle w:val="Chapter"/>
        <w:rPr>
          <w:color w:val="282660" w:themeColor="text2"/>
          <w:sz w:val="22"/>
          <w:szCs w:val="14"/>
          <w:lang w:bidi="fa-IR"/>
        </w:rPr>
      </w:pPr>
    </w:p>
    <w:p w14:paraId="55581B59"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11-3. Operations: This section may describe the operations or processes that are necessary to produce or deliver the product or output.</w:t>
      </w:r>
    </w:p>
    <w:p w14:paraId="301DFAFA" w14:textId="77777777" w:rsidR="000F77AC" w:rsidRPr="000F77AC" w:rsidRDefault="000F77AC" w:rsidP="000F77AC">
      <w:pPr>
        <w:pStyle w:val="Chapter"/>
        <w:rPr>
          <w:color w:val="282660" w:themeColor="text2"/>
          <w:sz w:val="22"/>
          <w:szCs w:val="14"/>
          <w:lang w:bidi="fa-IR"/>
        </w:rPr>
      </w:pPr>
    </w:p>
    <w:p w14:paraId="093213E7"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11-4. Risk: This section may describe any specific risks or challenges associated with the project or output, such as technical or financial risks.</w:t>
      </w:r>
    </w:p>
    <w:p w14:paraId="6132388B" w14:textId="77777777" w:rsidR="000F77AC" w:rsidRPr="000F77AC" w:rsidRDefault="000F77AC" w:rsidP="000F77AC">
      <w:pPr>
        <w:pStyle w:val="Chapter"/>
        <w:rPr>
          <w:color w:val="282660" w:themeColor="text2"/>
          <w:sz w:val="22"/>
          <w:szCs w:val="14"/>
          <w:lang w:bidi="fa-IR"/>
        </w:rPr>
      </w:pPr>
    </w:p>
    <w:p w14:paraId="5EB00C1A" w14:textId="77777777" w:rsidR="000F77AC" w:rsidRPr="000F77AC" w:rsidRDefault="000F77AC" w:rsidP="000F77AC">
      <w:pPr>
        <w:pStyle w:val="Chapter"/>
        <w:rPr>
          <w:color w:val="282660" w:themeColor="text2"/>
          <w:sz w:val="22"/>
          <w:szCs w:val="14"/>
          <w:lang w:bidi="fa-IR"/>
        </w:rPr>
      </w:pPr>
      <w:r w:rsidRPr="000F77AC">
        <w:rPr>
          <w:color w:val="282660" w:themeColor="text2"/>
          <w:sz w:val="22"/>
          <w:szCs w:val="14"/>
          <w:lang w:bidi="fa-IR"/>
        </w:rPr>
        <w:t>11-5. Stability:This section may describe the stability or reliability of the product or output, such as its ability to perform consistently over time or in different environments.</w:t>
      </w:r>
    </w:p>
    <w:p w14:paraId="22CD38F5" w14:textId="77777777" w:rsidR="000F77AC" w:rsidRPr="000F77AC" w:rsidRDefault="000F77AC" w:rsidP="000F77AC">
      <w:pPr>
        <w:pStyle w:val="Chapter"/>
        <w:rPr>
          <w:color w:val="282660" w:themeColor="text2"/>
          <w:sz w:val="22"/>
          <w:szCs w:val="14"/>
          <w:lang w:bidi="fa-IR"/>
        </w:rPr>
      </w:pPr>
    </w:p>
    <w:p w14:paraId="360EDDFB" w14:textId="4CF5D223" w:rsidR="000F77AC" w:rsidRPr="000F77AC" w:rsidRDefault="000F77AC" w:rsidP="000F77AC">
      <w:pPr>
        <w:pStyle w:val="Chapter"/>
        <w:rPr>
          <w:color w:val="282660" w:themeColor="text2"/>
          <w:sz w:val="22"/>
          <w:szCs w:val="14"/>
          <w:lang w:bidi="fa-IR"/>
        </w:rPr>
      </w:pPr>
      <w:r>
        <w:rPr>
          <w:color w:val="282660" w:themeColor="text2"/>
          <w:sz w:val="22"/>
          <w:szCs w:val="14"/>
          <w:lang w:bidi="fa-IR"/>
        </w:rPr>
        <w:t>11-6</w:t>
      </w:r>
      <w:r w:rsidRPr="000F77AC">
        <w:rPr>
          <w:color w:val="282660" w:themeColor="text2"/>
          <w:sz w:val="22"/>
          <w:szCs w:val="14"/>
          <w:lang w:bidi="fa-IR"/>
        </w:rPr>
        <w:t>. Determining the goal: This section may describe the goals or objectives of the project or output, such as increasing sales or improving customer satisfaction.</w:t>
      </w:r>
    </w:p>
    <w:p w14:paraId="7366AAE4" w14:textId="77777777" w:rsidR="000F77AC" w:rsidRPr="000F77AC" w:rsidRDefault="000F77AC" w:rsidP="000F77AC">
      <w:pPr>
        <w:pStyle w:val="Chapter"/>
        <w:rPr>
          <w:color w:val="282660" w:themeColor="text2"/>
          <w:sz w:val="22"/>
          <w:szCs w:val="14"/>
          <w:lang w:bidi="fa-IR"/>
        </w:rPr>
      </w:pPr>
    </w:p>
    <w:p w14:paraId="44B6DC52" w14:textId="4FBB1F76" w:rsidR="000F77AC" w:rsidRPr="000F77AC" w:rsidRDefault="000F77AC" w:rsidP="000F77AC">
      <w:pPr>
        <w:pStyle w:val="Chapter"/>
        <w:rPr>
          <w:color w:val="282660" w:themeColor="text2"/>
          <w:sz w:val="22"/>
          <w:szCs w:val="14"/>
          <w:lang w:bidi="fa-IR"/>
        </w:rPr>
      </w:pPr>
      <w:r>
        <w:rPr>
          <w:color w:val="282660" w:themeColor="text2"/>
          <w:sz w:val="22"/>
          <w:szCs w:val="14"/>
          <w:lang w:bidi="fa-IR"/>
        </w:rPr>
        <w:t>11-7</w:t>
      </w:r>
      <w:r w:rsidRPr="000F77AC">
        <w:rPr>
          <w:color w:val="282660" w:themeColor="text2"/>
          <w:sz w:val="22"/>
          <w:szCs w:val="14"/>
          <w:lang w:bidi="fa-IR"/>
        </w:rPr>
        <w:t>. Allocating to: This section may describe how resources or responsibilities will be allocated to achieve the goals or objectives of the project or output.</w:t>
      </w:r>
    </w:p>
    <w:p w14:paraId="362F1A6B" w14:textId="77777777" w:rsidR="000F77AC" w:rsidRPr="000F77AC" w:rsidRDefault="000F77AC" w:rsidP="000F77AC">
      <w:pPr>
        <w:pStyle w:val="Chapter"/>
        <w:rPr>
          <w:color w:val="282660" w:themeColor="text2"/>
          <w:sz w:val="22"/>
          <w:szCs w:val="14"/>
          <w:lang w:bidi="fa-IR"/>
        </w:rPr>
      </w:pPr>
    </w:p>
    <w:p w14:paraId="2F71A0E1" w14:textId="5C46955B" w:rsidR="00146F27" w:rsidRPr="000F77AC" w:rsidRDefault="000F77AC" w:rsidP="000F77AC">
      <w:pPr>
        <w:pStyle w:val="Chapter"/>
        <w:rPr>
          <w:color w:val="282660" w:themeColor="text2"/>
          <w:sz w:val="22"/>
          <w:szCs w:val="14"/>
          <w:lang w:bidi="fa-IR"/>
        </w:rPr>
      </w:pPr>
      <w:r>
        <w:rPr>
          <w:color w:val="282660" w:themeColor="text2"/>
          <w:sz w:val="22"/>
          <w:szCs w:val="14"/>
          <w:lang w:bidi="fa-IR"/>
        </w:rPr>
        <w:t>11-8</w:t>
      </w:r>
      <w:r w:rsidRPr="000F77AC">
        <w:rPr>
          <w:color w:val="282660" w:themeColor="text2"/>
          <w:sz w:val="22"/>
          <w:szCs w:val="14"/>
          <w:lang w:bidi="fa-IR"/>
        </w:rPr>
        <w:t>. The reason: This section may describe the reasons or rationale behind the goals, objectives, or allocation of resources for the project or output.</w:t>
      </w:r>
    </w:p>
    <w:p w14:paraId="63BCFC8B" w14:textId="77777777" w:rsidR="00146F27" w:rsidRDefault="00146F27" w:rsidP="00146F27">
      <w:pPr>
        <w:pStyle w:val="Chapter"/>
        <w:rPr>
          <w:sz w:val="22"/>
          <w:szCs w:val="14"/>
          <w:lang w:bidi="fa-IR"/>
        </w:rPr>
      </w:pPr>
    </w:p>
    <w:p w14:paraId="550CC810" w14:textId="77777777" w:rsidR="00146F27" w:rsidRDefault="00146F27" w:rsidP="00146F27">
      <w:pPr>
        <w:pStyle w:val="Chapter"/>
        <w:rPr>
          <w:sz w:val="22"/>
          <w:szCs w:val="14"/>
          <w:lang w:bidi="fa-IR"/>
        </w:rPr>
      </w:pPr>
    </w:p>
    <w:p w14:paraId="2078D1D4" w14:textId="77777777" w:rsidR="00146F27" w:rsidRDefault="00146F27" w:rsidP="00146F27">
      <w:pPr>
        <w:pStyle w:val="Chapter"/>
        <w:rPr>
          <w:sz w:val="22"/>
          <w:szCs w:val="14"/>
        </w:rPr>
      </w:pPr>
    </w:p>
    <w:p w14:paraId="289AED47" w14:textId="77777777" w:rsidR="000F77AC" w:rsidRDefault="000F77AC" w:rsidP="00146F27">
      <w:pPr>
        <w:pStyle w:val="Chapter"/>
        <w:rPr>
          <w:sz w:val="22"/>
          <w:szCs w:val="14"/>
        </w:rPr>
      </w:pPr>
    </w:p>
    <w:p w14:paraId="0226B591" w14:textId="77777777" w:rsidR="000F77AC" w:rsidRDefault="000F77AC" w:rsidP="00146F27">
      <w:pPr>
        <w:pStyle w:val="Chapter"/>
        <w:rPr>
          <w:sz w:val="22"/>
          <w:szCs w:val="14"/>
        </w:rPr>
      </w:pPr>
    </w:p>
    <w:p w14:paraId="609A8C1A" w14:textId="77777777" w:rsidR="000F77AC" w:rsidRDefault="000F77AC" w:rsidP="00146F27">
      <w:pPr>
        <w:pStyle w:val="Chapter"/>
        <w:rPr>
          <w:sz w:val="22"/>
          <w:szCs w:val="14"/>
        </w:rPr>
      </w:pPr>
    </w:p>
    <w:p w14:paraId="54BF1FBB" w14:textId="77777777" w:rsidR="000F77AC" w:rsidRDefault="000F77AC" w:rsidP="00146F27">
      <w:pPr>
        <w:pStyle w:val="Chapter"/>
        <w:rPr>
          <w:sz w:val="22"/>
          <w:szCs w:val="14"/>
        </w:rPr>
      </w:pPr>
    </w:p>
    <w:p w14:paraId="67793BBC" w14:textId="3F4A22F5" w:rsidR="000F77AC" w:rsidRPr="00A33A31" w:rsidRDefault="00E32D19" w:rsidP="00E32D19">
      <w:pPr>
        <w:pStyle w:val="Chapter"/>
        <w:bidi/>
        <w:rPr>
          <w:color w:val="282660" w:themeColor="text2"/>
          <w:sz w:val="32"/>
          <w:szCs w:val="20"/>
        </w:rPr>
      </w:pPr>
      <w:r w:rsidRPr="00A33A31">
        <w:rPr>
          <w:color w:val="282660" w:themeColor="text2"/>
          <w:sz w:val="32"/>
          <w:szCs w:val="20"/>
        </w:rPr>
        <w:t xml:space="preserve"> </w:t>
      </w:r>
      <w:r w:rsidR="000F77AC" w:rsidRPr="00A33A31">
        <w:rPr>
          <w:color w:val="282660" w:themeColor="text2"/>
          <w:sz w:val="32"/>
          <w:szCs w:val="20"/>
        </w:rPr>
        <w:t xml:space="preserve">1. </w:t>
      </w:r>
      <w:r w:rsidR="000F77AC" w:rsidRPr="00A33A31">
        <w:rPr>
          <w:color w:val="282660" w:themeColor="text2"/>
          <w:sz w:val="32"/>
          <w:szCs w:val="20"/>
          <w:rtl/>
        </w:rPr>
        <w:t>مقدمه: ا</w:t>
      </w:r>
      <w:r w:rsidR="000F77AC" w:rsidRPr="00A33A31">
        <w:rPr>
          <w:rFonts w:hint="cs"/>
          <w:color w:val="282660" w:themeColor="text2"/>
          <w:sz w:val="32"/>
          <w:szCs w:val="20"/>
          <w:rtl/>
        </w:rPr>
        <w:t>ی</w:t>
      </w:r>
      <w:r w:rsidR="000F77AC" w:rsidRPr="00A33A31">
        <w:rPr>
          <w:rFonts w:hint="eastAsia"/>
          <w:color w:val="282660" w:themeColor="text2"/>
          <w:sz w:val="32"/>
          <w:szCs w:val="20"/>
          <w:rtl/>
        </w:rPr>
        <w:t>ن</w:t>
      </w:r>
      <w:r w:rsidR="000F77AC" w:rsidRPr="00A33A31">
        <w:rPr>
          <w:color w:val="282660" w:themeColor="text2"/>
          <w:sz w:val="32"/>
          <w:szCs w:val="20"/>
          <w:rtl/>
        </w:rPr>
        <w:t xml:space="preserve"> بخش </w:t>
      </w:r>
      <w:r w:rsidR="000F77AC" w:rsidRPr="00A33A31">
        <w:rPr>
          <w:rFonts w:hint="cs"/>
          <w:color w:val="282660" w:themeColor="text2"/>
          <w:sz w:val="32"/>
          <w:szCs w:val="20"/>
          <w:rtl/>
        </w:rPr>
        <w:t>ی</w:t>
      </w:r>
      <w:r w:rsidR="000F77AC" w:rsidRPr="00A33A31">
        <w:rPr>
          <w:rFonts w:hint="eastAsia"/>
          <w:color w:val="282660" w:themeColor="text2"/>
          <w:sz w:val="32"/>
          <w:szCs w:val="20"/>
          <w:rtl/>
        </w:rPr>
        <w:t>ک</w:t>
      </w:r>
      <w:r w:rsidR="000F77AC" w:rsidRPr="00A33A31">
        <w:rPr>
          <w:color w:val="282660" w:themeColor="text2"/>
          <w:sz w:val="32"/>
          <w:szCs w:val="20"/>
          <w:rtl/>
        </w:rPr>
        <w:t xml:space="preserve"> کل</w:t>
      </w:r>
      <w:r w:rsidR="000F77AC" w:rsidRPr="00A33A31">
        <w:rPr>
          <w:rFonts w:hint="cs"/>
          <w:color w:val="282660" w:themeColor="text2"/>
          <w:sz w:val="32"/>
          <w:szCs w:val="20"/>
          <w:rtl/>
        </w:rPr>
        <w:t>ی</w:t>
      </w:r>
      <w:r w:rsidR="000F77AC" w:rsidRPr="00A33A31">
        <w:rPr>
          <w:color w:val="282660" w:themeColor="text2"/>
          <w:sz w:val="32"/>
          <w:szCs w:val="20"/>
          <w:rtl/>
        </w:rPr>
        <w:t xml:space="preserve"> از پروژه</w:t>
      </w:r>
      <w:r w:rsidR="000F77AC" w:rsidRPr="00A33A31">
        <w:rPr>
          <w:color w:val="282660" w:themeColor="text2"/>
          <w:sz w:val="32"/>
          <w:szCs w:val="20"/>
        </w:rPr>
        <w:t xml:space="preserve"> DIGIKALA</w:t>
      </w:r>
      <w:r w:rsidR="000F77AC" w:rsidRPr="00A33A31">
        <w:rPr>
          <w:color w:val="282660" w:themeColor="text2"/>
          <w:sz w:val="32"/>
          <w:szCs w:val="20"/>
          <w:rtl/>
        </w:rPr>
        <w:t>، که شر</w:t>
      </w:r>
      <w:r w:rsidR="000F77AC" w:rsidRPr="00A33A31">
        <w:rPr>
          <w:rFonts w:hint="cs"/>
          <w:color w:val="282660" w:themeColor="text2"/>
          <w:sz w:val="32"/>
          <w:szCs w:val="20"/>
          <w:rtl/>
        </w:rPr>
        <w:t>ی</w:t>
      </w:r>
      <w:r w:rsidR="000F77AC" w:rsidRPr="00A33A31">
        <w:rPr>
          <w:rFonts w:hint="eastAsia"/>
          <w:color w:val="282660" w:themeColor="text2"/>
          <w:sz w:val="32"/>
          <w:szCs w:val="20"/>
          <w:rtl/>
        </w:rPr>
        <w:t>ک</w:t>
      </w:r>
      <w:r w:rsidR="000F77AC" w:rsidRPr="00A33A31">
        <w:rPr>
          <w:color w:val="282660" w:themeColor="text2"/>
          <w:sz w:val="32"/>
          <w:szCs w:val="20"/>
          <w:rtl/>
        </w:rPr>
        <w:t xml:space="preserve"> اصل</w:t>
      </w:r>
      <w:r w:rsidR="000F77AC" w:rsidRPr="00A33A31">
        <w:rPr>
          <w:rFonts w:hint="cs"/>
          <w:color w:val="282660" w:themeColor="text2"/>
          <w:sz w:val="32"/>
          <w:szCs w:val="20"/>
          <w:rtl/>
        </w:rPr>
        <w:t>ی</w:t>
      </w:r>
      <w:r w:rsidR="000F77AC" w:rsidRPr="00A33A31">
        <w:rPr>
          <w:color w:val="282660" w:themeColor="text2"/>
          <w:sz w:val="32"/>
          <w:szCs w:val="20"/>
          <w:rtl/>
        </w:rPr>
        <w:t xml:space="preserve"> محصول است، ارائه م</w:t>
      </w:r>
      <w:r w:rsidR="000F77AC" w:rsidRPr="00A33A31">
        <w:rPr>
          <w:rFonts w:hint="cs"/>
          <w:color w:val="282660" w:themeColor="text2"/>
          <w:sz w:val="32"/>
          <w:szCs w:val="20"/>
          <w:rtl/>
        </w:rPr>
        <w:t>ی</w:t>
      </w:r>
      <w:r w:rsidR="000F77AC" w:rsidRPr="00A33A31">
        <w:rPr>
          <w:color w:val="282660" w:themeColor="text2"/>
          <w:sz w:val="32"/>
          <w:szCs w:val="20"/>
          <w:rtl/>
        </w:rPr>
        <w:t xml:space="preserve"> دهد. ممکن است شامل اطلاعات در مورد تار</w:t>
      </w:r>
      <w:r w:rsidR="000F77AC" w:rsidRPr="00A33A31">
        <w:rPr>
          <w:rFonts w:hint="cs"/>
          <w:color w:val="282660" w:themeColor="text2"/>
          <w:sz w:val="32"/>
          <w:szCs w:val="20"/>
          <w:rtl/>
        </w:rPr>
        <w:t>ی</w:t>
      </w:r>
      <w:r w:rsidR="000F77AC" w:rsidRPr="00A33A31">
        <w:rPr>
          <w:rFonts w:hint="eastAsia"/>
          <w:color w:val="282660" w:themeColor="text2"/>
          <w:sz w:val="32"/>
          <w:szCs w:val="20"/>
          <w:rtl/>
        </w:rPr>
        <w:t>خچه،</w:t>
      </w:r>
      <w:r w:rsidR="000F77AC" w:rsidRPr="00A33A31">
        <w:rPr>
          <w:color w:val="282660" w:themeColor="text2"/>
          <w:sz w:val="32"/>
          <w:szCs w:val="20"/>
          <w:rtl/>
        </w:rPr>
        <w:t xml:space="preserve"> هدف و پروژه هدف باشد</w:t>
      </w:r>
      <w:r w:rsidR="000F77AC" w:rsidRPr="00A33A31">
        <w:rPr>
          <w:color w:val="282660" w:themeColor="text2"/>
          <w:sz w:val="32"/>
          <w:szCs w:val="20"/>
        </w:rPr>
        <w:t>.</w:t>
      </w:r>
    </w:p>
    <w:p w14:paraId="30F58BFE" w14:textId="77777777" w:rsidR="000F77AC" w:rsidRPr="00A33A31" w:rsidRDefault="000F77AC" w:rsidP="00E32D19">
      <w:pPr>
        <w:pStyle w:val="Chapter"/>
        <w:bidi/>
        <w:rPr>
          <w:color w:val="282660" w:themeColor="text2"/>
          <w:sz w:val="32"/>
          <w:szCs w:val="20"/>
        </w:rPr>
      </w:pPr>
    </w:p>
    <w:p w14:paraId="570849F1" w14:textId="1A2BDCAF" w:rsidR="000F77AC" w:rsidRPr="00A33A31" w:rsidRDefault="00E32D19" w:rsidP="00E32D19">
      <w:pPr>
        <w:pStyle w:val="Chapter"/>
        <w:bidi/>
        <w:rPr>
          <w:color w:val="282660" w:themeColor="text2"/>
          <w:sz w:val="32"/>
          <w:szCs w:val="20"/>
        </w:rPr>
      </w:pPr>
      <w:r w:rsidRPr="00A33A31">
        <w:rPr>
          <w:color w:val="282660" w:themeColor="text2"/>
          <w:sz w:val="32"/>
          <w:szCs w:val="20"/>
        </w:rPr>
        <w:t xml:space="preserve"> </w:t>
      </w:r>
      <w:r w:rsidR="000F77AC" w:rsidRPr="00A33A31">
        <w:rPr>
          <w:color w:val="282660" w:themeColor="text2"/>
          <w:sz w:val="32"/>
          <w:szCs w:val="20"/>
        </w:rPr>
        <w:t xml:space="preserve">1-1 </w:t>
      </w:r>
      <w:r w:rsidR="000F77AC" w:rsidRPr="00A33A31">
        <w:rPr>
          <w:color w:val="282660" w:themeColor="text2"/>
          <w:sz w:val="32"/>
          <w:szCs w:val="20"/>
          <w:rtl/>
        </w:rPr>
        <w:t>منابع: ا</w:t>
      </w:r>
      <w:r w:rsidR="000F77AC" w:rsidRPr="00A33A31">
        <w:rPr>
          <w:rFonts w:hint="cs"/>
          <w:color w:val="282660" w:themeColor="text2"/>
          <w:sz w:val="32"/>
          <w:szCs w:val="20"/>
          <w:rtl/>
        </w:rPr>
        <w:t>ی</w:t>
      </w:r>
      <w:r w:rsidR="000F77AC" w:rsidRPr="00A33A31">
        <w:rPr>
          <w:rFonts w:hint="eastAsia"/>
          <w:color w:val="282660" w:themeColor="text2"/>
          <w:sz w:val="32"/>
          <w:szCs w:val="20"/>
          <w:rtl/>
        </w:rPr>
        <w:t>ن</w:t>
      </w:r>
      <w:r w:rsidR="000F77AC" w:rsidRPr="00A33A31">
        <w:rPr>
          <w:color w:val="282660" w:themeColor="text2"/>
          <w:sz w:val="32"/>
          <w:szCs w:val="20"/>
          <w:rtl/>
        </w:rPr>
        <w:t xml:space="preserve"> امکان وجود دارد که ارجاعات </w:t>
      </w:r>
      <w:r w:rsidR="000F77AC" w:rsidRPr="00A33A31">
        <w:rPr>
          <w:rFonts w:hint="cs"/>
          <w:color w:val="282660" w:themeColor="text2"/>
          <w:sz w:val="32"/>
          <w:szCs w:val="20"/>
          <w:rtl/>
        </w:rPr>
        <w:t>ی</w:t>
      </w:r>
      <w:r w:rsidR="000F77AC" w:rsidRPr="00A33A31">
        <w:rPr>
          <w:rFonts w:hint="eastAsia"/>
          <w:color w:val="282660" w:themeColor="text2"/>
          <w:sz w:val="32"/>
          <w:szCs w:val="20"/>
          <w:rtl/>
        </w:rPr>
        <w:t>ا</w:t>
      </w:r>
      <w:r w:rsidR="000F77AC" w:rsidRPr="00A33A31">
        <w:rPr>
          <w:color w:val="282660" w:themeColor="text2"/>
          <w:sz w:val="32"/>
          <w:szCs w:val="20"/>
          <w:rtl/>
        </w:rPr>
        <w:t xml:space="preserve"> منابع اطلاعات</w:t>
      </w:r>
      <w:r w:rsidR="000F77AC" w:rsidRPr="00A33A31">
        <w:rPr>
          <w:rFonts w:hint="cs"/>
          <w:color w:val="282660" w:themeColor="text2"/>
          <w:sz w:val="32"/>
          <w:szCs w:val="20"/>
          <w:rtl/>
        </w:rPr>
        <w:t>ی</w:t>
      </w:r>
      <w:r w:rsidR="000F77AC" w:rsidRPr="00A33A31">
        <w:rPr>
          <w:color w:val="282660" w:themeColor="text2"/>
          <w:sz w:val="32"/>
          <w:szCs w:val="20"/>
          <w:rtl/>
        </w:rPr>
        <w:t xml:space="preserve"> را که برا</w:t>
      </w:r>
      <w:r w:rsidR="000F77AC" w:rsidRPr="00A33A31">
        <w:rPr>
          <w:rFonts w:hint="cs"/>
          <w:color w:val="282660" w:themeColor="text2"/>
          <w:sz w:val="32"/>
          <w:szCs w:val="20"/>
          <w:rtl/>
        </w:rPr>
        <w:t>ی</w:t>
      </w:r>
      <w:r w:rsidR="000F77AC" w:rsidRPr="00A33A31">
        <w:rPr>
          <w:color w:val="282660" w:themeColor="text2"/>
          <w:sz w:val="32"/>
          <w:szCs w:val="20"/>
          <w:rtl/>
        </w:rPr>
        <w:t xml:space="preserve"> توسعه پروژه استفاده م</w:t>
      </w:r>
      <w:r w:rsidR="000F77AC" w:rsidRPr="00A33A31">
        <w:rPr>
          <w:rFonts w:hint="cs"/>
          <w:color w:val="282660" w:themeColor="text2"/>
          <w:sz w:val="32"/>
          <w:szCs w:val="20"/>
          <w:rtl/>
        </w:rPr>
        <w:t>ی</w:t>
      </w:r>
      <w:r w:rsidR="000F77AC" w:rsidRPr="00A33A31">
        <w:rPr>
          <w:color w:val="282660" w:themeColor="text2"/>
          <w:sz w:val="32"/>
          <w:szCs w:val="20"/>
          <w:rtl/>
        </w:rPr>
        <w:t xml:space="preserve"> شود، مانند مطالعات تحق</w:t>
      </w:r>
      <w:r w:rsidR="000F77AC" w:rsidRPr="00A33A31">
        <w:rPr>
          <w:rFonts w:hint="cs"/>
          <w:color w:val="282660" w:themeColor="text2"/>
          <w:sz w:val="32"/>
          <w:szCs w:val="20"/>
          <w:rtl/>
        </w:rPr>
        <w:t>ی</w:t>
      </w:r>
      <w:r w:rsidR="000F77AC" w:rsidRPr="00A33A31">
        <w:rPr>
          <w:rFonts w:hint="eastAsia"/>
          <w:color w:val="282660" w:themeColor="text2"/>
          <w:sz w:val="32"/>
          <w:szCs w:val="20"/>
          <w:rtl/>
        </w:rPr>
        <w:t>قات</w:t>
      </w:r>
      <w:r w:rsidR="000F77AC" w:rsidRPr="00A33A31">
        <w:rPr>
          <w:rFonts w:hint="cs"/>
          <w:color w:val="282660" w:themeColor="text2"/>
          <w:sz w:val="32"/>
          <w:szCs w:val="20"/>
          <w:rtl/>
        </w:rPr>
        <w:t>ی</w:t>
      </w:r>
      <w:r w:rsidR="000F77AC" w:rsidRPr="00A33A31">
        <w:rPr>
          <w:color w:val="282660" w:themeColor="text2"/>
          <w:sz w:val="32"/>
          <w:szCs w:val="20"/>
          <w:rtl/>
        </w:rPr>
        <w:t xml:space="preserve"> </w:t>
      </w:r>
      <w:r w:rsidR="000F77AC" w:rsidRPr="00A33A31">
        <w:rPr>
          <w:rFonts w:hint="cs"/>
          <w:color w:val="282660" w:themeColor="text2"/>
          <w:sz w:val="32"/>
          <w:szCs w:val="20"/>
          <w:rtl/>
        </w:rPr>
        <w:t>ی</w:t>
      </w:r>
      <w:r w:rsidR="000F77AC" w:rsidRPr="00A33A31">
        <w:rPr>
          <w:rFonts w:hint="eastAsia"/>
          <w:color w:val="282660" w:themeColor="text2"/>
          <w:sz w:val="32"/>
          <w:szCs w:val="20"/>
          <w:rtl/>
        </w:rPr>
        <w:t>ا</w:t>
      </w:r>
      <w:r w:rsidR="000F77AC" w:rsidRPr="00A33A31">
        <w:rPr>
          <w:color w:val="282660" w:themeColor="text2"/>
          <w:sz w:val="32"/>
          <w:szCs w:val="20"/>
          <w:rtl/>
        </w:rPr>
        <w:t xml:space="preserve"> گزارش ها</w:t>
      </w:r>
      <w:r w:rsidR="000F77AC" w:rsidRPr="00A33A31">
        <w:rPr>
          <w:rFonts w:hint="cs"/>
          <w:color w:val="282660" w:themeColor="text2"/>
          <w:sz w:val="32"/>
          <w:szCs w:val="20"/>
          <w:rtl/>
        </w:rPr>
        <w:t>ی</w:t>
      </w:r>
      <w:r w:rsidR="000F77AC" w:rsidRPr="00A33A31">
        <w:rPr>
          <w:color w:val="282660" w:themeColor="text2"/>
          <w:sz w:val="32"/>
          <w:szCs w:val="20"/>
          <w:rtl/>
        </w:rPr>
        <w:t xml:space="preserve"> صنعت، ارائه م</w:t>
      </w:r>
      <w:r w:rsidR="000F77AC" w:rsidRPr="00A33A31">
        <w:rPr>
          <w:rFonts w:hint="cs"/>
          <w:color w:val="282660" w:themeColor="text2"/>
          <w:sz w:val="32"/>
          <w:szCs w:val="20"/>
          <w:rtl/>
        </w:rPr>
        <w:t>ی</w:t>
      </w:r>
      <w:r w:rsidR="000F77AC" w:rsidRPr="00A33A31">
        <w:rPr>
          <w:color w:val="282660" w:themeColor="text2"/>
          <w:sz w:val="32"/>
          <w:szCs w:val="20"/>
          <w:rtl/>
        </w:rPr>
        <w:t xml:space="preserve"> دهد</w:t>
      </w:r>
      <w:r w:rsidR="000F77AC" w:rsidRPr="00A33A31">
        <w:rPr>
          <w:color w:val="282660" w:themeColor="text2"/>
          <w:sz w:val="32"/>
          <w:szCs w:val="20"/>
        </w:rPr>
        <w:t>.</w:t>
      </w:r>
    </w:p>
    <w:p w14:paraId="74098501" w14:textId="77777777" w:rsidR="000F77AC" w:rsidRPr="00A33A31" w:rsidRDefault="000F77AC" w:rsidP="00E32D19">
      <w:pPr>
        <w:pStyle w:val="Chapter"/>
        <w:bidi/>
        <w:rPr>
          <w:color w:val="282660" w:themeColor="text2"/>
          <w:sz w:val="32"/>
          <w:szCs w:val="20"/>
        </w:rPr>
      </w:pPr>
    </w:p>
    <w:p w14:paraId="2C406B21" w14:textId="53DD3B22" w:rsidR="000F77AC" w:rsidRPr="00A33A31" w:rsidRDefault="00E32D19" w:rsidP="00E32D19">
      <w:pPr>
        <w:pStyle w:val="Chapter"/>
        <w:bidi/>
        <w:rPr>
          <w:color w:val="282660" w:themeColor="text2"/>
          <w:sz w:val="32"/>
          <w:szCs w:val="20"/>
        </w:rPr>
      </w:pPr>
      <w:r w:rsidRPr="00A33A31">
        <w:rPr>
          <w:color w:val="282660" w:themeColor="text2"/>
          <w:sz w:val="32"/>
          <w:szCs w:val="20"/>
        </w:rPr>
        <w:t xml:space="preserve"> </w:t>
      </w:r>
      <w:r w:rsidR="000F77AC" w:rsidRPr="00A33A31">
        <w:rPr>
          <w:color w:val="282660" w:themeColor="text2"/>
          <w:sz w:val="32"/>
          <w:szCs w:val="20"/>
        </w:rPr>
        <w:t xml:space="preserve">2. </w:t>
      </w:r>
      <w:r w:rsidR="000F77AC" w:rsidRPr="00A33A31">
        <w:rPr>
          <w:color w:val="282660" w:themeColor="text2"/>
          <w:sz w:val="32"/>
          <w:szCs w:val="20"/>
          <w:rtl/>
        </w:rPr>
        <w:t>موقع</w:t>
      </w:r>
      <w:r w:rsidR="000F77AC" w:rsidRPr="00A33A31">
        <w:rPr>
          <w:rFonts w:hint="cs"/>
          <w:color w:val="282660" w:themeColor="text2"/>
          <w:sz w:val="32"/>
          <w:szCs w:val="20"/>
          <w:rtl/>
        </w:rPr>
        <w:t>ی</w:t>
      </w:r>
      <w:r w:rsidR="000F77AC" w:rsidRPr="00A33A31">
        <w:rPr>
          <w:rFonts w:hint="eastAsia"/>
          <w:color w:val="282660" w:themeColor="text2"/>
          <w:sz w:val="32"/>
          <w:szCs w:val="20"/>
          <w:rtl/>
        </w:rPr>
        <w:t>ت</w:t>
      </w:r>
      <w:r w:rsidR="000F77AC" w:rsidRPr="00A33A31">
        <w:rPr>
          <w:color w:val="282660" w:themeColor="text2"/>
          <w:sz w:val="32"/>
          <w:szCs w:val="20"/>
          <w:rtl/>
        </w:rPr>
        <w:t xml:space="preserve"> </w:t>
      </w:r>
      <w:r w:rsidR="000F77AC" w:rsidRPr="00A33A31">
        <w:rPr>
          <w:rFonts w:hint="cs"/>
          <w:color w:val="282660" w:themeColor="text2"/>
          <w:sz w:val="32"/>
          <w:szCs w:val="20"/>
          <w:rtl/>
        </w:rPr>
        <w:t>ی</w:t>
      </w:r>
      <w:r w:rsidR="000F77AC" w:rsidRPr="00A33A31">
        <w:rPr>
          <w:rFonts w:hint="eastAsia"/>
          <w:color w:val="282660" w:themeColor="text2"/>
          <w:sz w:val="32"/>
          <w:szCs w:val="20"/>
          <w:rtl/>
        </w:rPr>
        <w:t>اب</w:t>
      </w:r>
      <w:r w:rsidR="000F77AC" w:rsidRPr="00A33A31">
        <w:rPr>
          <w:rFonts w:hint="cs"/>
          <w:color w:val="282660" w:themeColor="text2"/>
          <w:sz w:val="32"/>
          <w:szCs w:val="20"/>
          <w:rtl/>
        </w:rPr>
        <w:t>ی</w:t>
      </w:r>
      <w:r w:rsidR="000F77AC" w:rsidRPr="00A33A31">
        <w:rPr>
          <w:color w:val="282660" w:themeColor="text2"/>
          <w:sz w:val="32"/>
          <w:szCs w:val="20"/>
          <w:rtl/>
        </w:rPr>
        <w:t>: ا</w:t>
      </w:r>
      <w:r w:rsidR="000F77AC" w:rsidRPr="00A33A31">
        <w:rPr>
          <w:rFonts w:hint="cs"/>
          <w:color w:val="282660" w:themeColor="text2"/>
          <w:sz w:val="32"/>
          <w:szCs w:val="20"/>
          <w:rtl/>
        </w:rPr>
        <w:t>ی</w:t>
      </w:r>
      <w:r w:rsidR="000F77AC" w:rsidRPr="00A33A31">
        <w:rPr>
          <w:rFonts w:hint="eastAsia"/>
          <w:color w:val="282660" w:themeColor="text2"/>
          <w:sz w:val="32"/>
          <w:szCs w:val="20"/>
          <w:rtl/>
        </w:rPr>
        <w:t>ن</w:t>
      </w:r>
      <w:r w:rsidR="000F77AC" w:rsidRPr="00A33A31">
        <w:rPr>
          <w:color w:val="282660" w:themeColor="text2"/>
          <w:sz w:val="32"/>
          <w:szCs w:val="20"/>
          <w:rtl/>
        </w:rPr>
        <w:t xml:space="preserve"> موقع</w:t>
      </w:r>
      <w:r w:rsidR="000F77AC" w:rsidRPr="00A33A31">
        <w:rPr>
          <w:rFonts w:hint="cs"/>
          <w:color w:val="282660" w:themeColor="text2"/>
          <w:sz w:val="32"/>
          <w:szCs w:val="20"/>
          <w:rtl/>
        </w:rPr>
        <w:t>ی</w:t>
      </w:r>
      <w:r w:rsidR="000F77AC" w:rsidRPr="00A33A31">
        <w:rPr>
          <w:rFonts w:hint="eastAsia"/>
          <w:color w:val="282660" w:themeColor="text2"/>
          <w:sz w:val="32"/>
          <w:szCs w:val="20"/>
          <w:rtl/>
        </w:rPr>
        <w:t>ت</w:t>
      </w:r>
      <w:r w:rsidR="000F77AC" w:rsidRPr="00A33A31">
        <w:rPr>
          <w:color w:val="282660" w:themeColor="text2"/>
          <w:sz w:val="32"/>
          <w:szCs w:val="20"/>
          <w:rtl/>
        </w:rPr>
        <w:t xml:space="preserve"> پروژه د</w:t>
      </w:r>
      <w:r w:rsidR="000F77AC" w:rsidRPr="00A33A31">
        <w:rPr>
          <w:rFonts w:hint="cs"/>
          <w:color w:val="282660" w:themeColor="text2"/>
          <w:sz w:val="32"/>
          <w:szCs w:val="20"/>
          <w:rtl/>
        </w:rPr>
        <w:t>ی</w:t>
      </w:r>
      <w:r w:rsidR="000F77AC" w:rsidRPr="00A33A31">
        <w:rPr>
          <w:rFonts w:hint="eastAsia"/>
          <w:color w:val="282660" w:themeColor="text2"/>
          <w:sz w:val="32"/>
          <w:szCs w:val="20"/>
          <w:rtl/>
        </w:rPr>
        <w:t>ج</w:t>
      </w:r>
      <w:r w:rsidR="000F77AC" w:rsidRPr="00A33A31">
        <w:rPr>
          <w:rFonts w:hint="cs"/>
          <w:color w:val="282660" w:themeColor="text2"/>
          <w:sz w:val="32"/>
          <w:szCs w:val="20"/>
          <w:rtl/>
        </w:rPr>
        <w:t>ی</w:t>
      </w:r>
      <w:r w:rsidR="000F77AC" w:rsidRPr="00A33A31">
        <w:rPr>
          <w:rFonts w:hint="eastAsia"/>
          <w:color w:val="282660" w:themeColor="text2"/>
          <w:sz w:val="32"/>
          <w:szCs w:val="20"/>
          <w:rtl/>
        </w:rPr>
        <w:t>کالا</w:t>
      </w:r>
      <w:r w:rsidR="000F77AC" w:rsidRPr="00A33A31">
        <w:rPr>
          <w:color w:val="282660" w:themeColor="text2"/>
          <w:sz w:val="32"/>
          <w:szCs w:val="20"/>
          <w:rtl/>
        </w:rPr>
        <w:t xml:space="preserve"> را در بازار </w:t>
      </w:r>
      <w:r w:rsidR="000F77AC" w:rsidRPr="00A33A31">
        <w:rPr>
          <w:rFonts w:hint="cs"/>
          <w:color w:val="282660" w:themeColor="text2"/>
          <w:sz w:val="32"/>
          <w:szCs w:val="20"/>
          <w:rtl/>
        </w:rPr>
        <w:t>ی</w:t>
      </w:r>
      <w:r w:rsidR="000F77AC" w:rsidRPr="00A33A31">
        <w:rPr>
          <w:rFonts w:hint="eastAsia"/>
          <w:color w:val="282660" w:themeColor="text2"/>
          <w:sz w:val="32"/>
          <w:szCs w:val="20"/>
          <w:rtl/>
        </w:rPr>
        <w:t>ا</w:t>
      </w:r>
      <w:r w:rsidR="000F77AC" w:rsidRPr="00A33A31">
        <w:rPr>
          <w:color w:val="282660" w:themeColor="text2"/>
          <w:sz w:val="32"/>
          <w:szCs w:val="20"/>
          <w:rtl/>
        </w:rPr>
        <w:t xml:space="preserve"> صنعت مخصوص م</w:t>
      </w:r>
      <w:r w:rsidR="000F77AC" w:rsidRPr="00A33A31">
        <w:rPr>
          <w:rFonts w:hint="cs"/>
          <w:color w:val="282660" w:themeColor="text2"/>
          <w:sz w:val="32"/>
          <w:szCs w:val="20"/>
          <w:rtl/>
        </w:rPr>
        <w:t>ی</w:t>
      </w:r>
      <w:r w:rsidR="000F77AC" w:rsidRPr="00A33A31">
        <w:rPr>
          <w:color w:val="282660" w:themeColor="text2"/>
          <w:sz w:val="32"/>
          <w:szCs w:val="20"/>
          <w:rtl/>
        </w:rPr>
        <w:t xml:space="preserve"> کند</w:t>
      </w:r>
      <w:r w:rsidR="000F77AC" w:rsidRPr="00A33A31">
        <w:rPr>
          <w:color w:val="282660" w:themeColor="text2"/>
          <w:sz w:val="32"/>
          <w:szCs w:val="20"/>
        </w:rPr>
        <w:t>.</w:t>
      </w:r>
    </w:p>
    <w:p w14:paraId="3E5A9CE4" w14:textId="1FBDEA96" w:rsidR="000F77AC" w:rsidRPr="00A33A31" w:rsidRDefault="00E32D19" w:rsidP="00E32D19">
      <w:pPr>
        <w:pStyle w:val="Chapter"/>
        <w:bidi/>
        <w:rPr>
          <w:color w:val="282660" w:themeColor="text2"/>
          <w:sz w:val="32"/>
          <w:szCs w:val="20"/>
        </w:rPr>
      </w:pPr>
      <w:r w:rsidRPr="00A33A31">
        <w:rPr>
          <w:color w:val="282660" w:themeColor="text2"/>
          <w:sz w:val="32"/>
          <w:szCs w:val="20"/>
        </w:rPr>
        <w:t xml:space="preserve"> </w:t>
      </w:r>
    </w:p>
    <w:p w14:paraId="3541B0BE"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2-1. </w:t>
      </w:r>
      <w:r w:rsidRPr="00A33A31">
        <w:rPr>
          <w:color w:val="282660" w:themeColor="text2"/>
          <w:sz w:val="32"/>
          <w:szCs w:val="20"/>
          <w:rtl/>
        </w:rPr>
        <w:t>فرصت کار</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ا</w:t>
      </w:r>
      <w:r w:rsidRPr="00A33A31">
        <w:rPr>
          <w:rFonts w:hint="cs"/>
          <w:color w:val="282660" w:themeColor="text2"/>
          <w:sz w:val="32"/>
          <w:szCs w:val="20"/>
          <w:rtl/>
        </w:rPr>
        <w:t>ی</w:t>
      </w:r>
      <w:r w:rsidRPr="00A33A31">
        <w:rPr>
          <w:rFonts w:hint="eastAsia"/>
          <w:color w:val="282660" w:themeColor="text2"/>
          <w:sz w:val="32"/>
          <w:szCs w:val="20"/>
          <w:rtl/>
        </w:rPr>
        <w:t>جاد</w:t>
      </w:r>
      <w:r w:rsidRPr="00A33A31">
        <w:rPr>
          <w:color w:val="282660" w:themeColor="text2"/>
          <w:sz w:val="32"/>
          <w:szCs w:val="20"/>
          <w:rtl/>
        </w:rPr>
        <w:t xml:space="preserve"> فرصت ا</w:t>
      </w:r>
      <w:r w:rsidRPr="00A33A31">
        <w:rPr>
          <w:rFonts w:hint="cs"/>
          <w:color w:val="282660" w:themeColor="text2"/>
          <w:sz w:val="32"/>
          <w:szCs w:val="20"/>
          <w:rtl/>
        </w:rPr>
        <w:t>ی</w:t>
      </w:r>
      <w:r w:rsidRPr="00A33A31">
        <w:rPr>
          <w:rFonts w:hint="eastAsia"/>
          <w:color w:val="282660" w:themeColor="text2"/>
          <w:sz w:val="32"/>
          <w:szCs w:val="20"/>
          <w:rtl/>
        </w:rPr>
        <w:t>جاد</w:t>
      </w:r>
      <w:r w:rsidRPr="00A33A31">
        <w:rPr>
          <w:color w:val="282660" w:themeColor="text2"/>
          <w:sz w:val="32"/>
          <w:szCs w:val="20"/>
          <w:rtl/>
        </w:rPr>
        <w:t xml:space="preserve"> شده توسط پروژه</w:t>
      </w:r>
      <w:r w:rsidRPr="00A33A31">
        <w:rPr>
          <w:color w:val="282660" w:themeColor="text2"/>
          <w:sz w:val="32"/>
          <w:szCs w:val="20"/>
        </w:rPr>
        <w:t xml:space="preserve"> DIGIKALA</w:t>
      </w:r>
      <w:r w:rsidRPr="00A33A31">
        <w:rPr>
          <w:color w:val="282660" w:themeColor="text2"/>
          <w:sz w:val="32"/>
          <w:szCs w:val="20"/>
          <w:rtl/>
        </w:rPr>
        <w:t>، تجه</w:t>
      </w:r>
      <w:r w:rsidRPr="00A33A31">
        <w:rPr>
          <w:rFonts w:hint="cs"/>
          <w:color w:val="282660" w:themeColor="text2"/>
          <w:sz w:val="32"/>
          <w:szCs w:val="20"/>
          <w:rtl/>
        </w:rPr>
        <w:t>ی</w:t>
      </w:r>
      <w:r w:rsidRPr="00A33A31">
        <w:rPr>
          <w:rFonts w:hint="eastAsia"/>
          <w:color w:val="282660" w:themeColor="text2"/>
          <w:sz w:val="32"/>
          <w:szCs w:val="20"/>
          <w:rtl/>
        </w:rPr>
        <w:t>زات</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شراکت ها</w:t>
      </w:r>
      <w:r w:rsidRPr="00A33A31">
        <w:rPr>
          <w:rFonts w:hint="cs"/>
          <w:color w:val="282660" w:themeColor="text2"/>
          <w:sz w:val="32"/>
          <w:szCs w:val="20"/>
          <w:rtl/>
        </w:rPr>
        <w:t>ی</w:t>
      </w:r>
      <w:r w:rsidRPr="00A33A31">
        <w:rPr>
          <w:color w:val="282660" w:themeColor="text2"/>
          <w:sz w:val="32"/>
          <w:szCs w:val="20"/>
          <w:rtl/>
        </w:rPr>
        <w:t xml:space="preserve"> جد</w:t>
      </w:r>
      <w:r w:rsidRPr="00A33A31">
        <w:rPr>
          <w:rFonts w:hint="cs"/>
          <w:color w:val="282660" w:themeColor="text2"/>
          <w:sz w:val="32"/>
          <w:szCs w:val="20"/>
          <w:rtl/>
        </w:rPr>
        <w:t>ی</w:t>
      </w:r>
      <w:r w:rsidRPr="00A33A31">
        <w:rPr>
          <w:rFonts w:hint="eastAsia"/>
          <w:color w:val="282660" w:themeColor="text2"/>
          <w:sz w:val="32"/>
          <w:szCs w:val="20"/>
          <w:rtl/>
        </w:rPr>
        <w:t>د</w:t>
      </w:r>
      <w:r w:rsidRPr="00A33A31">
        <w:rPr>
          <w:color w:val="282660" w:themeColor="text2"/>
          <w:sz w:val="32"/>
          <w:szCs w:val="20"/>
          <w:rtl/>
        </w:rPr>
        <w:t xml:space="preserve"> را شرح دهد</w:t>
      </w:r>
      <w:r w:rsidRPr="00A33A31">
        <w:rPr>
          <w:color w:val="282660" w:themeColor="text2"/>
          <w:sz w:val="32"/>
          <w:szCs w:val="20"/>
        </w:rPr>
        <w:t>.</w:t>
      </w:r>
    </w:p>
    <w:p w14:paraId="018CE016" w14:textId="77777777" w:rsidR="00C30284" w:rsidRPr="00A33A31" w:rsidRDefault="00C30284" w:rsidP="00C30284">
      <w:pPr>
        <w:pStyle w:val="Chapter"/>
        <w:bidi/>
        <w:rPr>
          <w:color w:val="282660" w:themeColor="text2"/>
          <w:sz w:val="32"/>
          <w:szCs w:val="20"/>
        </w:rPr>
      </w:pPr>
    </w:p>
    <w:p w14:paraId="26462CFB" w14:textId="77777777" w:rsidR="00C30284" w:rsidRPr="00A33A31" w:rsidRDefault="00C30284" w:rsidP="00C30284">
      <w:pPr>
        <w:pStyle w:val="Chapter"/>
        <w:bidi/>
        <w:rPr>
          <w:color w:val="282660" w:themeColor="text2"/>
          <w:sz w:val="32"/>
          <w:szCs w:val="20"/>
        </w:rPr>
      </w:pPr>
    </w:p>
    <w:p w14:paraId="24A98815" w14:textId="77777777" w:rsidR="00C30284" w:rsidRPr="00A33A31" w:rsidRDefault="00C30284" w:rsidP="00C30284">
      <w:pPr>
        <w:pStyle w:val="Chapter"/>
        <w:bidi/>
        <w:rPr>
          <w:color w:val="282660" w:themeColor="text2"/>
          <w:sz w:val="32"/>
          <w:szCs w:val="20"/>
        </w:rPr>
      </w:pPr>
    </w:p>
    <w:p w14:paraId="34AEF8EE" w14:textId="77777777" w:rsidR="00C30284" w:rsidRPr="00A33A31" w:rsidRDefault="00C30284" w:rsidP="00C30284">
      <w:pPr>
        <w:pStyle w:val="Chapter"/>
        <w:bidi/>
        <w:rPr>
          <w:color w:val="282660" w:themeColor="text2"/>
          <w:sz w:val="32"/>
          <w:szCs w:val="20"/>
        </w:rPr>
      </w:pPr>
    </w:p>
    <w:p w14:paraId="400E5B90" w14:textId="77777777" w:rsidR="00C30284" w:rsidRPr="00A33A31" w:rsidRDefault="00C30284" w:rsidP="00C30284">
      <w:pPr>
        <w:pStyle w:val="Chapter"/>
        <w:bidi/>
        <w:rPr>
          <w:color w:val="282660" w:themeColor="text2"/>
          <w:sz w:val="32"/>
          <w:szCs w:val="20"/>
        </w:rPr>
      </w:pPr>
    </w:p>
    <w:p w14:paraId="59AB31E0" w14:textId="77777777" w:rsidR="00C30284" w:rsidRPr="00A33A31" w:rsidRDefault="00C30284" w:rsidP="00C30284">
      <w:pPr>
        <w:pStyle w:val="Chapter"/>
        <w:bidi/>
        <w:rPr>
          <w:color w:val="282660" w:themeColor="text2"/>
          <w:sz w:val="32"/>
          <w:szCs w:val="20"/>
        </w:rPr>
      </w:pPr>
    </w:p>
    <w:p w14:paraId="3CD70BB4" w14:textId="77777777" w:rsidR="00C30284" w:rsidRPr="00A33A31" w:rsidRDefault="00C30284" w:rsidP="00C30284">
      <w:pPr>
        <w:pStyle w:val="Chapter"/>
        <w:bidi/>
        <w:rPr>
          <w:color w:val="282660" w:themeColor="text2"/>
          <w:sz w:val="32"/>
          <w:szCs w:val="20"/>
        </w:rPr>
      </w:pPr>
    </w:p>
    <w:p w14:paraId="342641AA" w14:textId="77777777" w:rsidR="000F77AC" w:rsidRPr="00A33A31" w:rsidRDefault="000F77AC" w:rsidP="00E32D19">
      <w:pPr>
        <w:pStyle w:val="Chapter"/>
        <w:bidi/>
        <w:rPr>
          <w:color w:val="282660" w:themeColor="text2"/>
          <w:sz w:val="32"/>
          <w:szCs w:val="20"/>
        </w:rPr>
      </w:pPr>
    </w:p>
    <w:p w14:paraId="3AB1EC07"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2-2. </w:t>
      </w:r>
      <w:r w:rsidRPr="00A33A31">
        <w:rPr>
          <w:color w:val="282660" w:themeColor="text2"/>
          <w:sz w:val="32"/>
          <w:szCs w:val="20"/>
          <w:rtl/>
        </w:rPr>
        <w:t>ب</w:t>
      </w:r>
      <w:r w:rsidRPr="00A33A31">
        <w:rPr>
          <w:rFonts w:hint="cs"/>
          <w:color w:val="282660" w:themeColor="text2"/>
          <w:sz w:val="32"/>
          <w:szCs w:val="20"/>
          <w:rtl/>
        </w:rPr>
        <w:t>ی</w:t>
      </w:r>
      <w:r w:rsidRPr="00A33A31">
        <w:rPr>
          <w:rFonts w:hint="eastAsia"/>
          <w:color w:val="282660" w:themeColor="text2"/>
          <w:sz w:val="32"/>
          <w:szCs w:val="20"/>
          <w:rtl/>
        </w:rPr>
        <w:t>ان</w:t>
      </w:r>
      <w:r w:rsidRPr="00A33A31">
        <w:rPr>
          <w:color w:val="282660" w:themeColor="text2"/>
          <w:sz w:val="32"/>
          <w:szCs w:val="20"/>
          <w:rtl/>
        </w:rPr>
        <w:t xml:space="preserve"> مشکل: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مشکل</w:t>
      </w:r>
      <w:r w:rsidRPr="00A33A31">
        <w:rPr>
          <w:rFonts w:hint="cs"/>
          <w:color w:val="282660" w:themeColor="text2"/>
          <w:sz w:val="32"/>
          <w:szCs w:val="20"/>
          <w:rtl/>
        </w:rPr>
        <w:t>ی</w:t>
      </w:r>
      <w:r w:rsidRPr="00A33A31">
        <w:rPr>
          <w:color w:val="282660" w:themeColor="text2"/>
          <w:sz w:val="32"/>
          <w:szCs w:val="20"/>
          <w:rtl/>
        </w:rPr>
        <w:t xml:space="preserve"> را که پروژه د</w:t>
      </w:r>
      <w:r w:rsidRPr="00A33A31">
        <w:rPr>
          <w:rFonts w:hint="cs"/>
          <w:color w:val="282660" w:themeColor="text2"/>
          <w:sz w:val="32"/>
          <w:szCs w:val="20"/>
          <w:rtl/>
        </w:rPr>
        <w:t>ی</w:t>
      </w:r>
      <w:r w:rsidRPr="00A33A31">
        <w:rPr>
          <w:rFonts w:hint="eastAsia"/>
          <w:color w:val="282660" w:themeColor="text2"/>
          <w:sz w:val="32"/>
          <w:szCs w:val="20"/>
          <w:rtl/>
        </w:rPr>
        <w:t>ج</w:t>
      </w:r>
      <w:r w:rsidRPr="00A33A31">
        <w:rPr>
          <w:rFonts w:hint="cs"/>
          <w:color w:val="282660" w:themeColor="text2"/>
          <w:sz w:val="32"/>
          <w:szCs w:val="20"/>
          <w:rtl/>
        </w:rPr>
        <w:t>ی</w:t>
      </w:r>
      <w:r w:rsidRPr="00A33A31">
        <w:rPr>
          <w:rFonts w:hint="eastAsia"/>
          <w:color w:val="282660" w:themeColor="text2"/>
          <w:sz w:val="32"/>
          <w:szCs w:val="20"/>
          <w:rtl/>
        </w:rPr>
        <w:t>کالا</w:t>
      </w:r>
      <w:r w:rsidRPr="00A33A31">
        <w:rPr>
          <w:color w:val="282660" w:themeColor="text2"/>
          <w:sz w:val="32"/>
          <w:szCs w:val="20"/>
          <w:rtl/>
        </w:rPr>
        <w:t xml:space="preserve"> در تلاش برا</w:t>
      </w:r>
      <w:r w:rsidRPr="00A33A31">
        <w:rPr>
          <w:rFonts w:hint="cs"/>
          <w:color w:val="282660" w:themeColor="text2"/>
          <w:sz w:val="32"/>
          <w:szCs w:val="20"/>
          <w:rtl/>
        </w:rPr>
        <w:t>ی</w:t>
      </w:r>
      <w:r w:rsidRPr="00A33A31">
        <w:rPr>
          <w:color w:val="282660" w:themeColor="text2"/>
          <w:sz w:val="32"/>
          <w:szCs w:val="20"/>
          <w:rtl/>
        </w:rPr>
        <w:t xml:space="preserve"> حل آن است، مانند شکاف در بازار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rFonts w:hint="cs"/>
          <w:color w:val="282660" w:themeColor="text2"/>
          <w:sz w:val="32"/>
          <w:szCs w:val="20"/>
          <w:rtl/>
        </w:rPr>
        <w:t>ی</w:t>
      </w:r>
      <w:r w:rsidRPr="00A33A31">
        <w:rPr>
          <w:color w:val="282660" w:themeColor="text2"/>
          <w:sz w:val="32"/>
          <w:szCs w:val="20"/>
          <w:rtl/>
        </w:rPr>
        <w:t xml:space="preserve"> که محاسبه نشده است، شناسا</w:t>
      </w:r>
      <w:r w:rsidRPr="00A33A31">
        <w:rPr>
          <w:rFonts w:hint="cs"/>
          <w:color w:val="282660" w:themeColor="text2"/>
          <w:sz w:val="32"/>
          <w:szCs w:val="20"/>
          <w:rtl/>
        </w:rPr>
        <w:t>یی</w:t>
      </w:r>
      <w:r w:rsidRPr="00A33A31">
        <w:rPr>
          <w:color w:val="282660" w:themeColor="text2"/>
          <w:sz w:val="32"/>
          <w:szCs w:val="20"/>
          <w:rtl/>
        </w:rPr>
        <w:t xml:space="preserve">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tbl>
      <w:tblPr>
        <w:bidiVisual/>
        <w:tblW w:w="0" w:type="auto"/>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940"/>
        <w:gridCol w:w="4560"/>
      </w:tblGrid>
      <w:tr w:rsidR="00830DCD" w:rsidRPr="00830DCD" w14:paraId="74BCBAED" w14:textId="77777777" w:rsidTr="004F47AE">
        <w:trPr>
          <w:tblCellSpacing w:w="20" w:type="dxa"/>
          <w:jc w:val="center"/>
        </w:trPr>
        <w:tc>
          <w:tcPr>
            <w:tcW w:w="2880" w:type="dxa"/>
            <w:shd w:val="clear" w:color="auto" w:fill="C0C0C0"/>
            <w:vAlign w:val="center"/>
          </w:tcPr>
          <w:p w14:paraId="6FA00025" w14:textId="77777777" w:rsidR="00830DCD" w:rsidRPr="00830DCD" w:rsidRDefault="00830DCD" w:rsidP="004F47AE">
            <w:pPr>
              <w:bidi/>
              <w:spacing w:line="216" w:lineRule="auto"/>
              <w:rPr>
                <w:rFonts w:cs="Compset"/>
                <w:b/>
                <w:bCs/>
                <w:color w:val="282660" w:themeColor="text2"/>
                <w:sz w:val="22"/>
                <w:szCs w:val="26"/>
                <w:rtl/>
                <w:lang w:bidi="fa-IR"/>
              </w:rPr>
            </w:pPr>
            <w:r w:rsidRPr="00830DCD">
              <w:rPr>
                <w:rFonts w:cs="Compset" w:hint="cs"/>
                <w:b/>
                <w:bCs/>
                <w:color w:val="282660" w:themeColor="text2"/>
                <w:sz w:val="22"/>
                <w:szCs w:val="26"/>
                <w:rtl/>
                <w:lang w:bidi="fa-IR"/>
              </w:rPr>
              <w:t>مسئله</w:t>
            </w:r>
          </w:p>
        </w:tc>
        <w:tc>
          <w:tcPr>
            <w:tcW w:w="4500" w:type="dxa"/>
            <w:shd w:val="clear" w:color="auto" w:fill="auto"/>
            <w:vAlign w:val="center"/>
          </w:tcPr>
          <w:p w14:paraId="68328247" w14:textId="77777777" w:rsidR="00830DCD" w:rsidRPr="00830DCD" w:rsidRDefault="00830DCD" w:rsidP="004F47AE">
            <w:pPr>
              <w:bidi/>
              <w:spacing w:line="216" w:lineRule="auto"/>
              <w:rPr>
                <w:rFonts w:cs="Compset"/>
                <w:color w:val="9593D4" w:themeColor="text2" w:themeTint="66"/>
                <w:sz w:val="22"/>
                <w:szCs w:val="26"/>
                <w:rtl/>
                <w:lang w:bidi="fa-IR"/>
              </w:rPr>
            </w:pPr>
            <w:r w:rsidRPr="00830DCD">
              <w:rPr>
                <w:rFonts w:cs="Compset" w:hint="cs"/>
                <w:color w:val="9593D4" w:themeColor="text2" w:themeTint="66"/>
                <w:sz w:val="22"/>
                <w:szCs w:val="26"/>
                <w:rtl/>
                <w:lang w:bidi="fa-IR"/>
              </w:rPr>
              <w:t>[صورت مسئله را توصيف كنيد.]</w:t>
            </w:r>
          </w:p>
        </w:tc>
      </w:tr>
      <w:tr w:rsidR="00830DCD" w:rsidRPr="00830DCD" w14:paraId="10FCEA6E" w14:textId="77777777" w:rsidTr="004F47AE">
        <w:trPr>
          <w:tblCellSpacing w:w="20" w:type="dxa"/>
          <w:jc w:val="center"/>
        </w:trPr>
        <w:tc>
          <w:tcPr>
            <w:tcW w:w="2880" w:type="dxa"/>
            <w:shd w:val="clear" w:color="auto" w:fill="C0C0C0"/>
            <w:vAlign w:val="center"/>
          </w:tcPr>
          <w:p w14:paraId="075C0DD6" w14:textId="77777777" w:rsidR="00830DCD" w:rsidRPr="00830DCD" w:rsidRDefault="00830DCD" w:rsidP="004F47AE">
            <w:pPr>
              <w:bidi/>
              <w:spacing w:line="216" w:lineRule="auto"/>
              <w:rPr>
                <w:rFonts w:cs="Compset"/>
                <w:b/>
                <w:bCs/>
                <w:color w:val="282660" w:themeColor="text2"/>
                <w:sz w:val="22"/>
                <w:szCs w:val="26"/>
                <w:rtl/>
                <w:lang w:bidi="fa-IR"/>
              </w:rPr>
            </w:pPr>
            <w:r w:rsidRPr="00830DCD">
              <w:rPr>
                <w:rFonts w:cs="Compset" w:hint="cs"/>
                <w:b/>
                <w:bCs/>
                <w:color w:val="282660" w:themeColor="text2"/>
                <w:sz w:val="22"/>
                <w:szCs w:val="26"/>
                <w:rtl/>
                <w:lang w:bidi="fa-IR"/>
              </w:rPr>
              <w:t>كه تأثير مي‌گذارد بر</w:t>
            </w:r>
          </w:p>
        </w:tc>
        <w:tc>
          <w:tcPr>
            <w:tcW w:w="4500" w:type="dxa"/>
            <w:shd w:val="clear" w:color="auto" w:fill="auto"/>
            <w:vAlign w:val="center"/>
          </w:tcPr>
          <w:p w14:paraId="718B8868" w14:textId="77777777" w:rsidR="00830DCD" w:rsidRPr="00830DCD" w:rsidRDefault="00830DCD" w:rsidP="004F47AE">
            <w:pPr>
              <w:bidi/>
              <w:spacing w:line="216" w:lineRule="auto"/>
              <w:rPr>
                <w:rFonts w:cs="Compset"/>
                <w:color w:val="9593D4" w:themeColor="text2" w:themeTint="66"/>
                <w:sz w:val="22"/>
                <w:szCs w:val="26"/>
                <w:rtl/>
                <w:lang w:bidi="fa-IR"/>
              </w:rPr>
            </w:pPr>
            <w:r w:rsidRPr="00830DCD">
              <w:rPr>
                <w:rFonts w:cs="Compset" w:hint="cs"/>
                <w:color w:val="9593D4" w:themeColor="text2" w:themeTint="66"/>
                <w:sz w:val="22"/>
                <w:szCs w:val="26"/>
                <w:rtl/>
                <w:lang w:bidi="fa-IR"/>
              </w:rPr>
              <w:t>[ذي‌نفعاني كه اين مسأله بر آنان تأثير مي‌گذارد.]</w:t>
            </w:r>
          </w:p>
        </w:tc>
      </w:tr>
      <w:tr w:rsidR="00830DCD" w:rsidRPr="00830DCD" w14:paraId="77FE2061" w14:textId="77777777" w:rsidTr="004F47AE">
        <w:trPr>
          <w:tblCellSpacing w:w="20" w:type="dxa"/>
          <w:jc w:val="center"/>
        </w:trPr>
        <w:tc>
          <w:tcPr>
            <w:tcW w:w="2880" w:type="dxa"/>
            <w:shd w:val="clear" w:color="auto" w:fill="C0C0C0"/>
            <w:vAlign w:val="center"/>
          </w:tcPr>
          <w:p w14:paraId="51BA401F" w14:textId="77777777" w:rsidR="00830DCD" w:rsidRPr="00830DCD" w:rsidRDefault="00830DCD" w:rsidP="004F47AE">
            <w:pPr>
              <w:bidi/>
              <w:spacing w:line="216" w:lineRule="auto"/>
              <w:rPr>
                <w:rFonts w:cs="Compset"/>
                <w:b/>
                <w:bCs/>
                <w:color w:val="282660" w:themeColor="text2"/>
                <w:sz w:val="22"/>
                <w:szCs w:val="26"/>
                <w:rtl/>
                <w:lang w:bidi="fa-IR"/>
              </w:rPr>
            </w:pPr>
            <w:r w:rsidRPr="00830DCD">
              <w:rPr>
                <w:rFonts w:cs="Compset" w:hint="cs"/>
                <w:b/>
                <w:bCs/>
                <w:color w:val="282660" w:themeColor="text2"/>
                <w:sz w:val="22"/>
                <w:szCs w:val="26"/>
                <w:rtl/>
                <w:lang w:bidi="fa-IR"/>
              </w:rPr>
              <w:t>كه نتيجه آن</w:t>
            </w:r>
          </w:p>
        </w:tc>
        <w:tc>
          <w:tcPr>
            <w:tcW w:w="4500" w:type="dxa"/>
            <w:shd w:val="clear" w:color="auto" w:fill="auto"/>
            <w:vAlign w:val="center"/>
          </w:tcPr>
          <w:p w14:paraId="713ACE02" w14:textId="77777777" w:rsidR="00830DCD" w:rsidRPr="00830DCD" w:rsidRDefault="00830DCD" w:rsidP="004F47AE">
            <w:pPr>
              <w:bidi/>
              <w:spacing w:line="216" w:lineRule="auto"/>
              <w:rPr>
                <w:rFonts w:cs="Compset"/>
                <w:color w:val="9593D4" w:themeColor="text2" w:themeTint="66"/>
                <w:sz w:val="22"/>
                <w:szCs w:val="26"/>
                <w:rtl/>
                <w:lang w:bidi="fa-IR"/>
              </w:rPr>
            </w:pPr>
            <w:r w:rsidRPr="00830DCD">
              <w:rPr>
                <w:rFonts w:cs="Compset" w:hint="cs"/>
                <w:color w:val="9593D4" w:themeColor="text2" w:themeTint="66"/>
                <w:sz w:val="22"/>
                <w:szCs w:val="26"/>
                <w:rtl/>
                <w:lang w:bidi="fa-IR"/>
              </w:rPr>
              <w:t>[اثر مسأله چه بوده است؟]</w:t>
            </w:r>
          </w:p>
        </w:tc>
      </w:tr>
      <w:tr w:rsidR="00830DCD" w:rsidRPr="00830DCD" w14:paraId="29BE7D31" w14:textId="77777777" w:rsidTr="004F47AE">
        <w:trPr>
          <w:tblCellSpacing w:w="20" w:type="dxa"/>
          <w:jc w:val="center"/>
        </w:trPr>
        <w:tc>
          <w:tcPr>
            <w:tcW w:w="2880" w:type="dxa"/>
            <w:shd w:val="clear" w:color="auto" w:fill="C0C0C0"/>
            <w:vAlign w:val="center"/>
          </w:tcPr>
          <w:p w14:paraId="6B2D1A9A" w14:textId="77777777" w:rsidR="00830DCD" w:rsidRPr="00830DCD" w:rsidRDefault="00830DCD" w:rsidP="004F47AE">
            <w:pPr>
              <w:bidi/>
              <w:spacing w:line="216" w:lineRule="auto"/>
              <w:rPr>
                <w:rFonts w:cs="Compset"/>
                <w:b/>
                <w:bCs/>
                <w:color w:val="282660" w:themeColor="text2"/>
                <w:sz w:val="22"/>
                <w:szCs w:val="26"/>
                <w:rtl/>
                <w:lang w:bidi="fa-IR"/>
              </w:rPr>
            </w:pPr>
            <w:r w:rsidRPr="00830DCD">
              <w:rPr>
                <w:rFonts w:cs="Compset" w:hint="cs"/>
                <w:b/>
                <w:bCs/>
                <w:color w:val="282660" w:themeColor="text2"/>
                <w:sz w:val="22"/>
                <w:szCs w:val="26"/>
                <w:rtl/>
                <w:lang w:bidi="fa-IR"/>
              </w:rPr>
              <w:t>راه‌حل موفقيت‌آميز اين مسئله</w:t>
            </w:r>
          </w:p>
        </w:tc>
        <w:tc>
          <w:tcPr>
            <w:tcW w:w="4500" w:type="dxa"/>
            <w:shd w:val="clear" w:color="auto" w:fill="auto"/>
            <w:vAlign w:val="center"/>
          </w:tcPr>
          <w:p w14:paraId="3C627F68" w14:textId="77777777" w:rsidR="00830DCD" w:rsidRPr="00830DCD" w:rsidRDefault="00830DCD" w:rsidP="004F47AE">
            <w:pPr>
              <w:bidi/>
              <w:spacing w:line="216" w:lineRule="auto"/>
              <w:rPr>
                <w:rFonts w:cs="Compset"/>
                <w:color w:val="9593D4" w:themeColor="text2" w:themeTint="66"/>
                <w:sz w:val="22"/>
                <w:szCs w:val="26"/>
                <w:rtl/>
                <w:lang w:bidi="fa-IR"/>
              </w:rPr>
            </w:pPr>
            <w:r w:rsidRPr="00830DCD">
              <w:rPr>
                <w:rFonts w:cs="Compset" w:hint="cs"/>
                <w:color w:val="9593D4" w:themeColor="text2" w:themeTint="66"/>
                <w:sz w:val="22"/>
                <w:szCs w:val="26"/>
                <w:rtl/>
                <w:lang w:bidi="fa-IR"/>
              </w:rPr>
              <w:t>[فهرستي از مزاياي كليدي يك راه‌حل موفقيت‌آميز.]</w:t>
            </w:r>
          </w:p>
        </w:tc>
      </w:tr>
    </w:tbl>
    <w:p w14:paraId="0EB5CDAC" w14:textId="77777777" w:rsidR="00830DCD" w:rsidRPr="008E11E4" w:rsidRDefault="00830DCD" w:rsidP="00830DCD">
      <w:pPr>
        <w:pStyle w:val="Chapter"/>
        <w:bidi/>
        <w:rPr>
          <w:color w:val="282660" w:themeColor="text2"/>
          <w:szCs w:val="18"/>
        </w:rPr>
      </w:pPr>
    </w:p>
    <w:p w14:paraId="56B89724" w14:textId="77777777" w:rsidR="000F77AC" w:rsidRDefault="000F77AC" w:rsidP="00E32D19">
      <w:pPr>
        <w:pStyle w:val="Chapter"/>
        <w:bidi/>
        <w:rPr>
          <w:color w:val="282660" w:themeColor="text2"/>
          <w:szCs w:val="18"/>
        </w:rPr>
      </w:pPr>
    </w:p>
    <w:p w14:paraId="6230EF87" w14:textId="77777777" w:rsidR="00830DCD" w:rsidRDefault="00830DCD" w:rsidP="00830DCD">
      <w:pPr>
        <w:pStyle w:val="Chapter"/>
        <w:bidi/>
        <w:rPr>
          <w:color w:val="282660" w:themeColor="text2"/>
          <w:szCs w:val="18"/>
        </w:rPr>
      </w:pPr>
    </w:p>
    <w:p w14:paraId="6999544E" w14:textId="77777777" w:rsidR="00830DCD" w:rsidRDefault="00830DCD" w:rsidP="00830DCD">
      <w:pPr>
        <w:pStyle w:val="Chapter"/>
        <w:bidi/>
        <w:rPr>
          <w:color w:val="282660" w:themeColor="text2"/>
          <w:szCs w:val="18"/>
        </w:rPr>
      </w:pPr>
    </w:p>
    <w:p w14:paraId="636CFD27" w14:textId="77777777" w:rsidR="00830DCD" w:rsidRDefault="00830DCD" w:rsidP="00830DCD">
      <w:pPr>
        <w:pStyle w:val="Chapter"/>
        <w:bidi/>
        <w:rPr>
          <w:color w:val="282660" w:themeColor="text2"/>
          <w:szCs w:val="18"/>
        </w:rPr>
      </w:pPr>
    </w:p>
    <w:p w14:paraId="01DEAA8F" w14:textId="77777777" w:rsidR="00830DCD" w:rsidRDefault="00830DCD" w:rsidP="00830DCD">
      <w:pPr>
        <w:pStyle w:val="Chapter"/>
        <w:bidi/>
        <w:rPr>
          <w:color w:val="282660" w:themeColor="text2"/>
          <w:szCs w:val="18"/>
        </w:rPr>
      </w:pPr>
    </w:p>
    <w:p w14:paraId="3696B71A" w14:textId="77777777" w:rsidR="00830DCD" w:rsidRPr="00A33A31" w:rsidRDefault="00830DCD" w:rsidP="00830DCD">
      <w:pPr>
        <w:pStyle w:val="Chapter"/>
        <w:bidi/>
        <w:rPr>
          <w:color w:val="282660" w:themeColor="text2"/>
          <w:sz w:val="32"/>
          <w:szCs w:val="20"/>
        </w:rPr>
      </w:pPr>
    </w:p>
    <w:p w14:paraId="028B2EAD"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2-3. </w:t>
      </w:r>
      <w:r w:rsidRPr="00A33A31">
        <w:rPr>
          <w:color w:val="282660" w:themeColor="text2"/>
          <w:sz w:val="32"/>
          <w:szCs w:val="20"/>
          <w:rtl/>
        </w:rPr>
        <w:t>ب</w:t>
      </w:r>
      <w:r w:rsidRPr="00A33A31">
        <w:rPr>
          <w:rFonts w:hint="cs"/>
          <w:color w:val="282660" w:themeColor="text2"/>
          <w:sz w:val="32"/>
          <w:szCs w:val="20"/>
          <w:rtl/>
        </w:rPr>
        <w:t>ی</w:t>
      </w:r>
      <w:r w:rsidRPr="00A33A31">
        <w:rPr>
          <w:rFonts w:hint="eastAsia"/>
          <w:color w:val="282660" w:themeColor="text2"/>
          <w:sz w:val="32"/>
          <w:szCs w:val="20"/>
          <w:rtl/>
        </w:rPr>
        <w:t>ان</w:t>
      </w:r>
      <w:r w:rsidRPr="00A33A31">
        <w:rPr>
          <w:rFonts w:hint="cs"/>
          <w:color w:val="282660" w:themeColor="text2"/>
          <w:sz w:val="32"/>
          <w:szCs w:val="20"/>
          <w:rtl/>
        </w:rPr>
        <w:t>ی</w:t>
      </w:r>
      <w:r w:rsidRPr="00A33A31">
        <w:rPr>
          <w:rFonts w:hint="eastAsia"/>
          <w:color w:val="282660" w:themeColor="text2"/>
          <w:sz w:val="32"/>
          <w:szCs w:val="20"/>
          <w:rtl/>
        </w:rPr>
        <w:t>ه</w:t>
      </w:r>
      <w:r w:rsidRPr="00A33A31">
        <w:rPr>
          <w:color w:val="282660" w:themeColor="text2"/>
          <w:sz w:val="32"/>
          <w:szCs w:val="20"/>
          <w:rtl/>
        </w:rPr>
        <w:t xml:space="preserve">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محصول/خروج</w:t>
      </w:r>
      <w:r w:rsidRPr="00A33A31">
        <w:rPr>
          <w:rFonts w:hint="cs"/>
          <w:color w:val="282660" w:themeColor="text2"/>
          <w:sz w:val="32"/>
          <w:szCs w:val="20"/>
          <w:rtl/>
        </w:rPr>
        <w:t>ی</w:t>
      </w:r>
      <w:r w:rsidRPr="00A33A31">
        <w:rPr>
          <w:color w:val="282660" w:themeColor="text2"/>
          <w:sz w:val="32"/>
          <w:szCs w:val="20"/>
          <w:rtl/>
        </w:rPr>
        <w:t xml:space="preserve"> گروه کار</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خروج</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گروه کار</w:t>
      </w:r>
      <w:r w:rsidRPr="00A33A31">
        <w:rPr>
          <w:rFonts w:hint="cs"/>
          <w:color w:val="282660" w:themeColor="text2"/>
          <w:sz w:val="32"/>
          <w:szCs w:val="20"/>
          <w:rtl/>
        </w:rPr>
        <w:t>ی</w:t>
      </w:r>
      <w:r w:rsidRPr="00A33A31">
        <w:rPr>
          <w:color w:val="282660" w:themeColor="text2"/>
          <w:sz w:val="32"/>
          <w:szCs w:val="20"/>
          <w:rtl/>
        </w:rPr>
        <w:t xml:space="preserve"> در حال توسعه پروژه</w:t>
      </w:r>
      <w:r w:rsidRPr="00A33A31">
        <w:rPr>
          <w:color w:val="282660" w:themeColor="text2"/>
          <w:sz w:val="32"/>
          <w:szCs w:val="20"/>
        </w:rPr>
        <w:t xml:space="preserve"> DIGIKALA </w:t>
      </w:r>
      <w:r w:rsidRPr="00A33A31">
        <w:rPr>
          <w:color w:val="282660" w:themeColor="text2"/>
          <w:sz w:val="32"/>
          <w:szCs w:val="20"/>
          <w:rtl/>
        </w:rPr>
        <w:t>را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 مانند مرحله فعل</w:t>
      </w:r>
      <w:r w:rsidRPr="00A33A31">
        <w:rPr>
          <w:rFonts w:hint="cs"/>
          <w:color w:val="282660" w:themeColor="text2"/>
          <w:sz w:val="32"/>
          <w:szCs w:val="20"/>
          <w:rtl/>
        </w:rPr>
        <w:t>ی</w:t>
      </w:r>
      <w:r w:rsidRPr="00A33A31">
        <w:rPr>
          <w:color w:val="282660" w:themeColor="text2"/>
          <w:sz w:val="32"/>
          <w:szCs w:val="20"/>
          <w:rtl/>
        </w:rPr>
        <w:t xml:space="preserve"> که در حال توسعه است</w:t>
      </w:r>
      <w:r w:rsidRPr="00A33A31">
        <w:rPr>
          <w:color w:val="282660" w:themeColor="text2"/>
          <w:sz w:val="32"/>
          <w:szCs w:val="20"/>
        </w:rPr>
        <w:t>.</w:t>
      </w:r>
    </w:p>
    <w:tbl>
      <w:tblPr>
        <w:bidiVisual/>
        <w:tblW w:w="0" w:type="auto"/>
        <w:tblCellSpacing w:w="20" w:type="dxa"/>
        <w:tblInd w:w="4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3197"/>
        <w:gridCol w:w="5709"/>
      </w:tblGrid>
      <w:tr w:rsidR="00830DCD" w:rsidRPr="00C30284" w14:paraId="47FDF684" w14:textId="77777777" w:rsidTr="00C30284">
        <w:trPr>
          <w:tblCellSpacing w:w="20" w:type="dxa"/>
        </w:trPr>
        <w:tc>
          <w:tcPr>
            <w:tcW w:w="3137" w:type="dxa"/>
            <w:shd w:val="clear" w:color="auto" w:fill="C0C0C0"/>
          </w:tcPr>
          <w:p w14:paraId="308F4B46" w14:textId="77777777" w:rsidR="00830DCD" w:rsidRPr="00C30284" w:rsidRDefault="00830DCD" w:rsidP="004F47AE">
            <w:pPr>
              <w:bidi/>
              <w:spacing w:line="228" w:lineRule="auto"/>
              <w:jc w:val="both"/>
              <w:rPr>
                <w:rFonts w:cs="B Compset"/>
                <w:b/>
                <w:bCs/>
                <w:color w:val="14132F" w:themeColor="text2" w:themeShade="80"/>
                <w:sz w:val="26"/>
                <w:szCs w:val="26"/>
                <w:rtl/>
                <w:lang w:bidi="fa-IR"/>
              </w:rPr>
            </w:pPr>
            <w:r w:rsidRPr="00C30284">
              <w:rPr>
                <w:rFonts w:cs="B Compset" w:hint="cs"/>
                <w:b/>
                <w:bCs/>
                <w:color w:val="14132F" w:themeColor="text2" w:themeShade="80"/>
                <w:sz w:val="26"/>
                <w:szCs w:val="26"/>
                <w:rtl/>
                <w:lang w:bidi="fa-IR"/>
              </w:rPr>
              <w:t>براي</w:t>
            </w:r>
          </w:p>
        </w:tc>
        <w:tc>
          <w:tcPr>
            <w:tcW w:w="5649" w:type="dxa"/>
            <w:shd w:val="clear" w:color="auto" w:fill="auto"/>
          </w:tcPr>
          <w:p w14:paraId="04478D22" w14:textId="77777777" w:rsidR="00830DCD" w:rsidRPr="00C30284" w:rsidRDefault="00830DCD" w:rsidP="004F47AE">
            <w:pPr>
              <w:bidi/>
              <w:spacing w:line="228" w:lineRule="auto"/>
              <w:jc w:val="both"/>
              <w:rPr>
                <w:rFonts w:cs="Compset"/>
                <w:color w:val="9593D4" w:themeColor="text2" w:themeTint="66"/>
                <w:spacing w:val="-4"/>
                <w:sz w:val="22"/>
                <w:szCs w:val="26"/>
                <w:rtl/>
                <w:lang w:bidi="fa-IR"/>
              </w:rPr>
            </w:pPr>
            <w:r w:rsidRPr="00C30284">
              <w:rPr>
                <w:rFonts w:cs="Compset" w:hint="cs"/>
                <w:color w:val="9593D4" w:themeColor="text2" w:themeTint="66"/>
                <w:spacing w:val="-4"/>
                <w:sz w:val="22"/>
                <w:szCs w:val="26"/>
                <w:rtl/>
                <w:lang w:bidi="fa-IR"/>
              </w:rPr>
              <w:t>[مشتري موردنظر]</w:t>
            </w:r>
          </w:p>
        </w:tc>
      </w:tr>
      <w:tr w:rsidR="00830DCD" w:rsidRPr="00C30284" w14:paraId="26B51D2A" w14:textId="77777777" w:rsidTr="00C30284">
        <w:trPr>
          <w:tblCellSpacing w:w="20" w:type="dxa"/>
        </w:trPr>
        <w:tc>
          <w:tcPr>
            <w:tcW w:w="3137" w:type="dxa"/>
            <w:shd w:val="clear" w:color="auto" w:fill="C0C0C0"/>
          </w:tcPr>
          <w:p w14:paraId="74E70363" w14:textId="77777777" w:rsidR="00830DCD" w:rsidRPr="00C30284" w:rsidRDefault="00830DCD" w:rsidP="004F47AE">
            <w:pPr>
              <w:bidi/>
              <w:spacing w:line="228" w:lineRule="auto"/>
              <w:jc w:val="both"/>
              <w:rPr>
                <w:rFonts w:cs="B Compset"/>
                <w:b/>
                <w:bCs/>
                <w:color w:val="14132F" w:themeColor="text2" w:themeShade="80"/>
                <w:sz w:val="26"/>
                <w:szCs w:val="26"/>
                <w:rtl/>
                <w:lang w:bidi="fa-IR"/>
              </w:rPr>
            </w:pPr>
            <w:r w:rsidRPr="00C30284">
              <w:rPr>
                <w:rFonts w:cs="B Compset" w:hint="cs"/>
                <w:b/>
                <w:bCs/>
                <w:color w:val="14132F" w:themeColor="text2" w:themeShade="80"/>
                <w:sz w:val="26"/>
                <w:szCs w:val="26"/>
                <w:rtl/>
                <w:lang w:bidi="fa-IR"/>
              </w:rPr>
              <w:lastRenderedPageBreak/>
              <w:t>كه نياز دارد به</w:t>
            </w:r>
          </w:p>
        </w:tc>
        <w:tc>
          <w:tcPr>
            <w:tcW w:w="5649" w:type="dxa"/>
            <w:shd w:val="clear" w:color="auto" w:fill="auto"/>
          </w:tcPr>
          <w:p w14:paraId="5D79DA35" w14:textId="77777777" w:rsidR="00830DCD" w:rsidRPr="00C30284" w:rsidRDefault="00830DCD" w:rsidP="004F47AE">
            <w:pPr>
              <w:bidi/>
              <w:spacing w:line="228" w:lineRule="auto"/>
              <w:jc w:val="both"/>
              <w:rPr>
                <w:rFonts w:cs="Compset"/>
                <w:color w:val="9593D4" w:themeColor="text2" w:themeTint="66"/>
                <w:spacing w:val="-4"/>
                <w:sz w:val="22"/>
                <w:szCs w:val="26"/>
                <w:rtl/>
                <w:lang w:bidi="fa-IR"/>
              </w:rPr>
            </w:pPr>
            <w:r w:rsidRPr="00C30284">
              <w:rPr>
                <w:rFonts w:cs="Compset" w:hint="cs"/>
                <w:color w:val="9593D4" w:themeColor="text2" w:themeTint="66"/>
                <w:spacing w:val="-4"/>
                <w:sz w:val="22"/>
                <w:szCs w:val="26"/>
                <w:rtl/>
                <w:lang w:bidi="fa-IR"/>
              </w:rPr>
              <w:t>[بيان نياز و فرصت]</w:t>
            </w:r>
          </w:p>
        </w:tc>
      </w:tr>
      <w:tr w:rsidR="00830DCD" w:rsidRPr="00C30284" w14:paraId="3BCF03DA" w14:textId="77777777" w:rsidTr="00C30284">
        <w:trPr>
          <w:tblCellSpacing w:w="20" w:type="dxa"/>
        </w:trPr>
        <w:tc>
          <w:tcPr>
            <w:tcW w:w="3137" w:type="dxa"/>
            <w:shd w:val="clear" w:color="auto" w:fill="C0C0C0"/>
          </w:tcPr>
          <w:p w14:paraId="0D2C9C0B" w14:textId="77777777" w:rsidR="00830DCD" w:rsidRPr="00C30284" w:rsidRDefault="00830DCD" w:rsidP="004F47AE">
            <w:pPr>
              <w:bidi/>
              <w:spacing w:line="228" w:lineRule="auto"/>
              <w:jc w:val="both"/>
              <w:rPr>
                <w:rFonts w:cs="B Compset"/>
                <w:b/>
                <w:bCs/>
                <w:color w:val="14132F" w:themeColor="text2" w:themeShade="80"/>
                <w:sz w:val="26"/>
                <w:szCs w:val="26"/>
                <w:rtl/>
                <w:lang w:bidi="fa-IR"/>
              </w:rPr>
            </w:pPr>
            <w:r w:rsidRPr="00C30284">
              <w:rPr>
                <w:rFonts w:cs="B Compset" w:hint="cs"/>
                <w:b/>
                <w:bCs/>
                <w:color w:val="14132F" w:themeColor="text2" w:themeShade="80"/>
                <w:sz w:val="26"/>
                <w:szCs w:val="26"/>
                <w:rtl/>
                <w:lang w:bidi="fa-IR"/>
              </w:rPr>
              <w:t>(نام واحد كاري پروژه)</w:t>
            </w:r>
          </w:p>
        </w:tc>
        <w:tc>
          <w:tcPr>
            <w:tcW w:w="5649" w:type="dxa"/>
            <w:shd w:val="clear" w:color="auto" w:fill="auto"/>
          </w:tcPr>
          <w:p w14:paraId="036B05ED" w14:textId="77777777" w:rsidR="00830DCD" w:rsidRPr="00C30284" w:rsidRDefault="00830DCD" w:rsidP="004F47AE">
            <w:pPr>
              <w:bidi/>
              <w:spacing w:line="228" w:lineRule="auto"/>
              <w:jc w:val="both"/>
              <w:rPr>
                <w:rFonts w:cs="Compset"/>
                <w:color w:val="9593D4" w:themeColor="text2" w:themeTint="66"/>
                <w:spacing w:val="-4"/>
                <w:sz w:val="22"/>
                <w:szCs w:val="26"/>
                <w:rtl/>
                <w:lang w:bidi="fa-IR"/>
              </w:rPr>
            </w:pPr>
            <w:r w:rsidRPr="00C30284">
              <w:rPr>
                <w:rFonts w:cs="Compset" w:hint="cs"/>
                <w:color w:val="9593D4" w:themeColor="text2" w:themeTint="66"/>
                <w:spacing w:val="-4"/>
                <w:sz w:val="22"/>
                <w:szCs w:val="26"/>
                <w:rtl/>
                <w:lang w:bidi="fa-IR"/>
              </w:rPr>
              <w:t>يك [نام گروه كاري پروژه] است.</w:t>
            </w:r>
          </w:p>
        </w:tc>
      </w:tr>
      <w:tr w:rsidR="00C30284" w:rsidRPr="00C30284" w14:paraId="260FC506" w14:textId="77777777" w:rsidTr="004F47AE">
        <w:trPr>
          <w:tblCellSpacing w:w="20" w:type="dxa"/>
        </w:trPr>
        <w:tc>
          <w:tcPr>
            <w:tcW w:w="3137" w:type="dxa"/>
            <w:shd w:val="clear" w:color="auto" w:fill="C0C0C0"/>
          </w:tcPr>
          <w:p w14:paraId="4F0DE0EF" w14:textId="77777777" w:rsidR="00C30284" w:rsidRPr="00C30284" w:rsidRDefault="00C30284" w:rsidP="004F47AE">
            <w:pPr>
              <w:bidi/>
              <w:spacing w:line="228" w:lineRule="auto"/>
              <w:jc w:val="both"/>
              <w:rPr>
                <w:rFonts w:cs="B Compset"/>
                <w:b/>
                <w:bCs/>
                <w:color w:val="1D1C47" w:themeColor="text2" w:themeShade="BF"/>
                <w:sz w:val="26"/>
                <w:szCs w:val="26"/>
                <w:rtl/>
                <w:lang w:bidi="fa-IR"/>
              </w:rPr>
            </w:pPr>
            <w:r w:rsidRPr="00C30284">
              <w:rPr>
                <w:rFonts w:cs="B Compset" w:hint="cs"/>
                <w:b/>
                <w:bCs/>
                <w:color w:val="1D1C47" w:themeColor="text2" w:themeShade="BF"/>
                <w:sz w:val="26"/>
                <w:szCs w:val="26"/>
                <w:rtl/>
                <w:lang w:bidi="fa-IR"/>
              </w:rPr>
              <w:t xml:space="preserve">كه </w:t>
            </w:r>
          </w:p>
        </w:tc>
        <w:tc>
          <w:tcPr>
            <w:tcW w:w="5649" w:type="dxa"/>
            <w:shd w:val="clear" w:color="auto" w:fill="auto"/>
          </w:tcPr>
          <w:p w14:paraId="627B0F88" w14:textId="77777777" w:rsidR="00C30284" w:rsidRPr="00C30284" w:rsidRDefault="00C30284" w:rsidP="004F47AE">
            <w:pPr>
              <w:bidi/>
              <w:spacing w:line="228" w:lineRule="auto"/>
              <w:jc w:val="both"/>
              <w:rPr>
                <w:rFonts w:cs="Compset"/>
                <w:color w:val="9593D4" w:themeColor="text2" w:themeTint="66"/>
                <w:spacing w:val="-4"/>
                <w:sz w:val="22"/>
                <w:szCs w:val="26"/>
                <w:rtl/>
                <w:lang w:bidi="fa-IR"/>
              </w:rPr>
            </w:pPr>
            <w:r w:rsidRPr="00C30284">
              <w:rPr>
                <w:rFonts w:cs="Compset" w:hint="cs"/>
                <w:color w:val="9593D4" w:themeColor="text2" w:themeTint="66"/>
                <w:spacing w:val="-4"/>
                <w:sz w:val="22"/>
                <w:szCs w:val="26"/>
                <w:rtl/>
                <w:lang w:bidi="fa-IR"/>
              </w:rPr>
              <w:t>[بيان مزاياي كليدي به عبارتي دلايل قانع كننده براي انجام كارها]</w:t>
            </w:r>
          </w:p>
        </w:tc>
      </w:tr>
      <w:tr w:rsidR="00C30284" w:rsidRPr="00C30284" w14:paraId="51291879" w14:textId="77777777" w:rsidTr="004F47AE">
        <w:trPr>
          <w:tblCellSpacing w:w="20" w:type="dxa"/>
        </w:trPr>
        <w:tc>
          <w:tcPr>
            <w:tcW w:w="3137" w:type="dxa"/>
            <w:shd w:val="clear" w:color="auto" w:fill="C0C0C0"/>
          </w:tcPr>
          <w:p w14:paraId="4606513E" w14:textId="77777777" w:rsidR="00C30284" w:rsidRPr="00C30284" w:rsidRDefault="00C30284" w:rsidP="004F47AE">
            <w:pPr>
              <w:bidi/>
              <w:spacing w:line="228" w:lineRule="auto"/>
              <w:jc w:val="both"/>
              <w:rPr>
                <w:rFonts w:cs="B Compset"/>
                <w:b/>
                <w:bCs/>
                <w:color w:val="1D1C47" w:themeColor="text2" w:themeShade="BF"/>
                <w:sz w:val="26"/>
                <w:szCs w:val="26"/>
                <w:rtl/>
                <w:lang w:bidi="fa-IR"/>
              </w:rPr>
            </w:pPr>
            <w:r w:rsidRPr="00C30284">
              <w:rPr>
                <w:rFonts w:cs="B Compset" w:hint="cs"/>
                <w:b/>
                <w:bCs/>
                <w:color w:val="1D1C47" w:themeColor="text2" w:themeShade="BF"/>
                <w:sz w:val="26"/>
                <w:szCs w:val="26"/>
                <w:rtl/>
                <w:lang w:bidi="fa-IR"/>
              </w:rPr>
              <w:t>بر خلاف</w:t>
            </w:r>
          </w:p>
        </w:tc>
        <w:tc>
          <w:tcPr>
            <w:tcW w:w="5649" w:type="dxa"/>
            <w:shd w:val="clear" w:color="auto" w:fill="auto"/>
          </w:tcPr>
          <w:p w14:paraId="7B679E19" w14:textId="77777777" w:rsidR="00C30284" w:rsidRPr="00C30284" w:rsidRDefault="00C30284" w:rsidP="004F47AE">
            <w:pPr>
              <w:bidi/>
              <w:spacing w:line="228" w:lineRule="auto"/>
              <w:jc w:val="both"/>
              <w:rPr>
                <w:rFonts w:cs="Compset"/>
                <w:color w:val="9593D4" w:themeColor="text2" w:themeTint="66"/>
                <w:spacing w:val="-4"/>
                <w:sz w:val="22"/>
                <w:szCs w:val="26"/>
                <w:rtl/>
                <w:lang w:bidi="fa-IR"/>
              </w:rPr>
            </w:pPr>
            <w:r w:rsidRPr="00C30284">
              <w:rPr>
                <w:rFonts w:cs="Compset" w:hint="cs"/>
                <w:color w:val="9593D4" w:themeColor="text2" w:themeTint="66"/>
                <w:spacing w:val="-4"/>
                <w:sz w:val="22"/>
                <w:szCs w:val="26"/>
                <w:rtl/>
                <w:lang w:bidi="fa-IR"/>
              </w:rPr>
              <w:t>[رقابت اوليه متناوب]</w:t>
            </w:r>
          </w:p>
        </w:tc>
      </w:tr>
      <w:tr w:rsidR="00C30284" w:rsidRPr="00C30284" w14:paraId="044D6B5B" w14:textId="77777777" w:rsidTr="004F47AE">
        <w:trPr>
          <w:tblCellSpacing w:w="20" w:type="dxa"/>
        </w:trPr>
        <w:tc>
          <w:tcPr>
            <w:tcW w:w="3137" w:type="dxa"/>
            <w:shd w:val="clear" w:color="auto" w:fill="C0C0C0"/>
          </w:tcPr>
          <w:p w14:paraId="309CA94F" w14:textId="77777777" w:rsidR="00C30284" w:rsidRPr="00C30284" w:rsidRDefault="00C30284" w:rsidP="004F47AE">
            <w:pPr>
              <w:bidi/>
              <w:spacing w:line="228" w:lineRule="auto"/>
              <w:jc w:val="both"/>
              <w:rPr>
                <w:rFonts w:cs="B Compset"/>
                <w:b/>
                <w:bCs/>
                <w:color w:val="1D1C47" w:themeColor="text2" w:themeShade="BF"/>
                <w:sz w:val="26"/>
                <w:szCs w:val="26"/>
                <w:rtl/>
                <w:lang w:bidi="fa-IR"/>
              </w:rPr>
            </w:pPr>
            <w:r w:rsidRPr="00C30284">
              <w:rPr>
                <w:rFonts w:cs="B Compset" w:hint="cs"/>
                <w:b/>
                <w:bCs/>
                <w:color w:val="1D1C47" w:themeColor="text2" w:themeShade="BF"/>
                <w:sz w:val="26"/>
                <w:szCs w:val="26"/>
                <w:rtl/>
                <w:lang w:bidi="fa-IR"/>
              </w:rPr>
              <w:t>واحد كاري موردنظر</w:t>
            </w:r>
          </w:p>
        </w:tc>
        <w:tc>
          <w:tcPr>
            <w:tcW w:w="5649" w:type="dxa"/>
            <w:shd w:val="clear" w:color="auto" w:fill="auto"/>
          </w:tcPr>
          <w:p w14:paraId="0517FCE4" w14:textId="77777777" w:rsidR="00C30284" w:rsidRPr="00C30284" w:rsidRDefault="00C30284" w:rsidP="004F47AE">
            <w:pPr>
              <w:bidi/>
              <w:spacing w:line="228" w:lineRule="auto"/>
              <w:jc w:val="both"/>
              <w:rPr>
                <w:rFonts w:cs="Compset"/>
                <w:color w:val="9593D4" w:themeColor="text2" w:themeTint="66"/>
                <w:spacing w:val="-4"/>
                <w:sz w:val="22"/>
                <w:szCs w:val="26"/>
                <w:rtl/>
                <w:lang w:bidi="fa-IR"/>
              </w:rPr>
            </w:pPr>
            <w:r w:rsidRPr="00C30284">
              <w:rPr>
                <w:rFonts w:cs="Compset" w:hint="cs"/>
                <w:color w:val="9593D4" w:themeColor="text2" w:themeTint="66"/>
                <w:spacing w:val="-4"/>
                <w:sz w:val="22"/>
                <w:szCs w:val="26"/>
                <w:rtl/>
                <w:lang w:bidi="fa-IR"/>
              </w:rPr>
              <w:t>[بيان تمايز اوليه]</w:t>
            </w:r>
          </w:p>
        </w:tc>
      </w:tr>
    </w:tbl>
    <w:p w14:paraId="291C4233" w14:textId="77777777" w:rsidR="00C30284" w:rsidRPr="00C30284" w:rsidRDefault="00C30284" w:rsidP="00C30284">
      <w:pPr>
        <w:pStyle w:val="Heading1"/>
        <w:bidi/>
        <w:spacing w:line="264" w:lineRule="auto"/>
        <w:ind w:left="397"/>
        <w:rPr>
          <w:rFonts w:cs="B Compset"/>
          <w:b w:val="0"/>
          <w:bCs/>
          <w:color w:val="605DBF" w:themeColor="text2" w:themeTint="99"/>
          <w:sz w:val="26"/>
          <w:szCs w:val="26"/>
          <w:rtl/>
          <w:lang w:bidi="fa-IR"/>
        </w:rPr>
      </w:pPr>
      <w:bookmarkStart w:id="1" w:name="_Toc141342416"/>
      <w:r w:rsidRPr="00C30284">
        <w:rPr>
          <w:rFonts w:cs="B Compset" w:hint="cs"/>
          <w:b w:val="0"/>
          <w:bCs/>
          <w:color w:val="605DBF" w:themeColor="text2" w:themeTint="99"/>
          <w:sz w:val="26"/>
          <w:szCs w:val="26"/>
          <w:rtl/>
          <w:lang w:bidi="fa-IR"/>
        </w:rPr>
        <w:t>[بيان جايگاه كاري، ايده‌كار را براي همه ذي‌نفعان مشخص مي‌كند.]</w:t>
      </w:r>
      <w:bookmarkEnd w:id="1"/>
    </w:p>
    <w:p w14:paraId="308A5A39" w14:textId="77777777" w:rsidR="000F77AC" w:rsidRPr="00A33A31" w:rsidRDefault="000F77AC" w:rsidP="00E32D19">
      <w:pPr>
        <w:pStyle w:val="Chapter"/>
        <w:bidi/>
        <w:rPr>
          <w:color w:val="282660" w:themeColor="text2"/>
          <w:sz w:val="32"/>
          <w:szCs w:val="20"/>
        </w:rPr>
      </w:pPr>
    </w:p>
    <w:p w14:paraId="46B3F91A"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 </w:t>
      </w:r>
      <w:r w:rsidRPr="00A33A31">
        <w:rPr>
          <w:color w:val="282660" w:themeColor="text2"/>
          <w:sz w:val="32"/>
          <w:szCs w:val="20"/>
          <w:rtl/>
        </w:rPr>
        <w:t>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کاربران و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کاربران و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xml:space="preserve"> پروژه د</w:t>
      </w:r>
      <w:r w:rsidRPr="00A33A31">
        <w:rPr>
          <w:rFonts w:hint="cs"/>
          <w:color w:val="282660" w:themeColor="text2"/>
          <w:sz w:val="32"/>
          <w:szCs w:val="20"/>
          <w:rtl/>
        </w:rPr>
        <w:t>ی</w:t>
      </w:r>
      <w:r w:rsidRPr="00A33A31">
        <w:rPr>
          <w:rFonts w:hint="eastAsia"/>
          <w:color w:val="282660" w:themeColor="text2"/>
          <w:sz w:val="32"/>
          <w:szCs w:val="20"/>
          <w:rtl/>
        </w:rPr>
        <w:t>ج</w:t>
      </w:r>
      <w:r w:rsidRPr="00A33A31">
        <w:rPr>
          <w:rFonts w:hint="cs"/>
          <w:color w:val="282660" w:themeColor="text2"/>
          <w:sz w:val="32"/>
          <w:szCs w:val="20"/>
          <w:rtl/>
        </w:rPr>
        <w:t>ی</w:t>
      </w:r>
      <w:r w:rsidRPr="00A33A31">
        <w:rPr>
          <w:rFonts w:hint="eastAsia"/>
          <w:color w:val="282660" w:themeColor="text2"/>
          <w:sz w:val="32"/>
          <w:szCs w:val="20"/>
          <w:rtl/>
        </w:rPr>
        <w:t>کالا</w:t>
      </w:r>
      <w:r w:rsidRPr="00A33A31">
        <w:rPr>
          <w:color w:val="282660" w:themeColor="text2"/>
          <w:sz w:val="32"/>
          <w:szCs w:val="20"/>
          <w:rtl/>
        </w:rPr>
        <w:t xml:space="preserve"> را مشخص م</w:t>
      </w:r>
      <w:r w:rsidRPr="00A33A31">
        <w:rPr>
          <w:rFonts w:hint="cs"/>
          <w:color w:val="282660" w:themeColor="text2"/>
          <w:sz w:val="32"/>
          <w:szCs w:val="20"/>
          <w:rtl/>
        </w:rPr>
        <w:t>ی</w:t>
      </w:r>
      <w:r w:rsidRPr="00A33A31">
        <w:rPr>
          <w:color w:val="282660" w:themeColor="text2"/>
          <w:sz w:val="32"/>
          <w:szCs w:val="20"/>
          <w:rtl/>
        </w:rPr>
        <w:t xml:space="preserve"> کنند</w:t>
      </w:r>
      <w:r w:rsidRPr="00A33A31">
        <w:rPr>
          <w:color w:val="282660" w:themeColor="text2"/>
          <w:sz w:val="32"/>
          <w:szCs w:val="20"/>
        </w:rPr>
        <w:t>.</w:t>
      </w:r>
    </w:p>
    <w:p w14:paraId="0168345D" w14:textId="77777777" w:rsidR="000F77AC" w:rsidRPr="00A33A31" w:rsidRDefault="000F77AC" w:rsidP="00E32D19">
      <w:pPr>
        <w:pStyle w:val="Chapter"/>
        <w:bidi/>
        <w:rPr>
          <w:color w:val="282660" w:themeColor="text2"/>
          <w:sz w:val="32"/>
          <w:szCs w:val="20"/>
        </w:rPr>
      </w:pPr>
    </w:p>
    <w:p w14:paraId="15AD8611"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3-1. </w:t>
      </w:r>
      <w:r w:rsidRPr="00A33A31">
        <w:rPr>
          <w:color w:val="282660" w:themeColor="text2"/>
          <w:sz w:val="32"/>
          <w:szCs w:val="20"/>
          <w:rtl/>
        </w:rPr>
        <w:t>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بازار: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ممکن است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فعل</w:t>
      </w:r>
      <w:r w:rsidRPr="00A33A31">
        <w:rPr>
          <w:rFonts w:hint="cs"/>
          <w:color w:val="282660" w:themeColor="text2"/>
          <w:sz w:val="32"/>
          <w:szCs w:val="20"/>
          <w:rtl/>
        </w:rPr>
        <w:t>ی</w:t>
      </w:r>
      <w:r w:rsidRPr="00A33A31">
        <w:rPr>
          <w:color w:val="282660" w:themeColor="text2"/>
          <w:sz w:val="32"/>
          <w:szCs w:val="20"/>
          <w:rtl/>
        </w:rPr>
        <w:t xml:space="preserve"> بازار، از جمله روندها و رقابت را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w:t>
      </w:r>
      <w:r w:rsidRPr="00A33A31">
        <w:rPr>
          <w:color w:val="282660" w:themeColor="text2"/>
          <w:sz w:val="32"/>
          <w:szCs w:val="20"/>
        </w:rPr>
        <w:t>.</w:t>
      </w:r>
    </w:p>
    <w:p w14:paraId="3CFCE915" w14:textId="77777777" w:rsidR="000F77AC" w:rsidRPr="00A33A31" w:rsidRDefault="000F77AC" w:rsidP="00E32D19">
      <w:pPr>
        <w:pStyle w:val="Chapter"/>
        <w:bidi/>
        <w:rPr>
          <w:color w:val="282660" w:themeColor="text2"/>
          <w:sz w:val="32"/>
          <w:szCs w:val="20"/>
        </w:rPr>
      </w:pPr>
    </w:p>
    <w:p w14:paraId="4D86A4BB"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3-2. </w:t>
      </w:r>
      <w:r w:rsidRPr="00A33A31">
        <w:rPr>
          <w:color w:val="282660" w:themeColor="text2"/>
          <w:sz w:val="32"/>
          <w:szCs w:val="20"/>
          <w:rtl/>
        </w:rPr>
        <w:t>خلاصه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ذ</w:t>
      </w:r>
      <w:r w:rsidRPr="00A33A31">
        <w:rPr>
          <w:rFonts w:hint="cs"/>
          <w:color w:val="282660" w:themeColor="text2"/>
          <w:sz w:val="32"/>
          <w:szCs w:val="20"/>
          <w:rtl/>
        </w:rPr>
        <w:t>ی</w:t>
      </w:r>
      <w:r w:rsidRPr="00A33A31">
        <w:rPr>
          <w:rFonts w:hint="eastAsia"/>
          <w:color w:val="282660" w:themeColor="text2"/>
          <w:sz w:val="32"/>
          <w:szCs w:val="20"/>
          <w:rtl/>
        </w:rPr>
        <w:t>نفع</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ذ</w:t>
      </w:r>
      <w:r w:rsidRPr="00A33A31">
        <w:rPr>
          <w:rFonts w:hint="cs"/>
          <w:color w:val="282660" w:themeColor="text2"/>
          <w:sz w:val="32"/>
          <w:szCs w:val="20"/>
          <w:rtl/>
        </w:rPr>
        <w:t>ی</w:t>
      </w:r>
      <w:r w:rsidRPr="00A33A31">
        <w:rPr>
          <w:rFonts w:hint="eastAsia"/>
          <w:color w:val="282660" w:themeColor="text2"/>
          <w:sz w:val="32"/>
          <w:szCs w:val="20"/>
          <w:rtl/>
        </w:rPr>
        <w:t>نفع،</w:t>
      </w:r>
      <w:r w:rsidRPr="00A33A31">
        <w:rPr>
          <w:color w:val="282660" w:themeColor="text2"/>
          <w:sz w:val="32"/>
          <w:szCs w:val="20"/>
          <w:rtl/>
        </w:rPr>
        <w:t xml:space="preserve"> مانند جمع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rFonts w:hint="cs"/>
          <w:color w:val="282660" w:themeColor="text2"/>
          <w:sz w:val="32"/>
          <w:szCs w:val="20"/>
          <w:rtl/>
        </w:rPr>
        <w:t>ی</w:t>
      </w:r>
      <w:r w:rsidRPr="00A33A31">
        <w:rPr>
          <w:color w:val="282660" w:themeColor="text2"/>
          <w:sz w:val="32"/>
          <w:szCs w:val="20"/>
          <w:rtl/>
        </w:rPr>
        <w:t xml:space="preserve"> آنها را خلاصه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tbl>
      <w:tblPr>
        <w:bidiVisual/>
        <w:tblW w:w="0" w:type="auto"/>
        <w:tblCellSpacing w:w="20" w:type="dxa"/>
        <w:tblInd w:w="10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243"/>
        <w:gridCol w:w="2680"/>
        <w:gridCol w:w="3759"/>
      </w:tblGrid>
      <w:tr w:rsidR="00E55E89" w:rsidRPr="005F5CF6" w14:paraId="0DA22EF2" w14:textId="77777777" w:rsidTr="004F47AE">
        <w:trPr>
          <w:tblCellSpacing w:w="20" w:type="dxa"/>
        </w:trPr>
        <w:tc>
          <w:tcPr>
            <w:tcW w:w="2183" w:type="dxa"/>
            <w:shd w:val="clear" w:color="auto" w:fill="C0C0C0"/>
            <w:vAlign w:val="center"/>
          </w:tcPr>
          <w:p w14:paraId="7160BDDB" w14:textId="77777777" w:rsidR="00E55E89" w:rsidRPr="00E55E89" w:rsidRDefault="00E55E89" w:rsidP="004F47AE">
            <w:pPr>
              <w:bidi/>
              <w:spacing w:line="216"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نام</w:t>
            </w:r>
          </w:p>
        </w:tc>
        <w:tc>
          <w:tcPr>
            <w:tcW w:w="2640" w:type="dxa"/>
            <w:shd w:val="clear" w:color="auto" w:fill="C0C0C0"/>
            <w:vAlign w:val="center"/>
          </w:tcPr>
          <w:p w14:paraId="2760634F" w14:textId="77777777" w:rsidR="00E55E89" w:rsidRPr="00E55E89" w:rsidRDefault="00E55E89" w:rsidP="004F47AE">
            <w:pPr>
              <w:bidi/>
              <w:spacing w:line="216"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شرح</w:t>
            </w:r>
          </w:p>
        </w:tc>
        <w:tc>
          <w:tcPr>
            <w:tcW w:w="3699" w:type="dxa"/>
            <w:shd w:val="clear" w:color="auto" w:fill="C0C0C0"/>
            <w:vAlign w:val="center"/>
          </w:tcPr>
          <w:p w14:paraId="37CEA524" w14:textId="77777777" w:rsidR="00E55E89" w:rsidRPr="00E55E89" w:rsidRDefault="00E55E89" w:rsidP="004F47AE">
            <w:pPr>
              <w:bidi/>
              <w:spacing w:line="216"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مسئوليت‌ها</w:t>
            </w:r>
          </w:p>
        </w:tc>
      </w:tr>
      <w:tr w:rsidR="00E55E89" w:rsidRPr="005F5CF6" w14:paraId="5A917E24" w14:textId="77777777" w:rsidTr="004F47AE">
        <w:trPr>
          <w:tblCellSpacing w:w="20" w:type="dxa"/>
        </w:trPr>
        <w:tc>
          <w:tcPr>
            <w:tcW w:w="2183" w:type="dxa"/>
            <w:shd w:val="clear" w:color="auto" w:fill="auto"/>
          </w:tcPr>
          <w:p w14:paraId="21EFBDBA" w14:textId="77777777" w:rsidR="00E55E89" w:rsidRPr="00E55E89" w:rsidRDefault="00E55E89" w:rsidP="004F47AE">
            <w:p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[نوع ذي‌نفع را نام ببريد.]</w:t>
            </w:r>
          </w:p>
        </w:tc>
        <w:tc>
          <w:tcPr>
            <w:tcW w:w="2640" w:type="dxa"/>
            <w:shd w:val="clear" w:color="auto" w:fill="auto"/>
          </w:tcPr>
          <w:p w14:paraId="054E4AD0" w14:textId="77777777" w:rsidR="00E55E89" w:rsidRPr="00E55E89" w:rsidRDefault="00E55E89" w:rsidP="004F47AE">
            <w:p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[توصيف مجملي  از ذي‌نفع ارائه دهيد.]</w:t>
            </w:r>
          </w:p>
        </w:tc>
        <w:tc>
          <w:tcPr>
            <w:tcW w:w="3699" w:type="dxa"/>
            <w:shd w:val="clear" w:color="auto" w:fill="auto"/>
          </w:tcPr>
          <w:p w14:paraId="2798B08E" w14:textId="77777777" w:rsidR="00E55E89" w:rsidRPr="00E55E89" w:rsidRDefault="00E55E89" w:rsidP="004F47AE">
            <w:pPr>
              <w:bidi/>
              <w:spacing w:line="216" w:lineRule="auto"/>
              <w:jc w:val="both"/>
              <w:rPr>
                <w:rFonts w:cs="Compset"/>
                <w:color w:val="9593D4" w:themeColor="text2" w:themeTint="66"/>
                <w:spacing w:val="-4"/>
                <w:sz w:val="22"/>
                <w:szCs w:val="26"/>
                <w:rtl/>
                <w:lang w:bidi="fa-IR"/>
              </w:rPr>
            </w:pPr>
            <w:r w:rsidRPr="00E55E89">
              <w:rPr>
                <w:rFonts w:cs="Compset" w:hint="cs"/>
                <w:color w:val="9593D4" w:themeColor="text2" w:themeTint="66"/>
                <w:spacing w:val="-4"/>
                <w:sz w:val="22"/>
                <w:szCs w:val="26"/>
                <w:rtl/>
                <w:lang w:bidi="fa-IR"/>
              </w:rPr>
              <w:t>[مسئوليت‌هاي اساسي ذي‌نفعان در برابر سيستمي كه در حال توسعه است را خلاصه كنيد.</w:t>
            </w:r>
          </w:p>
          <w:p w14:paraId="27BA0AC2" w14:textId="77777777" w:rsidR="00E55E89" w:rsidRPr="00E55E89" w:rsidRDefault="00E55E89" w:rsidP="004F47AE">
            <w:p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براي مثال اين ذي‌نفع:</w:t>
            </w:r>
          </w:p>
          <w:p w14:paraId="273B7FC8" w14:textId="77777777" w:rsidR="00E55E89" w:rsidRPr="00E55E89" w:rsidRDefault="00E55E89" w:rsidP="00E55E89">
            <w:pPr>
              <w:numPr>
                <w:ilvl w:val="0"/>
                <w:numId w:val="5"/>
              </w:num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اطمينان حاصل مي‌كند كه سيستم قابل پشتيباني است.</w:t>
            </w:r>
          </w:p>
          <w:p w14:paraId="30A1E430" w14:textId="77777777" w:rsidR="00E55E89" w:rsidRPr="00E55E89" w:rsidRDefault="00E55E89" w:rsidP="00E55E89">
            <w:pPr>
              <w:numPr>
                <w:ilvl w:val="0"/>
                <w:numId w:val="5"/>
              </w:num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اطمينان حاصل مي‌كند كه براي اين محصول/خروجي با ويژگي خاص، تقاضاي بازار وجود خواهد داشت.</w:t>
            </w:r>
          </w:p>
          <w:p w14:paraId="4DBBD8AF" w14:textId="77777777" w:rsidR="00E55E89" w:rsidRPr="00E55E89" w:rsidRDefault="00E55E89" w:rsidP="00E55E89">
            <w:pPr>
              <w:numPr>
                <w:ilvl w:val="0"/>
                <w:numId w:val="5"/>
              </w:num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فرآيند انجام پروژه/گروه‌كاري را كنترل مي‌كند.</w:t>
            </w:r>
          </w:p>
          <w:p w14:paraId="3A7483D9" w14:textId="77777777" w:rsidR="00E55E89" w:rsidRPr="00E55E89" w:rsidRDefault="00E55E89" w:rsidP="00E55E89">
            <w:pPr>
              <w:numPr>
                <w:ilvl w:val="0"/>
                <w:numId w:val="5"/>
              </w:num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يافته‌ها را تأييد مي‌كند.</w:t>
            </w:r>
          </w:p>
          <w:p w14:paraId="22F2E03E" w14:textId="77777777" w:rsidR="00E55E89" w:rsidRPr="00E55E89" w:rsidRDefault="00E55E89" w:rsidP="00E55E89">
            <w:pPr>
              <w:numPr>
                <w:ilvl w:val="0"/>
                <w:numId w:val="5"/>
              </w:numPr>
              <w:bidi/>
              <w:spacing w:line="216" w:lineRule="auto"/>
              <w:rPr>
                <w:rFonts w:cs="Compset"/>
                <w:color w:val="9593D4" w:themeColor="text2" w:themeTint="66"/>
                <w:sz w:val="22"/>
                <w:szCs w:val="26"/>
                <w:rtl/>
                <w:lang w:bidi="fa-IR"/>
              </w:rPr>
            </w:pPr>
            <w:r w:rsidRPr="00E55E89">
              <w:rPr>
                <w:rFonts w:cs="Compset" w:hint="cs"/>
                <w:color w:val="9593D4" w:themeColor="text2" w:themeTint="66"/>
                <w:sz w:val="22"/>
                <w:szCs w:val="26"/>
                <w:rtl/>
                <w:lang w:bidi="fa-IR"/>
              </w:rPr>
              <w:t>و غيره.]</w:t>
            </w:r>
          </w:p>
        </w:tc>
      </w:tr>
    </w:tbl>
    <w:p w14:paraId="0C1A8B5A" w14:textId="77777777" w:rsidR="00E55E89" w:rsidRPr="008E11E4" w:rsidRDefault="00E55E89" w:rsidP="00E55E89">
      <w:pPr>
        <w:pStyle w:val="Chapter"/>
        <w:bidi/>
        <w:rPr>
          <w:color w:val="282660" w:themeColor="text2"/>
          <w:szCs w:val="18"/>
        </w:rPr>
      </w:pPr>
    </w:p>
    <w:p w14:paraId="416A70DA" w14:textId="77777777" w:rsidR="000F77AC" w:rsidRPr="008E11E4" w:rsidRDefault="000F77AC" w:rsidP="00E32D19">
      <w:pPr>
        <w:pStyle w:val="Chapter"/>
        <w:bidi/>
        <w:rPr>
          <w:color w:val="282660" w:themeColor="text2"/>
          <w:szCs w:val="18"/>
        </w:rPr>
      </w:pPr>
    </w:p>
    <w:p w14:paraId="2B7829A6"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3-3. </w:t>
      </w:r>
      <w:r w:rsidRPr="00A33A31">
        <w:rPr>
          <w:color w:val="282660" w:themeColor="text2"/>
          <w:sz w:val="32"/>
          <w:szCs w:val="20"/>
          <w:rtl/>
        </w:rPr>
        <w:t>خلاصه ا</w:t>
      </w:r>
      <w:r w:rsidRPr="00A33A31">
        <w:rPr>
          <w:rFonts w:hint="cs"/>
          <w:color w:val="282660" w:themeColor="text2"/>
          <w:sz w:val="32"/>
          <w:szCs w:val="20"/>
          <w:rtl/>
        </w:rPr>
        <w:t>ی</w:t>
      </w:r>
      <w:r w:rsidRPr="00A33A31">
        <w:rPr>
          <w:color w:val="282660" w:themeColor="text2"/>
          <w:sz w:val="32"/>
          <w:szCs w:val="20"/>
          <w:rtl/>
        </w:rPr>
        <w:t xml:space="preserve"> از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کاربران: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از کاربران، مانند جمع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color w:val="282660" w:themeColor="text2"/>
          <w:sz w:val="32"/>
          <w:szCs w:val="20"/>
          <w:rtl/>
        </w:rPr>
        <w:t xml:space="preserve"> به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شرا</w:t>
      </w:r>
      <w:r w:rsidRPr="00A33A31">
        <w:rPr>
          <w:rFonts w:hint="cs"/>
          <w:color w:val="282660" w:themeColor="text2"/>
          <w:sz w:val="32"/>
          <w:szCs w:val="20"/>
          <w:rtl/>
        </w:rPr>
        <w:t>ی</w:t>
      </w:r>
      <w:r w:rsidRPr="00A33A31">
        <w:rPr>
          <w:rFonts w:hint="eastAsia"/>
          <w:color w:val="282660" w:themeColor="text2"/>
          <w:sz w:val="32"/>
          <w:szCs w:val="20"/>
          <w:rtl/>
        </w:rPr>
        <w:t>ط</w:t>
      </w:r>
      <w:r w:rsidRPr="00A33A31">
        <w:rPr>
          <w:color w:val="282660" w:themeColor="text2"/>
          <w:sz w:val="32"/>
          <w:szCs w:val="20"/>
          <w:rtl/>
        </w:rPr>
        <w:t xml:space="preserve"> آنها را خلاصه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p w14:paraId="640B3ECE" w14:textId="77777777" w:rsidR="00E55E89" w:rsidRDefault="00E55E89" w:rsidP="00E55E89">
      <w:pPr>
        <w:bidi/>
        <w:spacing w:line="264" w:lineRule="auto"/>
        <w:ind w:left="900"/>
        <w:jc w:val="lowKashida"/>
        <w:rPr>
          <w:rFonts w:cs="Compset"/>
          <w:b/>
          <w:bCs/>
          <w:color w:val="605DBF" w:themeColor="text2" w:themeTint="99"/>
          <w:sz w:val="22"/>
          <w:szCs w:val="26"/>
          <w:lang w:bidi="fa-IR"/>
        </w:rPr>
      </w:pPr>
      <w:r w:rsidRPr="00E55E89">
        <w:rPr>
          <w:rFonts w:cs="Compset" w:hint="cs"/>
          <w:b/>
          <w:bCs/>
          <w:color w:val="605DBF" w:themeColor="text2" w:themeTint="99"/>
          <w:sz w:val="22"/>
          <w:szCs w:val="26"/>
          <w:rtl/>
          <w:lang w:bidi="fa-IR"/>
        </w:rPr>
        <w:t>[فهرست مجملي از كاربران تشخيص داده شده ارائه داده مي‌شود.]</w:t>
      </w:r>
    </w:p>
    <w:tbl>
      <w:tblPr>
        <w:bidiVisual/>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563"/>
        <w:gridCol w:w="2320"/>
        <w:gridCol w:w="2454"/>
        <w:gridCol w:w="2385"/>
      </w:tblGrid>
      <w:tr w:rsidR="00E55E89" w:rsidRPr="00E55E89" w14:paraId="1C4A1F8E" w14:textId="77777777" w:rsidTr="00E55E89">
        <w:trPr>
          <w:tblCellSpacing w:w="20" w:type="dxa"/>
        </w:trPr>
        <w:tc>
          <w:tcPr>
            <w:tcW w:w="1503" w:type="dxa"/>
            <w:shd w:val="clear" w:color="auto" w:fill="C0C0C0"/>
            <w:vAlign w:val="center"/>
          </w:tcPr>
          <w:p w14:paraId="4E30E322" w14:textId="77777777"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نام</w:t>
            </w:r>
          </w:p>
        </w:tc>
        <w:tc>
          <w:tcPr>
            <w:tcW w:w="2280" w:type="dxa"/>
            <w:shd w:val="clear" w:color="auto" w:fill="C0C0C0"/>
            <w:vAlign w:val="center"/>
          </w:tcPr>
          <w:p w14:paraId="4486800B" w14:textId="77777777"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شرح</w:t>
            </w:r>
          </w:p>
        </w:tc>
        <w:tc>
          <w:tcPr>
            <w:tcW w:w="2414" w:type="dxa"/>
            <w:shd w:val="clear" w:color="auto" w:fill="C0C0C0"/>
            <w:vAlign w:val="center"/>
          </w:tcPr>
          <w:p w14:paraId="76EB0706" w14:textId="77777777"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مسئوليت‌ها</w:t>
            </w:r>
          </w:p>
        </w:tc>
        <w:tc>
          <w:tcPr>
            <w:tcW w:w="2325" w:type="dxa"/>
            <w:shd w:val="clear" w:color="auto" w:fill="C0C0C0"/>
            <w:vAlign w:val="center"/>
          </w:tcPr>
          <w:p w14:paraId="31797A00" w14:textId="77777777" w:rsidR="00E55E89" w:rsidRPr="00E55E89" w:rsidRDefault="00E55E89" w:rsidP="004F47AE">
            <w:pPr>
              <w:bidi/>
              <w:spacing w:line="192" w:lineRule="auto"/>
              <w:jc w:val="center"/>
              <w:rPr>
                <w:rFonts w:cs="Compset"/>
                <w:b/>
                <w:bCs/>
                <w:color w:val="605DBF" w:themeColor="text2" w:themeTint="99"/>
                <w:sz w:val="22"/>
                <w:szCs w:val="26"/>
                <w:rtl/>
                <w:lang w:bidi="fa-IR"/>
              </w:rPr>
            </w:pPr>
            <w:r w:rsidRPr="00E55E89">
              <w:rPr>
                <w:rFonts w:cs="Compset" w:hint="cs"/>
                <w:b/>
                <w:bCs/>
                <w:color w:val="605DBF" w:themeColor="text2" w:themeTint="99"/>
                <w:sz w:val="22"/>
                <w:szCs w:val="26"/>
                <w:rtl/>
                <w:lang w:bidi="fa-IR"/>
              </w:rPr>
              <w:t>ذي‌نفع</w:t>
            </w:r>
          </w:p>
        </w:tc>
      </w:tr>
      <w:tr w:rsidR="00E55E89" w:rsidRPr="00E55E89" w14:paraId="311C02D0" w14:textId="77777777" w:rsidTr="00E55E89">
        <w:trPr>
          <w:tblCellSpacing w:w="20" w:type="dxa"/>
        </w:trPr>
        <w:tc>
          <w:tcPr>
            <w:tcW w:w="1503" w:type="dxa"/>
            <w:shd w:val="clear" w:color="auto" w:fill="auto"/>
          </w:tcPr>
          <w:p w14:paraId="62A93DFC" w14:textId="77777777" w:rsidR="00E55E89" w:rsidRPr="00E55E89" w:rsidRDefault="00E55E89" w:rsidP="004F47AE">
            <w:p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[نوع كاربر را نام ببريد.]</w:t>
            </w:r>
          </w:p>
        </w:tc>
        <w:tc>
          <w:tcPr>
            <w:tcW w:w="2280" w:type="dxa"/>
            <w:shd w:val="clear" w:color="auto" w:fill="auto"/>
          </w:tcPr>
          <w:p w14:paraId="11BBDD9E" w14:textId="77777777" w:rsidR="00E55E89" w:rsidRPr="00E55E89" w:rsidRDefault="00E55E89" w:rsidP="004F47AE">
            <w:p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[به طور خلاصه شرح دهيد آنها در رابطه با سيستم چه ارائه مي‌دهند.]</w:t>
            </w:r>
          </w:p>
        </w:tc>
        <w:tc>
          <w:tcPr>
            <w:tcW w:w="2414" w:type="dxa"/>
            <w:shd w:val="clear" w:color="auto" w:fill="auto"/>
          </w:tcPr>
          <w:p w14:paraId="6F31AD8B" w14:textId="77777777" w:rsidR="00E55E89" w:rsidRPr="00E55E89" w:rsidRDefault="00E55E89" w:rsidP="004F47AE">
            <w:p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[مسئوليت‌هاي اساسي كاربران در رابطه با سيستم در حال توسعه را فهرست كنيد.</w:t>
            </w:r>
          </w:p>
          <w:p w14:paraId="5FDBA1B5" w14:textId="77777777" w:rsidR="00E55E89" w:rsidRPr="00E55E89" w:rsidRDefault="00E55E89" w:rsidP="004F47AE">
            <w:p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 xml:space="preserve"> براي مثال:</w:t>
            </w:r>
          </w:p>
          <w:p w14:paraId="07D79278" w14:textId="77777777" w:rsidR="00E55E89" w:rsidRPr="00E55E89" w:rsidRDefault="00E55E89" w:rsidP="00E55E89">
            <w:pPr>
              <w:numPr>
                <w:ilvl w:val="0"/>
                <w:numId w:val="5"/>
              </w:num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ثبت جزئيات</w:t>
            </w:r>
          </w:p>
          <w:p w14:paraId="741AC6C7" w14:textId="77777777" w:rsidR="00E55E89" w:rsidRPr="00E55E89" w:rsidRDefault="00E55E89" w:rsidP="00E55E89">
            <w:pPr>
              <w:numPr>
                <w:ilvl w:val="0"/>
                <w:numId w:val="5"/>
              </w:num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توليد گزارش‌ها</w:t>
            </w:r>
          </w:p>
          <w:p w14:paraId="4248C18B" w14:textId="77777777" w:rsidR="00E55E89" w:rsidRPr="00E55E89" w:rsidRDefault="00E55E89" w:rsidP="00E55E89">
            <w:pPr>
              <w:numPr>
                <w:ilvl w:val="0"/>
                <w:numId w:val="5"/>
              </w:num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 xml:space="preserve">هماهنگي نمودن كار </w:t>
            </w:r>
          </w:p>
          <w:p w14:paraId="7C35D812" w14:textId="77777777" w:rsidR="00E55E89" w:rsidRPr="00E55E89" w:rsidRDefault="00E55E89" w:rsidP="00E55E89">
            <w:pPr>
              <w:numPr>
                <w:ilvl w:val="0"/>
                <w:numId w:val="5"/>
              </w:numPr>
              <w:bidi/>
              <w:spacing w:line="192" w:lineRule="auto"/>
              <w:rPr>
                <w:rFonts w:cs="Compset"/>
                <w:color w:val="605DBF" w:themeColor="text2" w:themeTint="99"/>
                <w:sz w:val="22"/>
                <w:szCs w:val="26"/>
                <w:lang w:bidi="fa-IR"/>
              </w:rPr>
            </w:pPr>
            <w:r w:rsidRPr="00E55E89">
              <w:rPr>
                <w:rFonts w:cs="Compset" w:hint="cs"/>
                <w:color w:val="605DBF" w:themeColor="text2" w:themeTint="99"/>
                <w:sz w:val="22"/>
                <w:szCs w:val="26"/>
                <w:rtl/>
                <w:lang w:bidi="fa-IR"/>
              </w:rPr>
              <w:t>و غيره</w:t>
            </w:r>
            <w:r w:rsidRPr="00E55E89">
              <w:rPr>
                <w:rFonts w:cs="Compset"/>
                <w:color w:val="605DBF" w:themeColor="text2" w:themeTint="99"/>
                <w:sz w:val="22"/>
                <w:szCs w:val="26"/>
                <w:lang w:bidi="fa-IR"/>
              </w:rPr>
              <w:t>[</w:t>
            </w:r>
          </w:p>
        </w:tc>
        <w:tc>
          <w:tcPr>
            <w:tcW w:w="2325" w:type="dxa"/>
            <w:shd w:val="clear" w:color="auto" w:fill="auto"/>
          </w:tcPr>
          <w:p w14:paraId="38AF1DEE" w14:textId="77777777" w:rsidR="00E55E89" w:rsidRPr="00E55E89" w:rsidRDefault="00E55E89" w:rsidP="004F47AE">
            <w:pPr>
              <w:bidi/>
              <w:spacing w:line="192" w:lineRule="auto"/>
              <w:rPr>
                <w:rFonts w:cs="Compset"/>
                <w:color w:val="605DBF" w:themeColor="text2" w:themeTint="99"/>
                <w:sz w:val="22"/>
                <w:szCs w:val="26"/>
                <w:rtl/>
                <w:lang w:bidi="fa-IR"/>
              </w:rPr>
            </w:pPr>
            <w:r w:rsidRPr="00E55E89">
              <w:rPr>
                <w:rFonts w:cs="Compset" w:hint="cs"/>
                <w:color w:val="605DBF" w:themeColor="text2" w:themeTint="99"/>
                <w:sz w:val="22"/>
                <w:szCs w:val="26"/>
                <w:rtl/>
                <w:lang w:bidi="fa-IR"/>
              </w:rPr>
              <w:t>[اگر كاربر به طور مستقيم معرفي نمي‌شود، ذي‌نفعان آگاه به نيازهاي كاربر مشخص شود.</w:t>
            </w:r>
            <w:r w:rsidRPr="00E55E89">
              <w:rPr>
                <w:rFonts w:cs="Compset"/>
                <w:color w:val="605DBF" w:themeColor="text2" w:themeTint="99"/>
                <w:sz w:val="22"/>
                <w:szCs w:val="26"/>
                <w:lang w:bidi="fa-IR"/>
              </w:rPr>
              <w:t>[</w:t>
            </w:r>
          </w:p>
        </w:tc>
      </w:tr>
    </w:tbl>
    <w:p w14:paraId="67414640" w14:textId="77777777" w:rsidR="00E55E89" w:rsidRPr="00E55E89" w:rsidRDefault="00E55E89" w:rsidP="00E55E89">
      <w:pPr>
        <w:bidi/>
        <w:spacing w:line="264" w:lineRule="auto"/>
        <w:ind w:left="900"/>
        <w:jc w:val="lowKashida"/>
        <w:rPr>
          <w:rFonts w:cs="Compset"/>
          <w:b/>
          <w:bCs/>
          <w:color w:val="605DBF" w:themeColor="text2" w:themeTint="99"/>
          <w:sz w:val="22"/>
          <w:szCs w:val="26"/>
          <w:rtl/>
          <w:lang w:bidi="fa-IR"/>
        </w:rPr>
      </w:pPr>
    </w:p>
    <w:p w14:paraId="1E7541AD" w14:textId="77777777" w:rsidR="00E55E89" w:rsidRPr="006328E0" w:rsidRDefault="00E55E89" w:rsidP="00E55E89">
      <w:pPr>
        <w:bidi/>
        <w:rPr>
          <w:sz w:val="20"/>
          <w:szCs w:val="20"/>
          <w:rtl/>
          <w:lang w:bidi="fa-IR"/>
        </w:rPr>
      </w:pPr>
    </w:p>
    <w:p w14:paraId="4220167B" w14:textId="77777777" w:rsidR="00E55E89" w:rsidRPr="008E11E4" w:rsidRDefault="00E55E89" w:rsidP="00E55E89">
      <w:pPr>
        <w:pStyle w:val="Chapter"/>
        <w:bidi/>
        <w:rPr>
          <w:color w:val="282660" w:themeColor="text2"/>
          <w:szCs w:val="18"/>
        </w:rPr>
      </w:pPr>
    </w:p>
    <w:p w14:paraId="3BE27F99" w14:textId="77777777" w:rsidR="000F77AC" w:rsidRPr="008E11E4" w:rsidRDefault="000F77AC" w:rsidP="00E32D19">
      <w:pPr>
        <w:pStyle w:val="Chapter"/>
        <w:bidi/>
        <w:rPr>
          <w:color w:val="282660" w:themeColor="text2"/>
          <w:szCs w:val="18"/>
        </w:rPr>
      </w:pPr>
    </w:p>
    <w:p w14:paraId="7B45F68E"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lastRenderedPageBreak/>
        <w:t xml:space="preserve">3-4. </w:t>
      </w:r>
      <w:r w:rsidRPr="00A33A31">
        <w:rPr>
          <w:color w:val="282660" w:themeColor="text2"/>
          <w:sz w:val="32"/>
          <w:szCs w:val="20"/>
          <w:rtl/>
        </w:rPr>
        <w:t>مح</w:t>
      </w:r>
      <w:r w:rsidRPr="00A33A31">
        <w:rPr>
          <w:rFonts w:hint="cs"/>
          <w:color w:val="282660" w:themeColor="text2"/>
          <w:sz w:val="32"/>
          <w:szCs w:val="20"/>
          <w:rtl/>
        </w:rPr>
        <w:t>ی</w:t>
      </w:r>
      <w:r w:rsidRPr="00A33A31">
        <w:rPr>
          <w:rFonts w:hint="eastAsia"/>
          <w:color w:val="282660" w:themeColor="text2"/>
          <w:sz w:val="32"/>
          <w:szCs w:val="20"/>
          <w:rtl/>
        </w:rPr>
        <w:t>ط</w:t>
      </w:r>
      <w:r w:rsidRPr="00A33A31">
        <w:rPr>
          <w:color w:val="282660" w:themeColor="text2"/>
          <w:sz w:val="32"/>
          <w:szCs w:val="20"/>
          <w:rtl/>
        </w:rPr>
        <w:t xml:space="preserve"> کاربر</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کاربران در آن با پروژه</w:t>
      </w:r>
      <w:r w:rsidRPr="00A33A31">
        <w:rPr>
          <w:color w:val="282660" w:themeColor="text2"/>
          <w:sz w:val="32"/>
          <w:szCs w:val="20"/>
        </w:rPr>
        <w:t xml:space="preserve"> DIGIKALA </w:t>
      </w:r>
      <w:r w:rsidRPr="00A33A31">
        <w:rPr>
          <w:color w:val="282660" w:themeColor="text2"/>
          <w:sz w:val="32"/>
          <w:szCs w:val="20"/>
          <w:rtl/>
        </w:rPr>
        <w:t>بتوانند، مانند آنلا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در </w:t>
      </w:r>
      <w:r w:rsidRPr="00A33A31">
        <w:rPr>
          <w:rFonts w:hint="cs"/>
          <w:color w:val="282660" w:themeColor="text2"/>
          <w:sz w:val="32"/>
          <w:szCs w:val="20"/>
          <w:rtl/>
        </w:rPr>
        <w:t>ی</w:t>
      </w:r>
      <w:r w:rsidRPr="00A33A31">
        <w:rPr>
          <w:rFonts w:hint="eastAsia"/>
          <w:color w:val="282660" w:themeColor="text2"/>
          <w:sz w:val="32"/>
          <w:szCs w:val="20"/>
          <w:rtl/>
        </w:rPr>
        <w:t>ک</w:t>
      </w:r>
      <w:r w:rsidRPr="00A33A31">
        <w:rPr>
          <w:color w:val="282660" w:themeColor="text2"/>
          <w:sz w:val="32"/>
          <w:szCs w:val="20"/>
          <w:rtl/>
        </w:rPr>
        <w:t xml:space="preserve"> فروشگاه تول</w:t>
      </w:r>
      <w:r w:rsidRPr="00A33A31">
        <w:rPr>
          <w:rFonts w:hint="cs"/>
          <w:color w:val="282660" w:themeColor="text2"/>
          <w:sz w:val="32"/>
          <w:szCs w:val="20"/>
          <w:rtl/>
        </w:rPr>
        <w:t>ی</w:t>
      </w:r>
      <w:r w:rsidRPr="00A33A31">
        <w:rPr>
          <w:rFonts w:hint="eastAsia"/>
          <w:color w:val="282660" w:themeColor="text2"/>
          <w:sz w:val="32"/>
          <w:szCs w:val="20"/>
          <w:rtl/>
        </w:rPr>
        <w:t>د</w:t>
      </w:r>
      <w:r w:rsidRPr="00A33A31">
        <w:rPr>
          <w:color w:val="282660" w:themeColor="text2"/>
          <w:sz w:val="32"/>
          <w:szCs w:val="20"/>
          <w:rtl/>
        </w:rPr>
        <w:t xml:space="preserve"> کنند</w:t>
      </w:r>
      <w:r w:rsidRPr="00A33A31">
        <w:rPr>
          <w:color w:val="282660" w:themeColor="text2"/>
          <w:sz w:val="32"/>
          <w:szCs w:val="20"/>
        </w:rPr>
        <w:t>.</w:t>
      </w:r>
    </w:p>
    <w:p w14:paraId="4610ADF5" w14:textId="77777777" w:rsidR="000F77AC" w:rsidRPr="00A33A31" w:rsidRDefault="000F77AC" w:rsidP="00E32D19">
      <w:pPr>
        <w:pStyle w:val="Chapter"/>
        <w:bidi/>
        <w:rPr>
          <w:color w:val="282660" w:themeColor="text2"/>
          <w:sz w:val="32"/>
          <w:szCs w:val="20"/>
        </w:rPr>
      </w:pPr>
    </w:p>
    <w:p w14:paraId="08EE59F6"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3-5. </w:t>
      </w:r>
      <w:r w:rsidRPr="00A33A31">
        <w:rPr>
          <w:color w:val="282660" w:themeColor="text2"/>
          <w:sz w:val="32"/>
          <w:szCs w:val="20"/>
          <w:rtl/>
        </w:rPr>
        <w:t>جزئ</w:t>
      </w:r>
      <w:r w:rsidRPr="00A33A31">
        <w:rPr>
          <w:rFonts w:hint="cs"/>
          <w:color w:val="282660" w:themeColor="text2"/>
          <w:sz w:val="32"/>
          <w:szCs w:val="20"/>
          <w:rtl/>
        </w:rPr>
        <w:t>ی</w:t>
      </w:r>
      <w:r w:rsidRPr="00A33A31">
        <w:rPr>
          <w:rFonts w:hint="eastAsia"/>
          <w:color w:val="282660" w:themeColor="text2"/>
          <w:sz w:val="32"/>
          <w:szCs w:val="20"/>
          <w:rtl/>
        </w:rPr>
        <w:t>ات</w:t>
      </w:r>
      <w:r w:rsidRPr="00A33A31">
        <w:rPr>
          <w:color w:val="282660" w:themeColor="text2"/>
          <w:sz w:val="32"/>
          <w:szCs w:val="20"/>
          <w:rtl/>
        </w:rPr>
        <w:t xml:space="preserve">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اطلاعات دق</w:t>
      </w:r>
      <w:r w:rsidRPr="00A33A31">
        <w:rPr>
          <w:rFonts w:hint="cs"/>
          <w:color w:val="282660" w:themeColor="text2"/>
          <w:sz w:val="32"/>
          <w:szCs w:val="20"/>
          <w:rtl/>
        </w:rPr>
        <w:t>ی</w:t>
      </w:r>
      <w:r w:rsidRPr="00A33A31">
        <w:rPr>
          <w:rFonts w:hint="eastAsia"/>
          <w:color w:val="282660" w:themeColor="text2"/>
          <w:sz w:val="32"/>
          <w:szCs w:val="20"/>
          <w:rtl/>
        </w:rPr>
        <w:t>ق</w:t>
      </w:r>
      <w:r w:rsidRPr="00A33A31">
        <w:rPr>
          <w:color w:val="282660" w:themeColor="text2"/>
          <w:sz w:val="32"/>
          <w:szCs w:val="20"/>
          <w:rtl/>
        </w:rPr>
        <w:t xml:space="preserve"> تر</w:t>
      </w:r>
      <w:r w:rsidRPr="00A33A31">
        <w:rPr>
          <w:rFonts w:hint="cs"/>
          <w:color w:val="282660" w:themeColor="text2"/>
          <w:sz w:val="32"/>
          <w:szCs w:val="20"/>
          <w:rtl/>
        </w:rPr>
        <w:t>ی</w:t>
      </w:r>
      <w:r w:rsidRPr="00A33A31">
        <w:rPr>
          <w:color w:val="282660" w:themeColor="text2"/>
          <w:sz w:val="32"/>
          <w:szCs w:val="20"/>
          <w:rtl/>
        </w:rPr>
        <w:t xml:space="preserve"> در مورد پروژه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xml:space="preserve"> مانند 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چالش ها</w:t>
      </w:r>
      <w:r w:rsidRPr="00A33A31">
        <w:rPr>
          <w:rFonts w:hint="cs"/>
          <w:color w:val="282660" w:themeColor="text2"/>
          <w:sz w:val="32"/>
          <w:szCs w:val="20"/>
          <w:rtl/>
        </w:rPr>
        <w:t>ی</w:t>
      </w:r>
      <w:r w:rsidRPr="00A33A31">
        <w:rPr>
          <w:color w:val="282660" w:themeColor="text2"/>
          <w:sz w:val="32"/>
          <w:szCs w:val="20"/>
          <w:rtl/>
        </w:rPr>
        <w:t xml:space="preserve"> خاص آنها ارائه دهد</w:t>
      </w:r>
      <w:r w:rsidRPr="00A33A31">
        <w:rPr>
          <w:color w:val="282660" w:themeColor="text2"/>
          <w:sz w:val="32"/>
          <w:szCs w:val="20"/>
        </w:rPr>
        <w:t>.</w:t>
      </w:r>
    </w:p>
    <w:p w14:paraId="24749D85" w14:textId="77777777" w:rsidR="002156EF" w:rsidRDefault="002156EF" w:rsidP="002156EF">
      <w:pPr>
        <w:pStyle w:val="Heading1"/>
        <w:keepLines/>
        <w:bidi/>
        <w:spacing w:line="264" w:lineRule="auto"/>
        <w:rPr>
          <w:rFonts w:cs="Compset"/>
          <w:b w:val="0"/>
          <w:bCs/>
          <w:color w:val="1D1C47" w:themeColor="text2" w:themeShade="BF"/>
          <w:sz w:val="28"/>
          <w:szCs w:val="30"/>
          <w:lang w:bidi="fa-IR"/>
        </w:rPr>
      </w:pPr>
      <w:bookmarkStart w:id="2" w:name="_Toc140928104"/>
      <w:bookmarkStart w:id="3" w:name="_Toc140996984"/>
      <w:bookmarkStart w:id="4" w:name="_Toc141342423"/>
      <w:r w:rsidRPr="00EF16BE">
        <w:rPr>
          <w:rFonts w:cs="Compset"/>
          <w:b w:val="0"/>
          <w:bCs/>
          <w:sz w:val="22"/>
          <w:szCs w:val="26"/>
          <w:lang w:bidi="fa-IR"/>
        </w:rPr>
        <w:t>&gt;</w:t>
      </w:r>
      <w:r>
        <w:rPr>
          <w:rFonts w:cs="Compset"/>
          <w:b w:val="0"/>
          <w:bCs/>
          <w:sz w:val="22"/>
          <w:szCs w:val="26"/>
          <w:lang w:bidi="fa-IR"/>
        </w:rPr>
        <w:t>3-5-</w:t>
      </w:r>
      <w:r w:rsidRPr="002156EF">
        <w:rPr>
          <w:rFonts w:cs="Compset"/>
          <w:b w:val="0"/>
          <w:bCs/>
          <w:color w:val="1D1C47" w:themeColor="text2" w:themeShade="BF"/>
          <w:sz w:val="28"/>
          <w:szCs w:val="30"/>
          <w:lang w:bidi="fa-IR"/>
        </w:rPr>
        <w:t>3-5-1</w:t>
      </w:r>
    </w:p>
    <w:bookmarkEnd w:id="2"/>
    <w:bookmarkEnd w:id="3"/>
    <w:bookmarkEnd w:id="4"/>
    <w:p w14:paraId="163DCDA8" w14:textId="77777777" w:rsidR="002156EF" w:rsidRPr="002156EF" w:rsidRDefault="002156EF" w:rsidP="002156EF">
      <w:pPr>
        <w:pStyle w:val="Chapter"/>
        <w:bidi/>
        <w:rPr>
          <w:color w:val="1D1C47" w:themeColor="text2" w:themeShade="BF"/>
          <w:szCs w:val="18"/>
        </w:rPr>
      </w:pPr>
    </w:p>
    <w:tbl>
      <w:tblPr>
        <w:bidiVisual/>
        <w:tblW w:w="9360" w:type="dxa"/>
        <w:tblCellSpacing w:w="20" w:type="dxa"/>
        <w:tblInd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764"/>
        <w:gridCol w:w="7596"/>
      </w:tblGrid>
      <w:tr w:rsidR="002156EF" w:rsidRPr="002156EF" w14:paraId="3BA02110" w14:textId="77777777" w:rsidTr="004F47AE">
        <w:trPr>
          <w:tblCellSpacing w:w="20" w:type="dxa"/>
        </w:trPr>
        <w:tc>
          <w:tcPr>
            <w:tcW w:w="1704" w:type="dxa"/>
            <w:tcBorders>
              <w:bottom w:val="nil"/>
            </w:tcBorders>
            <w:shd w:val="clear" w:color="auto" w:fill="C0C0C0"/>
            <w:vAlign w:val="center"/>
          </w:tcPr>
          <w:p w14:paraId="713608FB"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نماينده</w:t>
            </w:r>
          </w:p>
        </w:tc>
        <w:tc>
          <w:tcPr>
            <w:tcW w:w="7536" w:type="dxa"/>
            <w:shd w:val="clear" w:color="auto" w:fill="auto"/>
          </w:tcPr>
          <w:p w14:paraId="41036E02" w14:textId="77777777" w:rsidR="002156EF" w:rsidRPr="002156EF" w:rsidRDefault="002156EF" w:rsidP="004F47AE">
            <w:pPr>
              <w:keepLines/>
              <w:bidi/>
              <w:spacing w:line="192" w:lineRule="auto"/>
              <w:ind w:left="57"/>
              <w:jc w:val="lowKashida"/>
              <w:rPr>
                <w:rFonts w:cs="Compset"/>
                <w:color w:val="605DBF" w:themeColor="text2" w:themeTint="99"/>
                <w:sz w:val="22"/>
                <w:szCs w:val="26"/>
                <w:lang w:bidi="fa-IR"/>
              </w:rPr>
            </w:pPr>
            <w:r w:rsidRPr="002156EF">
              <w:rPr>
                <w:rFonts w:cs="Compset" w:hint="cs"/>
                <w:color w:val="605DBF" w:themeColor="text2" w:themeTint="99"/>
                <w:sz w:val="22"/>
                <w:szCs w:val="26"/>
                <w:rtl/>
                <w:lang w:bidi="fa-IR"/>
              </w:rPr>
              <w:t>[نمايندگان ذي‌نفعان در پروژه چه كساني هستند؟</w:t>
            </w:r>
            <w:r w:rsidRPr="002156EF">
              <w:rPr>
                <w:rFonts w:cs="Compset"/>
                <w:color w:val="605DBF" w:themeColor="text2" w:themeTint="99"/>
                <w:sz w:val="22"/>
                <w:szCs w:val="26"/>
                <w:lang w:bidi="fa-IR"/>
              </w:rPr>
              <w:t>[</w:t>
            </w:r>
          </w:p>
        </w:tc>
      </w:tr>
      <w:tr w:rsidR="002156EF" w:rsidRPr="002156EF" w14:paraId="3404DE99" w14:textId="77777777" w:rsidTr="004F47AE">
        <w:trPr>
          <w:tblCellSpacing w:w="20" w:type="dxa"/>
        </w:trPr>
        <w:tc>
          <w:tcPr>
            <w:tcW w:w="1704" w:type="dxa"/>
            <w:tcBorders>
              <w:top w:val="nil"/>
              <w:bottom w:val="nil"/>
            </w:tcBorders>
            <w:shd w:val="clear" w:color="auto" w:fill="C0C0C0"/>
            <w:vAlign w:val="center"/>
          </w:tcPr>
          <w:p w14:paraId="09213097"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شرح</w:t>
            </w:r>
          </w:p>
        </w:tc>
        <w:tc>
          <w:tcPr>
            <w:tcW w:w="7536" w:type="dxa"/>
            <w:shd w:val="clear" w:color="auto" w:fill="auto"/>
          </w:tcPr>
          <w:p w14:paraId="5951D929" w14:textId="77777777" w:rsidR="002156EF" w:rsidRPr="002156EF" w:rsidRDefault="002156EF" w:rsidP="004F47AE">
            <w:pPr>
              <w:keepLines/>
              <w:bidi/>
              <w:spacing w:line="192" w:lineRule="auto"/>
              <w:ind w:left="57"/>
              <w:jc w:val="lowKashida"/>
              <w:rPr>
                <w:rFonts w:cs="Compset"/>
                <w:color w:val="605DBF" w:themeColor="text2" w:themeTint="99"/>
                <w:sz w:val="22"/>
                <w:szCs w:val="26"/>
                <w:rtl/>
                <w:lang w:bidi="fa-IR"/>
              </w:rPr>
            </w:pPr>
            <w:r w:rsidRPr="002156EF">
              <w:rPr>
                <w:rFonts w:cs="Compset" w:hint="cs"/>
                <w:color w:val="605DBF" w:themeColor="text2" w:themeTint="99"/>
                <w:sz w:val="22"/>
                <w:szCs w:val="26"/>
                <w:rtl/>
                <w:lang w:bidi="fa-IR"/>
              </w:rPr>
              <w:t>[شرح مختصري از نوع ذي‌نفع.]</w:t>
            </w:r>
          </w:p>
        </w:tc>
      </w:tr>
      <w:tr w:rsidR="002156EF" w:rsidRPr="002156EF" w14:paraId="51DDABAC" w14:textId="77777777" w:rsidTr="004F47AE">
        <w:trPr>
          <w:tblCellSpacing w:w="20" w:type="dxa"/>
        </w:trPr>
        <w:tc>
          <w:tcPr>
            <w:tcW w:w="1704" w:type="dxa"/>
            <w:tcBorders>
              <w:top w:val="nil"/>
              <w:bottom w:val="nil"/>
            </w:tcBorders>
            <w:shd w:val="clear" w:color="auto" w:fill="C0C0C0"/>
            <w:vAlign w:val="center"/>
          </w:tcPr>
          <w:p w14:paraId="39DC7238"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نوع</w:t>
            </w:r>
          </w:p>
        </w:tc>
        <w:tc>
          <w:tcPr>
            <w:tcW w:w="7536" w:type="dxa"/>
            <w:shd w:val="clear" w:color="auto" w:fill="auto"/>
          </w:tcPr>
          <w:p w14:paraId="591691A1" w14:textId="77777777" w:rsidR="002156EF" w:rsidRPr="002156EF" w:rsidRDefault="002156EF" w:rsidP="004F47AE">
            <w:pPr>
              <w:keepLines/>
              <w:bidi/>
              <w:spacing w:line="192" w:lineRule="auto"/>
              <w:ind w:left="57"/>
              <w:jc w:val="lowKashida"/>
              <w:rPr>
                <w:rFonts w:cs="Compset"/>
                <w:color w:val="605DBF" w:themeColor="text2" w:themeTint="99"/>
                <w:sz w:val="22"/>
                <w:szCs w:val="26"/>
                <w:rtl/>
                <w:lang w:bidi="fa-IR"/>
              </w:rPr>
            </w:pPr>
            <w:r w:rsidRPr="002156EF">
              <w:rPr>
                <w:rFonts w:cs="Compset" w:hint="cs"/>
                <w:color w:val="605DBF" w:themeColor="text2" w:themeTint="99"/>
                <w:sz w:val="22"/>
                <w:szCs w:val="26"/>
                <w:rtl/>
                <w:lang w:bidi="fa-IR"/>
              </w:rPr>
              <w:t>[توصيف تخصص، ‌زمينه فني و ميزان سابقه‌كار ذي‌نفع-كه عبارتند از مديران ارشد، مديران تجاري، متخصصان، كاربران نامنظم، و از اين قبيل.]</w:t>
            </w:r>
          </w:p>
        </w:tc>
      </w:tr>
      <w:tr w:rsidR="002156EF" w:rsidRPr="002156EF" w14:paraId="33C14C01" w14:textId="77777777" w:rsidTr="004F47AE">
        <w:trPr>
          <w:tblCellSpacing w:w="20" w:type="dxa"/>
        </w:trPr>
        <w:tc>
          <w:tcPr>
            <w:tcW w:w="1704" w:type="dxa"/>
            <w:tcBorders>
              <w:top w:val="nil"/>
              <w:bottom w:val="nil"/>
            </w:tcBorders>
            <w:shd w:val="clear" w:color="auto" w:fill="C0C0C0"/>
            <w:vAlign w:val="center"/>
          </w:tcPr>
          <w:p w14:paraId="400FCBB0"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مسئوليت‌ها</w:t>
            </w:r>
          </w:p>
        </w:tc>
        <w:tc>
          <w:tcPr>
            <w:tcW w:w="7536" w:type="dxa"/>
            <w:shd w:val="clear" w:color="auto" w:fill="auto"/>
          </w:tcPr>
          <w:p w14:paraId="3905EF7C" w14:textId="77777777" w:rsidR="002156EF" w:rsidRPr="002156EF" w:rsidRDefault="002156EF" w:rsidP="004F47AE">
            <w:pPr>
              <w:keepLines/>
              <w:bidi/>
              <w:spacing w:line="192" w:lineRule="auto"/>
              <w:ind w:left="57"/>
              <w:jc w:val="lowKashida"/>
              <w:rPr>
                <w:rFonts w:cs="Compset"/>
                <w:color w:val="605DBF" w:themeColor="text2" w:themeTint="99"/>
                <w:sz w:val="22"/>
                <w:szCs w:val="26"/>
                <w:rtl/>
                <w:lang w:bidi="fa-IR"/>
              </w:rPr>
            </w:pPr>
            <w:r w:rsidRPr="002156EF">
              <w:rPr>
                <w:rFonts w:cs="Compset" w:hint="cs"/>
                <w:color w:val="605DBF" w:themeColor="text2" w:themeTint="99"/>
                <w:sz w:val="22"/>
                <w:szCs w:val="26"/>
                <w:rtl/>
                <w:lang w:bidi="fa-IR"/>
              </w:rPr>
              <w:t>[مسئوليت‌هاي اصلي ذي‌نفع در قبال سيستمي كه در حال توسعه است.]</w:t>
            </w:r>
          </w:p>
        </w:tc>
      </w:tr>
      <w:tr w:rsidR="002156EF" w:rsidRPr="002156EF" w14:paraId="03C42869" w14:textId="77777777" w:rsidTr="004F47AE">
        <w:trPr>
          <w:tblCellSpacing w:w="20" w:type="dxa"/>
        </w:trPr>
        <w:tc>
          <w:tcPr>
            <w:tcW w:w="1704" w:type="dxa"/>
            <w:tcBorders>
              <w:top w:val="nil"/>
              <w:bottom w:val="nil"/>
            </w:tcBorders>
            <w:shd w:val="clear" w:color="auto" w:fill="C0C0C0"/>
            <w:vAlign w:val="center"/>
          </w:tcPr>
          <w:p w14:paraId="198D81AE"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معيارهاي موفقيت</w:t>
            </w:r>
          </w:p>
        </w:tc>
        <w:tc>
          <w:tcPr>
            <w:tcW w:w="7536" w:type="dxa"/>
            <w:shd w:val="clear" w:color="auto" w:fill="auto"/>
          </w:tcPr>
          <w:p w14:paraId="64B4B658" w14:textId="77777777" w:rsidR="002156EF" w:rsidRPr="002156EF" w:rsidRDefault="002156EF" w:rsidP="004F47AE">
            <w:pPr>
              <w:keepLines/>
              <w:bidi/>
              <w:spacing w:line="192" w:lineRule="auto"/>
              <w:ind w:left="57"/>
              <w:jc w:val="lowKashida"/>
              <w:rPr>
                <w:rFonts w:cs="Compset"/>
                <w:color w:val="605DBF" w:themeColor="text2" w:themeTint="99"/>
                <w:sz w:val="22"/>
                <w:szCs w:val="26"/>
                <w:rtl/>
                <w:lang w:bidi="fa-IR"/>
              </w:rPr>
            </w:pPr>
            <w:r w:rsidRPr="002156EF">
              <w:rPr>
                <w:rFonts w:cs="Compset" w:hint="cs"/>
                <w:color w:val="605DBF" w:themeColor="text2" w:themeTint="99"/>
                <w:sz w:val="22"/>
                <w:szCs w:val="26"/>
                <w:rtl/>
                <w:lang w:bidi="fa-IR"/>
              </w:rPr>
              <w:t>["موفقيت" از نظر ذي‌نفعان در چيست؟]</w:t>
            </w:r>
          </w:p>
        </w:tc>
      </w:tr>
      <w:tr w:rsidR="002156EF" w:rsidRPr="002156EF" w14:paraId="461B3C44" w14:textId="77777777" w:rsidTr="004F47AE">
        <w:trPr>
          <w:tblCellSpacing w:w="20" w:type="dxa"/>
        </w:trPr>
        <w:tc>
          <w:tcPr>
            <w:tcW w:w="1704" w:type="dxa"/>
            <w:tcBorders>
              <w:top w:val="nil"/>
              <w:bottom w:val="nil"/>
            </w:tcBorders>
            <w:shd w:val="clear" w:color="auto" w:fill="C0C0C0"/>
            <w:vAlign w:val="center"/>
          </w:tcPr>
          <w:p w14:paraId="174F00D7"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دست‌اندركاران</w:t>
            </w:r>
          </w:p>
        </w:tc>
        <w:tc>
          <w:tcPr>
            <w:tcW w:w="7536" w:type="dxa"/>
            <w:shd w:val="clear" w:color="auto" w:fill="auto"/>
          </w:tcPr>
          <w:p w14:paraId="4CDFF087" w14:textId="77777777" w:rsidR="002156EF" w:rsidRPr="002156EF" w:rsidRDefault="002156EF" w:rsidP="004F47AE">
            <w:pPr>
              <w:keepLines/>
              <w:bidi/>
              <w:spacing w:line="192" w:lineRule="auto"/>
              <w:ind w:left="57"/>
              <w:jc w:val="lowKashida"/>
              <w:rPr>
                <w:rFonts w:cs="Compset"/>
                <w:color w:val="605DBF" w:themeColor="text2" w:themeTint="99"/>
                <w:sz w:val="22"/>
                <w:szCs w:val="26"/>
                <w:lang w:bidi="fa-IR"/>
              </w:rPr>
            </w:pPr>
            <w:r w:rsidRPr="002156EF">
              <w:rPr>
                <w:rFonts w:cs="Compset"/>
                <w:color w:val="605DBF" w:themeColor="text2" w:themeTint="99"/>
                <w:sz w:val="22"/>
                <w:szCs w:val="26"/>
                <w:lang w:bidi="fa-IR"/>
              </w:rPr>
              <w:t>]</w:t>
            </w:r>
            <w:r w:rsidRPr="002156EF">
              <w:rPr>
                <w:rFonts w:cs="Compset" w:hint="cs"/>
                <w:color w:val="605DBF" w:themeColor="text2" w:themeTint="99"/>
                <w:sz w:val="22"/>
                <w:szCs w:val="26"/>
                <w:rtl/>
                <w:lang w:bidi="fa-IR"/>
              </w:rPr>
              <w:t xml:space="preserve"> ذي‌نفعان چگونه در پروژه دخيل هستند؟]</w:t>
            </w:r>
          </w:p>
        </w:tc>
      </w:tr>
      <w:tr w:rsidR="002156EF" w:rsidRPr="002156EF" w14:paraId="65841CB2" w14:textId="77777777" w:rsidTr="004F47AE">
        <w:trPr>
          <w:tblCellSpacing w:w="20" w:type="dxa"/>
        </w:trPr>
        <w:tc>
          <w:tcPr>
            <w:tcW w:w="1704" w:type="dxa"/>
            <w:tcBorders>
              <w:top w:val="nil"/>
              <w:bottom w:val="nil"/>
            </w:tcBorders>
            <w:shd w:val="clear" w:color="auto" w:fill="C0C0C0"/>
            <w:vAlign w:val="center"/>
          </w:tcPr>
          <w:p w14:paraId="1DE3D2A6"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خروجي‌ها</w:t>
            </w:r>
          </w:p>
        </w:tc>
        <w:tc>
          <w:tcPr>
            <w:tcW w:w="7536" w:type="dxa"/>
            <w:shd w:val="clear" w:color="auto" w:fill="auto"/>
          </w:tcPr>
          <w:p w14:paraId="4814EAE5" w14:textId="77777777" w:rsidR="002156EF" w:rsidRPr="002156EF" w:rsidRDefault="002156EF" w:rsidP="004F47AE">
            <w:pPr>
              <w:keepLines/>
              <w:bidi/>
              <w:spacing w:line="192" w:lineRule="auto"/>
              <w:ind w:left="57"/>
              <w:jc w:val="lowKashida"/>
              <w:rPr>
                <w:rFonts w:cs="Compset"/>
                <w:color w:val="605DBF" w:themeColor="text2" w:themeTint="99"/>
                <w:sz w:val="22"/>
                <w:szCs w:val="26"/>
                <w:rtl/>
                <w:lang w:bidi="fa-IR"/>
              </w:rPr>
            </w:pPr>
            <w:r w:rsidRPr="002156EF">
              <w:rPr>
                <w:rFonts w:cs="Compset" w:hint="cs"/>
                <w:color w:val="605DBF" w:themeColor="text2" w:themeTint="99"/>
                <w:sz w:val="22"/>
                <w:szCs w:val="26"/>
                <w:rtl/>
                <w:lang w:bidi="fa-IR"/>
              </w:rPr>
              <w:t>[آيا خروجي ديگري مورد نظر ذي‌نفعان است؟ اين خروجي‌ها مي‌تواند خروجي‌هاي پروژه يا خروجي‌هاي سيستم در حال توسعه باشد.]</w:t>
            </w:r>
          </w:p>
        </w:tc>
      </w:tr>
      <w:tr w:rsidR="002156EF" w:rsidRPr="002156EF" w14:paraId="438C108E" w14:textId="77777777" w:rsidTr="004F47AE">
        <w:trPr>
          <w:tblCellSpacing w:w="20" w:type="dxa"/>
        </w:trPr>
        <w:tc>
          <w:tcPr>
            <w:tcW w:w="1704" w:type="dxa"/>
            <w:tcBorders>
              <w:top w:val="nil"/>
            </w:tcBorders>
            <w:shd w:val="clear" w:color="auto" w:fill="C0C0C0"/>
            <w:vAlign w:val="center"/>
          </w:tcPr>
          <w:p w14:paraId="184DB9C6" w14:textId="77777777" w:rsidR="002156EF" w:rsidRPr="002156EF" w:rsidRDefault="002156EF" w:rsidP="004F47AE">
            <w:pPr>
              <w:keepLines/>
              <w:bidi/>
              <w:spacing w:line="192" w:lineRule="auto"/>
              <w:jc w:val="center"/>
              <w:rPr>
                <w:rFonts w:cs="Compset"/>
                <w:b/>
                <w:bCs/>
                <w:color w:val="1D1C47" w:themeColor="text2" w:themeShade="BF"/>
                <w:sz w:val="22"/>
                <w:szCs w:val="26"/>
                <w:rtl/>
                <w:lang w:bidi="fa-IR"/>
              </w:rPr>
            </w:pPr>
            <w:r w:rsidRPr="002156EF">
              <w:rPr>
                <w:rFonts w:cs="Compset" w:hint="cs"/>
                <w:b/>
                <w:bCs/>
                <w:color w:val="1D1C47" w:themeColor="text2" w:themeShade="BF"/>
                <w:sz w:val="22"/>
                <w:szCs w:val="26"/>
                <w:rtl/>
                <w:lang w:bidi="fa-IR"/>
              </w:rPr>
              <w:t>توضيحات/نتايج</w:t>
            </w:r>
          </w:p>
        </w:tc>
        <w:tc>
          <w:tcPr>
            <w:tcW w:w="7536" w:type="dxa"/>
            <w:shd w:val="clear" w:color="auto" w:fill="auto"/>
          </w:tcPr>
          <w:p w14:paraId="78DCA3FD" w14:textId="77777777" w:rsidR="002156EF" w:rsidRPr="002156EF" w:rsidRDefault="002156EF" w:rsidP="004F47AE">
            <w:pPr>
              <w:keepLines/>
              <w:bidi/>
              <w:spacing w:line="192" w:lineRule="auto"/>
              <w:ind w:left="57"/>
              <w:jc w:val="lowKashida"/>
              <w:rPr>
                <w:rFonts w:cs="Compset"/>
                <w:color w:val="605DBF" w:themeColor="text2" w:themeTint="99"/>
                <w:sz w:val="22"/>
                <w:szCs w:val="26"/>
                <w:rtl/>
                <w:lang w:bidi="fa-IR"/>
              </w:rPr>
            </w:pPr>
            <w:r w:rsidRPr="002156EF">
              <w:rPr>
                <w:rFonts w:cs="Compset" w:hint="cs"/>
                <w:color w:val="605DBF" w:themeColor="text2" w:themeTint="99"/>
                <w:sz w:val="22"/>
                <w:szCs w:val="26"/>
                <w:rtl/>
                <w:lang w:bidi="fa-IR"/>
              </w:rPr>
              <w:t>[مشكلاتي كه مانع كسب موفقيت مي‌شود و هرگونه اطلاعات مرتبط ديگر در اينجا ذكر مي‌گردد.]</w:t>
            </w:r>
          </w:p>
        </w:tc>
      </w:tr>
    </w:tbl>
    <w:p w14:paraId="6F63E3EF" w14:textId="77777777" w:rsidR="002156EF" w:rsidRPr="00BD4684" w:rsidRDefault="002156EF" w:rsidP="002156EF">
      <w:pPr>
        <w:keepLines/>
        <w:bidi/>
        <w:spacing w:line="264" w:lineRule="auto"/>
        <w:jc w:val="lowKashida"/>
        <w:rPr>
          <w:rFonts w:cs="Compset"/>
          <w:sz w:val="22"/>
          <w:szCs w:val="26"/>
          <w:lang w:bidi="fa-IR"/>
        </w:rPr>
      </w:pPr>
    </w:p>
    <w:p w14:paraId="3AFDF08F" w14:textId="77777777" w:rsidR="000F77AC" w:rsidRPr="008E11E4" w:rsidRDefault="000F77AC" w:rsidP="00E32D19">
      <w:pPr>
        <w:pStyle w:val="Chapter"/>
        <w:bidi/>
        <w:rPr>
          <w:color w:val="282660" w:themeColor="text2"/>
          <w:szCs w:val="18"/>
        </w:rPr>
      </w:pPr>
    </w:p>
    <w:p w14:paraId="3B026EA6"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3-6. </w:t>
      </w:r>
      <w:r w:rsidRPr="00A33A31">
        <w:rPr>
          <w:color w:val="282660" w:themeColor="text2"/>
          <w:sz w:val="32"/>
          <w:szCs w:val="20"/>
          <w:rtl/>
        </w:rPr>
        <w:t>نما</w:t>
      </w:r>
      <w:r w:rsidRPr="00A33A31">
        <w:rPr>
          <w:rFonts w:hint="cs"/>
          <w:color w:val="282660" w:themeColor="text2"/>
          <w:sz w:val="32"/>
          <w:szCs w:val="20"/>
          <w:rtl/>
        </w:rPr>
        <w:t>ی</w:t>
      </w:r>
      <w:r w:rsidRPr="00A33A31">
        <w:rPr>
          <w:rFonts w:hint="eastAsia"/>
          <w:color w:val="282660" w:themeColor="text2"/>
          <w:sz w:val="32"/>
          <w:szCs w:val="20"/>
          <w:rtl/>
        </w:rPr>
        <w:t>ه</w:t>
      </w:r>
      <w:r w:rsidRPr="00A33A31">
        <w:rPr>
          <w:color w:val="282660" w:themeColor="text2"/>
          <w:sz w:val="32"/>
          <w:szCs w:val="20"/>
          <w:rtl/>
        </w:rPr>
        <w:t xml:space="preserve"> کاربر: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کاربر از جمله نام، شغل، سن و سا</w:t>
      </w:r>
      <w:r w:rsidRPr="00A33A31">
        <w:rPr>
          <w:rFonts w:hint="cs"/>
          <w:color w:val="282660" w:themeColor="text2"/>
          <w:sz w:val="32"/>
          <w:szCs w:val="20"/>
          <w:rtl/>
        </w:rPr>
        <w:t>ی</w:t>
      </w:r>
      <w:r w:rsidRPr="00A33A31">
        <w:rPr>
          <w:rFonts w:hint="eastAsia"/>
          <w:color w:val="282660" w:themeColor="text2"/>
          <w:sz w:val="32"/>
          <w:szCs w:val="20"/>
          <w:rtl/>
        </w:rPr>
        <w:t>ر</w:t>
      </w:r>
      <w:r w:rsidRPr="00A33A31">
        <w:rPr>
          <w:color w:val="282660" w:themeColor="text2"/>
          <w:sz w:val="32"/>
          <w:szCs w:val="20"/>
          <w:rtl/>
        </w:rPr>
        <w:t xml:space="preserve"> اطلاعات مربوطه را ارائه دهد</w:t>
      </w:r>
      <w:r w:rsidRPr="00A33A31">
        <w:rPr>
          <w:color w:val="282660" w:themeColor="text2"/>
          <w:sz w:val="32"/>
          <w:szCs w:val="20"/>
        </w:rPr>
        <w:t>.</w:t>
      </w:r>
    </w:p>
    <w:p w14:paraId="675BA1D5" w14:textId="77777777" w:rsidR="000F77AC" w:rsidRPr="00A33A31" w:rsidRDefault="000F77AC" w:rsidP="00E32D19">
      <w:pPr>
        <w:pStyle w:val="Chapter"/>
        <w:bidi/>
        <w:rPr>
          <w:color w:val="282660" w:themeColor="text2"/>
          <w:sz w:val="32"/>
          <w:szCs w:val="20"/>
        </w:rPr>
      </w:pPr>
    </w:p>
    <w:p w14:paraId="415C45D1" w14:textId="77777777" w:rsidR="000F77AC" w:rsidRDefault="000F77AC" w:rsidP="00E32D19">
      <w:pPr>
        <w:pStyle w:val="Chapter"/>
        <w:bidi/>
        <w:rPr>
          <w:color w:val="282660" w:themeColor="text2"/>
          <w:sz w:val="32"/>
          <w:szCs w:val="20"/>
          <w:rtl/>
        </w:rPr>
      </w:pPr>
      <w:r w:rsidRPr="00A33A31">
        <w:rPr>
          <w:color w:val="282660" w:themeColor="text2"/>
          <w:sz w:val="32"/>
          <w:szCs w:val="20"/>
        </w:rPr>
        <w:t xml:space="preserve">3-6-1. USERNAME: </w:t>
      </w:r>
      <w:r w:rsidRPr="00A33A31">
        <w:rPr>
          <w:color w:val="282660" w:themeColor="text2"/>
          <w:sz w:val="32"/>
          <w:szCs w:val="20"/>
          <w:rtl/>
        </w:rPr>
        <w:t>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به طور خاص نام کاربر</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نام کاربر را مشخص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p w14:paraId="047DD080" w14:textId="77777777" w:rsidR="00A33A31" w:rsidRPr="00A33A31" w:rsidRDefault="00A33A31" w:rsidP="00A33A31">
      <w:pPr>
        <w:pStyle w:val="Chapter"/>
        <w:bidi/>
        <w:rPr>
          <w:color w:val="282660" w:themeColor="text2"/>
          <w:sz w:val="32"/>
          <w:szCs w:val="20"/>
        </w:rPr>
      </w:pPr>
    </w:p>
    <w:tbl>
      <w:tblPr>
        <w:bidiVisual/>
        <w:tblW w:w="9293"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622"/>
        <w:gridCol w:w="7671"/>
      </w:tblGrid>
      <w:tr w:rsidR="00E122B1" w:rsidRPr="005F5CF6" w14:paraId="6A92CDDE" w14:textId="77777777" w:rsidTr="006D6DEB">
        <w:trPr>
          <w:trHeight w:val="701"/>
          <w:tblCellSpacing w:w="20" w:type="dxa"/>
        </w:trPr>
        <w:tc>
          <w:tcPr>
            <w:tcW w:w="1524" w:type="dxa"/>
            <w:shd w:val="clear" w:color="auto" w:fill="C0C0C0"/>
            <w:vAlign w:val="center"/>
          </w:tcPr>
          <w:p w14:paraId="3CE7F9BC"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نماينده</w:t>
            </w:r>
          </w:p>
        </w:tc>
        <w:tc>
          <w:tcPr>
            <w:tcW w:w="7769" w:type="dxa"/>
            <w:shd w:val="clear" w:color="auto" w:fill="auto"/>
          </w:tcPr>
          <w:p w14:paraId="2A6472BF"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[نماينده كاربر در پروژه چه كسي است؟ (در صورتي كه اين مورد در جايي ديگر مستند شده است، مي‌توان آن را حذف كرد) اين قسمت اغلب براي كاربران كه گروهي از كاربران را به پروژه معرفي مي‌كنند اهميت زيادي دارد.]</w:t>
            </w:r>
          </w:p>
        </w:tc>
      </w:tr>
      <w:tr w:rsidR="00E122B1" w:rsidRPr="005F5CF6" w14:paraId="0169B1F3" w14:textId="77777777" w:rsidTr="006D6DEB">
        <w:trPr>
          <w:trHeight w:val="376"/>
          <w:tblCellSpacing w:w="20" w:type="dxa"/>
        </w:trPr>
        <w:tc>
          <w:tcPr>
            <w:tcW w:w="1524" w:type="dxa"/>
            <w:shd w:val="clear" w:color="auto" w:fill="C0C0C0"/>
            <w:vAlign w:val="center"/>
          </w:tcPr>
          <w:p w14:paraId="1CF0BE9A"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شرح</w:t>
            </w:r>
          </w:p>
        </w:tc>
        <w:tc>
          <w:tcPr>
            <w:tcW w:w="7769" w:type="dxa"/>
            <w:shd w:val="clear" w:color="auto" w:fill="auto"/>
          </w:tcPr>
          <w:p w14:paraId="5ACCE493"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[شرح مختصري از انواع كاربران]</w:t>
            </w:r>
          </w:p>
        </w:tc>
      </w:tr>
      <w:tr w:rsidR="00E122B1" w:rsidRPr="005F5CF6" w14:paraId="2BD2785B" w14:textId="77777777" w:rsidTr="006D6DEB">
        <w:trPr>
          <w:trHeight w:val="701"/>
          <w:tblCellSpacing w:w="20" w:type="dxa"/>
        </w:trPr>
        <w:tc>
          <w:tcPr>
            <w:tcW w:w="1524" w:type="dxa"/>
            <w:tcBorders>
              <w:bottom w:val="nil"/>
            </w:tcBorders>
            <w:shd w:val="clear" w:color="auto" w:fill="C0C0C0"/>
            <w:vAlign w:val="center"/>
          </w:tcPr>
          <w:p w14:paraId="4EDC62E3"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نوع</w:t>
            </w:r>
          </w:p>
        </w:tc>
        <w:tc>
          <w:tcPr>
            <w:tcW w:w="7769" w:type="dxa"/>
            <w:shd w:val="clear" w:color="auto" w:fill="auto"/>
          </w:tcPr>
          <w:p w14:paraId="77CA6D5D"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[توصيف تخصص، ‌زمينه فني و ميزان سابقه‌كار كاربران-كه عبارتند از مديران ارشد، مديران تجاري، متخصصان، كاربران نامنظم، و از اين قبيل.]</w:t>
            </w:r>
          </w:p>
        </w:tc>
      </w:tr>
      <w:tr w:rsidR="00E122B1" w:rsidRPr="005F5CF6" w14:paraId="02EF6D6C" w14:textId="77777777" w:rsidTr="006D6DEB">
        <w:trPr>
          <w:trHeight w:val="363"/>
          <w:tblCellSpacing w:w="20" w:type="dxa"/>
        </w:trPr>
        <w:tc>
          <w:tcPr>
            <w:tcW w:w="1524" w:type="dxa"/>
            <w:tcBorders>
              <w:top w:val="nil"/>
              <w:bottom w:val="nil"/>
            </w:tcBorders>
            <w:shd w:val="clear" w:color="auto" w:fill="C0C0C0"/>
            <w:vAlign w:val="center"/>
          </w:tcPr>
          <w:p w14:paraId="4460005E"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مسئوليت‌ها</w:t>
            </w:r>
          </w:p>
        </w:tc>
        <w:tc>
          <w:tcPr>
            <w:tcW w:w="7769" w:type="dxa"/>
            <w:shd w:val="clear" w:color="auto" w:fill="auto"/>
          </w:tcPr>
          <w:p w14:paraId="31FAF0AA"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[مسئوليت‌هاي اصلي كاربر در قبال سيستمي كه در حال توسعه است در اين قسمت ذكر مي‌گردد و مواردي چون جزئيات، رويه‌هاي گزارش‌دهي و هماهنگي و مانند آن در اين قسمت ذكر مي‌گردد.]</w:t>
            </w:r>
          </w:p>
        </w:tc>
      </w:tr>
      <w:tr w:rsidR="00E122B1" w:rsidRPr="005F5CF6" w14:paraId="5688B092" w14:textId="77777777" w:rsidTr="006D6DEB">
        <w:trPr>
          <w:trHeight w:val="376"/>
          <w:tblCellSpacing w:w="20" w:type="dxa"/>
        </w:trPr>
        <w:tc>
          <w:tcPr>
            <w:tcW w:w="1524" w:type="dxa"/>
            <w:tcBorders>
              <w:top w:val="nil"/>
              <w:bottom w:val="nil"/>
            </w:tcBorders>
            <w:shd w:val="clear" w:color="auto" w:fill="C0C0C0"/>
            <w:vAlign w:val="center"/>
          </w:tcPr>
          <w:p w14:paraId="36457C89"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معيارهاي موفقيت</w:t>
            </w:r>
          </w:p>
        </w:tc>
        <w:tc>
          <w:tcPr>
            <w:tcW w:w="7769" w:type="dxa"/>
            <w:shd w:val="clear" w:color="auto" w:fill="auto"/>
          </w:tcPr>
          <w:p w14:paraId="22C7655F"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[كاربران موفقيت را در چه مي‌بينند؟ چگونه مزايا به كاربران مي‌رسد؟]</w:t>
            </w:r>
          </w:p>
        </w:tc>
      </w:tr>
      <w:tr w:rsidR="00E122B1" w:rsidRPr="005F5CF6" w14:paraId="7F2632B7" w14:textId="77777777" w:rsidTr="006D6DEB">
        <w:trPr>
          <w:trHeight w:val="363"/>
          <w:tblCellSpacing w:w="20" w:type="dxa"/>
        </w:trPr>
        <w:tc>
          <w:tcPr>
            <w:tcW w:w="1524" w:type="dxa"/>
            <w:tcBorders>
              <w:top w:val="nil"/>
              <w:bottom w:val="nil"/>
            </w:tcBorders>
            <w:shd w:val="clear" w:color="auto" w:fill="C0C0C0"/>
            <w:vAlign w:val="center"/>
          </w:tcPr>
          <w:p w14:paraId="54EAC0AE"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دست‌اندركاران</w:t>
            </w:r>
          </w:p>
        </w:tc>
        <w:tc>
          <w:tcPr>
            <w:tcW w:w="7769" w:type="dxa"/>
            <w:shd w:val="clear" w:color="auto" w:fill="auto"/>
          </w:tcPr>
          <w:p w14:paraId="4CEEC5C7" w14:textId="77777777" w:rsidR="00E122B1" w:rsidRPr="00E122B1" w:rsidRDefault="00E122B1" w:rsidP="006D6DEB">
            <w:pPr>
              <w:keepLines/>
              <w:bidi/>
              <w:spacing w:line="192" w:lineRule="auto"/>
              <w:ind w:left="57"/>
              <w:jc w:val="lowKashida"/>
              <w:rPr>
                <w:rFonts w:cs="Compset"/>
                <w:color w:val="605DBF" w:themeColor="text2" w:themeTint="99"/>
                <w:sz w:val="22"/>
                <w:szCs w:val="26"/>
                <w:lang w:bidi="fa-IR"/>
              </w:rPr>
            </w:pPr>
            <w:r w:rsidRPr="00E122B1">
              <w:rPr>
                <w:rFonts w:cs="Compset"/>
                <w:color w:val="605DBF" w:themeColor="text2" w:themeTint="99"/>
                <w:sz w:val="22"/>
                <w:szCs w:val="26"/>
                <w:lang w:bidi="fa-IR"/>
              </w:rPr>
              <w:t>]</w:t>
            </w:r>
            <w:r w:rsidRPr="00E122B1">
              <w:rPr>
                <w:rFonts w:cs="Compset" w:hint="cs"/>
                <w:color w:val="605DBF" w:themeColor="text2" w:themeTint="99"/>
                <w:sz w:val="22"/>
                <w:szCs w:val="26"/>
                <w:rtl/>
                <w:lang w:bidi="fa-IR"/>
              </w:rPr>
              <w:t>كاربران چگونه در پروژه دخيل هستند؟]</w:t>
            </w:r>
          </w:p>
        </w:tc>
      </w:tr>
      <w:tr w:rsidR="00E122B1" w:rsidRPr="005F5CF6" w14:paraId="62485106" w14:textId="77777777" w:rsidTr="006D6DEB">
        <w:trPr>
          <w:trHeight w:val="376"/>
          <w:tblCellSpacing w:w="20" w:type="dxa"/>
        </w:trPr>
        <w:tc>
          <w:tcPr>
            <w:tcW w:w="1524" w:type="dxa"/>
            <w:tcBorders>
              <w:top w:val="nil"/>
              <w:bottom w:val="nil"/>
            </w:tcBorders>
            <w:shd w:val="clear" w:color="auto" w:fill="C0C0C0"/>
            <w:vAlign w:val="center"/>
          </w:tcPr>
          <w:p w14:paraId="777484FF"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خروجي</w:t>
            </w:r>
          </w:p>
        </w:tc>
        <w:tc>
          <w:tcPr>
            <w:tcW w:w="7769" w:type="dxa"/>
            <w:shd w:val="clear" w:color="auto" w:fill="auto"/>
          </w:tcPr>
          <w:p w14:paraId="4C1F27D7"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[آيا كاربران خروجي ديگري ايجاد مي‌كنند؟ اگر بله، چه كساني از اين خروجي‌ها استفاده مي‌كنند؟]</w:t>
            </w:r>
          </w:p>
        </w:tc>
      </w:tr>
      <w:tr w:rsidR="00E122B1" w:rsidRPr="005F5CF6" w14:paraId="388D72AB" w14:textId="77777777" w:rsidTr="006D6DEB">
        <w:trPr>
          <w:trHeight w:val="701"/>
          <w:tblCellSpacing w:w="20" w:type="dxa"/>
        </w:trPr>
        <w:tc>
          <w:tcPr>
            <w:tcW w:w="1524" w:type="dxa"/>
            <w:tcBorders>
              <w:top w:val="nil"/>
            </w:tcBorders>
            <w:shd w:val="clear" w:color="auto" w:fill="C0C0C0"/>
            <w:vAlign w:val="center"/>
          </w:tcPr>
          <w:p w14:paraId="0B593EEE" w14:textId="77777777" w:rsidR="00E122B1" w:rsidRPr="00E122B1" w:rsidRDefault="00E122B1" w:rsidP="006D6DEB">
            <w:pPr>
              <w:keepLines/>
              <w:bidi/>
              <w:spacing w:line="192" w:lineRule="auto"/>
              <w:jc w:val="center"/>
              <w:rPr>
                <w:rFonts w:cs="Compset"/>
                <w:b/>
                <w:bCs/>
                <w:color w:val="14132F" w:themeColor="text2" w:themeShade="80"/>
                <w:sz w:val="22"/>
                <w:szCs w:val="26"/>
                <w:rtl/>
                <w:lang w:bidi="fa-IR"/>
              </w:rPr>
            </w:pPr>
            <w:r w:rsidRPr="00E122B1">
              <w:rPr>
                <w:rFonts w:cs="Compset" w:hint="cs"/>
                <w:b/>
                <w:bCs/>
                <w:color w:val="14132F" w:themeColor="text2" w:themeShade="80"/>
                <w:sz w:val="22"/>
                <w:szCs w:val="26"/>
                <w:rtl/>
                <w:lang w:bidi="fa-IR"/>
              </w:rPr>
              <w:t>توضيحات/نتايج</w:t>
            </w:r>
          </w:p>
        </w:tc>
        <w:tc>
          <w:tcPr>
            <w:tcW w:w="7769" w:type="dxa"/>
            <w:shd w:val="clear" w:color="auto" w:fill="auto"/>
          </w:tcPr>
          <w:p w14:paraId="79CFEB93" w14:textId="77777777" w:rsidR="00E122B1" w:rsidRPr="00E122B1" w:rsidRDefault="00E122B1" w:rsidP="006D6DEB">
            <w:pPr>
              <w:keepLines/>
              <w:bidi/>
              <w:spacing w:line="192" w:lineRule="auto"/>
              <w:ind w:left="57"/>
              <w:jc w:val="lowKashida"/>
              <w:rPr>
                <w:rFonts w:cs="Compset"/>
                <w:color w:val="605DBF" w:themeColor="text2" w:themeTint="99"/>
                <w:sz w:val="22"/>
                <w:szCs w:val="26"/>
                <w:rtl/>
                <w:lang w:bidi="fa-IR"/>
              </w:rPr>
            </w:pPr>
            <w:r w:rsidRPr="00E122B1">
              <w:rPr>
                <w:rFonts w:cs="Compset" w:hint="cs"/>
                <w:color w:val="605DBF" w:themeColor="text2" w:themeTint="99"/>
                <w:sz w:val="22"/>
                <w:szCs w:val="26"/>
                <w:rtl/>
                <w:lang w:bidi="fa-IR"/>
              </w:rPr>
              <w:t>[مشكلاتي كه مانع كسب موفقيت شده و هرگونه اطلاعات مرتبط ديگر در اينجا ذكر مي‌گردد. اين اطلاعات شامل روال‌هايي كه كار را ساده‌تر يا مشكل‌تر مي‌كنند، نيز هست.]</w:t>
            </w:r>
          </w:p>
        </w:tc>
      </w:tr>
    </w:tbl>
    <w:p w14:paraId="6F05645B" w14:textId="77777777" w:rsidR="00E122B1" w:rsidRPr="008E11E4" w:rsidRDefault="00E122B1" w:rsidP="00E122B1">
      <w:pPr>
        <w:pStyle w:val="Chapter"/>
        <w:bidi/>
        <w:rPr>
          <w:color w:val="282660" w:themeColor="text2"/>
          <w:szCs w:val="18"/>
        </w:rPr>
      </w:pPr>
    </w:p>
    <w:p w14:paraId="0BEF29D0" w14:textId="77777777" w:rsidR="000F77AC" w:rsidRPr="008E11E4" w:rsidRDefault="000F77AC" w:rsidP="00E32D19">
      <w:pPr>
        <w:pStyle w:val="Chapter"/>
        <w:bidi/>
        <w:rPr>
          <w:color w:val="282660" w:themeColor="text2"/>
          <w:szCs w:val="18"/>
        </w:rPr>
      </w:pPr>
    </w:p>
    <w:p w14:paraId="7123BD97"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3-7. </w:t>
      </w:r>
      <w:r w:rsidRPr="00A33A31">
        <w:rPr>
          <w:color w:val="282660" w:themeColor="text2"/>
          <w:sz w:val="32"/>
          <w:szCs w:val="20"/>
          <w:rtl/>
        </w:rPr>
        <w:t>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rFonts w:hint="cs"/>
          <w:color w:val="282660" w:themeColor="text2"/>
          <w:sz w:val="32"/>
          <w:szCs w:val="20"/>
          <w:rtl/>
        </w:rPr>
        <w:t>ی</w:t>
      </w:r>
      <w:r w:rsidRPr="00A33A31">
        <w:rPr>
          <w:color w:val="282660" w:themeColor="text2"/>
          <w:sz w:val="32"/>
          <w:szCs w:val="20"/>
          <w:rtl/>
        </w:rPr>
        <w:t xml:space="preserve"> اصل</w:t>
      </w:r>
      <w:r w:rsidRPr="00A33A31">
        <w:rPr>
          <w:rFonts w:hint="cs"/>
          <w:color w:val="282660" w:themeColor="text2"/>
          <w:sz w:val="32"/>
          <w:szCs w:val="20"/>
          <w:rtl/>
        </w:rPr>
        <w:t>ی</w:t>
      </w:r>
      <w:r w:rsidRPr="00A33A31">
        <w:rPr>
          <w:color w:val="282660" w:themeColor="text2"/>
          <w:sz w:val="32"/>
          <w:szCs w:val="20"/>
          <w:rtl/>
        </w:rPr>
        <w:t xml:space="preserve">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کاربران: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الزامات اصل</w:t>
      </w:r>
      <w:r w:rsidRPr="00A33A31">
        <w:rPr>
          <w:rFonts w:hint="cs"/>
          <w:color w:val="282660" w:themeColor="text2"/>
          <w:sz w:val="32"/>
          <w:szCs w:val="20"/>
          <w:rtl/>
        </w:rPr>
        <w:t>ی</w:t>
      </w:r>
      <w:r w:rsidRPr="00A33A31">
        <w:rPr>
          <w:color w:val="282660" w:themeColor="text2"/>
          <w:sz w:val="32"/>
          <w:szCs w:val="20"/>
          <w:rtl/>
        </w:rPr>
        <w:t xml:space="preserve">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کاربران، 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خدمات را مشخص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p w14:paraId="032D506E" w14:textId="77777777" w:rsidR="000F77AC" w:rsidRPr="00A33A31" w:rsidRDefault="000F77AC" w:rsidP="00E32D19">
      <w:pPr>
        <w:pStyle w:val="Chapter"/>
        <w:bidi/>
        <w:rPr>
          <w:color w:val="282660" w:themeColor="text2"/>
          <w:sz w:val="32"/>
          <w:szCs w:val="20"/>
        </w:rPr>
      </w:pPr>
    </w:p>
    <w:p w14:paraId="7C734820"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lastRenderedPageBreak/>
        <w:t xml:space="preserve">3-8. </w:t>
      </w:r>
      <w:r w:rsidRPr="00A33A31">
        <w:rPr>
          <w:color w:val="282660" w:themeColor="text2"/>
          <w:sz w:val="32"/>
          <w:szCs w:val="20"/>
          <w:rtl/>
        </w:rPr>
        <w:t>گز</w:t>
      </w:r>
      <w:r w:rsidRPr="00A33A31">
        <w:rPr>
          <w:rFonts w:hint="cs"/>
          <w:color w:val="282660" w:themeColor="text2"/>
          <w:sz w:val="32"/>
          <w:szCs w:val="20"/>
          <w:rtl/>
        </w:rPr>
        <w:t>ی</w:t>
      </w:r>
      <w:r w:rsidRPr="00A33A31">
        <w:rPr>
          <w:rFonts w:hint="eastAsia"/>
          <w:color w:val="282660" w:themeColor="text2"/>
          <w:sz w:val="32"/>
          <w:szCs w:val="20"/>
          <w:rtl/>
        </w:rPr>
        <w:t>نه‌ها</w:t>
      </w:r>
      <w:r w:rsidRPr="00A33A31">
        <w:rPr>
          <w:rFonts w:hint="cs"/>
          <w:color w:val="282660" w:themeColor="text2"/>
          <w:sz w:val="32"/>
          <w:szCs w:val="20"/>
          <w:rtl/>
        </w:rPr>
        <w:t>ی</w:t>
      </w:r>
      <w:r w:rsidRPr="00A33A31">
        <w:rPr>
          <w:color w:val="282660" w:themeColor="text2"/>
          <w:sz w:val="32"/>
          <w:szCs w:val="20"/>
          <w:rtl/>
        </w:rPr>
        <w:t xml:space="preserve"> د</w:t>
      </w:r>
      <w:r w:rsidRPr="00A33A31">
        <w:rPr>
          <w:rFonts w:hint="cs"/>
          <w:color w:val="282660" w:themeColor="text2"/>
          <w:sz w:val="32"/>
          <w:szCs w:val="20"/>
          <w:rtl/>
        </w:rPr>
        <w:t>ی</w:t>
      </w:r>
      <w:r w:rsidRPr="00A33A31">
        <w:rPr>
          <w:rFonts w:hint="eastAsia"/>
          <w:color w:val="282660" w:themeColor="text2"/>
          <w:sz w:val="32"/>
          <w:szCs w:val="20"/>
          <w:rtl/>
        </w:rPr>
        <w:t>گر</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گز</w:t>
      </w:r>
      <w:r w:rsidRPr="00A33A31">
        <w:rPr>
          <w:rFonts w:hint="cs"/>
          <w:color w:val="282660" w:themeColor="text2"/>
          <w:sz w:val="32"/>
          <w:szCs w:val="20"/>
          <w:rtl/>
        </w:rPr>
        <w:t>ی</w:t>
      </w:r>
      <w:r w:rsidRPr="00A33A31">
        <w:rPr>
          <w:rFonts w:hint="eastAsia"/>
          <w:color w:val="282660" w:themeColor="text2"/>
          <w:sz w:val="32"/>
          <w:szCs w:val="20"/>
          <w:rtl/>
        </w:rPr>
        <w:t>نه‌ها</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رقبا</w:t>
      </w:r>
      <w:r w:rsidRPr="00A33A31">
        <w:rPr>
          <w:rFonts w:hint="cs"/>
          <w:color w:val="282660" w:themeColor="text2"/>
          <w:sz w:val="32"/>
          <w:szCs w:val="20"/>
          <w:rtl/>
        </w:rPr>
        <w:t>ی</w:t>
      </w:r>
      <w:r w:rsidRPr="00A33A31">
        <w:rPr>
          <w:color w:val="282660" w:themeColor="text2"/>
          <w:sz w:val="32"/>
          <w:szCs w:val="20"/>
          <w:rtl/>
        </w:rPr>
        <w:t xml:space="preserve"> د</w:t>
      </w:r>
      <w:r w:rsidRPr="00A33A31">
        <w:rPr>
          <w:rFonts w:hint="cs"/>
          <w:color w:val="282660" w:themeColor="text2"/>
          <w:sz w:val="32"/>
          <w:szCs w:val="20"/>
          <w:rtl/>
        </w:rPr>
        <w:t>ی</w:t>
      </w:r>
      <w:r w:rsidRPr="00A33A31">
        <w:rPr>
          <w:rFonts w:hint="eastAsia"/>
          <w:color w:val="282660" w:themeColor="text2"/>
          <w:sz w:val="32"/>
          <w:szCs w:val="20"/>
          <w:rtl/>
        </w:rPr>
        <w:t>گر</w:t>
      </w:r>
      <w:r w:rsidRPr="00A33A31">
        <w:rPr>
          <w:rFonts w:hint="cs"/>
          <w:color w:val="282660" w:themeColor="text2"/>
          <w:sz w:val="32"/>
          <w:szCs w:val="20"/>
          <w:rtl/>
        </w:rPr>
        <w:t>ی</w:t>
      </w:r>
      <w:r w:rsidRPr="00A33A31">
        <w:rPr>
          <w:color w:val="282660" w:themeColor="text2"/>
          <w:sz w:val="32"/>
          <w:szCs w:val="20"/>
          <w:rtl/>
        </w:rPr>
        <w:t xml:space="preserve"> را در بازار</w:t>
      </w:r>
      <w:r w:rsidRPr="00A33A31">
        <w:rPr>
          <w:rFonts w:hint="cs"/>
          <w:color w:val="282660" w:themeColor="text2"/>
          <w:sz w:val="32"/>
          <w:szCs w:val="20"/>
          <w:rtl/>
        </w:rPr>
        <w:t>ی</w:t>
      </w:r>
      <w:r w:rsidRPr="00A33A31">
        <w:rPr>
          <w:color w:val="282660" w:themeColor="text2"/>
          <w:sz w:val="32"/>
          <w:szCs w:val="20"/>
          <w:rtl/>
        </w:rPr>
        <w:t xml:space="preserve"> که ذ</w:t>
      </w:r>
      <w:r w:rsidRPr="00A33A31">
        <w:rPr>
          <w:rFonts w:hint="cs"/>
          <w:color w:val="282660" w:themeColor="text2"/>
          <w:sz w:val="32"/>
          <w:szCs w:val="20"/>
          <w:rtl/>
        </w:rPr>
        <w:t>ی</w:t>
      </w:r>
      <w:r w:rsidRPr="00A33A31">
        <w:rPr>
          <w:rFonts w:hint="eastAsia"/>
          <w:color w:val="282660" w:themeColor="text2"/>
          <w:sz w:val="32"/>
          <w:szCs w:val="20"/>
          <w:rtl/>
        </w:rPr>
        <w:t>نفعان</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کاربران ممکن است در نظر بگ</w:t>
      </w:r>
      <w:r w:rsidRPr="00A33A31">
        <w:rPr>
          <w:rFonts w:hint="cs"/>
          <w:color w:val="282660" w:themeColor="text2"/>
          <w:sz w:val="32"/>
          <w:szCs w:val="20"/>
          <w:rtl/>
        </w:rPr>
        <w:t>ی</w:t>
      </w:r>
      <w:r w:rsidRPr="00A33A31">
        <w:rPr>
          <w:rFonts w:hint="eastAsia"/>
          <w:color w:val="282660" w:themeColor="text2"/>
          <w:sz w:val="32"/>
          <w:szCs w:val="20"/>
          <w:rtl/>
        </w:rPr>
        <w:t>رند،</w:t>
      </w:r>
      <w:r w:rsidRPr="00A33A31">
        <w:rPr>
          <w:color w:val="282660" w:themeColor="text2"/>
          <w:sz w:val="32"/>
          <w:szCs w:val="20"/>
          <w:rtl/>
        </w:rPr>
        <w:t xml:space="preserve"> شناسا</w:t>
      </w:r>
      <w:r w:rsidRPr="00A33A31">
        <w:rPr>
          <w:rFonts w:hint="cs"/>
          <w:color w:val="282660" w:themeColor="text2"/>
          <w:sz w:val="32"/>
          <w:szCs w:val="20"/>
          <w:rtl/>
        </w:rPr>
        <w:t>یی</w:t>
      </w:r>
      <w:r w:rsidRPr="00A33A31">
        <w:rPr>
          <w:color w:val="282660" w:themeColor="text2"/>
          <w:sz w:val="32"/>
          <w:szCs w:val="20"/>
          <w:rtl/>
        </w:rPr>
        <w:t xml:space="preserve"> کنند</w:t>
      </w:r>
      <w:r w:rsidRPr="00A33A31">
        <w:rPr>
          <w:color w:val="282660" w:themeColor="text2"/>
          <w:sz w:val="32"/>
          <w:szCs w:val="20"/>
        </w:rPr>
        <w:t>.</w:t>
      </w:r>
    </w:p>
    <w:p w14:paraId="6DA2EE5C" w14:textId="77777777" w:rsidR="000F77AC" w:rsidRPr="00A33A31" w:rsidRDefault="000F77AC" w:rsidP="00E32D19">
      <w:pPr>
        <w:pStyle w:val="Chapter"/>
        <w:bidi/>
        <w:rPr>
          <w:color w:val="282660" w:themeColor="text2"/>
          <w:sz w:val="32"/>
          <w:szCs w:val="20"/>
        </w:rPr>
      </w:pPr>
    </w:p>
    <w:p w14:paraId="1E9F1E35"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3-8-1. </w:t>
      </w:r>
      <w:r w:rsidRPr="00A33A31">
        <w:rPr>
          <w:color w:val="282660" w:themeColor="text2"/>
          <w:sz w:val="32"/>
          <w:szCs w:val="20"/>
          <w:rtl/>
        </w:rPr>
        <w:t>نام گز</w:t>
      </w:r>
      <w:r w:rsidRPr="00A33A31">
        <w:rPr>
          <w:rFonts w:hint="cs"/>
          <w:color w:val="282660" w:themeColor="text2"/>
          <w:sz w:val="32"/>
          <w:szCs w:val="20"/>
          <w:rtl/>
        </w:rPr>
        <w:t>ی</w:t>
      </w:r>
      <w:r w:rsidRPr="00A33A31">
        <w:rPr>
          <w:rFonts w:hint="eastAsia"/>
          <w:color w:val="282660" w:themeColor="text2"/>
          <w:sz w:val="32"/>
          <w:szCs w:val="20"/>
          <w:rtl/>
        </w:rPr>
        <w:t>نه</w:t>
      </w:r>
      <w:r w:rsidRPr="00A33A31">
        <w:rPr>
          <w:color w:val="282660" w:themeColor="text2"/>
          <w:sz w:val="32"/>
          <w:szCs w:val="20"/>
          <w:rtl/>
        </w:rPr>
        <w:t xml:space="preserve"> اول رق</w:t>
      </w:r>
      <w:r w:rsidRPr="00A33A31">
        <w:rPr>
          <w:rFonts w:hint="cs"/>
          <w:color w:val="282660" w:themeColor="text2"/>
          <w:sz w:val="32"/>
          <w:szCs w:val="20"/>
          <w:rtl/>
        </w:rPr>
        <w:t>ی</w:t>
      </w:r>
      <w:r w:rsidRPr="00A33A31">
        <w:rPr>
          <w:rFonts w:hint="eastAsia"/>
          <w:color w:val="282660" w:themeColor="text2"/>
          <w:sz w:val="32"/>
          <w:szCs w:val="20"/>
          <w:rtl/>
        </w:rPr>
        <w:t>ب</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به طور خاص نام اول</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گز</w:t>
      </w:r>
      <w:r w:rsidRPr="00A33A31">
        <w:rPr>
          <w:rFonts w:hint="cs"/>
          <w:color w:val="282660" w:themeColor="text2"/>
          <w:sz w:val="32"/>
          <w:szCs w:val="20"/>
          <w:rtl/>
        </w:rPr>
        <w:t>ی</w:t>
      </w:r>
      <w:r w:rsidRPr="00A33A31">
        <w:rPr>
          <w:rFonts w:hint="eastAsia"/>
          <w:color w:val="282660" w:themeColor="text2"/>
          <w:sz w:val="32"/>
          <w:szCs w:val="20"/>
          <w:rtl/>
        </w:rPr>
        <w:t>نه</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رق</w:t>
      </w:r>
      <w:r w:rsidRPr="00A33A31">
        <w:rPr>
          <w:rFonts w:hint="cs"/>
          <w:color w:val="282660" w:themeColor="text2"/>
          <w:sz w:val="32"/>
          <w:szCs w:val="20"/>
          <w:rtl/>
        </w:rPr>
        <w:t>ی</w:t>
      </w:r>
      <w:r w:rsidRPr="00A33A31">
        <w:rPr>
          <w:rFonts w:hint="eastAsia"/>
          <w:color w:val="282660" w:themeColor="text2"/>
          <w:sz w:val="32"/>
          <w:szCs w:val="20"/>
          <w:rtl/>
        </w:rPr>
        <w:t>ب</w:t>
      </w:r>
      <w:r w:rsidRPr="00A33A31">
        <w:rPr>
          <w:color w:val="282660" w:themeColor="text2"/>
          <w:sz w:val="32"/>
          <w:szCs w:val="20"/>
          <w:rtl/>
        </w:rPr>
        <w:t xml:space="preserve"> را در بازار مشخص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p w14:paraId="2116BFD4" w14:textId="77777777" w:rsidR="00C43E0F" w:rsidRPr="00A33A31" w:rsidRDefault="00C43E0F" w:rsidP="00C43E0F">
      <w:pPr>
        <w:pStyle w:val="Chapter"/>
        <w:bidi/>
        <w:rPr>
          <w:color w:val="282660" w:themeColor="text2"/>
          <w:sz w:val="32"/>
          <w:szCs w:val="20"/>
        </w:rPr>
      </w:pPr>
    </w:p>
    <w:p w14:paraId="5CB6AE45" w14:textId="77777777" w:rsidR="00C43E0F" w:rsidRPr="00A33A31" w:rsidRDefault="00C43E0F" w:rsidP="00C43E0F">
      <w:pPr>
        <w:pStyle w:val="Chapter"/>
        <w:bidi/>
        <w:rPr>
          <w:color w:val="282660" w:themeColor="text2"/>
          <w:sz w:val="32"/>
          <w:szCs w:val="20"/>
        </w:rPr>
      </w:pPr>
    </w:p>
    <w:p w14:paraId="5956A88D" w14:textId="77777777" w:rsidR="000F77AC" w:rsidRPr="00A33A31" w:rsidRDefault="000F77AC" w:rsidP="00E32D19">
      <w:pPr>
        <w:pStyle w:val="Chapter"/>
        <w:bidi/>
        <w:rPr>
          <w:color w:val="282660" w:themeColor="text2"/>
          <w:sz w:val="32"/>
          <w:szCs w:val="20"/>
        </w:rPr>
      </w:pPr>
    </w:p>
    <w:p w14:paraId="6C8D0622"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4. </w:t>
      </w:r>
      <w:r w:rsidRPr="00A33A31">
        <w:rPr>
          <w:color w:val="282660" w:themeColor="text2"/>
          <w:sz w:val="32"/>
          <w:szCs w:val="20"/>
          <w:rtl/>
        </w:rPr>
        <w:t>نما</w:t>
      </w:r>
      <w:r w:rsidRPr="00A33A31">
        <w:rPr>
          <w:rFonts w:hint="cs"/>
          <w:color w:val="282660" w:themeColor="text2"/>
          <w:sz w:val="32"/>
          <w:szCs w:val="20"/>
          <w:rtl/>
        </w:rPr>
        <w:t>ی</w:t>
      </w:r>
      <w:r w:rsidRPr="00A33A31">
        <w:rPr>
          <w:color w:val="282660" w:themeColor="text2"/>
          <w:sz w:val="32"/>
          <w:szCs w:val="20"/>
          <w:rtl/>
        </w:rPr>
        <w:t xml:space="preserve"> کل</w:t>
      </w:r>
      <w:r w:rsidRPr="00A33A31">
        <w:rPr>
          <w:rFonts w:hint="cs"/>
          <w:color w:val="282660" w:themeColor="text2"/>
          <w:sz w:val="32"/>
          <w:szCs w:val="20"/>
          <w:rtl/>
        </w:rPr>
        <w:t>ی</w:t>
      </w:r>
      <w:r w:rsidRPr="00A33A31">
        <w:rPr>
          <w:color w:val="282660" w:themeColor="text2"/>
          <w:sz w:val="32"/>
          <w:szCs w:val="20"/>
          <w:rtl/>
        </w:rPr>
        <w:t xml:space="preserve"> محصول/خروج</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w:t>
      </w:r>
      <w:r w:rsidRPr="00A33A31">
        <w:rPr>
          <w:rFonts w:hint="cs"/>
          <w:color w:val="282660" w:themeColor="text2"/>
          <w:sz w:val="32"/>
          <w:szCs w:val="20"/>
          <w:rtl/>
        </w:rPr>
        <w:t>ی</w:t>
      </w:r>
      <w:r w:rsidRPr="00A33A31">
        <w:rPr>
          <w:rFonts w:hint="eastAsia"/>
          <w:color w:val="282660" w:themeColor="text2"/>
          <w:sz w:val="32"/>
          <w:szCs w:val="20"/>
          <w:rtl/>
        </w:rPr>
        <w:t>ک</w:t>
      </w:r>
      <w:r w:rsidRPr="00A33A31">
        <w:rPr>
          <w:color w:val="282660" w:themeColor="text2"/>
          <w:sz w:val="32"/>
          <w:szCs w:val="20"/>
          <w:rtl/>
        </w:rPr>
        <w:t xml:space="preserve"> کل</w:t>
      </w:r>
      <w:r w:rsidRPr="00A33A31">
        <w:rPr>
          <w:rFonts w:hint="cs"/>
          <w:color w:val="282660" w:themeColor="text2"/>
          <w:sz w:val="32"/>
          <w:szCs w:val="20"/>
          <w:rtl/>
        </w:rPr>
        <w:t>ی</w:t>
      </w:r>
      <w:r w:rsidRPr="00A33A31">
        <w:rPr>
          <w:color w:val="282660" w:themeColor="text2"/>
          <w:sz w:val="32"/>
          <w:szCs w:val="20"/>
          <w:rtl/>
        </w:rPr>
        <w:t xml:space="preserve"> از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پروژه</w:t>
      </w:r>
      <w:r w:rsidRPr="00A33A31">
        <w:rPr>
          <w:color w:val="282660" w:themeColor="text2"/>
          <w:sz w:val="32"/>
          <w:szCs w:val="20"/>
        </w:rPr>
        <w:t xml:space="preserve"> DIGIKALA </w:t>
      </w:r>
      <w:r w:rsidRPr="00A33A31">
        <w:rPr>
          <w:color w:val="282660" w:themeColor="text2"/>
          <w:sz w:val="32"/>
          <w:szCs w:val="20"/>
          <w:rtl/>
        </w:rPr>
        <w:t>ارائه م</w:t>
      </w:r>
      <w:r w:rsidRPr="00A33A31">
        <w:rPr>
          <w:rFonts w:hint="cs"/>
          <w:color w:val="282660" w:themeColor="text2"/>
          <w:sz w:val="32"/>
          <w:szCs w:val="20"/>
          <w:rtl/>
        </w:rPr>
        <w:t>ی</w:t>
      </w:r>
      <w:r w:rsidRPr="00A33A31">
        <w:rPr>
          <w:color w:val="282660" w:themeColor="text2"/>
          <w:sz w:val="32"/>
          <w:szCs w:val="20"/>
          <w:rtl/>
        </w:rPr>
        <w:t xml:space="preserve"> دهد</w:t>
      </w:r>
      <w:r w:rsidRPr="00A33A31">
        <w:rPr>
          <w:color w:val="282660" w:themeColor="text2"/>
          <w:sz w:val="32"/>
          <w:szCs w:val="20"/>
        </w:rPr>
        <w:t>.</w:t>
      </w:r>
    </w:p>
    <w:p w14:paraId="7931292E" w14:textId="77777777" w:rsidR="000F77AC" w:rsidRPr="00A33A31" w:rsidRDefault="000F77AC" w:rsidP="00E32D19">
      <w:pPr>
        <w:pStyle w:val="Chapter"/>
        <w:bidi/>
        <w:rPr>
          <w:color w:val="282660" w:themeColor="text2"/>
          <w:sz w:val="32"/>
          <w:szCs w:val="20"/>
        </w:rPr>
      </w:pPr>
    </w:p>
    <w:p w14:paraId="6E05BA07"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4-1. </w:t>
      </w:r>
      <w:r w:rsidRPr="00A33A31">
        <w:rPr>
          <w:color w:val="282660" w:themeColor="text2"/>
          <w:sz w:val="32"/>
          <w:szCs w:val="20"/>
          <w:rtl/>
        </w:rPr>
        <w:t>د</w:t>
      </w:r>
      <w:r w:rsidRPr="00A33A31">
        <w:rPr>
          <w:rFonts w:hint="cs"/>
          <w:color w:val="282660" w:themeColor="text2"/>
          <w:sz w:val="32"/>
          <w:szCs w:val="20"/>
          <w:rtl/>
        </w:rPr>
        <w:t>ی</w:t>
      </w:r>
      <w:r w:rsidRPr="00A33A31">
        <w:rPr>
          <w:rFonts w:hint="eastAsia"/>
          <w:color w:val="282660" w:themeColor="text2"/>
          <w:sz w:val="32"/>
          <w:szCs w:val="20"/>
          <w:rtl/>
        </w:rPr>
        <w:t>دگاه</w:t>
      </w:r>
      <w:r w:rsidRPr="00A33A31">
        <w:rPr>
          <w:color w:val="282660" w:themeColor="text2"/>
          <w:sz w:val="32"/>
          <w:szCs w:val="20"/>
          <w:rtl/>
        </w:rPr>
        <w:t>/خروج</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را از د</w:t>
      </w:r>
      <w:r w:rsidRPr="00A33A31">
        <w:rPr>
          <w:rFonts w:hint="cs"/>
          <w:color w:val="282660" w:themeColor="text2"/>
          <w:sz w:val="32"/>
          <w:szCs w:val="20"/>
          <w:rtl/>
        </w:rPr>
        <w:t>ی</w:t>
      </w:r>
      <w:r w:rsidRPr="00A33A31">
        <w:rPr>
          <w:rFonts w:hint="eastAsia"/>
          <w:color w:val="282660" w:themeColor="text2"/>
          <w:sz w:val="32"/>
          <w:szCs w:val="20"/>
          <w:rtl/>
        </w:rPr>
        <w:t>دگاه</w:t>
      </w:r>
      <w:r w:rsidRPr="00A33A31">
        <w:rPr>
          <w:color w:val="282660" w:themeColor="text2"/>
          <w:sz w:val="32"/>
          <w:szCs w:val="20"/>
          <w:rtl/>
        </w:rPr>
        <w:t xml:space="preserve"> خاص، دوست داشتن</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کسب و کار،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w:t>
      </w:r>
      <w:r w:rsidRPr="00A33A31">
        <w:rPr>
          <w:color w:val="282660" w:themeColor="text2"/>
          <w:sz w:val="32"/>
          <w:szCs w:val="20"/>
        </w:rPr>
        <w:t>.</w:t>
      </w:r>
    </w:p>
    <w:p w14:paraId="31E460E8" w14:textId="77777777" w:rsidR="00C43E0F" w:rsidRPr="00A33A31" w:rsidRDefault="00C43E0F" w:rsidP="00C43E0F">
      <w:pPr>
        <w:pStyle w:val="Chapter"/>
        <w:bidi/>
        <w:rPr>
          <w:color w:val="282660" w:themeColor="text2"/>
          <w:sz w:val="32"/>
          <w:szCs w:val="20"/>
        </w:rPr>
      </w:pPr>
    </w:p>
    <w:p w14:paraId="6CBE832B" w14:textId="77777777" w:rsidR="000F77AC" w:rsidRPr="00A33A31" w:rsidRDefault="000F77AC" w:rsidP="00E32D19">
      <w:pPr>
        <w:pStyle w:val="Chapter"/>
        <w:bidi/>
        <w:rPr>
          <w:color w:val="282660" w:themeColor="text2"/>
          <w:sz w:val="32"/>
          <w:szCs w:val="20"/>
        </w:rPr>
      </w:pPr>
    </w:p>
    <w:p w14:paraId="63BB06B9"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4-2. </w:t>
      </w:r>
      <w:r w:rsidRPr="00A33A31">
        <w:rPr>
          <w:color w:val="282660" w:themeColor="text2"/>
          <w:sz w:val="32"/>
          <w:szCs w:val="20"/>
          <w:rtl/>
        </w:rPr>
        <w:t>خلاصه ا</w:t>
      </w:r>
      <w:r w:rsidRPr="00A33A31">
        <w:rPr>
          <w:rFonts w:hint="cs"/>
          <w:color w:val="282660" w:themeColor="text2"/>
          <w:sz w:val="32"/>
          <w:szCs w:val="20"/>
          <w:rtl/>
        </w:rPr>
        <w:t>ی</w:t>
      </w:r>
      <w:r w:rsidRPr="00A33A31">
        <w:rPr>
          <w:color w:val="282660" w:themeColor="text2"/>
          <w:sz w:val="32"/>
          <w:szCs w:val="20"/>
          <w:rtl/>
        </w:rPr>
        <w:t xml:space="preserve"> از قابل</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محصول/خروج</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قابل</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rFonts w:hint="eastAsia"/>
          <w:color w:val="282660" w:themeColor="text2"/>
          <w:sz w:val="32"/>
          <w:szCs w:val="20"/>
          <w:rtl/>
        </w:rPr>
        <w:t>،</w:t>
      </w:r>
      <w:r w:rsidRPr="00A33A31">
        <w:rPr>
          <w:color w:val="282660" w:themeColor="text2"/>
          <w:sz w:val="32"/>
          <w:szCs w:val="20"/>
          <w:rtl/>
        </w:rPr>
        <w:t xml:space="preserve"> 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color w:val="282660" w:themeColor="text2"/>
          <w:sz w:val="32"/>
          <w:szCs w:val="20"/>
          <w:rtl/>
        </w:rPr>
        <w:t xml:space="preserve"> ها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عملکردها</w:t>
      </w:r>
      <w:r w:rsidRPr="00A33A31">
        <w:rPr>
          <w:rFonts w:hint="cs"/>
          <w:color w:val="282660" w:themeColor="text2"/>
          <w:sz w:val="32"/>
          <w:szCs w:val="20"/>
          <w:rtl/>
        </w:rPr>
        <w:t>ی</w:t>
      </w:r>
      <w:r w:rsidRPr="00A33A31">
        <w:rPr>
          <w:color w:val="282660" w:themeColor="text2"/>
          <w:sz w:val="32"/>
          <w:szCs w:val="20"/>
          <w:rtl/>
        </w:rPr>
        <w:t xml:space="preserve"> آن را خلاصه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p w14:paraId="5A14FB50" w14:textId="77777777" w:rsidR="00C43E0F" w:rsidRDefault="00C43E0F" w:rsidP="00C43E0F">
      <w:pPr>
        <w:pStyle w:val="Chapter"/>
        <w:bidi/>
        <w:rPr>
          <w:color w:val="282660" w:themeColor="text2"/>
          <w:szCs w:val="18"/>
        </w:rPr>
      </w:pPr>
    </w:p>
    <w:p w14:paraId="224243C1" w14:textId="77777777" w:rsidR="00C43E0F" w:rsidRPr="00C43E0F" w:rsidRDefault="00C43E0F" w:rsidP="00C43E0F">
      <w:pPr>
        <w:pStyle w:val="Chapter"/>
        <w:bidi/>
        <w:rPr>
          <w:color w:val="282660" w:themeColor="text2"/>
          <w:szCs w:val="18"/>
        </w:rPr>
      </w:pPr>
    </w:p>
    <w:p w14:paraId="52951677" w14:textId="77777777" w:rsidR="00C43E0F" w:rsidRPr="00C43E0F" w:rsidRDefault="00C43E0F" w:rsidP="00C43E0F">
      <w:pPr>
        <w:keepNext/>
        <w:widowControl w:val="0"/>
        <w:bidi/>
        <w:spacing w:line="216" w:lineRule="auto"/>
        <w:ind w:left="902"/>
        <w:jc w:val="both"/>
        <w:rPr>
          <w:rFonts w:cs="Compset"/>
          <w:b/>
          <w:bCs/>
          <w:color w:val="9593D4" w:themeColor="text2" w:themeTint="66"/>
          <w:sz w:val="22"/>
          <w:szCs w:val="26"/>
          <w:rtl/>
          <w:lang w:bidi="fa-IR"/>
        </w:rPr>
      </w:pPr>
      <w:r w:rsidRPr="00C43E0F">
        <w:rPr>
          <w:rFonts w:cs="Compset" w:hint="cs"/>
          <w:b/>
          <w:bCs/>
          <w:color w:val="9593D4" w:themeColor="text2" w:themeTint="66"/>
          <w:sz w:val="22"/>
          <w:szCs w:val="26"/>
          <w:rtl/>
          <w:lang w:bidi="fa-IR"/>
        </w:rPr>
        <w:t>جدول ساده زير مزاياي كليدي و ويژگي‌هاي پشتيبان را فهرست مي‌كند. براي مثال:]</w:t>
      </w:r>
    </w:p>
    <w:p w14:paraId="758D8E32" w14:textId="77777777" w:rsidR="00C43E0F" w:rsidRPr="00C43E0F" w:rsidRDefault="00C43E0F" w:rsidP="00C43E0F">
      <w:pPr>
        <w:pStyle w:val="Chapter"/>
        <w:bidi/>
        <w:jc w:val="center"/>
        <w:rPr>
          <w:color w:val="282660" w:themeColor="text2"/>
          <w:szCs w:val="18"/>
        </w:rPr>
      </w:pPr>
    </w:p>
    <w:tbl>
      <w:tblPr>
        <w:bidiVisual/>
        <w:tblW w:w="8601"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4263"/>
        <w:gridCol w:w="4338"/>
      </w:tblGrid>
      <w:tr w:rsidR="00C43E0F" w:rsidRPr="00C43E0F" w14:paraId="6C7F0657" w14:textId="77777777" w:rsidTr="006D6DEB">
        <w:trPr>
          <w:tblCellSpacing w:w="20" w:type="dxa"/>
        </w:trPr>
        <w:tc>
          <w:tcPr>
            <w:tcW w:w="8601" w:type="dxa"/>
            <w:gridSpan w:val="2"/>
            <w:shd w:val="clear" w:color="auto" w:fill="C0C0C0"/>
          </w:tcPr>
          <w:p w14:paraId="36C63228" w14:textId="77777777" w:rsidR="00C43E0F" w:rsidRPr="00C43E0F" w:rsidRDefault="00C43E0F" w:rsidP="006D6DEB">
            <w:pPr>
              <w:keepNext/>
              <w:widowControl w:val="0"/>
              <w:spacing w:line="216" w:lineRule="auto"/>
              <w:jc w:val="center"/>
              <w:rPr>
                <w:rFonts w:cs="Compset"/>
                <w:b/>
                <w:bCs/>
                <w:sz w:val="26"/>
                <w:szCs w:val="26"/>
                <w:rtl/>
                <w:lang w:bidi="fa-IR"/>
              </w:rPr>
            </w:pPr>
            <w:r w:rsidRPr="00C43E0F">
              <w:rPr>
                <w:rFonts w:cs="Compset" w:hint="cs"/>
                <w:b/>
                <w:bCs/>
                <w:sz w:val="26"/>
                <w:szCs w:val="26"/>
                <w:rtl/>
                <w:lang w:bidi="fa-IR"/>
              </w:rPr>
              <w:t>سيستم پشتيبان مشتري</w:t>
            </w:r>
          </w:p>
        </w:tc>
      </w:tr>
      <w:tr w:rsidR="00C43E0F" w:rsidRPr="00C43E0F" w14:paraId="459EFA13" w14:textId="77777777" w:rsidTr="006D6DEB">
        <w:trPr>
          <w:tblCellSpacing w:w="20" w:type="dxa"/>
        </w:trPr>
        <w:tc>
          <w:tcPr>
            <w:tcW w:w="4264" w:type="dxa"/>
            <w:shd w:val="clear" w:color="auto" w:fill="C0C0C0"/>
          </w:tcPr>
          <w:p w14:paraId="60232154" w14:textId="77777777" w:rsidR="00C43E0F" w:rsidRPr="00C43E0F" w:rsidRDefault="00C43E0F" w:rsidP="006D6DEB">
            <w:pPr>
              <w:keepNext/>
              <w:widowControl w:val="0"/>
              <w:spacing w:line="216" w:lineRule="auto"/>
              <w:jc w:val="center"/>
              <w:rPr>
                <w:rFonts w:cs="Compset"/>
                <w:b/>
                <w:bCs/>
                <w:color w:val="605DBF" w:themeColor="text2" w:themeTint="99"/>
                <w:sz w:val="26"/>
                <w:szCs w:val="26"/>
                <w:rtl/>
                <w:lang w:bidi="fa-IR"/>
              </w:rPr>
            </w:pPr>
            <w:r w:rsidRPr="00C43E0F">
              <w:rPr>
                <w:rFonts w:cs="Compset" w:hint="cs"/>
                <w:b/>
                <w:bCs/>
                <w:color w:val="605DBF" w:themeColor="text2" w:themeTint="99"/>
                <w:sz w:val="26"/>
                <w:szCs w:val="26"/>
                <w:rtl/>
                <w:lang w:bidi="fa-IR"/>
              </w:rPr>
              <w:t>مزاياي مشتري</w:t>
            </w:r>
          </w:p>
        </w:tc>
        <w:tc>
          <w:tcPr>
            <w:tcW w:w="4337" w:type="dxa"/>
            <w:shd w:val="clear" w:color="auto" w:fill="C0C0C0"/>
          </w:tcPr>
          <w:p w14:paraId="3EC278BF" w14:textId="77777777" w:rsidR="00C43E0F" w:rsidRPr="00C43E0F" w:rsidRDefault="00C43E0F" w:rsidP="006D6DEB">
            <w:pPr>
              <w:keepNext/>
              <w:widowControl w:val="0"/>
              <w:spacing w:line="216" w:lineRule="auto"/>
              <w:jc w:val="center"/>
              <w:rPr>
                <w:rFonts w:cs="Compset"/>
                <w:b/>
                <w:bCs/>
                <w:color w:val="605DBF" w:themeColor="text2" w:themeTint="99"/>
                <w:sz w:val="26"/>
                <w:szCs w:val="26"/>
                <w:rtl/>
                <w:lang w:bidi="fa-IR"/>
              </w:rPr>
            </w:pPr>
            <w:r w:rsidRPr="00C43E0F">
              <w:rPr>
                <w:rFonts w:cs="Compset" w:hint="cs"/>
                <w:b/>
                <w:bCs/>
                <w:color w:val="605DBF" w:themeColor="text2" w:themeTint="99"/>
                <w:sz w:val="26"/>
                <w:szCs w:val="26"/>
                <w:rtl/>
                <w:lang w:bidi="fa-IR"/>
              </w:rPr>
              <w:t>ويژگي‌هاي پشتيبان</w:t>
            </w:r>
          </w:p>
        </w:tc>
      </w:tr>
      <w:tr w:rsidR="00C43E0F" w:rsidRPr="00C43E0F" w14:paraId="676F1313" w14:textId="77777777" w:rsidTr="006D6DEB">
        <w:trPr>
          <w:tblCellSpacing w:w="20" w:type="dxa"/>
        </w:trPr>
        <w:tc>
          <w:tcPr>
            <w:tcW w:w="4264" w:type="dxa"/>
            <w:shd w:val="clear" w:color="auto" w:fill="auto"/>
            <w:vAlign w:val="center"/>
          </w:tcPr>
          <w:p w14:paraId="7EEC77B3"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كاركنان پشتيباني جديد مي‌توانند به سرعت لازم دست يابند.</w:t>
            </w:r>
          </w:p>
        </w:tc>
        <w:tc>
          <w:tcPr>
            <w:tcW w:w="4337" w:type="dxa"/>
            <w:shd w:val="clear" w:color="auto" w:fill="auto"/>
            <w:vAlign w:val="center"/>
          </w:tcPr>
          <w:p w14:paraId="50B91533"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دستورالعمل‌ها به پرسنل پشتيباني كمك مي‌كنند راه‌حل‌ها را به سرعت تشخيص دهند.</w:t>
            </w:r>
          </w:p>
        </w:tc>
      </w:tr>
      <w:tr w:rsidR="00C43E0F" w:rsidRPr="00C43E0F" w14:paraId="5170E72F" w14:textId="77777777" w:rsidTr="006D6DEB">
        <w:trPr>
          <w:tblCellSpacing w:w="20" w:type="dxa"/>
        </w:trPr>
        <w:tc>
          <w:tcPr>
            <w:tcW w:w="4264" w:type="dxa"/>
            <w:shd w:val="clear" w:color="auto" w:fill="auto"/>
            <w:vAlign w:val="center"/>
          </w:tcPr>
          <w:p w14:paraId="2B3BC008"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به اين علت كه  هيچ چيز از قلم نمي‌افتد، رضايت مشتري افزايش مي‌يابد.</w:t>
            </w:r>
          </w:p>
        </w:tc>
        <w:tc>
          <w:tcPr>
            <w:tcW w:w="4337" w:type="dxa"/>
            <w:shd w:val="clear" w:color="auto" w:fill="auto"/>
            <w:vAlign w:val="center"/>
          </w:tcPr>
          <w:p w14:paraId="2E42BD9C"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مسائل طبقه‌بندي شده و طبق فرآيند حل مساله پيگيري مي‌شوند.</w:t>
            </w:r>
          </w:p>
        </w:tc>
      </w:tr>
      <w:tr w:rsidR="00C43E0F" w:rsidRPr="00C43E0F" w14:paraId="69B45F3E" w14:textId="77777777" w:rsidTr="006D6DEB">
        <w:trPr>
          <w:tblCellSpacing w:w="20" w:type="dxa"/>
        </w:trPr>
        <w:tc>
          <w:tcPr>
            <w:tcW w:w="4264" w:type="dxa"/>
            <w:shd w:val="clear" w:color="auto" w:fill="auto"/>
            <w:vAlign w:val="center"/>
          </w:tcPr>
          <w:p w14:paraId="7361C3EC"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مديريت قادر به تشخيص بخش‌هاي مشكل‌دار و برآورد ميزان بار كاري كاركنان مي‌باشد.</w:t>
            </w:r>
          </w:p>
        </w:tc>
        <w:tc>
          <w:tcPr>
            <w:tcW w:w="4337" w:type="dxa"/>
            <w:shd w:val="clear" w:color="auto" w:fill="auto"/>
            <w:vAlign w:val="center"/>
          </w:tcPr>
          <w:p w14:paraId="08A62A60"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گزارش‌هاي روند و توزيع امكان مرور وضعيت مسئله در سطوح بالا را ايجاد مي‌كند.</w:t>
            </w:r>
          </w:p>
        </w:tc>
      </w:tr>
      <w:tr w:rsidR="00C43E0F" w:rsidRPr="00C43E0F" w14:paraId="05541804" w14:textId="77777777" w:rsidTr="006D6DEB">
        <w:trPr>
          <w:tblCellSpacing w:w="20" w:type="dxa"/>
        </w:trPr>
        <w:tc>
          <w:tcPr>
            <w:tcW w:w="4264" w:type="dxa"/>
            <w:shd w:val="clear" w:color="auto" w:fill="auto"/>
            <w:vAlign w:val="center"/>
          </w:tcPr>
          <w:p w14:paraId="47B6BA78"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تيم‌هاي پشتيباني غيرمتمركز مي‌توانند با يكديگر جهت حل مسائل كار كنند.</w:t>
            </w:r>
          </w:p>
        </w:tc>
        <w:tc>
          <w:tcPr>
            <w:tcW w:w="4337" w:type="dxa"/>
            <w:shd w:val="clear" w:color="auto" w:fill="auto"/>
            <w:vAlign w:val="center"/>
          </w:tcPr>
          <w:p w14:paraId="481C6B7B"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سرورهاي متعدد امكان دسترسي به پايگاه‌هاي داده در سطح سازمان را فراهم مي‌كنند.</w:t>
            </w:r>
          </w:p>
        </w:tc>
      </w:tr>
      <w:tr w:rsidR="00C43E0F" w:rsidRPr="00C43E0F" w14:paraId="606FD73E" w14:textId="77777777" w:rsidTr="006D6DEB">
        <w:trPr>
          <w:tblCellSpacing w:w="20" w:type="dxa"/>
        </w:trPr>
        <w:tc>
          <w:tcPr>
            <w:tcW w:w="4264" w:type="dxa"/>
            <w:shd w:val="clear" w:color="auto" w:fill="auto"/>
            <w:vAlign w:val="center"/>
          </w:tcPr>
          <w:p w14:paraId="062A0C20"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مشتريان مي‌توانند به يكديگر كمك كنند كه به كاهش هزينه‌هاي پشتيباني و ارتقاء زمان واكنش مي‌انجامد.</w:t>
            </w:r>
          </w:p>
        </w:tc>
        <w:tc>
          <w:tcPr>
            <w:tcW w:w="4337" w:type="dxa"/>
            <w:shd w:val="clear" w:color="auto" w:fill="auto"/>
            <w:vAlign w:val="center"/>
          </w:tcPr>
          <w:p w14:paraId="161FE3B8" w14:textId="77777777" w:rsidR="00C43E0F" w:rsidRPr="00C43E0F" w:rsidRDefault="00C43E0F" w:rsidP="006D6DEB">
            <w:pPr>
              <w:keepNext/>
              <w:widowControl w:val="0"/>
              <w:bidi/>
              <w:spacing w:line="216" w:lineRule="auto"/>
              <w:jc w:val="center"/>
              <w:rPr>
                <w:rFonts w:cs="Compset"/>
                <w:color w:val="605DBF" w:themeColor="text2" w:themeTint="99"/>
                <w:sz w:val="20"/>
                <w:szCs w:val="28"/>
                <w:rtl/>
                <w:lang w:bidi="fa-IR"/>
              </w:rPr>
            </w:pPr>
            <w:r w:rsidRPr="00C43E0F">
              <w:rPr>
                <w:rFonts w:cs="Compset" w:hint="cs"/>
                <w:color w:val="605DBF" w:themeColor="text2" w:themeTint="99"/>
                <w:sz w:val="20"/>
                <w:szCs w:val="28"/>
                <w:rtl/>
                <w:lang w:bidi="fa-IR"/>
              </w:rPr>
              <w:t>دستورالعمل‌ها را مي‌توان از طريق اينترنت به اشتراك گذاشت، و از ويژگي‌هايي كه در محيط‌هاي تحت وب وجود دارد حداكثر استفاده را به عمل آورد.</w:t>
            </w:r>
          </w:p>
        </w:tc>
      </w:tr>
    </w:tbl>
    <w:p w14:paraId="18FDDC06" w14:textId="77777777" w:rsidR="000F77AC" w:rsidRPr="00C43E0F" w:rsidRDefault="000F77AC" w:rsidP="00E32D19">
      <w:pPr>
        <w:pStyle w:val="Chapter"/>
        <w:bidi/>
        <w:rPr>
          <w:color w:val="282660" w:themeColor="text2"/>
          <w:szCs w:val="18"/>
        </w:rPr>
      </w:pPr>
    </w:p>
    <w:p w14:paraId="5DEE8C79"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4-3. </w:t>
      </w:r>
      <w:r w:rsidRPr="00A33A31">
        <w:rPr>
          <w:color w:val="282660" w:themeColor="text2"/>
          <w:sz w:val="32"/>
          <w:szCs w:val="20"/>
          <w:rtl/>
        </w:rPr>
        <w:t>مفروضات و وابستگ</w:t>
      </w:r>
      <w:r w:rsidRPr="00A33A31">
        <w:rPr>
          <w:rFonts w:hint="cs"/>
          <w:color w:val="282660" w:themeColor="text2"/>
          <w:sz w:val="32"/>
          <w:szCs w:val="20"/>
          <w:rtl/>
        </w:rPr>
        <w:t>ی</w:t>
      </w:r>
      <w:r w:rsidRPr="00A33A31">
        <w:rPr>
          <w:color w:val="282660" w:themeColor="text2"/>
          <w:sz w:val="32"/>
          <w:szCs w:val="20"/>
          <w:rtl/>
        </w:rPr>
        <w:t xml:space="preserve"> ها: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هر گونه فرض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وابستگ</w:t>
      </w:r>
      <w:r w:rsidRPr="00A33A31">
        <w:rPr>
          <w:rFonts w:hint="cs"/>
          <w:color w:val="282660" w:themeColor="text2"/>
          <w:sz w:val="32"/>
          <w:szCs w:val="20"/>
          <w:rtl/>
        </w:rPr>
        <w:t>ی</w:t>
      </w:r>
      <w:r w:rsidRPr="00A33A31">
        <w:rPr>
          <w:color w:val="282660" w:themeColor="text2"/>
          <w:sz w:val="32"/>
          <w:szCs w:val="20"/>
          <w:rtl/>
        </w:rPr>
        <w:t xml:space="preserve"> را که پروژه به آن متک</w:t>
      </w:r>
      <w:r w:rsidRPr="00A33A31">
        <w:rPr>
          <w:rFonts w:hint="cs"/>
          <w:color w:val="282660" w:themeColor="text2"/>
          <w:sz w:val="32"/>
          <w:szCs w:val="20"/>
          <w:rtl/>
        </w:rPr>
        <w:t>ی</w:t>
      </w:r>
      <w:r w:rsidRPr="00A33A31">
        <w:rPr>
          <w:color w:val="282660" w:themeColor="text2"/>
          <w:sz w:val="32"/>
          <w:szCs w:val="20"/>
          <w:rtl/>
        </w:rPr>
        <w:t xml:space="preserve"> است، فناور</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منابع، مشخص کند</w:t>
      </w:r>
      <w:r w:rsidRPr="00A33A31">
        <w:rPr>
          <w:color w:val="282660" w:themeColor="text2"/>
          <w:sz w:val="32"/>
          <w:szCs w:val="20"/>
        </w:rPr>
        <w:t>.</w:t>
      </w:r>
    </w:p>
    <w:p w14:paraId="238FE3F0" w14:textId="77777777" w:rsidR="000F77AC" w:rsidRPr="00A33A31" w:rsidRDefault="000F77AC" w:rsidP="00E32D19">
      <w:pPr>
        <w:pStyle w:val="Chapter"/>
        <w:bidi/>
        <w:rPr>
          <w:color w:val="282660" w:themeColor="text2"/>
          <w:sz w:val="32"/>
          <w:szCs w:val="20"/>
        </w:rPr>
      </w:pPr>
    </w:p>
    <w:p w14:paraId="622829D4"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4-4. </w:t>
      </w:r>
      <w:r w:rsidRPr="00A33A31">
        <w:rPr>
          <w:color w:val="282660" w:themeColor="text2"/>
          <w:sz w:val="32"/>
          <w:szCs w:val="20"/>
          <w:rtl/>
        </w:rPr>
        <w:t>هز</w:t>
      </w:r>
      <w:r w:rsidRPr="00A33A31">
        <w:rPr>
          <w:rFonts w:hint="cs"/>
          <w:color w:val="282660" w:themeColor="text2"/>
          <w:sz w:val="32"/>
          <w:szCs w:val="20"/>
          <w:rtl/>
        </w:rPr>
        <w:t>ی</w:t>
      </w:r>
      <w:r w:rsidRPr="00A33A31">
        <w:rPr>
          <w:rFonts w:hint="eastAsia"/>
          <w:color w:val="282660" w:themeColor="text2"/>
          <w:sz w:val="32"/>
          <w:szCs w:val="20"/>
          <w:rtl/>
        </w:rPr>
        <w:t>نه</w:t>
      </w:r>
      <w:r w:rsidRPr="00A33A31">
        <w:rPr>
          <w:color w:val="282660" w:themeColor="text2"/>
          <w:sz w:val="32"/>
          <w:szCs w:val="20"/>
          <w:rtl/>
        </w:rPr>
        <w:t xml:space="preserve"> و ق</w:t>
      </w:r>
      <w:r w:rsidRPr="00A33A31">
        <w:rPr>
          <w:rFonts w:hint="cs"/>
          <w:color w:val="282660" w:themeColor="text2"/>
          <w:sz w:val="32"/>
          <w:szCs w:val="20"/>
          <w:rtl/>
        </w:rPr>
        <w:t>ی</w:t>
      </w:r>
      <w:r w:rsidRPr="00A33A31">
        <w:rPr>
          <w:rFonts w:hint="eastAsia"/>
          <w:color w:val="282660" w:themeColor="text2"/>
          <w:sz w:val="32"/>
          <w:szCs w:val="20"/>
          <w:rtl/>
        </w:rPr>
        <w:t>مت</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هز</w:t>
      </w:r>
      <w:r w:rsidRPr="00A33A31">
        <w:rPr>
          <w:rFonts w:hint="cs"/>
          <w:color w:val="282660" w:themeColor="text2"/>
          <w:sz w:val="32"/>
          <w:szCs w:val="20"/>
          <w:rtl/>
        </w:rPr>
        <w:t>ی</w:t>
      </w:r>
      <w:r w:rsidRPr="00A33A31">
        <w:rPr>
          <w:rFonts w:hint="eastAsia"/>
          <w:color w:val="282660" w:themeColor="text2"/>
          <w:sz w:val="32"/>
          <w:szCs w:val="20"/>
          <w:rtl/>
        </w:rPr>
        <w:t>نه</w:t>
      </w:r>
      <w:r w:rsidRPr="00A33A31">
        <w:rPr>
          <w:color w:val="282660" w:themeColor="text2"/>
          <w:sz w:val="32"/>
          <w:szCs w:val="20"/>
          <w:rtl/>
        </w:rPr>
        <w:t xml:space="preserve"> شود و ق</w:t>
      </w:r>
      <w:r w:rsidRPr="00A33A31">
        <w:rPr>
          <w:rFonts w:hint="cs"/>
          <w:color w:val="282660" w:themeColor="text2"/>
          <w:sz w:val="32"/>
          <w:szCs w:val="20"/>
          <w:rtl/>
        </w:rPr>
        <w:t>ی</w:t>
      </w:r>
      <w:r w:rsidRPr="00A33A31">
        <w:rPr>
          <w:rFonts w:hint="eastAsia"/>
          <w:color w:val="282660" w:themeColor="text2"/>
          <w:sz w:val="32"/>
          <w:szCs w:val="20"/>
          <w:rtl/>
        </w:rPr>
        <w:t>مت</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محصول، از جمله هر گونه طرح ق</w:t>
      </w:r>
      <w:r w:rsidRPr="00A33A31">
        <w:rPr>
          <w:rFonts w:hint="cs"/>
          <w:color w:val="282660" w:themeColor="text2"/>
          <w:sz w:val="32"/>
          <w:szCs w:val="20"/>
          <w:rtl/>
        </w:rPr>
        <w:t>ی</w:t>
      </w:r>
      <w:r w:rsidRPr="00A33A31">
        <w:rPr>
          <w:rFonts w:hint="eastAsia"/>
          <w:color w:val="282660" w:themeColor="text2"/>
          <w:sz w:val="32"/>
          <w:szCs w:val="20"/>
          <w:rtl/>
        </w:rPr>
        <w:t>مت</w:t>
      </w:r>
      <w:r w:rsidRPr="00A33A31">
        <w:rPr>
          <w:color w:val="282660" w:themeColor="text2"/>
          <w:sz w:val="32"/>
          <w:szCs w:val="20"/>
          <w:rtl/>
        </w:rPr>
        <w:t xml:space="preserve"> گذار</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تخف</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را شرح دهد</w:t>
      </w:r>
      <w:r w:rsidRPr="00A33A31">
        <w:rPr>
          <w:color w:val="282660" w:themeColor="text2"/>
          <w:sz w:val="32"/>
          <w:szCs w:val="20"/>
        </w:rPr>
        <w:t>.</w:t>
      </w:r>
    </w:p>
    <w:p w14:paraId="39D99A55" w14:textId="77777777" w:rsidR="000F77AC" w:rsidRPr="00A33A31" w:rsidRDefault="000F77AC" w:rsidP="00E32D19">
      <w:pPr>
        <w:pStyle w:val="Chapter"/>
        <w:bidi/>
        <w:rPr>
          <w:color w:val="282660" w:themeColor="text2"/>
          <w:sz w:val="32"/>
          <w:szCs w:val="20"/>
        </w:rPr>
      </w:pPr>
    </w:p>
    <w:p w14:paraId="6C02936E"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4-5. </w:t>
      </w:r>
      <w:r w:rsidRPr="00A33A31">
        <w:rPr>
          <w:color w:val="282660" w:themeColor="text2"/>
          <w:sz w:val="32"/>
          <w:szCs w:val="20"/>
          <w:rtl/>
        </w:rPr>
        <w:t>مجوزها و نصب: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اطلاعات</w:t>
      </w:r>
      <w:r w:rsidRPr="00A33A31">
        <w:rPr>
          <w:rFonts w:hint="cs"/>
          <w:color w:val="282660" w:themeColor="text2"/>
          <w:sz w:val="32"/>
          <w:szCs w:val="20"/>
          <w:rtl/>
        </w:rPr>
        <w:t>ی</w:t>
      </w:r>
      <w:r w:rsidRPr="00A33A31">
        <w:rPr>
          <w:color w:val="282660" w:themeColor="text2"/>
          <w:sz w:val="32"/>
          <w:szCs w:val="20"/>
          <w:rtl/>
        </w:rPr>
        <w:t xml:space="preserve"> در مورد هر گونه مجوز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الزام نصب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ارائه دهد</w:t>
      </w:r>
      <w:r w:rsidRPr="00A33A31">
        <w:rPr>
          <w:color w:val="282660" w:themeColor="text2"/>
          <w:sz w:val="32"/>
          <w:szCs w:val="20"/>
        </w:rPr>
        <w:t>.</w:t>
      </w:r>
    </w:p>
    <w:p w14:paraId="39DEDA06" w14:textId="77777777" w:rsidR="000F77AC" w:rsidRPr="00A33A31" w:rsidRDefault="000F77AC" w:rsidP="00E32D19">
      <w:pPr>
        <w:pStyle w:val="Chapter"/>
        <w:bidi/>
        <w:rPr>
          <w:color w:val="282660" w:themeColor="text2"/>
          <w:sz w:val="32"/>
          <w:szCs w:val="20"/>
        </w:rPr>
      </w:pPr>
    </w:p>
    <w:p w14:paraId="355EE3C9"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lastRenderedPageBreak/>
        <w:t xml:space="preserve">5. </w:t>
      </w:r>
      <w:r w:rsidRPr="00A33A31">
        <w:rPr>
          <w:color w:val="282660" w:themeColor="text2"/>
          <w:sz w:val="32"/>
          <w:szCs w:val="20"/>
          <w:rtl/>
        </w:rPr>
        <w:t>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rFonts w:hint="eastAsia"/>
          <w:color w:val="282660" w:themeColor="text2"/>
          <w:sz w:val="32"/>
          <w:szCs w:val="20"/>
          <w:rtl/>
        </w:rPr>
        <w:t>ها</w:t>
      </w:r>
      <w:r w:rsidRPr="00A33A31">
        <w:rPr>
          <w:rFonts w:hint="cs"/>
          <w:color w:val="282660" w:themeColor="text2"/>
          <w:sz w:val="32"/>
          <w:szCs w:val="20"/>
          <w:rtl/>
        </w:rPr>
        <w:t>ی</w:t>
      </w:r>
      <w:r w:rsidRPr="00A33A31">
        <w:rPr>
          <w:color w:val="282660" w:themeColor="text2"/>
          <w:sz w:val="32"/>
          <w:szCs w:val="20"/>
          <w:rtl/>
        </w:rPr>
        <w:t xml:space="preserve"> محصول/خروج</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فهرست</w:t>
      </w:r>
      <w:r w:rsidRPr="00A33A31">
        <w:rPr>
          <w:rFonts w:hint="cs"/>
          <w:color w:val="282660" w:themeColor="text2"/>
          <w:sz w:val="32"/>
          <w:szCs w:val="20"/>
          <w:rtl/>
        </w:rPr>
        <w:t>ی</w:t>
      </w:r>
      <w:r w:rsidRPr="00A33A31">
        <w:rPr>
          <w:color w:val="282660" w:themeColor="text2"/>
          <w:sz w:val="32"/>
          <w:szCs w:val="20"/>
          <w:rtl/>
        </w:rPr>
        <w:t xml:space="preserve"> از 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rFonts w:hint="eastAsia"/>
          <w:color w:val="282660" w:themeColor="text2"/>
          <w:sz w:val="32"/>
          <w:szCs w:val="20"/>
          <w:rtl/>
        </w:rPr>
        <w:t>ها</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محصول همراه با هر </w:t>
      </w:r>
      <w:r w:rsidRPr="00A33A31">
        <w:rPr>
          <w:rFonts w:hint="cs"/>
          <w:color w:val="282660" w:themeColor="text2"/>
          <w:sz w:val="32"/>
          <w:szCs w:val="20"/>
          <w:rtl/>
        </w:rPr>
        <w:t>ی</w:t>
      </w:r>
      <w:r w:rsidRPr="00A33A31">
        <w:rPr>
          <w:rFonts w:hint="eastAsia"/>
          <w:color w:val="282660" w:themeColor="text2"/>
          <w:sz w:val="32"/>
          <w:szCs w:val="20"/>
          <w:rtl/>
        </w:rPr>
        <w:t>ک</w:t>
      </w:r>
      <w:r w:rsidRPr="00A33A31">
        <w:rPr>
          <w:color w:val="282660" w:themeColor="text2"/>
          <w:sz w:val="32"/>
          <w:szCs w:val="20"/>
          <w:rtl/>
        </w:rPr>
        <w:t xml:space="preserve"> از جزئ</w:t>
      </w:r>
      <w:r w:rsidRPr="00A33A31">
        <w:rPr>
          <w:rFonts w:hint="cs"/>
          <w:color w:val="282660" w:themeColor="text2"/>
          <w:sz w:val="32"/>
          <w:szCs w:val="20"/>
          <w:rtl/>
        </w:rPr>
        <w:t>ی</w:t>
      </w:r>
      <w:r w:rsidRPr="00A33A31">
        <w:rPr>
          <w:rFonts w:hint="eastAsia"/>
          <w:color w:val="282660" w:themeColor="text2"/>
          <w:sz w:val="32"/>
          <w:szCs w:val="20"/>
          <w:rtl/>
        </w:rPr>
        <w:t>ات</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الزامات خاص ارائه شود</w:t>
      </w:r>
      <w:r w:rsidRPr="00A33A31">
        <w:rPr>
          <w:color w:val="282660" w:themeColor="text2"/>
          <w:sz w:val="32"/>
          <w:szCs w:val="20"/>
        </w:rPr>
        <w:t>.</w:t>
      </w:r>
    </w:p>
    <w:p w14:paraId="14555410" w14:textId="77777777" w:rsidR="000F77AC" w:rsidRPr="00A33A31" w:rsidRDefault="000F77AC" w:rsidP="00E32D19">
      <w:pPr>
        <w:pStyle w:val="Chapter"/>
        <w:bidi/>
        <w:rPr>
          <w:color w:val="282660" w:themeColor="text2"/>
          <w:sz w:val="32"/>
          <w:szCs w:val="20"/>
        </w:rPr>
      </w:pPr>
    </w:p>
    <w:p w14:paraId="2886AC93"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5-1. </w:t>
      </w:r>
      <w:r w:rsidRPr="00A33A31">
        <w:rPr>
          <w:color w:val="282660" w:themeColor="text2"/>
          <w:sz w:val="32"/>
          <w:szCs w:val="20"/>
          <w:rtl/>
        </w:rPr>
        <w:t>شماره 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color w:val="282660" w:themeColor="text2"/>
          <w:sz w:val="32"/>
          <w:szCs w:val="20"/>
          <w:rtl/>
        </w:rPr>
        <w:t xml:space="preserve"> محصول: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هر </w:t>
      </w:r>
      <w:r w:rsidRPr="00A33A31">
        <w:rPr>
          <w:rFonts w:hint="cs"/>
          <w:color w:val="282660" w:themeColor="text2"/>
          <w:sz w:val="32"/>
          <w:szCs w:val="20"/>
          <w:rtl/>
        </w:rPr>
        <w:t>ی</w:t>
      </w:r>
      <w:r w:rsidRPr="00A33A31">
        <w:rPr>
          <w:rFonts w:hint="eastAsia"/>
          <w:color w:val="282660" w:themeColor="text2"/>
          <w:sz w:val="32"/>
          <w:szCs w:val="20"/>
          <w:rtl/>
        </w:rPr>
        <w:t>ک</w:t>
      </w:r>
      <w:r w:rsidRPr="00A33A31">
        <w:rPr>
          <w:color w:val="282660" w:themeColor="text2"/>
          <w:sz w:val="32"/>
          <w:szCs w:val="20"/>
          <w:rtl/>
        </w:rPr>
        <w:t xml:space="preserve"> از 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محصول را با </w:t>
      </w:r>
      <w:r w:rsidRPr="00A33A31">
        <w:rPr>
          <w:rFonts w:hint="cs"/>
          <w:color w:val="282660" w:themeColor="text2"/>
          <w:sz w:val="32"/>
          <w:szCs w:val="20"/>
          <w:rtl/>
        </w:rPr>
        <w:t>ی</w:t>
      </w:r>
      <w:r w:rsidRPr="00A33A31">
        <w:rPr>
          <w:rFonts w:hint="eastAsia"/>
          <w:color w:val="282660" w:themeColor="text2"/>
          <w:sz w:val="32"/>
          <w:szCs w:val="20"/>
          <w:rtl/>
        </w:rPr>
        <w:t>ک</w:t>
      </w:r>
      <w:r w:rsidRPr="00A33A31">
        <w:rPr>
          <w:color w:val="282660" w:themeColor="text2"/>
          <w:sz w:val="32"/>
          <w:szCs w:val="20"/>
          <w:rtl/>
        </w:rPr>
        <w:t xml:space="preserve"> شماره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شناسه به فرد شناسا</w:t>
      </w:r>
      <w:r w:rsidRPr="00A33A31">
        <w:rPr>
          <w:rFonts w:hint="cs"/>
          <w:color w:val="282660" w:themeColor="text2"/>
          <w:sz w:val="32"/>
          <w:szCs w:val="20"/>
          <w:rtl/>
        </w:rPr>
        <w:t>یی</w:t>
      </w:r>
      <w:r w:rsidRPr="00A33A31">
        <w:rPr>
          <w:color w:val="282660" w:themeColor="text2"/>
          <w:sz w:val="32"/>
          <w:szCs w:val="20"/>
          <w:rtl/>
        </w:rPr>
        <w:t xml:space="preserve"> م</w:t>
      </w:r>
      <w:r w:rsidRPr="00A33A31">
        <w:rPr>
          <w:rFonts w:hint="cs"/>
          <w:color w:val="282660" w:themeColor="text2"/>
          <w:sz w:val="32"/>
          <w:szCs w:val="20"/>
          <w:rtl/>
        </w:rPr>
        <w:t>ی</w:t>
      </w:r>
      <w:r w:rsidRPr="00A33A31">
        <w:rPr>
          <w:color w:val="282660" w:themeColor="text2"/>
          <w:sz w:val="32"/>
          <w:szCs w:val="20"/>
          <w:rtl/>
        </w:rPr>
        <w:t xml:space="preserve"> کند</w:t>
      </w:r>
      <w:r w:rsidRPr="00A33A31">
        <w:rPr>
          <w:color w:val="282660" w:themeColor="text2"/>
          <w:sz w:val="32"/>
          <w:szCs w:val="20"/>
        </w:rPr>
        <w:t>.</w:t>
      </w:r>
    </w:p>
    <w:p w14:paraId="5197572C" w14:textId="77777777" w:rsidR="000F77AC" w:rsidRPr="00A33A31" w:rsidRDefault="000F77AC" w:rsidP="00E32D19">
      <w:pPr>
        <w:pStyle w:val="Chapter"/>
        <w:bidi/>
        <w:rPr>
          <w:color w:val="282660" w:themeColor="text2"/>
          <w:sz w:val="32"/>
          <w:szCs w:val="20"/>
        </w:rPr>
      </w:pPr>
    </w:p>
    <w:p w14:paraId="35F80FAC"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6. </w:t>
      </w:r>
      <w:r w:rsidRPr="00A33A31">
        <w:rPr>
          <w:color w:val="282660" w:themeColor="text2"/>
          <w:sz w:val="32"/>
          <w:szCs w:val="20"/>
          <w:rtl/>
        </w:rPr>
        <w:t>محدود</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هر گونه محدود</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محدود</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rFonts w:hint="eastAsia"/>
          <w:color w:val="282660" w:themeColor="text2"/>
          <w:sz w:val="32"/>
          <w:szCs w:val="20"/>
          <w:rtl/>
        </w:rPr>
        <w:t>،</w:t>
      </w:r>
      <w:r w:rsidRPr="00A33A31">
        <w:rPr>
          <w:color w:val="282660" w:themeColor="text2"/>
          <w:sz w:val="32"/>
          <w:szCs w:val="20"/>
          <w:rtl/>
        </w:rPr>
        <w:t xml:space="preserve"> مانند موارد</w:t>
      </w:r>
      <w:r w:rsidRPr="00A33A31">
        <w:rPr>
          <w:rFonts w:hint="cs"/>
          <w:color w:val="282660" w:themeColor="text2"/>
          <w:sz w:val="32"/>
          <w:szCs w:val="20"/>
          <w:rtl/>
        </w:rPr>
        <w:t>ی</w:t>
      </w:r>
      <w:r w:rsidRPr="00A33A31">
        <w:rPr>
          <w:color w:val="282660" w:themeColor="text2"/>
          <w:sz w:val="32"/>
          <w:szCs w:val="20"/>
          <w:rtl/>
        </w:rPr>
        <w:t xml:space="preserve"> از تکنولوژ</w:t>
      </w:r>
      <w:r w:rsidRPr="00A33A31">
        <w:rPr>
          <w:rFonts w:hint="cs"/>
          <w:color w:val="282660" w:themeColor="text2"/>
          <w:sz w:val="32"/>
          <w:szCs w:val="20"/>
          <w:rtl/>
        </w:rPr>
        <w:t>ی</w:t>
      </w:r>
      <w:r w:rsidRPr="00A33A31">
        <w:rPr>
          <w:rFonts w:hint="eastAsia"/>
          <w:color w:val="282660" w:themeColor="text2"/>
          <w:sz w:val="32"/>
          <w:szCs w:val="20"/>
          <w:rtl/>
        </w:rPr>
        <w:t>ک</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منابع را شرح دهد</w:t>
      </w:r>
      <w:r w:rsidRPr="00A33A31">
        <w:rPr>
          <w:color w:val="282660" w:themeColor="text2"/>
          <w:sz w:val="32"/>
          <w:szCs w:val="20"/>
        </w:rPr>
        <w:t>.</w:t>
      </w:r>
    </w:p>
    <w:p w14:paraId="087E076A" w14:textId="77777777" w:rsidR="000F77AC" w:rsidRPr="00A33A31" w:rsidRDefault="000F77AC" w:rsidP="00E32D19">
      <w:pPr>
        <w:pStyle w:val="Chapter"/>
        <w:bidi/>
        <w:rPr>
          <w:color w:val="282660" w:themeColor="text2"/>
          <w:sz w:val="32"/>
          <w:szCs w:val="20"/>
        </w:rPr>
      </w:pPr>
    </w:p>
    <w:p w14:paraId="65EF1D63"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7. </w:t>
      </w:r>
      <w:r w:rsidRPr="00A33A31">
        <w:rPr>
          <w:color w:val="282660" w:themeColor="text2"/>
          <w:sz w:val="32"/>
          <w:szCs w:val="20"/>
          <w:rtl/>
        </w:rPr>
        <w:t>دامنه ها</w:t>
      </w:r>
      <w:r w:rsidRPr="00A33A31">
        <w:rPr>
          <w:rFonts w:hint="cs"/>
          <w:color w:val="282660" w:themeColor="text2"/>
          <w:sz w:val="32"/>
          <w:szCs w:val="20"/>
          <w:rtl/>
        </w:rPr>
        <w:t>ی</w:t>
      </w:r>
      <w:r w:rsidRPr="00A33A31">
        <w:rPr>
          <w:color w:val="282660" w:themeColor="text2"/>
          <w:sz w:val="32"/>
          <w:szCs w:val="20"/>
          <w:rtl/>
        </w:rPr>
        <w:t xml:space="preserve"> ک</w:t>
      </w:r>
      <w:r w:rsidRPr="00A33A31">
        <w:rPr>
          <w:rFonts w:hint="cs"/>
          <w:color w:val="282660" w:themeColor="text2"/>
          <w:sz w:val="32"/>
          <w:szCs w:val="20"/>
          <w:rtl/>
        </w:rPr>
        <w:t>ی</w:t>
      </w:r>
      <w:r w:rsidRPr="00A33A31">
        <w:rPr>
          <w:rFonts w:hint="eastAsia"/>
          <w:color w:val="282660" w:themeColor="text2"/>
          <w:sz w:val="32"/>
          <w:szCs w:val="20"/>
          <w:rtl/>
        </w:rPr>
        <w:t>ف</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دامنه ها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ک</w:t>
      </w:r>
      <w:r w:rsidRPr="00A33A31">
        <w:rPr>
          <w:rFonts w:hint="cs"/>
          <w:color w:val="282660" w:themeColor="text2"/>
          <w:sz w:val="32"/>
          <w:szCs w:val="20"/>
          <w:rtl/>
        </w:rPr>
        <w:t>ی</w:t>
      </w:r>
      <w:r w:rsidRPr="00A33A31">
        <w:rPr>
          <w:rFonts w:hint="eastAsia"/>
          <w:color w:val="282660" w:themeColor="text2"/>
          <w:sz w:val="32"/>
          <w:szCs w:val="20"/>
          <w:rtl/>
        </w:rPr>
        <w:t>ف</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ک</w:t>
      </w:r>
      <w:r w:rsidRPr="00A33A31">
        <w:rPr>
          <w:rFonts w:hint="cs"/>
          <w:color w:val="282660" w:themeColor="text2"/>
          <w:sz w:val="32"/>
          <w:szCs w:val="20"/>
          <w:rtl/>
        </w:rPr>
        <w:t>ی</w:t>
      </w:r>
      <w:r w:rsidRPr="00A33A31">
        <w:rPr>
          <w:rFonts w:hint="eastAsia"/>
          <w:color w:val="282660" w:themeColor="text2"/>
          <w:sz w:val="32"/>
          <w:szCs w:val="20"/>
          <w:rtl/>
        </w:rPr>
        <w:t>ف</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را که پروژه با</w:t>
      </w:r>
      <w:r w:rsidRPr="00A33A31">
        <w:rPr>
          <w:rFonts w:hint="cs"/>
          <w:color w:val="282660" w:themeColor="text2"/>
          <w:sz w:val="32"/>
          <w:szCs w:val="20"/>
          <w:rtl/>
        </w:rPr>
        <w:t>ی</w:t>
      </w:r>
      <w:r w:rsidRPr="00A33A31">
        <w:rPr>
          <w:rFonts w:hint="eastAsia"/>
          <w:color w:val="282660" w:themeColor="text2"/>
          <w:sz w:val="32"/>
          <w:szCs w:val="20"/>
          <w:rtl/>
        </w:rPr>
        <w:t>د</w:t>
      </w:r>
      <w:r w:rsidRPr="00A33A31">
        <w:rPr>
          <w:color w:val="282660" w:themeColor="text2"/>
          <w:sz w:val="32"/>
          <w:szCs w:val="20"/>
          <w:rtl/>
        </w:rPr>
        <w:t xml:space="preserve"> مطابق با آنها باشد، مانند عملکرد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قابل</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استفاده، مشخص شود</w:t>
      </w:r>
      <w:r w:rsidRPr="00A33A31">
        <w:rPr>
          <w:color w:val="282660" w:themeColor="text2"/>
          <w:sz w:val="32"/>
          <w:szCs w:val="20"/>
        </w:rPr>
        <w:t>.</w:t>
      </w:r>
    </w:p>
    <w:p w14:paraId="21473B6E" w14:textId="77777777" w:rsidR="000F77AC" w:rsidRPr="00A33A31" w:rsidRDefault="000F77AC" w:rsidP="00E32D19">
      <w:pPr>
        <w:pStyle w:val="Chapter"/>
        <w:bidi/>
        <w:rPr>
          <w:color w:val="282660" w:themeColor="text2"/>
          <w:sz w:val="32"/>
          <w:szCs w:val="20"/>
        </w:rPr>
      </w:pPr>
    </w:p>
    <w:p w14:paraId="44BFA3FB"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8. </w:t>
      </w:r>
      <w:r w:rsidRPr="00A33A31">
        <w:rPr>
          <w:color w:val="282660" w:themeColor="text2"/>
          <w:sz w:val="32"/>
          <w:szCs w:val="20"/>
          <w:rtl/>
        </w:rPr>
        <w:t>تار</w:t>
      </w:r>
      <w:r w:rsidRPr="00A33A31">
        <w:rPr>
          <w:rFonts w:hint="cs"/>
          <w:color w:val="282660" w:themeColor="text2"/>
          <w:sz w:val="32"/>
          <w:szCs w:val="20"/>
          <w:rtl/>
        </w:rPr>
        <w:t>ی</w:t>
      </w:r>
      <w:r w:rsidRPr="00A33A31">
        <w:rPr>
          <w:rFonts w:hint="eastAsia"/>
          <w:color w:val="282660" w:themeColor="text2"/>
          <w:sz w:val="32"/>
          <w:szCs w:val="20"/>
          <w:rtl/>
        </w:rPr>
        <w:t>خچه</w:t>
      </w:r>
      <w:r w:rsidRPr="00A33A31">
        <w:rPr>
          <w:color w:val="282660" w:themeColor="text2"/>
          <w:sz w:val="32"/>
          <w:szCs w:val="20"/>
          <w:rtl/>
        </w:rPr>
        <w:t xml:space="preserve"> و اولو</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تار</w:t>
      </w:r>
      <w:r w:rsidRPr="00A33A31">
        <w:rPr>
          <w:rFonts w:hint="cs"/>
          <w:color w:val="282660" w:themeColor="text2"/>
          <w:sz w:val="32"/>
          <w:szCs w:val="20"/>
          <w:rtl/>
        </w:rPr>
        <w:t>ی</w:t>
      </w:r>
      <w:r w:rsidRPr="00A33A31">
        <w:rPr>
          <w:rFonts w:hint="eastAsia"/>
          <w:color w:val="282660" w:themeColor="text2"/>
          <w:sz w:val="32"/>
          <w:szCs w:val="20"/>
          <w:rtl/>
        </w:rPr>
        <w:t>خچه</w:t>
      </w:r>
      <w:r w:rsidRPr="00A33A31">
        <w:rPr>
          <w:color w:val="282660" w:themeColor="text2"/>
          <w:sz w:val="32"/>
          <w:szCs w:val="20"/>
          <w:rtl/>
        </w:rPr>
        <w:t xml:space="preserve"> پروژه و اولو</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آن باشد، مانند موارد عطف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ضرب الاجل را شرح دهد</w:t>
      </w:r>
      <w:r w:rsidRPr="00A33A31">
        <w:rPr>
          <w:color w:val="282660" w:themeColor="text2"/>
          <w:sz w:val="32"/>
          <w:szCs w:val="20"/>
        </w:rPr>
        <w:t>.</w:t>
      </w:r>
    </w:p>
    <w:p w14:paraId="0702B6CB" w14:textId="77777777" w:rsidR="000F77AC" w:rsidRPr="00A33A31" w:rsidRDefault="000F77AC" w:rsidP="00E32D19">
      <w:pPr>
        <w:pStyle w:val="Chapter"/>
        <w:bidi/>
        <w:rPr>
          <w:color w:val="282660" w:themeColor="text2"/>
          <w:sz w:val="32"/>
          <w:szCs w:val="20"/>
        </w:rPr>
      </w:pPr>
    </w:p>
    <w:p w14:paraId="0E2B3EB9"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9. </w:t>
      </w:r>
      <w:r w:rsidRPr="00A33A31">
        <w:rPr>
          <w:color w:val="282660" w:themeColor="text2"/>
          <w:sz w:val="32"/>
          <w:szCs w:val="20"/>
          <w:rtl/>
        </w:rPr>
        <w:t>سا</w:t>
      </w:r>
      <w:r w:rsidRPr="00A33A31">
        <w:rPr>
          <w:rFonts w:hint="cs"/>
          <w:color w:val="282660" w:themeColor="text2"/>
          <w:sz w:val="32"/>
          <w:szCs w:val="20"/>
          <w:rtl/>
        </w:rPr>
        <w:t>ی</w:t>
      </w:r>
      <w:r w:rsidRPr="00A33A31">
        <w:rPr>
          <w:rFonts w:hint="eastAsia"/>
          <w:color w:val="282660" w:themeColor="text2"/>
          <w:sz w:val="32"/>
          <w:szCs w:val="20"/>
          <w:rtl/>
        </w:rPr>
        <w:t>ر</w:t>
      </w:r>
      <w:r w:rsidRPr="00A33A31">
        <w:rPr>
          <w:color w:val="282660" w:themeColor="text2"/>
          <w:sz w:val="32"/>
          <w:szCs w:val="20"/>
          <w:rtl/>
        </w:rPr>
        <w:t xml:space="preserve"> 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rFonts w:hint="cs"/>
          <w:color w:val="282660" w:themeColor="text2"/>
          <w:sz w:val="32"/>
          <w:szCs w:val="20"/>
          <w:rtl/>
        </w:rPr>
        <w:t>ی</w:t>
      </w:r>
      <w:r w:rsidRPr="00A33A31">
        <w:rPr>
          <w:color w:val="282660" w:themeColor="text2"/>
          <w:sz w:val="32"/>
          <w:szCs w:val="20"/>
          <w:rtl/>
        </w:rPr>
        <w:t xml:space="preserve"> محصول/خروج</w:t>
      </w:r>
      <w:r w:rsidRPr="00A33A31">
        <w:rPr>
          <w:rFonts w:hint="cs"/>
          <w:color w:val="282660" w:themeColor="text2"/>
          <w:sz w:val="32"/>
          <w:szCs w:val="20"/>
          <w:rtl/>
        </w:rPr>
        <w:t>ی</w:t>
      </w:r>
      <w:r w:rsidRPr="00A33A31">
        <w:rPr>
          <w:color w:val="282660" w:themeColor="text2"/>
          <w:sz w:val="32"/>
          <w:szCs w:val="20"/>
        </w:rPr>
        <w:t>:</w:t>
      </w:r>
    </w:p>
    <w:p w14:paraId="2C1202CB" w14:textId="77777777" w:rsidR="000F77AC" w:rsidRPr="00A33A31" w:rsidRDefault="000F77AC" w:rsidP="00E32D19">
      <w:pPr>
        <w:pStyle w:val="Chapter"/>
        <w:bidi/>
        <w:rPr>
          <w:color w:val="282660" w:themeColor="text2"/>
          <w:sz w:val="32"/>
          <w:szCs w:val="20"/>
        </w:rPr>
      </w:pPr>
    </w:p>
    <w:p w14:paraId="4A01F971"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9-1. </w:t>
      </w:r>
      <w:r w:rsidRPr="00A33A31">
        <w:rPr>
          <w:color w:val="282660" w:themeColor="text2"/>
          <w:sz w:val="32"/>
          <w:szCs w:val="20"/>
          <w:rtl/>
        </w:rPr>
        <w:t>استانداردها</w:t>
      </w:r>
      <w:r w:rsidRPr="00A33A31">
        <w:rPr>
          <w:rFonts w:hint="cs"/>
          <w:color w:val="282660" w:themeColor="text2"/>
          <w:sz w:val="32"/>
          <w:szCs w:val="20"/>
          <w:rtl/>
        </w:rPr>
        <w:t>ی</w:t>
      </w:r>
      <w:r w:rsidRPr="00A33A31">
        <w:rPr>
          <w:color w:val="282660" w:themeColor="text2"/>
          <w:sz w:val="32"/>
          <w:szCs w:val="20"/>
          <w:rtl/>
        </w:rPr>
        <w:t xml:space="preserve"> کاربرد</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هر استاندارد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الزامات کاربرد</w:t>
      </w:r>
      <w:r w:rsidRPr="00A33A31">
        <w:rPr>
          <w:rFonts w:hint="cs"/>
          <w:color w:val="282660" w:themeColor="text2"/>
          <w:sz w:val="32"/>
          <w:szCs w:val="20"/>
          <w:rtl/>
        </w:rPr>
        <w:t>ی</w:t>
      </w:r>
      <w:r w:rsidRPr="00A33A31">
        <w:rPr>
          <w:color w:val="282660" w:themeColor="text2"/>
          <w:sz w:val="32"/>
          <w:szCs w:val="20"/>
          <w:rtl/>
        </w:rPr>
        <w:t xml:space="preserve"> را که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مطابقت داشته باشد، شرح دهد</w:t>
      </w:r>
      <w:r w:rsidRPr="00A33A31">
        <w:rPr>
          <w:color w:val="282660" w:themeColor="text2"/>
          <w:sz w:val="32"/>
          <w:szCs w:val="20"/>
        </w:rPr>
        <w:t>.</w:t>
      </w:r>
    </w:p>
    <w:p w14:paraId="48CB39C5" w14:textId="77777777" w:rsidR="000F77AC" w:rsidRPr="00A33A31" w:rsidRDefault="000F77AC" w:rsidP="00E32D19">
      <w:pPr>
        <w:pStyle w:val="Chapter"/>
        <w:bidi/>
        <w:rPr>
          <w:color w:val="282660" w:themeColor="text2"/>
          <w:sz w:val="32"/>
          <w:szCs w:val="20"/>
        </w:rPr>
      </w:pPr>
    </w:p>
    <w:p w14:paraId="37740C9D"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9-2. </w:t>
      </w:r>
      <w:r w:rsidRPr="00A33A31">
        <w:rPr>
          <w:color w:val="282660" w:themeColor="text2"/>
          <w:sz w:val="32"/>
          <w:szCs w:val="20"/>
          <w:rtl/>
        </w:rPr>
        <w:t>الزامات س</w:t>
      </w:r>
      <w:r w:rsidRPr="00A33A31">
        <w:rPr>
          <w:rFonts w:hint="cs"/>
          <w:color w:val="282660" w:themeColor="text2"/>
          <w:sz w:val="32"/>
          <w:szCs w:val="20"/>
          <w:rtl/>
        </w:rPr>
        <w:t>ی</w:t>
      </w:r>
      <w:r w:rsidRPr="00A33A31">
        <w:rPr>
          <w:rFonts w:hint="eastAsia"/>
          <w:color w:val="282660" w:themeColor="text2"/>
          <w:sz w:val="32"/>
          <w:szCs w:val="20"/>
          <w:rtl/>
        </w:rPr>
        <w:t>ستم</w:t>
      </w:r>
      <w:r w:rsidRPr="00A33A31">
        <w:rPr>
          <w:color w:val="282660" w:themeColor="text2"/>
          <w:sz w:val="32"/>
          <w:szCs w:val="20"/>
          <w:rtl/>
        </w:rPr>
        <w:t>/نرم افزار: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هر س</w:t>
      </w:r>
      <w:r w:rsidRPr="00A33A31">
        <w:rPr>
          <w:rFonts w:hint="cs"/>
          <w:color w:val="282660" w:themeColor="text2"/>
          <w:sz w:val="32"/>
          <w:szCs w:val="20"/>
          <w:rtl/>
        </w:rPr>
        <w:t>ی</w:t>
      </w:r>
      <w:r w:rsidRPr="00A33A31">
        <w:rPr>
          <w:rFonts w:hint="eastAsia"/>
          <w:color w:val="282660" w:themeColor="text2"/>
          <w:sz w:val="32"/>
          <w:szCs w:val="20"/>
          <w:rtl/>
        </w:rPr>
        <w:t>ستم</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نرم افزار مورد 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color w:val="282660" w:themeColor="text2"/>
          <w:sz w:val="32"/>
          <w:szCs w:val="20"/>
          <w:rtl/>
        </w:rPr>
        <w:t xml:space="preserve"> خاص را برا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مشخص کند</w:t>
      </w:r>
      <w:r w:rsidRPr="00A33A31">
        <w:rPr>
          <w:color w:val="282660" w:themeColor="text2"/>
          <w:sz w:val="32"/>
          <w:szCs w:val="20"/>
        </w:rPr>
        <w:t>.</w:t>
      </w:r>
    </w:p>
    <w:p w14:paraId="7A14B8E6" w14:textId="77777777" w:rsidR="000F77AC" w:rsidRPr="00A33A31" w:rsidRDefault="000F77AC" w:rsidP="00E32D19">
      <w:pPr>
        <w:pStyle w:val="Chapter"/>
        <w:bidi/>
        <w:rPr>
          <w:color w:val="282660" w:themeColor="text2"/>
          <w:sz w:val="32"/>
          <w:szCs w:val="20"/>
        </w:rPr>
      </w:pPr>
    </w:p>
    <w:p w14:paraId="080655E8"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9-3. </w:t>
      </w:r>
      <w:r w:rsidRPr="00A33A31">
        <w:rPr>
          <w:color w:val="282660" w:themeColor="text2"/>
          <w:sz w:val="32"/>
          <w:szCs w:val="20"/>
          <w:rtl/>
        </w:rPr>
        <w:t>الزامات عملکرد</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ممکن است هر مورد 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color w:val="282660" w:themeColor="text2"/>
          <w:sz w:val="32"/>
          <w:szCs w:val="20"/>
          <w:rtl/>
        </w:rPr>
        <w:t xml:space="preserve"> عملکرد</w:t>
      </w:r>
      <w:r w:rsidRPr="00A33A31">
        <w:rPr>
          <w:rFonts w:hint="cs"/>
          <w:color w:val="282660" w:themeColor="text2"/>
          <w:sz w:val="32"/>
          <w:szCs w:val="20"/>
          <w:rtl/>
        </w:rPr>
        <w:t>ی</w:t>
      </w:r>
      <w:r w:rsidRPr="00A33A31">
        <w:rPr>
          <w:color w:val="282660" w:themeColor="text2"/>
          <w:sz w:val="32"/>
          <w:szCs w:val="20"/>
          <w:rtl/>
        </w:rPr>
        <w:t xml:space="preserve"> خاص را برا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rFonts w:hint="eastAsia"/>
          <w:color w:val="282660" w:themeColor="text2"/>
          <w:sz w:val="32"/>
          <w:szCs w:val="20"/>
          <w:rtl/>
        </w:rPr>
        <w:t>،</w:t>
      </w:r>
      <w:r w:rsidRPr="00A33A31">
        <w:rPr>
          <w:color w:val="282660" w:themeColor="text2"/>
          <w:sz w:val="32"/>
          <w:szCs w:val="20"/>
          <w:rtl/>
        </w:rPr>
        <w:t xml:space="preserve"> انجام وظا</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عملکردها</w:t>
      </w:r>
      <w:r w:rsidRPr="00A33A31">
        <w:rPr>
          <w:rFonts w:hint="cs"/>
          <w:color w:val="282660" w:themeColor="text2"/>
          <w:sz w:val="32"/>
          <w:szCs w:val="20"/>
          <w:rtl/>
        </w:rPr>
        <w:t>ی</w:t>
      </w:r>
      <w:r w:rsidRPr="00A33A31">
        <w:rPr>
          <w:color w:val="282660" w:themeColor="text2"/>
          <w:sz w:val="32"/>
          <w:szCs w:val="20"/>
          <w:rtl/>
        </w:rPr>
        <w:t xml:space="preserve"> خاص، شرح دهد</w:t>
      </w:r>
      <w:r w:rsidRPr="00A33A31">
        <w:rPr>
          <w:color w:val="282660" w:themeColor="text2"/>
          <w:sz w:val="32"/>
          <w:szCs w:val="20"/>
        </w:rPr>
        <w:t>.</w:t>
      </w:r>
    </w:p>
    <w:p w14:paraId="761A4C9E" w14:textId="77777777" w:rsidR="000F77AC" w:rsidRPr="00A33A31" w:rsidRDefault="000F77AC" w:rsidP="00E32D19">
      <w:pPr>
        <w:pStyle w:val="Chapter"/>
        <w:bidi/>
        <w:rPr>
          <w:color w:val="282660" w:themeColor="text2"/>
          <w:sz w:val="32"/>
          <w:szCs w:val="20"/>
        </w:rPr>
      </w:pPr>
    </w:p>
    <w:p w14:paraId="69FA3119"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9-4. </w:t>
      </w:r>
      <w:r w:rsidRPr="00A33A31">
        <w:rPr>
          <w:color w:val="282660" w:themeColor="text2"/>
          <w:sz w:val="32"/>
          <w:szCs w:val="20"/>
          <w:rtl/>
        </w:rPr>
        <w:t>ن</w:t>
      </w:r>
      <w:r w:rsidRPr="00A33A31">
        <w:rPr>
          <w:rFonts w:hint="cs"/>
          <w:color w:val="282660" w:themeColor="text2"/>
          <w:sz w:val="32"/>
          <w:szCs w:val="20"/>
          <w:rtl/>
        </w:rPr>
        <w:t>ی</w:t>
      </w:r>
      <w:r w:rsidRPr="00A33A31">
        <w:rPr>
          <w:rFonts w:hint="eastAsia"/>
          <w:color w:val="282660" w:themeColor="text2"/>
          <w:sz w:val="32"/>
          <w:szCs w:val="20"/>
          <w:rtl/>
        </w:rPr>
        <w:t>ازها</w:t>
      </w:r>
      <w:r w:rsidRPr="00A33A31">
        <w:rPr>
          <w:rFonts w:hint="cs"/>
          <w:color w:val="282660" w:themeColor="text2"/>
          <w:sz w:val="32"/>
          <w:szCs w:val="20"/>
          <w:rtl/>
        </w:rPr>
        <w:t>ی</w:t>
      </w:r>
      <w:r w:rsidRPr="00A33A31">
        <w:rPr>
          <w:color w:val="282660" w:themeColor="text2"/>
          <w:sz w:val="32"/>
          <w:szCs w:val="20"/>
          <w:rtl/>
        </w:rPr>
        <w:t xml:space="preserve"> مح</w:t>
      </w:r>
      <w:r w:rsidRPr="00A33A31">
        <w:rPr>
          <w:rFonts w:hint="cs"/>
          <w:color w:val="282660" w:themeColor="text2"/>
          <w:sz w:val="32"/>
          <w:szCs w:val="20"/>
          <w:rtl/>
        </w:rPr>
        <w:t>ی</w:t>
      </w:r>
      <w:r w:rsidRPr="00A33A31">
        <w:rPr>
          <w:rFonts w:hint="eastAsia"/>
          <w:color w:val="282660" w:themeColor="text2"/>
          <w:sz w:val="32"/>
          <w:szCs w:val="20"/>
          <w:rtl/>
        </w:rPr>
        <w:t>ط</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هر 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الزامات مح</w:t>
      </w:r>
      <w:r w:rsidRPr="00A33A31">
        <w:rPr>
          <w:rFonts w:hint="cs"/>
          <w:color w:val="282660" w:themeColor="text2"/>
          <w:sz w:val="32"/>
          <w:szCs w:val="20"/>
          <w:rtl/>
        </w:rPr>
        <w:t>ی</w:t>
      </w:r>
      <w:r w:rsidRPr="00A33A31">
        <w:rPr>
          <w:rFonts w:hint="eastAsia"/>
          <w:color w:val="282660" w:themeColor="text2"/>
          <w:sz w:val="32"/>
          <w:szCs w:val="20"/>
          <w:rtl/>
        </w:rPr>
        <w:t>ط</w:t>
      </w:r>
      <w:r w:rsidRPr="00A33A31">
        <w:rPr>
          <w:rFonts w:hint="cs"/>
          <w:color w:val="282660" w:themeColor="text2"/>
          <w:sz w:val="32"/>
          <w:szCs w:val="20"/>
          <w:rtl/>
        </w:rPr>
        <w:t>ی</w:t>
      </w:r>
      <w:r w:rsidRPr="00A33A31">
        <w:rPr>
          <w:color w:val="282660" w:themeColor="text2"/>
          <w:sz w:val="32"/>
          <w:szCs w:val="20"/>
          <w:rtl/>
        </w:rPr>
        <w:t xml:space="preserve"> خاص را برا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rFonts w:hint="eastAsia"/>
          <w:color w:val="282660" w:themeColor="text2"/>
          <w:sz w:val="32"/>
          <w:szCs w:val="20"/>
          <w:rtl/>
        </w:rPr>
        <w:t>،</w:t>
      </w:r>
      <w:r w:rsidRPr="00A33A31">
        <w:rPr>
          <w:color w:val="282660" w:themeColor="text2"/>
          <w:sz w:val="32"/>
          <w:szCs w:val="20"/>
          <w:rtl/>
        </w:rPr>
        <w:t xml:space="preserve"> مانند دما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مح</w:t>
      </w:r>
      <w:r w:rsidRPr="00A33A31">
        <w:rPr>
          <w:rFonts w:hint="cs"/>
          <w:color w:val="282660" w:themeColor="text2"/>
          <w:sz w:val="32"/>
          <w:szCs w:val="20"/>
          <w:rtl/>
        </w:rPr>
        <w:t>ی</w:t>
      </w:r>
      <w:r w:rsidRPr="00A33A31">
        <w:rPr>
          <w:rFonts w:hint="eastAsia"/>
          <w:color w:val="282660" w:themeColor="text2"/>
          <w:sz w:val="32"/>
          <w:szCs w:val="20"/>
          <w:rtl/>
        </w:rPr>
        <w:t>ط،</w:t>
      </w:r>
      <w:r w:rsidRPr="00A33A31">
        <w:rPr>
          <w:color w:val="282660" w:themeColor="text2"/>
          <w:sz w:val="32"/>
          <w:szCs w:val="20"/>
          <w:rtl/>
        </w:rPr>
        <w:t xml:space="preserve"> مشخص کند</w:t>
      </w:r>
      <w:r w:rsidRPr="00A33A31">
        <w:rPr>
          <w:color w:val="282660" w:themeColor="text2"/>
          <w:sz w:val="32"/>
          <w:szCs w:val="20"/>
        </w:rPr>
        <w:t>.</w:t>
      </w:r>
    </w:p>
    <w:p w14:paraId="3E3A74E8" w14:textId="77777777" w:rsidR="000F77AC" w:rsidRPr="00A33A31" w:rsidRDefault="000F77AC" w:rsidP="00E32D19">
      <w:pPr>
        <w:pStyle w:val="Chapter"/>
        <w:bidi/>
        <w:rPr>
          <w:color w:val="282660" w:themeColor="text2"/>
          <w:sz w:val="32"/>
          <w:szCs w:val="20"/>
        </w:rPr>
      </w:pPr>
    </w:p>
    <w:p w14:paraId="63A3C68A" w14:textId="77777777"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10. </w:t>
      </w:r>
      <w:r w:rsidRPr="00A33A31">
        <w:rPr>
          <w:color w:val="282660" w:themeColor="text2"/>
          <w:sz w:val="32"/>
          <w:szCs w:val="20"/>
          <w:rtl/>
        </w:rPr>
        <w:t>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color w:val="282660" w:themeColor="text2"/>
          <w:sz w:val="32"/>
          <w:szCs w:val="20"/>
          <w:rtl/>
        </w:rPr>
        <w:t xml:space="preserve"> به اسناد</w:t>
      </w:r>
      <w:r w:rsidRPr="00A33A31">
        <w:rPr>
          <w:color w:val="282660" w:themeColor="text2"/>
          <w:sz w:val="32"/>
          <w:szCs w:val="20"/>
        </w:rPr>
        <w:t>:</w:t>
      </w:r>
    </w:p>
    <w:p w14:paraId="1D04894E" w14:textId="77777777" w:rsidR="000F77AC" w:rsidRPr="00A33A31" w:rsidRDefault="000F77AC" w:rsidP="00E32D19">
      <w:pPr>
        <w:pStyle w:val="Chapter"/>
        <w:bidi/>
        <w:rPr>
          <w:color w:val="282660" w:themeColor="text2"/>
          <w:sz w:val="32"/>
          <w:szCs w:val="20"/>
        </w:rPr>
      </w:pPr>
    </w:p>
    <w:p w14:paraId="521441C3" w14:textId="6509CFEE" w:rsidR="000F77AC" w:rsidRPr="00A33A31" w:rsidRDefault="000F77AC" w:rsidP="00E32D19">
      <w:pPr>
        <w:pStyle w:val="Chapter"/>
        <w:bidi/>
        <w:rPr>
          <w:color w:val="282660" w:themeColor="text2"/>
          <w:sz w:val="32"/>
          <w:szCs w:val="20"/>
        </w:rPr>
      </w:pPr>
      <w:r w:rsidRPr="00A33A31">
        <w:rPr>
          <w:color w:val="282660" w:themeColor="text2"/>
          <w:sz w:val="32"/>
          <w:szCs w:val="20"/>
        </w:rPr>
        <w:t xml:space="preserve">10-1. </w:t>
      </w:r>
      <w:r w:rsidRPr="00A33A31">
        <w:rPr>
          <w:color w:val="282660" w:themeColor="text2"/>
          <w:sz w:val="32"/>
          <w:szCs w:val="20"/>
          <w:rtl/>
        </w:rPr>
        <w:t>راهنما</w:t>
      </w:r>
      <w:r w:rsidRPr="00A33A31">
        <w:rPr>
          <w:rFonts w:hint="cs"/>
          <w:color w:val="282660" w:themeColor="text2"/>
          <w:sz w:val="32"/>
          <w:szCs w:val="20"/>
          <w:rtl/>
        </w:rPr>
        <w:t>ی</w:t>
      </w:r>
      <w:r w:rsidRPr="00A33A31">
        <w:rPr>
          <w:color w:val="282660" w:themeColor="text2"/>
          <w:sz w:val="32"/>
          <w:szCs w:val="20"/>
          <w:rtl/>
        </w:rPr>
        <w:t xml:space="preserve"> کاربر: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color w:val="282660" w:themeColor="text2"/>
          <w:sz w:val="32"/>
          <w:szCs w:val="20"/>
          <w:rtl/>
        </w:rPr>
        <w:t xml:space="preserve"> به راهنما</w:t>
      </w:r>
      <w:r w:rsidRPr="00A33A31">
        <w:rPr>
          <w:rFonts w:hint="cs"/>
          <w:color w:val="282660" w:themeColor="text2"/>
          <w:sz w:val="32"/>
          <w:szCs w:val="20"/>
          <w:rtl/>
        </w:rPr>
        <w:t>ی</w:t>
      </w:r>
      <w:r w:rsidRPr="00A33A31">
        <w:rPr>
          <w:color w:val="282660" w:themeColor="text2"/>
          <w:sz w:val="32"/>
          <w:szCs w:val="20"/>
          <w:rtl/>
        </w:rPr>
        <w:t xml:space="preserve"> کاربر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راهنما را برا</w:t>
      </w:r>
      <w:r w:rsidRPr="00A33A31">
        <w:rPr>
          <w:rFonts w:hint="cs"/>
          <w:color w:val="282660" w:themeColor="text2"/>
          <w:sz w:val="32"/>
          <w:szCs w:val="20"/>
          <w:rtl/>
        </w:rPr>
        <w:t>ی</w:t>
      </w:r>
      <w:r w:rsidRPr="00A33A31">
        <w:rPr>
          <w:color w:val="282660" w:themeColor="text2"/>
          <w:sz w:val="32"/>
          <w:szCs w:val="20"/>
          <w:rtl/>
        </w:rPr>
        <w:t xml:space="preserve"> کمک به کاربران در نحوه استفاده از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شرح دهد</w:t>
      </w:r>
      <w:r w:rsidRPr="00A33A31">
        <w:rPr>
          <w:color w:val="282660" w:themeColor="text2"/>
          <w:sz w:val="32"/>
          <w:szCs w:val="20"/>
        </w:rPr>
        <w:t>.</w:t>
      </w:r>
    </w:p>
    <w:p w14:paraId="6E2BBA2B" w14:textId="77777777" w:rsidR="000F77AC" w:rsidRPr="00A33A31" w:rsidRDefault="000F77AC" w:rsidP="00E32D19">
      <w:pPr>
        <w:pStyle w:val="Chapter"/>
        <w:bidi/>
        <w:rPr>
          <w:color w:val="282660" w:themeColor="text2"/>
          <w:sz w:val="32"/>
          <w:szCs w:val="20"/>
        </w:rPr>
      </w:pPr>
    </w:p>
    <w:p w14:paraId="51DB9766" w14:textId="1E91E5C8" w:rsidR="000F77AC" w:rsidRPr="00A33A31" w:rsidRDefault="000F77AC" w:rsidP="00E32D19">
      <w:pPr>
        <w:pStyle w:val="Chapter"/>
        <w:bidi/>
        <w:rPr>
          <w:color w:val="282660" w:themeColor="text2"/>
          <w:szCs w:val="18"/>
        </w:rPr>
      </w:pPr>
      <w:r w:rsidRPr="00A33A31">
        <w:rPr>
          <w:color w:val="282660" w:themeColor="text2"/>
          <w:sz w:val="32"/>
          <w:szCs w:val="20"/>
        </w:rPr>
        <w:t xml:space="preserve">10-2. </w:t>
      </w:r>
      <w:r w:rsidRPr="00A33A31">
        <w:rPr>
          <w:color w:val="282660" w:themeColor="text2"/>
          <w:sz w:val="32"/>
          <w:szCs w:val="20"/>
          <w:rtl/>
        </w:rPr>
        <w:t>راهنماها</w:t>
      </w:r>
      <w:r w:rsidRPr="00A33A31">
        <w:rPr>
          <w:rFonts w:hint="cs"/>
          <w:color w:val="282660" w:themeColor="text2"/>
          <w:sz w:val="32"/>
          <w:szCs w:val="20"/>
          <w:rtl/>
        </w:rPr>
        <w:t>ی</w:t>
      </w:r>
      <w:r w:rsidRPr="00A33A31">
        <w:rPr>
          <w:color w:val="282660" w:themeColor="text2"/>
          <w:sz w:val="32"/>
          <w:szCs w:val="20"/>
          <w:rtl/>
        </w:rPr>
        <w:t xml:space="preserve"> آنلا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امکان وجود دارد که به راهنماها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مرب</w:t>
      </w:r>
      <w:r w:rsidRPr="00A33A31">
        <w:rPr>
          <w:rFonts w:hint="cs"/>
          <w:color w:val="282660" w:themeColor="text2"/>
          <w:sz w:val="32"/>
          <w:szCs w:val="20"/>
          <w:rtl/>
        </w:rPr>
        <w:t>ی</w:t>
      </w:r>
      <w:r w:rsidRPr="00A33A31">
        <w:rPr>
          <w:rFonts w:hint="eastAsia"/>
          <w:color w:val="282660" w:themeColor="text2"/>
          <w:sz w:val="32"/>
          <w:szCs w:val="20"/>
          <w:rtl/>
        </w:rPr>
        <w:t>ان</w:t>
      </w:r>
      <w:r w:rsidRPr="00A33A31">
        <w:rPr>
          <w:color w:val="282660" w:themeColor="text2"/>
          <w:sz w:val="32"/>
          <w:szCs w:val="20"/>
          <w:rtl/>
        </w:rPr>
        <w:t xml:space="preserve"> آنلا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را شرح دهد</w:t>
      </w:r>
      <w:r w:rsidRPr="00A33A31">
        <w:rPr>
          <w:color w:val="282660" w:themeColor="text2"/>
          <w:szCs w:val="18"/>
        </w:rPr>
        <w:t>.</w:t>
      </w:r>
    </w:p>
    <w:p w14:paraId="65AF69F6" w14:textId="77777777" w:rsidR="008E11E4" w:rsidRPr="00A33A31" w:rsidRDefault="008E11E4" w:rsidP="008E11E4">
      <w:pPr>
        <w:pStyle w:val="Chapter"/>
        <w:bidi/>
        <w:rPr>
          <w:color w:val="282660" w:themeColor="text2"/>
          <w:sz w:val="32"/>
          <w:szCs w:val="20"/>
        </w:rPr>
      </w:pPr>
      <w:r w:rsidRPr="00A33A31">
        <w:rPr>
          <w:color w:val="282660" w:themeColor="text2"/>
          <w:sz w:val="32"/>
          <w:szCs w:val="20"/>
        </w:rPr>
        <w:t>IALS</w:t>
      </w:r>
      <w:r w:rsidRPr="00A33A31">
        <w:rPr>
          <w:color w:val="282660" w:themeColor="text2"/>
          <w:sz w:val="32"/>
          <w:szCs w:val="20"/>
          <w:rtl/>
        </w:rPr>
        <w:t xml:space="preserve"> برا</w:t>
      </w:r>
      <w:r w:rsidRPr="00A33A31">
        <w:rPr>
          <w:rFonts w:hint="cs"/>
          <w:color w:val="282660" w:themeColor="text2"/>
          <w:sz w:val="32"/>
          <w:szCs w:val="20"/>
          <w:rtl/>
        </w:rPr>
        <w:t>ی</w:t>
      </w:r>
      <w:r w:rsidRPr="00A33A31">
        <w:rPr>
          <w:color w:val="282660" w:themeColor="text2"/>
          <w:sz w:val="32"/>
          <w:szCs w:val="20"/>
          <w:rtl/>
        </w:rPr>
        <w:t xml:space="preserve"> کمک به کاربران در درک نحوه استفاده از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w:t>
      </w:r>
    </w:p>
    <w:p w14:paraId="1580F755" w14:textId="77777777" w:rsidR="008E11E4" w:rsidRPr="00A33A31" w:rsidRDefault="008E11E4" w:rsidP="008E11E4">
      <w:pPr>
        <w:pStyle w:val="Chapter"/>
        <w:bidi/>
        <w:rPr>
          <w:color w:val="282660" w:themeColor="text2"/>
          <w:sz w:val="32"/>
          <w:szCs w:val="20"/>
        </w:rPr>
      </w:pPr>
    </w:p>
    <w:p w14:paraId="0F9D401D" w14:textId="447AC084" w:rsidR="008E11E4" w:rsidRPr="00A33A31" w:rsidRDefault="008E11E4" w:rsidP="008E11E4">
      <w:pPr>
        <w:pStyle w:val="Chapter"/>
        <w:bidi/>
        <w:rPr>
          <w:color w:val="282660" w:themeColor="text2"/>
          <w:sz w:val="32"/>
          <w:szCs w:val="20"/>
        </w:rPr>
      </w:pPr>
      <w:r w:rsidRPr="00A33A31">
        <w:rPr>
          <w:color w:val="282660" w:themeColor="text2"/>
          <w:sz w:val="32"/>
          <w:szCs w:val="20"/>
          <w:rtl/>
        </w:rPr>
        <w:t>10-3. راهنماها</w:t>
      </w:r>
      <w:r w:rsidRPr="00A33A31">
        <w:rPr>
          <w:rFonts w:hint="cs"/>
          <w:color w:val="282660" w:themeColor="text2"/>
          <w:sz w:val="32"/>
          <w:szCs w:val="20"/>
          <w:rtl/>
        </w:rPr>
        <w:t>ی</w:t>
      </w:r>
      <w:r w:rsidRPr="00A33A31">
        <w:rPr>
          <w:color w:val="282660" w:themeColor="text2"/>
          <w:sz w:val="32"/>
          <w:szCs w:val="20"/>
          <w:rtl/>
        </w:rPr>
        <w:t xml:space="preserve"> نصب، پ</w:t>
      </w:r>
      <w:r w:rsidRPr="00A33A31">
        <w:rPr>
          <w:rFonts w:hint="cs"/>
          <w:color w:val="282660" w:themeColor="text2"/>
          <w:sz w:val="32"/>
          <w:szCs w:val="20"/>
          <w:rtl/>
        </w:rPr>
        <w:t>ی</w:t>
      </w:r>
      <w:r w:rsidRPr="00A33A31">
        <w:rPr>
          <w:rFonts w:hint="eastAsia"/>
          <w:color w:val="282660" w:themeColor="text2"/>
          <w:sz w:val="32"/>
          <w:szCs w:val="20"/>
          <w:rtl/>
        </w:rPr>
        <w:t>کربند</w:t>
      </w:r>
      <w:r w:rsidRPr="00A33A31">
        <w:rPr>
          <w:rFonts w:hint="cs"/>
          <w:color w:val="282660" w:themeColor="text2"/>
          <w:sz w:val="32"/>
          <w:szCs w:val="20"/>
          <w:rtl/>
        </w:rPr>
        <w:t>ی</w:t>
      </w:r>
      <w:r w:rsidRPr="00A33A31">
        <w:rPr>
          <w:color w:val="282660" w:themeColor="text2"/>
          <w:sz w:val="32"/>
          <w:szCs w:val="20"/>
          <w:rtl/>
        </w:rPr>
        <w:t xml:space="preserve"> و فا</w:t>
      </w:r>
      <w:r w:rsidRPr="00A33A31">
        <w:rPr>
          <w:rFonts w:hint="cs"/>
          <w:color w:val="282660" w:themeColor="text2"/>
          <w:sz w:val="32"/>
          <w:szCs w:val="20"/>
          <w:rtl/>
        </w:rPr>
        <w:t>ی</w:t>
      </w:r>
      <w:r w:rsidRPr="00A33A31">
        <w:rPr>
          <w:rFonts w:hint="eastAsia"/>
          <w:color w:val="282660" w:themeColor="text2"/>
          <w:sz w:val="32"/>
          <w:szCs w:val="20"/>
          <w:rtl/>
        </w:rPr>
        <w:t>ل‌ها</w:t>
      </w:r>
      <w:r w:rsidRPr="00A33A31">
        <w:rPr>
          <w:rFonts w:hint="cs"/>
          <w:color w:val="282660" w:themeColor="text2"/>
          <w:sz w:val="32"/>
          <w:szCs w:val="20"/>
          <w:rtl/>
        </w:rPr>
        <w:t>ی</w:t>
      </w:r>
      <w:r w:rsidRPr="00A33A31">
        <w:rPr>
          <w:color w:val="282660" w:themeColor="text2"/>
          <w:sz w:val="32"/>
          <w:szCs w:val="20"/>
          <w:rtl/>
        </w:rPr>
        <w:t xml:space="preserve"> من را بخوان</w:t>
      </w:r>
      <w:r w:rsidRPr="00A33A31">
        <w:rPr>
          <w:rFonts w:hint="cs"/>
          <w:color w:val="282660" w:themeColor="text2"/>
          <w:sz w:val="32"/>
          <w:szCs w:val="20"/>
          <w:rtl/>
        </w:rPr>
        <w:t>ی</w:t>
      </w:r>
      <w:r w:rsidRPr="00A33A31">
        <w:rPr>
          <w:rFonts w:hint="eastAsia"/>
          <w:color w:val="282660" w:themeColor="text2"/>
          <w:sz w:val="32"/>
          <w:szCs w:val="20"/>
          <w:rtl/>
        </w:rPr>
        <w:t>د</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ن</w:t>
      </w:r>
      <w:r w:rsidRPr="00A33A31">
        <w:rPr>
          <w:rFonts w:hint="cs"/>
          <w:color w:val="282660" w:themeColor="text2"/>
          <w:sz w:val="32"/>
          <w:szCs w:val="20"/>
          <w:rtl/>
        </w:rPr>
        <w:t>ی</w:t>
      </w:r>
      <w:r w:rsidRPr="00A33A31">
        <w:rPr>
          <w:rFonts w:hint="eastAsia"/>
          <w:color w:val="282660" w:themeColor="text2"/>
          <w:sz w:val="32"/>
          <w:szCs w:val="20"/>
          <w:rtl/>
        </w:rPr>
        <w:t>از</w:t>
      </w:r>
      <w:r w:rsidRPr="00A33A31">
        <w:rPr>
          <w:color w:val="282660" w:themeColor="text2"/>
          <w:sz w:val="32"/>
          <w:szCs w:val="20"/>
          <w:rtl/>
        </w:rPr>
        <w:t xml:space="preserve"> به راهنماها</w:t>
      </w:r>
      <w:r w:rsidRPr="00A33A31">
        <w:rPr>
          <w:rFonts w:hint="cs"/>
          <w:color w:val="282660" w:themeColor="text2"/>
          <w:sz w:val="32"/>
          <w:szCs w:val="20"/>
          <w:rtl/>
        </w:rPr>
        <w:t>ی</w:t>
      </w:r>
      <w:r w:rsidRPr="00A33A31">
        <w:rPr>
          <w:color w:val="282660" w:themeColor="text2"/>
          <w:sz w:val="32"/>
          <w:szCs w:val="20"/>
          <w:rtl/>
        </w:rPr>
        <w:t xml:space="preserve"> نصب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فا</w:t>
      </w:r>
      <w:r w:rsidRPr="00A33A31">
        <w:rPr>
          <w:rFonts w:hint="cs"/>
          <w:color w:val="282660" w:themeColor="text2"/>
          <w:sz w:val="32"/>
          <w:szCs w:val="20"/>
          <w:rtl/>
        </w:rPr>
        <w:t>ی</w:t>
      </w:r>
      <w:r w:rsidRPr="00A33A31">
        <w:rPr>
          <w:rFonts w:hint="eastAsia"/>
          <w:color w:val="282660" w:themeColor="text2"/>
          <w:sz w:val="32"/>
          <w:szCs w:val="20"/>
          <w:rtl/>
        </w:rPr>
        <w:t>ل‌ها</w:t>
      </w:r>
      <w:r w:rsidRPr="00A33A31">
        <w:rPr>
          <w:rFonts w:hint="cs"/>
          <w:color w:val="282660" w:themeColor="text2"/>
          <w:sz w:val="32"/>
          <w:szCs w:val="20"/>
          <w:rtl/>
        </w:rPr>
        <w:t>ی</w:t>
      </w:r>
      <w:r w:rsidRPr="00A33A31">
        <w:rPr>
          <w:color w:val="282660" w:themeColor="text2"/>
          <w:sz w:val="32"/>
          <w:szCs w:val="20"/>
          <w:rtl/>
        </w:rPr>
        <w:t xml:space="preserve"> پ</w:t>
      </w:r>
      <w:r w:rsidRPr="00A33A31">
        <w:rPr>
          <w:rFonts w:hint="cs"/>
          <w:color w:val="282660" w:themeColor="text2"/>
          <w:sz w:val="32"/>
          <w:szCs w:val="20"/>
          <w:rtl/>
        </w:rPr>
        <w:t>ی</w:t>
      </w:r>
      <w:r w:rsidRPr="00A33A31">
        <w:rPr>
          <w:rFonts w:hint="eastAsia"/>
          <w:color w:val="282660" w:themeColor="text2"/>
          <w:sz w:val="32"/>
          <w:szCs w:val="20"/>
          <w:rtl/>
        </w:rPr>
        <w:t>کربند</w:t>
      </w:r>
      <w:r w:rsidRPr="00A33A31">
        <w:rPr>
          <w:rFonts w:hint="cs"/>
          <w:color w:val="282660" w:themeColor="text2"/>
          <w:sz w:val="32"/>
          <w:szCs w:val="20"/>
          <w:rtl/>
        </w:rPr>
        <w:t>ی</w:t>
      </w:r>
      <w:r w:rsidRPr="00A33A31">
        <w:rPr>
          <w:color w:val="282660" w:themeColor="text2"/>
          <w:sz w:val="32"/>
          <w:szCs w:val="20"/>
          <w:rtl/>
        </w:rPr>
        <w:t xml:space="preserve"> را برا</w:t>
      </w:r>
      <w:r w:rsidRPr="00A33A31">
        <w:rPr>
          <w:rFonts w:hint="cs"/>
          <w:color w:val="282660" w:themeColor="text2"/>
          <w:sz w:val="32"/>
          <w:szCs w:val="20"/>
          <w:rtl/>
        </w:rPr>
        <w:t>ی</w:t>
      </w:r>
      <w:r w:rsidRPr="00A33A31">
        <w:rPr>
          <w:color w:val="282660" w:themeColor="text2"/>
          <w:sz w:val="32"/>
          <w:szCs w:val="20"/>
          <w:rtl/>
        </w:rPr>
        <w:t xml:space="preserve"> کمک به کاربران در نصب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راه‌انداز</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توض</w:t>
      </w:r>
      <w:r w:rsidRPr="00A33A31">
        <w:rPr>
          <w:rFonts w:hint="cs"/>
          <w:color w:val="282660" w:themeColor="text2"/>
          <w:sz w:val="32"/>
          <w:szCs w:val="20"/>
          <w:rtl/>
        </w:rPr>
        <w:t>ی</w:t>
      </w:r>
      <w:r w:rsidRPr="00A33A31">
        <w:rPr>
          <w:rFonts w:hint="eastAsia"/>
          <w:color w:val="282660" w:themeColor="text2"/>
          <w:sz w:val="32"/>
          <w:szCs w:val="20"/>
          <w:rtl/>
        </w:rPr>
        <w:t>ح</w:t>
      </w:r>
      <w:r w:rsidRPr="00A33A31">
        <w:rPr>
          <w:color w:val="282660" w:themeColor="text2"/>
          <w:sz w:val="32"/>
          <w:szCs w:val="20"/>
          <w:rtl/>
        </w:rPr>
        <w:t xml:space="preserve"> دهد.</w:t>
      </w:r>
    </w:p>
    <w:p w14:paraId="1EB14FE9" w14:textId="77777777" w:rsidR="008E11E4" w:rsidRPr="00A33A31" w:rsidRDefault="008E11E4" w:rsidP="008E11E4">
      <w:pPr>
        <w:pStyle w:val="Chapter"/>
        <w:bidi/>
        <w:rPr>
          <w:color w:val="282660" w:themeColor="text2"/>
          <w:sz w:val="32"/>
          <w:szCs w:val="20"/>
        </w:rPr>
      </w:pPr>
    </w:p>
    <w:p w14:paraId="13535A0A" w14:textId="343866BD" w:rsidR="008E11E4" w:rsidRPr="00A33A31" w:rsidRDefault="008E11E4" w:rsidP="008E11E4">
      <w:pPr>
        <w:pStyle w:val="Chapter"/>
        <w:bidi/>
        <w:rPr>
          <w:color w:val="282660" w:themeColor="text2"/>
          <w:sz w:val="32"/>
          <w:szCs w:val="20"/>
        </w:rPr>
      </w:pPr>
      <w:r w:rsidRPr="00A33A31">
        <w:rPr>
          <w:color w:val="282660" w:themeColor="text2"/>
          <w:sz w:val="32"/>
          <w:szCs w:val="20"/>
        </w:rPr>
        <w:t>10-4</w:t>
      </w:r>
      <w:r w:rsidRPr="00A33A31">
        <w:rPr>
          <w:color w:val="282660" w:themeColor="text2"/>
          <w:sz w:val="32"/>
          <w:szCs w:val="20"/>
          <w:rtl/>
        </w:rPr>
        <w:t>. برچسب‌گذار</w:t>
      </w:r>
      <w:r w:rsidRPr="00A33A31">
        <w:rPr>
          <w:rFonts w:hint="cs"/>
          <w:color w:val="282660" w:themeColor="text2"/>
          <w:sz w:val="32"/>
          <w:szCs w:val="20"/>
          <w:rtl/>
        </w:rPr>
        <w:t>ی</w:t>
      </w:r>
      <w:r w:rsidRPr="00A33A31">
        <w:rPr>
          <w:color w:val="282660" w:themeColor="text2"/>
          <w:sz w:val="32"/>
          <w:szCs w:val="20"/>
          <w:rtl/>
        </w:rPr>
        <w:t xml:space="preserve"> و بسته‌بند</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هر گونه الزامات خاص برچسب‌گذار</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بسته‌بند</w:t>
      </w:r>
      <w:r w:rsidRPr="00A33A31">
        <w:rPr>
          <w:rFonts w:hint="cs"/>
          <w:color w:val="282660" w:themeColor="text2"/>
          <w:sz w:val="32"/>
          <w:szCs w:val="20"/>
          <w:rtl/>
        </w:rPr>
        <w:t>ی</w:t>
      </w:r>
      <w:r w:rsidRPr="00A33A31">
        <w:rPr>
          <w:color w:val="282660" w:themeColor="text2"/>
          <w:sz w:val="32"/>
          <w:szCs w:val="20"/>
          <w:rtl/>
        </w:rPr>
        <w:t xml:space="preserve"> را برا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w:t>
      </w:r>
    </w:p>
    <w:p w14:paraId="7FB1F48A" w14:textId="77777777" w:rsidR="008E11E4" w:rsidRPr="00A33A31" w:rsidRDefault="008E11E4" w:rsidP="008E11E4">
      <w:pPr>
        <w:pStyle w:val="Chapter"/>
        <w:bidi/>
        <w:rPr>
          <w:color w:val="282660" w:themeColor="text2"/>
          <w:sz w:val="32"/>
          <w:szCs w:val="20"/>
        </w:rPr>
      </w:pPr>
    </w:p>
    <w:p w14:paraId="68FF5A33" w14:textId="1A5A3206"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 ضم</w:t>
      </w:r>
      <w:r w:rsidRPr="00A33A31">
        <w:rPr>
          <w:rFonts w:hint="cs"/>
          <w:color w:val="282660" w:themeColor="text2"/>
          <w:sz w:val="32"/>
          <w:szCs w:val="20"/>
          <w:rtl/>
        </w:rPr>
        <w:t>ی</w:t>
      </w:r>
      <w:r w:rsidRPr="00A33A31">
        <w:rPr>
          <w:rFonts w:hint="eastAsia"/>
          <w:color w:val="282660" w:themeColor="text2"/>
          <w:sz w:val="32"/>
          <w:szCs w:val="20"/>
          <w:rtl/>
        </w:rPr>
        <w:t>مه</w:t>
      </w:r>
      <w:r w:rsidRPr="00A33A31">
        <w:rPr>
          <w:color w:val="282660" w:themeColor="text2"/>
          <w:sz w:val="32"/>
          <w:szCs w:val="20"/>
          <w:rtl/>
        </w:rPr>
        <w:t xml:space="preserve"> ها-و</w:t>
      </w:r>
      <w:r w:rsidRPr="00A33A31">
        <w:rPr>
          <w:rFonts w:hint="cs"/>
          <w:color w:val="282660" w:themeColor="text2"/>
          <w:sz w:val="32"/>
          <w:szCs w:val="20"/>
          <w:rtl/>
        </w:rPr>
        <w:t>ی</w:t>
      </w:r>
      <w:r w:rsidRPr="00A33A31">
        <w:rPr>
          <w:rFonts w:hint="eastAsia"/>
          <w:color w:val="282660" w:themeColor="text2"/>
          <w:sz w:val="32"/>
          <w:szCs w:val="20"/>
          <w:rtl/>
        </w:rPr>
        <w:t>ژگ</w:t>
      </w:r>
      <w:r w:rsidRPr="00A33A31">
        <w:rPr>
          <w:rFonts w:hint="cs"/>
          <w:color w:val="282660" w:themeColor="text2"/>
          <w:sz w:val="32"/>
          <w:szCs w:val="20"/>
          <w:rtl/>
        </w:rPr>
        <w:t>ی</w:t>
      </w:r>
      <w:r w:rsidRPr="00A33A31">
        <w:rPr>
          <w:color w:val="282660" w:themeColor="text2"/>
          <w:sz w:val="32"/>
          <w:szCs w:val="20"/>
          <w:rtl/>
        </w:rPr>
        <w:t xml:space="preserve"> ها:</w:t>
      </w:r>
    </w:p>
    <w:p w14:paraId="27345156" w14:textId="77777777" w:rsidR="008E11E4" w:rsidRPr="00A33A31" w:rsidRDefault="008E11E4" w:rsidP="008E11E4">
      <w:pPr>
        <w:pStyle w:val="Chapter"/>
        <w:bidi/>
        <w:rPr>
          <w:color w:val="282660" w:themeColor="text2"/>
          <w:sz w:val="32"/>
          <w:szCs w:val="20"/>
        </w:rPr>
      </w:pPr>
    </w:p>
    <w:p w14:paraId="1D211EEB" w14:textId="72CA31E1"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w:t>
      </w:r>
      <w:r w:rsidRPr="00A33A31">
        <w:rPr>
          <w:color w:val="282660" w:themeColor="text2"/>
          <w:sz w:val="32"/>
          <w:szCs w:val="20"/>
        </w:rPr>
        <w:t>1</w:t>
      </w:r>
      <w:r w:rsidRPr="00A33A31">
        <w:rPr>
          <w:color w:val="282660" w:themeColor="text2"/>
          <w:sz w:val="32"/>
          <w:szCs w:val="20"/>
          <w:rtl/>
        </w:rPr>
        <w:t>.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وضع</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فعل</w:t>
      </w:r>
      <w:r w:rsidRPr="00A33A31">
        <w:rPr>
          <w:rFonts w:hint="cs"/>
          <w:color w:val="282660" w:themeColor="text2"/>
          <w:sz w:val="32"/>
          <w:szCs w:val="20"/>
          <w:rtl/>
        </w:rPr>
        <w:t>ی</w:t>
      </w:r>
      <w:r w:rsidRPr="00A33A31">
        <w:rPr>
          <w:color w:val="282660" w:themeColor="text2"/>
          <w:sz w:val="32"/>
          <w:szCs w:val="20"/>
          <w:rtl/>
        </w:rPr>
        <w:t xml:space="preserve"> پروژه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را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 مانند ا</w:t>
      </w:r>
      <w:r w:rsidRPr="00A33A31">
        <w:rPr>
          <w:rFonts w:hint="cs"/>
          <w:color w:val="282660" w:themeColor="text2"/>
          <w:sz w:val="32"/>
          <w:szCs w:val="20"/>
          <w:rtl/>
        </w:rPr>
        <w:t>ی</w:t>
      </w:r>
      <w:r w:rsidRPr="00A33A31">
        <w:rPr>
          <w:rFonts w:hint="eastAsia"/>
          <w:color w:val="282660" w:themeColor="text2"/>
          <w:sz w:val="32"/>
          <w:szCs w:val="20"/>
          <w:rtl/>
        </w:rPr>
        <w:t>نکه</w:t>
      </w:r>
      <w:r w:rsidRPr="00A33A31">
        <w:rPr>
          <w:color w:val="282660" w:themeColor="text2"/>
          <w:sz w:val="32"/>
          <w:szCs w:val="20"/>
          <w:rtl/>
        </w:rPr>
        <w:t xml:space="preserve"> آ</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در حال توسعه است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منتشر شده است.</w:t>
      </w:r>
    </w:p>
    <w:p w14:paraId="5E521AE9" w14:textId="77777777" w:rsidR="00C43E0F" w:rsidRPr="00A33A31" w:rsidRDefault="00C43E0F" w:rsidP="00C43E0F">
      <w:pPr>
        <w:pStyle w:val="Chapter"/>
        <w:bidi/>
        <w:rPr>
          <w:color w:val="282660" w:themeColor="text2"/>
          <w:sz w:val="32"/>
          <w:szCs w:val="20"/>
        </w:rPr>
      </w:pPr>
    </w:p>
    <w:p w14:paraId="509F76A7" w14:textId="51E8810B" w:rsidR="008E11E4" w:rsidRPr="00A33A31" w:rsidRDefault="008E11E4" w:rsidP="008E11E4">
      <w:pPr>
        <w:pStyle w:val="Chapter"/>
        <w:bidi/>
        <w:rPr>
          <w:color w:val="282660" w:themeColor="text2"/>
          <w:sz w:val="32"/>
          <w:szCs w:val="20"/>
        </w:rPr>
      </w:pPr>
      <w:r w:rsidRPr="00A33A31">
        <w:rPr>
          <w:color w:val="282660" w:themeColor="text2"/>
          <w:sz w:val="32"/>
          <w:szCs w:val="20"/>
        </w:rPr>
        <w:lastRenderedPageBreak/>
        <w:t>11</w:t>
      </w:r>
      <w:r w:rsidRPr="00A33A31">
        <w:rPr>
          <w:color w:val="282660" w:themeColor="text2"/>
          <w:sz w:val="32"/>
          <w:szCs w:val="20"/>
          <w:rtl/>
        </w:rPr>
        <w:t>-</w:t>
      </w:r>
      <w:r w:rsidRPr="00A33A31">
        <w:rPr>
          <w:color w:val="282660" w:themeColor="text2"/>
          <w:sz w:val="32"/>
          <w:szCs w:val="20"/>
        </w:rPr>
        <w:t>2</w:t>
      </w:r>
      <w:r w:rsidRPr="00A33A31">
        <w:rPr>
          <w:color w:val="282660" w:themeColor="text2"/>
          <w:sz w:val="32"/>
          <w:szCs w:val="20"/>
          <w:rtl/>
        </w:rPr>
        <w:t>. مزا</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مزا</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مز</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rFonts w:hint="eastAsia"/>
          <w:color w:val="282660" w:themeColor="text2"/>
          <w:sz w:val="32"/>
          <w:szCs w:val="20"/>
          <w:rtl/>
        </w:rPr>
        <w:t>،</w:t>
      </w:r>
      <w:r w:rsidRPr="00A33A31">
        <w:rPr>
          <w:color w:val="282660" w:themeColor="text2"/>
          <w:sz w:val="32"/>
          <w:szCs w:val="20"/>
          <w:rtl/>
        </w:rPr>
        <w:t xml:space="preserve"> مانند افزا</w:t>
      </w:r>
      <w:r w:rsidRPr="00A33A31">
        <w:rPr>
          <w:rFonts w:hint="cs"/>
          <w:color w:val="282660" w:themeColor="text2"/>
          <w:sz w:val="32"/>
          <w:szCs w:val="20"/>
          <w:rtl/>
        </w:rPr>
        <w:t>ی</w:t>
      </w:r>
      <w:r w:rsidRPr="00A33A31">
        <w:rPr>
          <w:rFonts w:hint="eastAsia"/>
          <w:color w:val="282660" w:themeColor="text2"/>
          <w:sz w:val="32"/>
          <w:szCs w:val="20"/>
          <w:rtl/>
        </w:rPr>
        <w:t>ش</w:t>
      </w:r>
      <w:r w:rsidRPr="00A33A31">
        <w:rPr>
          <w:color w:val="282660" w:themeColor="text2"/>
          <w:sz w:val="32"/>
          <w:szCs w:val="20"/>
          <w:rtl/>
        </w:rPr>
        <w:t xml:space="preserve"> کارا</w:t>
      </w:r>
      <w:r w:rsidRPr="00A33A31">
        <w:rPr>
          <w:rFonts w:hint="cs"/>
          <w:color w:val="282660" w:themeColor="text2"/>
          <w:sz w:val="32"/>
          <w:szCs w:val="20"/>
          <w:rtl/>
        </w:rPr>
        <w:t>یی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صرفه جو</w:t>
      </w:r>
      <w:r w:rsidRPr="00A33A31">
        <w:rPr>
          <w:rFonts w:hint="cs"/>
          <w:color w:val="282660" w:themeColor="text2"/>
          <w:sz w:val="32"/>
          <w:szCs w:val="20"/>
          <w:rtl/>
        </w:rPr>
        <w:t>یی</w:t>
      </w:r>
      <w:r w:rsidRPr="00A33A31">
        <w:rPr>
          <w:color w:val="282660" w:themeColor="text2"/>
          <w:sz w:val="32"/>
          <w:szCs w:val="20"/>
          <w:rtl/>
        </w:rPr>
        <w:t xml:space="preserve"> در هز</w:t>
      </w:r>
      <w:r w:rsidRPr="00A33A31">
        <w:rPr>
          <w:rFonts w:hint="cs"/>
          <w:color w:val="282660" w:themeColor="text2"/>
          <w:sz w:val="32"/>
          <w:szCs w:val="20"/>
          <w:rtl/>
        </w:rPr>
        <w:t>ی</w:t>
      </w:r>
      <w:r w:rsidRPr="00A33A31">
        <w:rPr>
          <w:rFonts w:hint="eastAsia"/>
          <w:color w:val="282660" w:themeColor="text2"/>
          <w:sz w:val="32"/>
          <w:szCs w:val="20"/>
          <w:rtl/>
        </w:rPr>
        <w:t>نه</w:t>
      </w:r>
      <w:r w:rsidRPr="00A33A31">
        <w:rPr>
          <w:color w:val="282660" w:themeColor="text2"/>
          <w:sz w:val="32"/>
          <w:szCs w:val="20"/>
          <w:rtl/>
        </w:rPr>
        <w:t xml:space="preserve"> را شرح دهد.</w:t>
      </w:r>
    </w:p>
    <w:p w14:paraId="6B71D3F3" w14:textId="77777777" w:rsidR="00C43E0F" w:rsidRDefault="00C43E0F" w:rsidP="00C43E0F">
      <w:pPr>
        <w:pStyle w:val="Chapter"/>
        <w:bidi/>
        <w:rPr>
          <w:color w:val="282660" w:themeColor="text2"/>
          <w:szCs w:val="18"/>
        </w:rPr>
      </w:pPr>
    </w:p>
    <w:tbl>
      <w:tblPr>
        <w:bidiVisual/>
        <w:tblW w:w="0" w:type="auto"/>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248"/>
        <w:gridCol w:w="7818"/>
      </w:tblGrid>
      <w:tr w:rsidR="00C43E0F" w:rsidRPr="00C43E0F" w14:paraId="1FFCCD97" w14:textId="77777777" w:rsidTr="00C43E0F">
        <w:trPr>
          <w:tblCellSpacing w:w="20" w:type="dxa"/>
          <w:jc w:val="center"/>
        </w:trPr>
        <w:tc>
          <w:tcPr>
            <w:tcW w:w="1188" w:type="dxa"/>
            <w:tcBorders>
              <w:bottom w:val="nil"/>
            </w:tcBorders>
            <w:shd w:val="clear" w:color="auto" w:fill="C0C0C0"/>
            <w:vAlign w:val="center"/>
          </w:tcPr>
          <w:p w14:paraId="6F550BEF" w14:textId="77777777" w:rsidR="00C43E0F" w:rsidRPr="00C43E0F" w:rsidRDefault="00C43E0F" w:rsidP="006D6DEB">
            <w:pPr>
              <w:bidi/>
              <w:spacing w:line="192" w:lineRule="auto"/>
              <w:ind w:left="57"/>
              <w:jc w:val="center"/>
              <w:rPr>
                <w:color w:val="605DBF" w:themeColor="text2" w:themeTint="99"/>
                <w:rtl/>
                <w:lang w:bidi="fa-IR"/>
              </w:rPr>
            </w:pPr>
            <w:r w:rsidRPr="00C43E0F">
              <w:rPr>
                <w:rFonts w:cs="Compset" w:hint="cs"/>
                <w:color w:val="605DBF" w:themeColor="text2" w:themeTint="99"/>
                <w:sz w:val="22"/>
                <w:szCs w:val="26"/>
                <w:rtl/>
                <w:lang w:bidi="fa-IR"/>
              </w:rPr>
              <w:t>حياتي</w:t>
            </w:r>
          </w:p>
        </w:tc>
        <w:tc>
          <w:tcPr>
            <w:tcW w:w="7758" w:type="dxa"/>
            <w:shd w:val="clear" w:color="auto" w:fill="auto"/>
          </w:tcPr>
          <w:p w14:paraId="2CB7BDE5" w14:textId="77777777" w:rsidR="00C43E0F" w:rsidRPr="00C43E0F" w:rsidRDefault="00C43E0F" w:rsidP="006D6DEB">
            <w:pPr>
              <w:bidi/>
              <w:spacing w:line="288" w:lineRule="auto"/>
              <w:jc w:val="lowKashida"/>
              <w:rPr>
                <w:rFonts w:cs="Compset"/>
                <w:color w:val="605DBF" w:themeColor="text2" w:themeTint="99"/>
                <w:sz w:val="22"/>
                <w:szCs w:val="26"/>
                <w:rtl/>
                <w:lang w:bidi="fa-IR"/>
              </w:rPr>
            </w:pPr>
            <w:r w:rsidRPr="00C43E0F">
              <w:rPr>
                <w:rFonts w:cs="Compset" w:hint="cs"/>
                <w:color w:val="605DBF" w:themeColor="text2" w:themeTint="99"/>
                <w:sz w:val="22"/>
                <w:szCs w:val="26"/>
                <w:rtl/>
                <w:lang w:bidi="fa-IR"/>
              </w:rPr>
              <w:t>[ويژگي‌هاي ضروري. عدم اجراي آنها به اين معناست كه سيستم يا تجهيزات پاسخگوي نيازهاي استفاده‌كنندگان آن نخواهد بود. در صورتي كه اين دسته ويژگي‌ها به اجرا در نيايد، زمانبندي پروژه به تاخير مي‌افتد.]</w:t>
            </w:r>
          </w:p>
        </w:tc>
      </w:tr>
      <w:tr w:rsidR="00C43E0F" w:rsidRPr="00C43E0F" w14:paraId="02B8AE53" w14:textId="77777777" w:rsidTr="00C43E0F">
        <w:trPr>
          <w:tblCellSpacing w:w="20" w:type="dxa"/>
          <w:jc w:val="center"/>
        </w:trPr>
        <w:tc>
          <w:tcPr>
            <w:tcW w:w="1188" w:type="dxa"/>
            <w:tcBorders>
              <w:top w:val="nil"/>
              <w:bottom w:val="nil"/>
            </w:tcBorders>
            <w:shd w:val="clear" w:color="auto" w:fill="C0C0C0"/>
            <w:vAlign w:val="center"/>
          </w:tcPr>
          <w:p w14:paraId="4067D3B3" w14:textId="77777777" w:rsidR="00C43E0F" w:rsidRPr="00C43E0F" w:rsidRDefault="00C43E0F" w:rsidP="006D6DEB">
            <w:pPr>
              <w:bidi/>
              <w:spacing w:line="192" w:lineRule="auto"/>
              <w:ind w:left="57"/>
              <w:jc w:val="center"/>
              <w:rPr>
                <w:rFonts w:cs="Compset"/>
                <w:color w:val="605DBF" w:themeColor="text2" w:themeTint="99"/>
                <w:sz w:val="22"/>
                <w:szCs w:val="26"/>
                <w:rtl/>
                <w:lang w:bidi="fa-IR"/>
              </w:rPr>
            </w:pPr>
            <w:r w:rsidRPr="00C43E0F">
              <w:rPr>
                <w:rFonts w:cs="Compset" w:hint="cs"/>
                <w:color w:val="605DBF" w:themeColor="text2" w:themeTint="99"/>
                <w:sz w:val="22"/>
                <w:szCs w:val="26"/>
                <w:rtl/>
                <w:lang w:bidi="fa-IR"/>
              </w:rPr>
              <w:t>مهم</w:t>
            </w:r>
          </w:p>
        </w:tc>
        <w:tc>
          <w:tcPr>
            <w:tcW w:w="7758" w:type="dxa"/>
            <w:shd w:val="clear" w:color="auto" w:fill="auto"/>
          </w:tcPr>
          <w:p w14:paraId="6A315C8E" w14:textId="77777777" w:rsidR="00C43E0F" w:rsidRPr="00C43E0F" w:rsidRDefault="00C43E0F" w:rsidP="006D6DEB">
            <w:pPr>
              <w:bidi/>
              <w:spacing w:line="288" w:lineRule="auto"/>
              <w:jc w:val="lowKashida"/>
              <w:rPr>
                <w:rFonts w:cs="Compset"/>
                <w:color w:val="605DBF" w:themeColor="text2" w:themeTint="99"/>
                <w:sz w:val="22"/>
                <w:szCs w:val="26"/>
                <w:rtl/>
                <w:lang w:bidi="fa-IR"/>
              </w:rPr>
            </w:pPr>
            <w:r w:rsidRPr="00C43E0F">
              <w:rPr>
                <w:rFonts w:cs="Compset" w:hint="cs"/>
                <w:color w:val="605DBF" w:themeColor="text2" w:themeTint="99"/>
                <w:sz w:val="22"/>
                <w:szCs w:val="26"/>
                <w:rtl/>
                <w:lang w:bidi="fa-IR"/>
              </w:rPr>
              <w:t>[ويژگي‌هاي مهم براي اثربخشي و كارايي سيستم براي اكثر برنامه‌ها و تجهيزات. عملكرد مطلوب سيستم را نمي‌توان به راحتي از طرق ديگر مهيا كرد. عدم توجه به ويژگي‌هاي مهم مي‌تواند بر رضايت كاربران يا ذي‌نفعان يا حتي ميزان درآمد تأثير داشته باشد، اما به واسطه‌ي برآورده نشدن ويژگي‌هاي مهم، زمانبندي پروژه به تأخير نخواهد افتاد.</w:t>
            </w:r>
          </w:p>
        </w:tc>
      </w:tr>
      <w:tr w:rsidR="00C43E0F" w:rsidRPr="00C43E0F" w14:paraId="66F9C6BD" w14:textId="77777777" w:rsidTr="00C43E0F">
        <w:trPr>
          <w:tblCellSpacing w:w="20" w:type="dxa"/>
          <w:jc w:val="center"/>
        </w:trPr>
        <w:tc>
          <w:tcPr>
            <w:tcW w:w="1188" w:type="dxa"/>
            <w:tcBorders>
              <w:top w:val="nil"/>
            </w:tcBorders>
            <w:shd w:val="clear" w:color="auto" w:fill="C0C0C0"/>
            <w:vAlign w:val="center"/>
          </w:tcPr>
          <w:p w14:paraId="02044780" w14:textId="77777777" w:rsidR="00C43E0F" w:rsidRPr="00C43E0F" w:rsidRDefault="00C43E0F" w:rsidP="006D6DEB">
            <w:pPr>
              <w:bidi/>
              <w:spacing w:line="192" w:lineRule="auto"/>
              <w:ind w:left="57"/>
              <w:jc w:val="center"/>
              <w:rPr>
                <w:rFonts w:cs="Compset"/>
                <w:color w:val="605DBF" w:themeColor="text2" w:themeTint="99"/>
                <w:sz w:val="22"/>
                <w:szCs w:val="26"/>
                <w:rtl/>
                <w:lang w:bidi="fa-IR"/>
              </w:rPr>
            </w:pPr>
            <w:r w:rsidRPr="00C43E0F">
              <w:rPr>
                <w:rFonts w:cs="Compset" w:hint="cs"/>
                <w:color w:val="605DBF" w:themeColor="text2" w:themeTint="99"/>
                <w:sz w:val="22"/>
                <w:szCs w:val="26"/>
                <w:rtl/>
                <w:lang w:bidi="fa-IR"/>
              </w:rPr>
              <w:t>سودمند</w:t>
            </w:r>
          </w:p>
        </w:tc>
        <w:tc>
          <w:tcPr>
            <w:tcW w:w="7758" w:type="dxa"/>
            <w:shd w:val="clear" w:color="auto" w:fill="auto"/>
          </w:tcPr>
          <w:p w14:paraId="7937A675" w14:textId="77777777" w:rsidR="00C43E0F" w:rsidRPr="00C43E0F" w:rsidRDefault="00C43E0F" w:rsidP="006D6DEB">
            <w:pPr>
              <w:bidi/>
              <w:spacing w:line="288" w:lineRule="auto"/>
              <w:jc w:val="lowKashida"/>
              <w:rPr>
                <w:rFonts w:cs="Compset"/>
                <w:color w:val="605DBF" w:themeColor="text2" w:themeTint="99"/>
                <w:sz w:val="22"/>
                <w:szCs w:val="26"/>
                <w:rtl/>
                <w:lang w:bidi="fa-IR"/>
              </w:rPr>
            </w:pPr>
            <w:r w:rsidRPr="00C43E0F">
              <w:rPr>
                <w:rFonts w:cs="Compset" w:hint="cs"/>
                <w:color w:val="605DBF" w:themeColor="text2" w:themeTint="99"/>
                <w:sz w:val="22"/>
                <w:szCs w:val="26"/>
                <w:rtl/>
                <w:lang w:bidi="fa-IR"/>
              </w:rPr>
              <w:t>[ويژگي‌هايي كه در برنامه‌ها و تجهيزات كم كاربردتر سودمند هستند. درآمد يا رضايت ذي‌نفعان به طور مشخصي افزايش نمي‌يابد.</w:t>
            </w:r>
          </w:p>
        </w:tc>
      </w:tr>
    </w:tbl>
    <w:p w14:paraId="074D761A" w14:textId="77777777" w:rsidR="00C43E0F" w:rsidRPr="008E11E4" w:rsidRDefault="00C43E0F" w:rsidP="00C43E0F">
      <w:pPr>
        <w:pStyle w:val="Chapter"/>
        <w:bidi/>
        <w:rPr>
          <w:color w:val="282660" w:themeColor="text2"/>
          <w:szCs w:val="18"/>
        </w:rPr>
      </w:pPr>
    </w:p>
    <w:p w14:paraId="1097C7CD" w14:textId="77777777" w:rsidR="008E11E4" w:rsidRPr="00A33A31" w:rsidRDefault="008E11E4" w:rsidP="008E11E4">
      <w:pPr>
        <w:pStyle w:val="Chapter"/>
        <w:bidi/>
        <w:rPr>
          <w:color w:val="282660" w:themeColor="text2"/>
          <w:sz w:val="32"/>
          <w:szCs w:val="20"/>
        </w:rPr>
      </w:pPr>
    </w:p>
    <w:p w14:paraId="29D8C2DD" w14:textId="5FAB6A05"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w:t>
      </w:r>
      <w:r w:rsidRPr="00A33A31">
        <w:rPr>
          <w:color w:val="282660" w:themeColor="text2"/>
          <w:sz w:val="32"/>
          <w:szCs w:val="20"/>
        </w:rPr>
        <w:t>3</w:t>
      </w:r>
      <w:r w:rsidRPr="00A33A31">
        <w:rPr>
          <w:color w:val="282660" w:themeColor="text2"/>
          <w:sz w:val="32"/>
          <w:szCs w:val="20"/>
          <w:rtl/>
        </w:rPr>
        <w:t>. عمل</w:t>
      </w:r>
      <w:r w:rsidRPr="00A33A31">
        <w:rPr>
          <w:rFonts w:hint="cs"/>
          <w:color w:val="282660" w:themeColor="text2"/>
          <w:sz w:val="32"/>
          <w:szCs w:val="20"/>
          <w:rtl/>
        </w:rPr>
        <w:t>ی</w:t>
      </w:r>
      <w:r w:rsidRPr="00A33A31">
        <w:rPr>
          <w:rFonts w:hint="eastAsia"/>
          <w:color w:val="282660" w:themeColor="text2"/>
          <w:sz w:val="32"/>
          <w:szCs w:val="20"/>
          <w:rtl/>
        </w:rPr>
        <w:t>ات</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عمل</w:t>
      </w:r>
      <w:r w:rsidRPr="00A33A31">
        <w:rPr>
          <w:rFonts w:hint="cs"/>
          <w:color w:val="282660" w:themeColor="text2"/>
          <w:sz w:val="32"/>
          <w:szCs w:val="20"/>
          <w:rtl/>
        </w:rPr>
        <w:t>ی</w:t>
      </w:r>
      <w:r w:rsidRPr="00A33A31">
        <w:rPr>
          <w:rFonts w:hint="eastAsia"/>
          <w:color w:val="282660" w:themeColor="text2"/>
          <w:sz w:val="32"/>
          <w:szCs w:val="20"/>
          <w:rtl/>
        </w:rPr>
        <w:t>ات</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فرآ</w:t>
      </w:r>
      <w:r w:rsidRPr="00A33A31">
        <w:rPr>
          <w:rFonts w:hint="cs"/>
          <w:color w:val="282660" w:themeColor="text2"/>
          <w:sz w:val="32"/>
          <w:szCs w:val="20"/>
          <w:rtl/>
        </w:rPr>
        <w:t>ی</w:t>
      </w:r>
      <w:r w:rsidRPr="00A33A31">
        <w:rPr>
          <w:rFonts w:hint="eastAsia"/>
          <w:color w:val="282660" w:themeColor="text2"/>
          <w:sz w:val="32"/>
          <w:szCs w:val="20"/>
          <w:rtl/>
        </w:rPr>
        <w:t>ندها</w:t>
      </w:r>
      <w:r w:rsidRPr="00A33A31">
        <w:rPr>
          <w:rFonts w:hint="cs"/>
          <w:color w:val="282660" w:themeColor="text2"/>
          <w:sz w:val="32"/>
          <w:szCs w:val="20"/>
          <w:rtl/>
        </w:rPr>
        <w:t>یی</w:t>
      </w:r>
      <w:r w:rsidRPr="00A33A31">
        <w:rPr>
          <w:color w:val="282660" w:themeColor="text2"/>
          <w:sz w:val="32"/>
          <w:szCs w:val="20"/>
          <w:rtl/>
        </w:rPr>
        <w:t xml:space="preserve"> را که برا</w:t>
      </w:r>
      <w:r w:rsidRPr="00A33A31">
        <w:rPr>
          <w:rFonts w:hint="cs"/>
          <w:color w:val="282660" w:themeColor="text2"/>
          <w:sz w:val="32"/>
          <w:szCs w:val="20"/>
          <w:rtl/>
        </w:rPr>
        <w:t>ی</w:t>
      </w:r>
      <w:r w:rsidRPr="00A33A31">
        <w:rPr>
          <w:color w:val="282660" w:themeColor="text2"/>
          <w:sz w:val="32"/>
          <w:szCs w:val="20"/>
          <w:rtl/>
        </w:rPr>
        <w:t xml:space="preserve"> تول</w:t>
      </w:r>
      <w:r w:rsidRPr="00A33A31">
        <w:rPr>
          <w:rFonts w:hint="cs"/>
          <w:color w:val="282660" w:themeColor="text2"/>
          <w:sz w:val="32"/>
          <w:szCs w:val="20"/>
          <w:rtl/>
        </w:rPr>
        <w:t>ی</w:t>
      </w:r>
      <w:r w:rsidRPr="00A33A31">
        <w:rPr>
          <w:rFonts w:hint="eastAsia"/>
          <w:color w:val="282660" w:themeColor="text2"/>
          <w:sz w:val="32"/>
          <w:szCs w:val="20"/>
          <w:rtl/>
        </w:rPr>
        <w:t>د</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تحو</w:t>
      </w:r>
      <w:r w:rsidRPr="00A33A31">
        <w:rPr>
          <w:rFonts w:hint="cs"/>
          <w:color w:val="282660" w:themeColor="text2"/>
          <w:sz w:val="32"/>
          <w:szCs w:val="20"/>
          <w:rtl/>
        </w:rPr>
        <w:t>ی</w:t>
      </w:r>
      <w:r w:rsidRPr="00A33A31">
        <w:rPr>
          <w:rFonts w:hint="eastAsia"/>
          <w:color w:val="282660" w:themeColor="text2"/>
          <w:sz w:val="32"/>
          <w:szCs w:val="20"/>
          <w:rtl/>
        </w:rPr>
        <w:t>ل</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ضرور</w:t>
      </w:r>
      <w:r w:rsidRPr="00A33A31">
        <w:rPr>
          <w:rFonts w:hint="cs"/>
          <w:color w:val="282660" w:themeColor="text2"/>
          <w:sz w:val="32"/>
          <w:szCs w:val="20"/>
          <w:rtl/>
        </w:rPr>
        <w:t>ی</w:t>
      </w:r>
      <w:r w:rsidRPr="00A33A31">
        <w:rPr>
          <w:color w:val="282660" w:themeColor="text2"/>
          <w:sz w:val="32"/>
          <w:szCs w:val="20"/>
          <w:rtl/>
        </w:rPr>
        <w:t xml:space="preserve"> هستند،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w:t>
      </w:r>
    </w:p>
    <w:p w14:paraId="7BB86562" w14:textId="77777777" w:rsidR="008E11E4" w:rsidRPr="00A33A31" w:rsidRDefault="008E11E4" w:rsidP="008E11E4">
      <w:pPr>
        <w:pStyle w:val="Chapter"/>
        <w:bidi/>
        <w:rPr>
          <w:color w:val="282660" w:themeColor="text2"/>
          <w:sz w:val="32"/>
          <w:szCs w:val="20"/>
        </w:rPr>
      </w:pPr>
    </w:p>
    <w:p w14:paraId="6C165D48" w14:textId="4E0F38A7"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w:t>
      </w:r>
      <w:r w:rsidRPr="00A33A31">
        <w:rPr>
          <w:color w:val="282660" w:themeColor="text2"/>
          <w:sz w:val="32"/>
          <w:szCs w:val="20"/>
        </w:rPr>
        <w:t>4</w:t>
      </w:r>
      <w:r w:rsidRPr="00A33A31">
        <w:rPr>
          <w:color w:val="282660" w:themeColor="text2"/>
          <w:sz w:val="32"/>
          <w:szCs w:val="20"/>
          <w:rtl/>
        </w:rPr>
        <w:t>. ر</w:t>
      </w:r>
      <w:r w:rsidRPr="00A33A31">
        <w:rPr>
          <w:rFonts w:hint="cs"/>
          <w:color w:val="282660" w:themeColor="text2"/>
          <w:sz w:val="32"/>
          <w:szCs w:val="20"/>
          <w:rtl/>
        </w:rPr>
        <w:t>ی</w:t>
      </w:r>
      <w:r w:rsidRPr="00A33A31">
        <w:rPr>
          <w:rFonts w:hint="eastAsia"/>
          <w:color w:val="282660" w:themeColor="text2"/>
          <w:sz w:val="32"/>
          <w:szCs w:val="20"/>
          <w:rtl/>
        </w:rPr>
        <w:t>سک</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هر گونه خطر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چالش خاص مرتبط با پروژه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rFonts w:hint="eastAsia"/>
          <w:color w:val="282660" w:themeColor="text2"/>
          <w:sz w:val="32"/>
          <w:szCs w:val="20"/>
          <w:rtl/>
        </w:rPr>
        <w:t>،</w:t>
      </w:r>
      <w:r w:rsidRPr="00A33A31">
        <w:rPr>
          <w:color w:val="282660" w:themeColor="text2"/>
          <w:sz w:val="32"/>
          <w:szCs w:val="20"/>
          <w:rtl/>
        </w:rPr>
        <w:t xml:space="preserve"> مانند ر</w:t>
      </w:r>
      <w:r w:rsidRPr="00A33A31">
        <w:rPr>
          <w:rFonts w:hint="cs"/>
          <w:color w:val="282660" w:themeColor="text2"/>
          <w:sz w:val="32"/>
          <w:szCs w:val="20"/>
          <w:rtl/>
        </w:rPr>
        <w:t>ی</w:t>
      </w:r>
      <w:r w:rsidRPr="00A33A31">
        <w:rPr>
          <w:rFonts w:hint="eastAsia"/>
          <w:color w:val="282660" w:themeColor="text2"/>
          <w:sz w:val="32"/>
          <w:szCs w:val="20"/>
          <w:rtl/>
        </w:rPr>
        <w:t>سک</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فن</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مال</w:t>
      </w:r>
      <w:r w:rsidRPr="00A33A31">
        <w:rPr>
          <w:rFonts w:hint="cs"/>
          <w:color w:val="282660" w:themeColor="text2"/>
          <w:sz w:val="32"/>
          <w:szCs w:val="20"/>
          <w:rtl/>
        </w:rPr>
        <w:t>ی</w:t>
      </w:r>
      <w:r w:rsidRPr="00A33A31">
        <w:rPr>
          <w:color w:val="282660" w:themeColor="text2"/>
          <w:sz w:val="32"/>
          <w:szCs w:val="20"/>
          <w:rtl/>
        </w:rPr>
        <w:t xml:space="preserve"> را شرح دهد.</w:t>
      </w:r>
    </w:p>
    <w:p w14:paraId="31057696" w14:textId="77777777" w:rsidR="008E11E4" w:rsidRPr="00A33A31" w:rsidRDefault="008E11E4" w:rsidP="008E11E4">
      <w:pPr>
        <w:pStyle w:val="Chapter"/>
        <w:bidi/>
        <w:rPr>
          <w:color w:val="282660" w:themeColor="text2"/>
          <w:sz w:val="32"/>
          <w:szCs w:val="20"/>
        </w:rPr>
      </w:pPr>
    </w:p>
    <w:p w14:paraId="39A333D5" w14:textId="38FD3BA8"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w:t>
      </w:r>
      <w:r w:rsidRPr="00A33A31">
        <w:rPr>
          <w:color w:val="282660" w:themeColor="text2"/>
          <w:sz w:val="32"/>
          <w:szCs w:val="20"/>
        </w:rPr>
        <w:t>5</w:t>
      </w:r>
      <w:r w:rsidRPr="00A33A31">
        <w:rPr>
          <w:color w:val="282660" w:themeColor="text2"/>
          <w:sz w:val="32"/>
          <w:szCs w:val="20"/>
          <w:rtl/>
        </w:rPr>
        <w:t>. پا</w:t>
      </w:r>
      <w:r w:rsidRPr="00A33A31">
        <w:rPr>
          <w:rFonts w:hint="cs"/>
          <w:color w:val="282660" w:themeColor="text2"/>
          <w:sz w:val="32"/>
          <w:szCs w:val="20"/>
          <w:rtl/>
        </w:rPr>
        <w:t>ی</w:t>
      </w:r>
      <w:r w:rsidRPr="00A33A31">
        <w:rPr>
          <w:rFonts w:hint="eastAsia"/>
          <w:color w:val="282660" w:themeColor="text2"/>
          <w:sz w:val="32"/>
          <w:szCs w:val="20"/>
          <w:rtl/>
        </w:rPr>
        <w:t>دار</w:t>
      </w:r>
      <w:r w:rsidRPr="00A33A31">
        <w:rPr>
          <w:rFonts w:hint="cs"/>
          <w:color w:val="282660" w:themeColor="text2"/>
          <w:sz w:val="32"/>
          <w:szCs w:val="20"/>
          <w:rtl/>
        </w:rPr>
        <w:t>ی</w:t>
      </w:r>
      <w:r w:rsidRPr="00A33A31">
        <w:rPr>
          <w:color w:val="282660" w:themeColor="text2"/>
          <w:sz w:val="32"/>
          <w:szCs w:val="20"/>
          <w:rtl/>
        </w:rPr>
        <w:t>: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پا</w:t>
      </w:r>
      <w:r w:rsidRPr="00A33A31">
        <w:rPr>
          <w:rFonts w:hint="cs"/>
          <w:color w:val="282660" w:themeColor="text2"/>
          <w:sz w:val="32"/>
          <w:szCs w:val="20"/>
          <w:rtl/>
        </w:rPr>
        <w:t>ی</w:t>
      </w:r>
      <w:r w:rsidRPr="00A33A31">
        <w:rPr>
          <w:rFonts w:hint="eastAsia"/>
          <w:color w:val="282660" w:themeColor="text2"/>
          <w:sz w:val="32"/>
          <w:szCs w:val="20"/>
          <w:rtl/>
        </w:rPr>
        <w:t>دار</w:t>
      </w:r>
      <w:r w:rsidRPr="00A33A31">
        <w:rPr>
          <w:rFonts w:hint="cs"/>
          <w:color w:val="282660" w:themeColor="text2"/>
          <w:sz w:val="32"/>
          <w:szCs w:val="20"/>
          <w:rtl/>
        </w:rPr>
        <w:t>ی</w:t>
      </w:r>
      <w:r w:rsidRPr="00A33A31">
        <w:rPr>
          <w:color w:val="282660" w:themeColor="text2"/>
          <w:sz w:val="32"/>
          <w:szCs w:val="20"/>
          <w:rtl/>
        </w:rPr>
        <w:t xml:space="preserve">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قابل</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اطم</w:t>
      </w:r>
      <w:r w:rsidRPr="00A33A31">
        <w:rPr>
          <w:rFonts w:hint="cs"/>
          <w:color w:val="282660" w:themeColor="text2"/>
          <w:sz w:val="32"/>
          <w:szCs w:val="20"/>
          <w:rtl/>
        </w:rPr>
        <w:t>ی</w:t>
      </w:r>
      <w:r w:rsidRPr="00A33A31">
        <w:rPr>
          <w:rFonts w:hint="eastAsia"/>
          <w:color w:val="282660" w:themeColor="text2"/>
          <w:sz w:val="32"/>
          <w:szCs w:val="20"/>
          <w:rtl/>
        </w:rPr>
        <w:t>نان</w:t>
      </w:r>
      <w:r w:rsidRPr="00A33A31">
        <w:rPr>
          <w:color w:val="282660" w:themeColor="text2"/>
          <w:sz w:val="32"/>
          <w:szCs w:val="20"/>
          <w:rtl/>
        </w:rPr>
        <w:t xml:space="preserve"> محصول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را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 مانند توانا</w:t>
      </w:r>
      <w:r w:rsidRPr="00A33A31">
        <w:rPr>
          <w:rFonts w:hint="cs"/>
          <w:color w:val="282660" w:themeColor="text2"/>
          <w:sz w:val="32"/>
          <w:szCs w:val="20"/>
          <w:rtl/>
        </w:rPr>
        <w:t>یی</w:t>
      </w:r>
      <w:r w:rsidRPr="00A33A31">
        <w:rPr>
          <w:color w:val="282660" w:themeColor="text2"/>
          <w:sz w:val="32"/>
          <w:szCs w:val="20"/>
          <w:rtl/>
        </w:rPr>
        <w:t xml:space="preserve"> آن برا</w:t>
      </w:r>
      <w:r w:rsidRPr="00A33A31">
        <w:rPr>
          <w:rFonts w:hint="cs"/>
          <w:color w:val="282660" w:themeColor="text2"/>
          <w:sz w:val="32"/>
          <w:szCs w:val="20"/>
          <w:rtl/>
        </w:rPr>
        <w:t>ی</w:t>
      </w:r>
      <w:r w:rsidRPr="00A33A31">
        <w:rPr>
          <w:color w:val="282660" w:themeColor="text2"/>
          <w:sz w:val="32"/>
          <w:szCs w:val="20"/>
          <w:rtl/>
        </w:rPr>
        <w:t xml:space="preserve"> عملکرد مداوم در طول زمان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در مح</w:t>
      </w:r>
      <w:r w:rsidRPr="00A33A31">
        <w:rPr>
          <w:rFonts w:hint="cs"/>
          <w:color w:val="282660" w:themeColor="text2"/>
          <w:sz w:val="32"/>
          <w:szCs w:val="20"/>
          <w:rtl/>
        </w:rPr>
        <w:t>ی</w:t>
      </w:r>
      <w:r w:rsidRPr="00A33A31">
        <w:rPr>
          <w:rFonts w:hint="eastAsia"/>
          <w:color w:val="282660" w:themeColor="text2"/>
          <w:sz w:val="32"/>
          <w:szCs w:val="20"/>
          <w:rtl/>
        </w:rPr>
        <w:t>ط</w:t>
      </w:r>
      <w:r w:rsidRPr="00A33A31">
        <w:rPr>
          <w:color w:val="282660" w:themeColor="text2"/>
          <w:sz w:val="32"/>
          <w:szCs w:val="20"/>
          <w:rtl/>
        </w:rPr>
        <w:t xml:space="preserve"> ها</w:t>
      </w:r>
      <w:r w:rsidRPr="00A33A31">
        <w:rPr>
          <w:rFonts w:hint="cs"/>
          <w:color w:val="282660" w:themeColor="text2"/>
          <w:sz w:val="32"/>
          <w:szCs w:val="20"/>
          <w:rtl/>
        </w:rPr>
        <w:t>ی</w:t>
      </w:r>
      <w:r w:rsidRPr="00A33A31">
        <w:rPr>
          <w:color w:val="282660" w:themeColor="text2"/>
          <w:sz w:val="32"/>
          <w:szCs w:val="20"/>
          <w:rtl/>
        </w:rPr>
        <w:t xml:space="preserve"> مختلف.</w:t>
      </w:r>
    </w:p>
    <w:p w14:paraId="450835F7" w14:textId="77777777" w:rsidR="008E11E4" w:rsidRPr="00A33A31" w:rsidRDefault="008E11E4" w:rsidP="008E11E4">
      <w:pPr>
        <w:pStyle w:val="Chapter"/>
        <w:bidi/>
        <w:rPr>
          <w:color w:val="282660" w:themeColor="text2"/>
          <w:sz w:val="32"/>
          <w:szCs w:val="20"/>
        </w:rPr>
      </w:pPr>
    </w:p>
    <w:p w14:paraId="670B186C" w14:textId="65E65F77"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w:t>
      </w:r>
      <w:r w:rsidRPr="00A33A31">
        <w:rPr>
          <w:color w:val="282660" w:themeColor="text2"/>
          <w:sz w:val="32"/>
          <w:szCs w:val="20"/>
        </w:rPr>
        <w:t>6</w:t>
      </w:r>
      <w:r w:rsidRPr="00A33A31">
        <w:rPr>
          <w:color w:val="282660" w:themeColor="text2"/>
          <w:sz w:val="32"/>
          <w:szCs w:val="20"/>
          <w:rtl/>
        </w:rPr>
        <w:t>. تع</w:t>
      </w:r>
      <w:r w:rsidRPr="00A33A31">
        <w:rPr>
          <w:rFonts w:hint="cs"/>
          <w:color w:val="282660" w:themeColor="text2"/>
          <w:sz w:val="32"/>
          <w:szCs w:val="20"/>
          <w:rtl/>
        </w:rPr>
        <w:t>یی</w:t>
      </w:r>
      <w:r w:rsidRPr="00A33A31">
        <w:rPr>
          <w:rFonts w:hint="eastAsia"/>
          <w:color w:val="282660" w:themeColor="text2"/>
          <w:sz w:val="32"/>
          <w:szCs w:val="20"/>
          <w:rtl/>
        </w:rPr>
        <w:t>ن</w:t>
      </w:r>
      <w:r w:rsidRPr="00A33A31">
        <w:rPr>
          <w:color w:val="282660" w:themeColor="text2"/>
          <w:sz w:val="32"/>
          <w:szCs w:val="20"/>
          <w:rtl/>
        </w:rPr>
        <w:t xml:space="preserve"> هدف: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اهداف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اهداف پروژه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را توص</w:t>
      </w:r>
      <w:r w:rsidRPr="00A33A31">
        <w:rPr>
          <w:rFonts w:hint="cs"/>
          <w:color w:val="282660" w:themeColor="text2"/>
          <w:sz w:val="32"/>
          <w:szCs w:val="20"/>
          <w:rtl/>
        </w:rPr>
        <w:t>ی</w:t>
      </w:r>
      <w:r w:rsidRPr="00A33A31">
        <w:rPr>
          <w:rFonts w:hint="eastAsia"/>
          <w:color w:val="282660" w:themeColor="text2"/>
          <w:sz w:val="32"/>
          <w:szCs w:val="20"/>
          <w:rtl/>
        </w:rPr>
        <w:t>ف</w:t>
      </w:r>
      <w:r w:rsidRPr="00A33A31">
        <w:rPr>
          <w:color w:val="282660" w:themeColor="text2"/>
          <w:sz w:val="32"/>
          <w:szCs w:val="20"/>
          <w:rtl/>
        </w:rPr>
        <w:t xml:space="preserve"> کند، مانند افزا</w:t>
      </w:r>
      <w:r w:rsidRPr="00A33A31">
        <w:rPr>
          <w:rFonts w:hint="cs"/>
          <w:color w:val="282660" w:themeColor="text2"/>
          <w:sz w:val="32"/>
          <w:szCs w:val="20"/>
          <w:rtl/>
        </w:rPr>
        <w:t>ی</w:t>
      </w:r>
      <w:r w:rsidRPr="00A33A31">
        <w:rPr>
          <w:rFonts w:hint="eastAsia"/>
          <w:color w:val="282660" w:themeColor="text2"/>
          <w:sz w:val="32"/>
          <w:szCs w:val="20"/>
          <w:rtl/>
        </w:rPr>
        <w:t>ش</w:t>
      </w:r>
      <w:r w:rsidRPr="00A33A31">
        <w:rPr>
          <w:color w:val="282660" w:themeColor="text2"/>
          <w:sz w:val="32"/>
          <w:szCs w:val="20"/>
          <w:rtl/>
        </w:rPr>
        <w:t xml:space="preserve"> فروش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بهبود رضا</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مشتر</w:t>
      </w:r>
      <w:r w:rsidRPr="00A33A31">
        <w:rPr>
          <w:rFonts w:hint="cs"/>
          <w:color w:val="282660" w:themeColor="text2"/>
          <w:sz w:val="32"/>
          <w:szCs w:val="20"/>
          <w:rtl/>
        </w:rPr>
        <w:t>ی</w:t>
      </w:r>
      <w:r w:rsidRPr="00A33A31">
        <w:rPr>
          <w:color w:val="282660" w:themeColor="text2"/>
          <w:sz w:val="32"/>
          <w:szCs w:val="20"/>
          <w:rtl/>
        </w:rPr>
        <w:t>.</w:t>
      </w:r>
    </w:p>
    <w:p w14:paraId="2FB4E351" w14:textId="77777777" w:rsidR="008E11E4" w:rsidRPr="00A33A31" w:rsidRDefault="008E11E4" w:rsidP="008E11E4">
      <w:pPr>
        <w:pStyle w:val="Chapter"/>
        <w:bidi/>
        <w:rPr>
          <w:color w:val="282660" w:themeColor="text2"/>
          <w:sz w:val="32"/>
          <w:szCs w:val="20"/>
        </w:rPr>
      </w:pPr>
    </w:p>
    <w:p w14:paraId="49816C79" w14:textId="51E9445A" w:rsidR="008E11E4" w:rsidRPr="00A33A31" w:rsidRDefault="008E11E4" w:rsidP="008E11E4">
      <w:pPr>
        <w:pStyle w:val="Chapter"/>
        <w:bidi/>
        <w:rPr>
          <w:color w:val="282660" w:themeColor="text2"/>
          <w:sz w:val="32"/>
          <w:szCs w:val="20"/>
        </w:rPr>
      </w:pPr>
      <w:r w:rsidRPr="00A33A31">
        <w:rPr>
          <w:color w:val="282660" w:themeColor="text2"/>
          <w:sz w:val="32"/>
          <w:szCs w:val="20"/>
        </w:rPr>
        <w:t>11</w:t>
      </w:r>
      <w:r w:rsidRPr="00A33A31">
        <w:rPr>
          <w:color w:val="282660" w:themeColor="text2"/>
          <w:sz w:val="32"/>
          <w:szCs w:val="20"/>
          <w:rtl/>
        </w:rPr>
        <w:t>-</w:t>
      </w:r>
      <w:r w:rsidRPr="00A33A31">
        <w:rPr>
          <w:color w:val="282660" w:themeColor="text2"/>
          <w:sz w:val="32"/>
          <w:szCs w:val="20"/>
        </w:rPr>
        <w:t>7</w:t>
      </w:r>
      <w:r w:rsidRPr="00A33A31">
        <w:rPr>
          <w:color w:val="282660" w:themeColor="text2"/>
          <w:sz w:val="32"/>
          <w:szCs w:val="20"/>
          <w:rtl/>
        </w:rPr>
        <w:t>. تخص</w:t>
      </w:r>
      <w:r w:rsidRPr="00A33A31">
        <w:rPr>
          <w:rFonts w:hint="cs"/>
          <w:color w:val="282660" w:themeColor="text2"/>
          <w:sz w:val="32"/>
          <w:szCs w:val="20"/>
          <w:rtl/>
        </w:rPr>
        <w:t>ی</w:t>
      </w:r>
      <w:r w:rsidRPr="00A33A31">
        <w:rPr>
          <w:rFonts w:hint="eastAsia"/>
          <w:color w:val="282660" w:themeColor="text2"/>
          <w:sz w:val="32"/>
          <w:szCs w:val="20"/>
          <w:rtl/>
        </w:rPr>
        <w:t>ص</w:t>
      </w:r>
      <w:r w:rsidRPr="00A33A31">
        <w:rPr>
          <w:color w:val="282660" w:themeColor="text2"/>
          <w:sz w:val="32"/>
          <w:szCs w:val="20"/>
          <w:rtl/>
        </w:rPr>
        <w:t xml:space="preserve"> به: ا</w:t>
      </w:r>
      <w:r w:rsidRPr="00A33A31">
        <w:rPr>
          <w:rFonts w:hint="cs"/>
          <w:color w:val="282660" w:themeColor="text2"/>
          <w:sz w:val="32"/>
          <w:szCs w:val="20"/>
          <w:rtl/>
        </w:rPr>
        <w:t>ی</w:t>
      </w:r>
      <w:r w:rsidRPr="00A33A31">
        <w:rPr>
          <w:rFonts w:hint="eastAsia"/>
          <w:color w:val="282660" w:themeColor="text2"/>
          <w:sz w:val="32"/>
          <w:szCs w:val="20"/>
          <w:rtl/>
        </w:rPr>
        <w:t>ن</w:t>
      </w:r>
      <w:r w:rsidRPr="00A33A31">
        <w:rPr>
          <w:color w:val="282660" w:themeColor="text2"/>
          <w:sz w:val="32"/>
          <w:szCs w:val="20"/>
          <w:rtl/>
        </w:rPr>
        <w:t xml:space="preserve"> بخش نحوه تخص</w:t>
      </w:r>
      <w:r w:rsidRPr="00A33A31">
        <w:rPr>
          <w:rFonts w:hint="cs"/>
          <w:color w:val="282660" w:themeColor="text2"/>
          <w:sz w:val="32"/>
          <w:szCs w:val="20"/>
          <w:rtl/>
        </w:rPr>
        <w:t>ی</w:t>
      </w:r>
      <w:r w:rsidRPr="00A33A31">
        <w:rPr>
          <w:rFonts w:hint="eastAsia"/>
          <w:color w:val="282660" w:themeColor="text2"/>
          <w:sz w:val="32"/>
          <w:szCs w:val="20"/>
          <w:rtl/>
        </w:rPr>
        <w:t>ص</w:t>
      </w:r>
      <w:r w:rsidRPr="00A33A31">
        <w:rPr>
          <w:color w:val="282660" w:themeColor="text2"/>
          <w:sz w:val="32"/>
          <w:szCs w:val="20"/>
          <w:rtl/>
        </w:rPr>
        <w:t xml:space="preserve"> منابع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مسئول</w:t>
      </w:r>
      <w:r w:rsidRPr="00A33A31">
        <w:rPr>
          <w:rFonts w:hint="cs"/>
          <w:color w:val="282660" w:themeColor="text2"/>
          <w:sz w:val="32"/>
          <w:szCs w:val="20"/>
          <w:rtl/>
        </w:rPr>
        <w:t>ی</w:t>
      </w:r>
      <w:r w:rsidRPr="00A33A31">
        <w:rPr>
          <w:rFonts w:hint="eastAsia"/>
          <w:color w:val="282660" w:themeColor="text2"/>
          <w:sz w:val="32"/>
          <w:szCs w:val="20"/>
          <w:rtl/>
        </w:rPr>
        <w:t>ت</w:t>
      </w:r>
      <w:r w:rsidRPr="00A33A31">
        <w:rPr>
          <w:color w:val="282660" w:themeColor="text2"/>
          <w:sz w:val="32"/>
          <w:szCs w:val="20"/>
          <w:rtl/>
        </w:rPr>
        <w:t xml:space="preserve"> ها برا</w:t>
      </w:r>
      <w:r w:rsidRPr="00A33A31">
        <w:rPr>
          <w:rFonts w:hint="cs"/>
          <w:color w:val="282660" w:themeColor="text2"/>
          <w:sz w:val="32"/>
          <w:szCs w:val="20"/>
          <w:rtl/>
        </w:rPr>
        <w:t>ی</w:t>
      </w:r>
      <w:r w:rsidRPr="00A33A31">
        <w:rPr>
          <w:color w:val="282660" w:themeColor="text2"/>
          <w:sz w:val="32"/>
          <w:szCs w:val="20"/>
          <w:rtl/>
        </w:rPr>
        <w:t xml:space="preserve"> دست</w:t>
      </w:r>
      <w:r w:rsidRPr="00A33A31">
        <w:rPr>
          <w:rFonts w:hint="cs"/>
          <w:color w:val="282660" w:themeColor="text2"/>
          <w:sz w:val="32"/>
          <w:szCs w:val="20"/>
          <w:rtl/>
        </w:rPr>
        <w:t>ی</w:t>
      </w:r>
      <w:r w:rsidRPr="00A33A31">
        <w:rPr>
          <w:rFonts w:hint="eastAsia"/>
          <w:color w:val="282660" w:themeColor="text2"/>
          <w:sz w:val="32"/>
          <w:szCs w:val="20"/>
          <w:rtl/>
        </w:rPr>
        <w:t>اب</w:t>
      </w:r>
      <w:r w:rsidRPr="00A33A31">
        <w:rPr>
          <w:rFonts w:hint="cs"/>
          <w:color w:val="282660" w:themeColor="text2"/>
          <w:sz w:val="32"/>
          <w:szCs w:val="20"/>
          <w:rtl/>
        </w:rPr>
        <w:t>ی</w:t>
      </w:r>
      <w:r w:rsidRPr="00A33A31">
        <w:rPr>
          <w:color w:val="282660" w:themeColor="text2"/>
          <w:sz w:val="32"/>
          <w:szCs w:val="20"/>
          <w:rtl/>
        </w:rPr>
        <w:t xml:space="preserve"> به اهداف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اهداف پروژه </w:t>
      </w:r>
      <w:r w:rsidRPr="00A33A31">
        <w:rPr>
          <w:rFonts w:hint="cs"/>
          <w:color w:val="282660" w:themeColor="text2"/>
          <w:sz w:val="32"/>
          <w:szCs w:val="20"/>
          <w:rtl/>
        </w:rPr>
        <w:t>ی</w:t>
      </w:r>
      <w:r w:rsidRPr="00A33A31">
        <w:rPr>
          <w:rFonts w:hint="eastAsia"/>
          <w:color w:val="282660" w:themeColor="text2"/>
          <w:sz w:val="32"/>
          <w:szCs w:val="20"/>
          <w:rtl/>
        </w:rPr>
        <w:t>ا</w:t>
      </w:r>
      <w:r w:rsidRPr="00A33A31">
        <w:rPr>
          <w:color w:val="282660" w:themeColor="text2"/>
          <w:sz w:val="32"/>
          <w:szCs w:val="20"/>
          <w:rtl/>
        </w:rPr>
        <w:t xml:space="preserve"> خروج</w:t>
      </w:r>
      <w:r w:rsidRPr="00A33A31">
        <w:rPr>
          <w:rFonts w:hint="cs"/>
          <w:color w:val="282660" w:themeColor="text2"/>
          <w:sz w:val="32"/>
          <w:szCs w:val="20"/>
          <w:rtl/>
        </w:rPr>
        <w:t>ی</w:t>
      </w:r>
      <w:r w:rsidRPr="00A33A31">
        <w:rPr>
          <w:color w:val="282660" w:themeColor="text2"/>
          <w:sz w:val="32"/>
          <w:szCs w:val="20"/>
          <w:rtl/>
        </w:rPr>
        <w:t xml:space="preserve"> را شرح دهد.</w:t>
      </w:r>
    </w:p>
    <w:p w14:paraId="052B33D4" w14:textId="77777777" w:rsidR="008E11E4" w:rsidRPr="00A33A31" w:rsidRDefault="008E11E4" w:rsidP="008E11E4">
      <w:pPr>
        <w:pStyle w:val="Chapter"/>
        <w:bidi/>
        <w:rPr>
          <w:color w:val="282660" w:themeColor="text2"/>
          <w:sz w:val="32"/>
          <w:szCs w:val="20"/>
        </w:rPr>
      </w:pPr>
    </w:p>
    <w:p w14:paraId="3AFC02A0" w14:textId="2DE826C0" w:rsidR="008E11E4" w:rsidRPr="00A33A31" w:rsidRDefault="00830DCD" w:rsidP="008E11E4">
      <w:pPr>
        <w:pStyle w:val="Chapter"/>
        <w:bidi/>
        <w:rPr>
          <w:color w:val="282660" w:themeColor="text2"/>
          <w:sz w:val="32"/>
          <w:szCs w:val="20"/>
          <w:rtl/>
        </w:rPr>
      </w:pPr>
      <w:r w:rsidRPr="00A33A31">
        <w:rPr>
          <w:color w:val="282660" w:themeColor="text2"/>
          <w:sz w:val="32"/>
          <w:szCs w:val="20"/>
        </w:rPr>
        <w:t xml:space="preserve"> 8-11</w:t>
      </w:r>
      <w:r w:rsidR="008E11E4" w:rsidRPr="00A33A31">
        <w:rPr>
          <w:color w:val="282660" w:themeColor="text2"/>
          <w:sz w:val="32"/>
          <w:szCs w:val="20"/>
          <w:rtl/>
        </w:rPr>
        <w:t>دل</w:t>
      </w:r>
      <w:r w:rsidR="008E11E4" w:rsidRPr="00A33A31">
        <w:rPr>
          <w:rFonts w:hint="cs"/>
          <w:color w:val="282660" w:themeColor="text2"/>
          <w:sz w:val="32"/>
          <w:szCs w:val="20"/>
          <w:rtl/>
        </w:rPr>
        <w:t>ی</w:t>
      </w:r>
      <w:r w:rsidR="008E11E4" w:rsidRPr="00A33A31">
        <w:rPr>
          <w:rFonts w:hint="eastAsia"/>
          <w:color w:val="282660" w:themeColor="text2"/>
          <w:sz w:val="32"/>
          <w:szCs w:val="20"/>
          <w:rtl/>
        </w:rPr>
        <w:t>ل</w:t>
      </w:r>
      <w:r w:rsidR="008E11E4" w:rsidRPr="00A33A31">
        <w:rPr>
          <w:color w:val="282660" w:themeColor="text2"/>
          <w:sz w:val="32"/>
          <w:szCs w:val="20"/>
          <w:rtl/>
        </w:rPr>
        <w:t>: ا</w:t>
      </w:r>
      <w:r w:rsidR="008E11E4" w:rsidRPr="00A33A31">
        <w:rPr>
          <w:rFonts w:hint="cs"/>
          <w:color w:val="282660" w:themeColor="text2"/>
          <w:sz w:val="32"/>
          <w:szCs w:val="20"/>
          <w:rtl/>
        </w:rPr>
        <w:t>ی</w:t>
      </w:r>
      <w:r w:rsidR="008E11E4" w:rsidRPr="00A33A31">
        <w:rPr>
          <w:rFonts w:hint="eastAsia"/>
          <w:color w:val="282660" w:themeColor="text2"/>
          <w:sz w:val="32"/>
          <w:szCs w:val="20"/>
          <w:rtl/>
        </w:rPr>
        <w:t>ن</w:t>
      </w:r>
      <w:r w:rsidR="008E11E4" w:rsidRPr="00A33A31">
        <w:rPr>
          <w:color w:val="282660" w:themeColor="text2"/>
          <w:sz w:val="32"/>
          <w:szCs w:val="20"/>
          <w:rtl/>
        </w:rPr>
        <w:t xml:space="preserve"> بخش  دلا</w:t>
      </w:r>
      <w:r w:rsidR="008E11E4" w:rsidRPr="00A33A31">
        <w:rPr>
          <w:rFonts w:hint="cs"/>
          <w:color w:val="282660" w:themeColor="text2"/>
          <w:sz w:val="32"/>
          <w:szCs w:val="20"/>
          <w:rtl/>
        </w:rPr>
        <w:t>ی</w:t>
      </w:r>
      <w:r w:rsidR="008E11E4" w:rsidRPr="00A33A31">
        <w:rPr>
          <w:rFonts w:hint="eastAsia"/>
          <w:color w:val="282660" w:themeColor="text2"/>
          <w:sz w:val="32"/>
          <w:szCs w:val="20"/>
          <w:rtl/>
        </w:rPr>
        <w:t>ل</w:t>
      </w:r>
      <w:r w:rsidR="008E11E4" w:rsidRPr="00A33A31">
        <w:rPr>
          <w:color w:val="282660" w:themeColor="text2"/>
          <w:sz w:val="32"/>
          <w:szCs w:val="20"/>
          <w:rtl/>
        </w:rPr>
        <w:t xml:space="preserve"> </w:t>
      </w:r>
      <w:r w:rsidR="008E11E4" w:rsidRPr="00A33A31">
        <w:rPr>
          <w:rFonts w:hint="cs"/>
          <w:color w:val="282660" w:themeColor="text2"/>
          <w:sz w:val="32"/>
          <w:szCs w:val="20"/>
          <w:rtl/>
        </w:rPr>
        <w:t>ی</w:t>
      </w:r>
      <w:r w:rsidR="008E11E4" w:rsidRPr="00A33A31">
        <w:rPr>
          <w:rFonts w:hint="eastAsia"/>
          <w:color w:val="282660" w:themeColor="text2"/>
          <w:sz w:val="32"/>
          <w:szCs w:val="20"/>
          <w:rtl/>
        </w:rPr>
        <w:t>ا</w:t>
      </w:r>
      <w:r w:rsidR="008E11E4" w:rsidRPr="00A33A31">
        <w:rPr>
          <w:color w:val="282660" w:themeColor="text2"/>
          <w:sz w:val="32"/>
          <w:szCs w:val="20"/>
          <w:rtl/>
        </w:rPr>
        <w:t xml:space="preserve"> منطق پشت اهداف، اهداف، </w:t>
      </w:r>
      <w:r w:rsidR="008E11E4" w:rsidRPr="00A33A31">
        <w:rPr>
          <w:rFonts w:hint="cs"/>
          <w:color w:val="282660" w:themeColor="text2"/>
          <w:sz w:val="32"/>
          <w:szCs w:val="20"/>
          <w:rtl/>
        </w:rPr>
        <w:t>ی</w:t>
      </w:r>
      <w:r w:rsidR="008E11E4" w:rsidRPr="00A33A31">
        <w:rPr>
          <w:rFonts w:hint="eastAsia"/>
          <w:color w:val="282660" w:themeColor="text2"/>
          <w:sz w:val="32"/>
          <w:szCs w:val="20"/>
          <w:rtl/>
        </w:rPr>
        <w:t>ا</w:t>
      </w:r>
      <w:r w:rsidR="008E11E4" w:rsidRPr="00A33A31">
        <w:rPr>
          <w:color w:val="282660" w:themeColor="text2"/>
          <w:sz w:val="32"/>
          <w:szCs w:val="20"/>
          <w:rtl/>
        </w:rPr>
        <w:t xml:space="preserve"> تخص</w:t>
      </w:r>
      <w:r w:rsidR="008E11E4" w:rsidRPr="00A33A31">
        <w:rPr>
          <w:rFonts w:hint="cs"/>
          <w:color w:val="282660" w:themeColor="text2"/>
          <w:sz w:val="32"/>
          <w:szCs w:val="20"/>
          <w:rtl/>
        </w:rPr>
        <w:t>ی</w:t>
      </w:r>
      <w:r w:rsidR="008E11E4" w:rsidRPr="00A33A31">
        <w:rPr>
          <w:rFonts w:hint="eastAsia"/>
          <w:color w:val="282660" w:themeColor="text2"/>
          <w:sz w:val="32"/>
          <w:szCs w:val="20"/>
          <w:rtl/>
        </w:rPr>
        <w:t>ص</w:t>
      </w:r>
      <w:r w:rsidR="008E11E4" w:rsidRPr="00A33A31">
        <w:rPr>
          <w:color w:val="282660" w:themeColor="text2"/>
          <w:sz w:val="32"/>
          <w:szCs w:val="20"/>
          <w:rtl/>
        </w:rPr>
        <w:t xml:space="preserve"> منابع برا</w:t>
      </w:r>
      <w:r w:rsidR="008E11E4" w:rsidRPr="00A33A31">
        <w:rPr>
          <w:rFonts w:hint="cs"/>
          <w:color w:val="282660" w:themeColor="text2"/>
          <w:sz w:val="32"/>
          <w:szCs w:val="20"/>
          <w:rtl/>
        </w:rPr>
        <w:t>ی</w:t>
      </w:r>
      <w:r w:rsidR="008E11E4" w:rsidRPr="00A33A31">
        <w:rPr>
          <w:color w:val="282660" w:themeColor="text2"/>
          <w:sz w:val="32"/>
          <w:szCs w:val="20"/>
          <w:rtl/>
        </w:rPr>
        <w:t xml:space="preserve"> پروژه </w:t>
      </w:r>
      <w:r w:rsidR="008E11E4" w:rsidRPr="00A33A31">
        <w:rPr>
          <w:rFonts w:hint="cs"/>
          <w:color w:val="282660" w:themeColor="text2"/>
          <w:sz w:val="32"/>
          <w:szCs w:val="20"/>
          <w:rtl/>
        </w:rPr>
        <w:t>ی</w:t>
      </w:r>
      <w:r w:rsidR="008E11E4" w:rsidRPr="00A33A31">
        <w:rPr>
          <w:rFonts w:hint="eastAsia"/>
          <w:color w:val="282660" w:themeColor="text2"/>
          <w:sz w:val="32"/>
          <w:szCs w:val="20"/>
          <w:rtl/>
        </w:rPr>
        <w:t>ا</w:t>
      </w:r>
      <w:r w:rsidR="008E11E4" w:rsidRPr="00A33A31">
        <w:rPr>
          <w:color w:val="282660" w:themeColor="text2"/>
          <w:sz w:val="32"/>
          <w:szCs w:val="20"/>
          <w:rtl/>
        </w:rPr>
        <w:t xml:space="preserve"> خروج</w:t>
      </w:r>
      <w:r w:rsidR="008E11E4" w:rsidRPr="00A33A31">
        <w:rPr>
          <w:rFonts w:hint="cs"/>
          <w:color w:val="282660" w:themeColor="text2"/>
          <w:sz w:val="32"/>
          <w:szCs w:val="20"/>
          <w:rtl/>
        </w:rPr>
        <w:t>ی</w:t>
      </w:r>
      <w:r w:rsidR="008E11E4" w:rsidRPr="00A33A31">
        <w:rPr>
          <w:color w:val="282660" w:themeColor="text2"/>
          <w:sz w:val="32"/>
          <w:szCs w:val="20"/>
          <w:rtl/>
        </w:rPr>
        <w:t xml:space="preserve"> را شرح دهد.</w:t>
      </w:r>
    </w:p>
    <w:p w14:paraId="4575B00B" w14:textId="77777777" w:rsidR="00EE7CBB" w:rsidRDefault="00EE7CBB" w:rsidP="008E11E4">
      <w:pPr>
        <w:jc w:val="right"/>
      </w:pPr>
    </w:p>
    <w:p w14:paraId="5054F0ED" w14:textId="77777777" w:rsidR="00EE7CBB" w:rsidRDefault="00EE7CBB" w:rsidP="008E11E4">
      <w:pPr>
        <w:jc w:val="right"/>
      </w:pPr>
    </w:p>
    <w:p w14:paraId="017F6138" w14:textId="77777777" w:rsidR="00EE7CBB" w:rsidRDefault="00EE7CBB" w:rsidP="008E11E4">
      <w:pPr>
        <w:jc w:val="right"/>
      </w:pPr>
    </w:p>
    <w:p w14:paraId="26B8124E" w14:textId="77777777" w:rsidR="00EE7CBB" w:rsidRDefault="00EE7CBB" w:rsidP="008E11E4">
      <w:pPr>
        <w:jc w:val="right"/>
      </w:pPr>
    </w:p>
    <w:p w14:paraId="4E4326DF" w14:textId="77777777" w:rsidR="00EE7CBB" w:rsidRDefault="00EE7CBB" w:rsidP="008E11E4">
      <w:pPr>
        <w:jc w:val="right"/>
      </w:pPr>
    </w:p>
    <w:p w14:paraId="3B64A9A4" w14:textId="77777777" w:rsidR="00EE7CBB" w:rsidRDefault="00EE7CBB" w:rsidP="008E11E4">
      <w:pPr>
        <w:jc w:val="right"/>
      </w:pPr>
    </w:p>
    <w:p w14:paraId="0E07C327" w14:textId="77777777" w:rsidR="00EE7CBB" w:rsidRDefault="00EE7CBB" w:rsidP="008E11E4">
      <w:pPr>
        <w:jc w:val="right"/>
        <w:rPr>
          <w:rtl/>
        </w:rPr>
      </w:pPr>
    </w:p>
    <w:p w14:paraId="61ECBCC6" w14:textId="77777777" w:rsidR="00AA3A9F" w:rsidRDefault="00AA3A9F" w:rsidP="008E11E4">
      <w:pPr>
        <w:jc w:val="right"/>
        <w:rPr>
          <w:rtl/>
        </w:rPr>
      </w:pPr>
    </w:p>
    <w:p w14:paraId="37931DE7" w14:textId="77777777" w:rsidR="00AA3A9F" w:rsidRDefault="00AA3A9F" w:rsidP="008E11E4">
      <w:pPr>
        <w:jc w:val="right"/>
        <w:rPr>
          <w:rtl/>
        </w:rPr>
      </w:pPr>
    </w:p>
    <w:p w14:paraId="67679662" w14:textId="77777777" w:rsidR="00AA3A9F" w:rsidRDefault="00AA3A9F" w:rsidP="008E11E4">
      <w:pPr>
        <w:jc w:val="right"/>
      </w:pPr>
    </w:p>
    <w:p w14:paraId="6BB8DAF3" w14:textId="77777777" w:rsidR="00EE7CBB" w:rsidRDefault="00EE7CBB" w:rsidP="008E11E4">
      <w:pPr>
        <w:jc w:val="right"/>
      </w:pPr>
    </w:p>
    <w:p w14:paraId="033D5F5F" w14:textId="77777777" w:rsidR="00EE7CBB" w:rsidRDefault="00EE7CBB" w:rsidP="008E11E4">
      <w:pPr>
        <w:jc w:val="right"/>
      </w:pPr>
    </w:p>
    <w:p w14:paraId="52672446" w14:textId="77777777" w:rsidR="00EE7CBB" w:rsidRDefault="00EE7CBB" w:rsidP="00A33A31"/>
    <w:p w14:paraId="532DE56C" w14:textId="2D55390D" w:rsidR="008E11E4" w:rsidRDefault="00A33A31" w:rsidP="00A33A31">
      <w:pPr>
        <w:jc w:val="center"/>
        <w:rPr>
          <w:b/>
          <w:bCs/>
          <w:color w:val="51D6CA" w:themeColor="accent3" w:themeTint="99"/>
          <w:sz w:val="44"/>
          <w:szCs w:val="36"/>
          <w:rtl/>
        </w:rPr>
      </w:pPr>
      <w:r w:rsidRPr="00A33A31">
        <w:rPr>
          <w:b/>
          <w:bCs/>
          <w:color w:val="51D6CA" w:themeColor="accent3" w:themeTint="99"/>
          <w:sz w:val="44"/>
          <w:szCs w:val="36"/>
        </w:rPr>
        <w:lastRenderedPageBreak/>
        <w:t>BUSINESS CASE</w:t>
      </w:r>
    </w:p>
    <w:p w14:paraId="623A2CA0" w14:textId="77777777" w:rsidR="00A33A31" w:rsidRPr="00A33A31" w:rsidRDefault="00A33A31" w:rsidP="00A33A31">
      <w:pPr>
        <w:rPr>
          <w:b/>
          <w:bCs/>
          <w:color w:val="155D56" w:themeColor="accent3" w:themeShade="BF"/>
          <w:sz w:val="22"/>
        </w:rPr>
      </w:pPr>
    </w:p>
    <w:p w14:paraId="67EE699A"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Business Case for Digikala:</w:t>
      </w:r>
    </w:p>
    <w:p w14:paraId="40561E19"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2. Objective</w:t>
      </w:r>
    </w:p>
    <w:p w14:paraId="42CD872A"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3. Scope</w:t>
      </w:r>
    </w:p>
    <w:p w14:paraId="61C7272E"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4. Stakeholders</w:t>
      </w:r>
    </w:p>
    <w:p w14:paraId="3036F025"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5. Benefits</w:t>
      </w:r>
    </w:p>
    <w:p w14:paraId="46A78C8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6. Considerations</w:t>
      </w:r>
    </w:p>
    <w:p w14:paraId="24C66BF6"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7. Table</w:t>
      </w:r>
    </w:p>
    <w:p w14:paraId="6B288532" w14:textId="77777777" w:rsidR="00A33A31" w:rsidRPr="00A33A31" w:rsidRDefault="00A33A31" w:rsidP="00A33A31">
      <w:pPr>
        <w:rPr>
          <w:b/>
          <w:bCs/>
          <w:color w:val="155D56" w:themeColor="accent3" w:themeShade="BF"/>
          <w:sz w:val="22"/>
        </w:rPr>
      </w:pPr>
    </w:p>
    <w:p w14:paraId="0C8ABE49"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Under "Scope":</w:t>
      </w:r>
    </w:p>
    <w:p w14:paraId="41B2B862"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User registration and authentication</w:t>
      </w:r>
    </w:p>
    <w:p w14:paraId="0058547B"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2. Browsing and searching for products</w:t>
      </w:r>
    </w:p>
    <w:p w14:paraId="57ADB418"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3. Adding products to cart and placing orders</w:t>
      </w:r>
    </w:p>
    <w:p w14:paraId="3DE2EC8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4. Payment processing</w:t>
      </w:r>
    </w:p>
    <w:p w14:paraId="4598461D"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5. Order tracking and management</w:t>
      </w:r>
    </w:p>
    <w:p w14:paraId="7DC6AF48"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6. Inventory management</w:t>
      </w:r>
    </w:p>
    <w:p w14:paraId="4A3F5AD0"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7. Customer support</w:t>
      </w:r>
    </w:p>
    <w:p w14:paraId="629322F7" w14:textId="77777777" w:rsidR="00A33A31" w:rsidRDefault="00A33A31" w:rsidP="00A33A31">
      <w:pPr>
        <w:rPr>
          <w:b/>
          <w:bCs/>
          <w:color w:val="155D56" w:themeColor="accent3" w:themeShade="BF"/>
          <w:sz w:val="22"/>
          <w:rtl/>
        </w:rPr>
      </w:pPr>
    </w:p>
    <w:p w14:paraId="7B8BA890" w14:textId="77777777" w:rsidR="00A33A31" w:rsidRPr="00A33A31" w:rsidRDefault="00A33A31" w:rsidP="00A33A31">
      <w:pPr>
        <w:rPr>
          <w:b/>
          <w:bCs/>
          <w:color w:val="155D56" w:themeColor="accent3" w:themeShade="BF"/>
          <w:sz w:val="22"/>
        </w:rPr>
      </w:pPr>
    </w:p>
    <w:p w14:paraId="37CE95B2"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Under "Non-functional requirements":</w:t>
      </w:r>
    </w:p>
    <w:p w14:paraId="0B51B166"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Scalability</w:t>
      </w:r>
    </w:p>
    <w:p w14:paraId="580F4077"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2. Efficiency</w:t>
      </w:r>
    </w:p>
    <w:p w14:paraId="5C28E7BA"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3. Maintainability</w:t>
      </w:r>
    </w:p>
    <w:p w14:paraId="284EA3E3"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4. User-friendliness</w:t>
      </w:r>
    </w:p>
    <w:p w14:paraId="6BF202B8" w14:textId="77777777" w:rsidR="00A33A31" w:rsidRPr="00A33A31" w:rsidRDefault="00A33A31" w:rsidP="00A33A31">
      <w:pPr>
        <w:rPr>
          <w:b/>
          <w:bCs/>
          <w:color w:val="155D56" w:themeColor="accent3" w:themeShade="BF"/>
          <w:sz w:val="22"/>
        </w:rPr>
      </w:pPr>
    </w:p>
    <w:p w14:paraId="3E5F4315"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Under "Constraints":</w:t>
      </w:r>
    </w:p>
    <w:p w14:paraId="679D4861"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Time frame</w:t>
      </w:r>
    </w:p>
    <w:p w14:paraId="17EEA395"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2. Budget</w:t>
      </w:r>
    </w:p>
    <w:p w14:paraId="390645A6"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3. Regulatory compliance</w:t>
      </w:r>
    </w:p>
    <w:p w14:paraId="40AAC5D3" w14:textId="77777777" w:rsidR="00A33A31" w:rsidRPr="00A33A31" w:rsidRDefault="00A33A31" w:rsidP="00A33A31">
      <w:pPr>
        <w:rPr>
          <w:b/>
          <w:bCs/>
          <w:color w:val="155D56" w:themeColor="accent3" w:themeShade="BF"/>
          <w:sz w:val="22"/>
        </w:rPr>
      </w:pPr>
    </w:p>
    <w:p w14:paraId="7274054B"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Under "Assumptions":</w:t>
      </w:r>
    </w:p>
    <w:p w14:paraId="67FBFFAF"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Stable internet connection</w:t>
      </w:r>
    </w:p>
    <w:p w14:paraId="498CDD13"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2. Accessible device</w:t>
      </w:r>
    </w:p>
    <w:p w14:paraId="3C0A0F73" w14:textId="77777777" w:rsidR="00A33A31" w:rsidRPr="00A33A31" w:rsidRDefault="00A33A31" w:rsidP="00A33A31">
      <w:pPr>
        <w:rPr>
          <w:b/>
          <w:bCs/>
          <w:color w:val="155D56" w:themeColor="accent3" w:themeShade="BF"/>
          <w:sz w:val="22"/>
        </w:rPr>
      </w:pPr>
    </w:p>
    <w:p w14:paraId="68FF77AE"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Under "Risks":</w:t>
      </w:r>
    </w:p>
    <w:p w14:paraId="2B9F444D"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Cyber security threats</w:t>
      </w:r>
    </w:p>
    <w:p w14:paraId="180BFBA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2. Technical issues</w:t>
      </w:r>
    </w:p>
    <w:p w14:paraId="1EC188DD" w14:textId="77777777" w:rsidR="00A33A31" w:rsidRPr="00A33A31" w:rsidRDefault="00A33A31" w:rsidP="00A33A31">
      <w:pPr>
        <w:rPr>
          <w:b/>
          <w:bCs/>
          <w:color w:val="155D56" w:themeColor="accent3" w:themeShade="BF"/>
          <w:sz w:val="22"/>
        </w:rPr>
      </w:pPr>
    </w:p>
    <w:p w14:paraId="01AC484D"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Under "Opportunities":</w:t>
      </w:r>
    </w:p>
    <w:p w14:paraId="495E666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1. Increased revenue</w:t>
      </w:r>
    </w:p>
    <w:p w14:paraId="5A02E25F" w14:textId="458C1CC5" w:rsidR="00A33A31" w:rsidRDefault="00A33A31" w:rsidP="00A33A31">
      <w:pPr>
        <w:rPr>
          <w:b/>
          <w:bCs/>
          <w:color w:val="155D56" w:themeColor="accent3" w:themeShade="BF"/>
          <w:sz w:val="22"/>
          <w:rtl/>
        </w:rPr>
      </w:pPr>
      <w:r w:rsidRPr="00A33A31">
        <w:rPr>
          <w:b/>
          <w:bCs/>
          <w:color w:val="155D56" w:themeColor="accent3" w:themeShade="BF"/>
          <w:sz w:val="22"/>
        </w:rPr>
        <w:t>2. Expanded customer base</w:t>
      </w:r>
    </w:p>
    <w:p w14:paraId="661EA9AC" w14:textId="77777777" w:rsidR="00A33A31" w:rsidRDefault="00A33A31" w:rsidP="00A33A31">
      <w:pPr>
        <w:rPr>
          <w:b/>
          <w:bCs/>
          <w:color w:val="155D56" w:themeColor="accent3" w:themeShade="BF"/>
          <w:sz w:val="22"/>
          <w:rtl/>
        </w:rPr>
      </w:pPr>
    </w:p>
    <w:p w14:paraId="20539DCE" w14:textId="77777777" w:rsidR="00A33A31" w:rsidRDefault="00A33A31" w:rsidP="00A33A31">
      <w:pPr>
        <w:rPr>
          <w:b/>
          <w:bCs/>
          <w:color w:val="155D56" w:themeColor="accent3" w:themeShade="BF"/>
          <w:sz w:val="22"/>
          <w:rtl/>
        </w:rPr>
      </w:pPr>
    </w:p>
    <w:p w14:paraId="30D7A15B" w14:textId="77777777" w:rsidR="00A33A31" w:rsidRDefault="00A33A31" w:rsidP="00A33A31">
      <w:pPr>
        <w:rPr>
          <w:b/>
          <w:bCs/>
          <w:color w:val="155D56" w:themeColor="accent3" w:themeShade="BF"/>
          <w:sz w:val="22"/>
          <w:rtl/>
        </w:rPr>
      </w:pPr>
    </w:p>
    <w:p w14:paraId="0C5AFE7D" w14:textId="77777777" w:rsidR="00A33A31" w:rsidRDefault="00A33A31" w:rsidP="00A33A31">
      <w:pPr>
        <w:rPr>
          <w:b/>
          <w:bCs/>
          <w:color w:val="155D56" w:themeColor="accent3" w:themeShade="BF"/>
          <w:sz w:val="22"/>
          <w:rtl/>
        </w:rPr>
      </w:pPr>
    </w:p>
    <w:p w14:paraId="184C20A7" w14:textId="77777777" w:rsidR="00AA3A9F" w:rsidRDefault="00AA3A9F" w:rsidP="00A33A31">
      <w:pPr>
        <w:rPr>
          <w:b/>
          <w:bCs/>
          <w:color w:val="155D56" w:themeColor="accent3" w:themeShade="BF"/>
          <w:sz w:val="22"/>
          <w:rtl/>
        </w:rPr>
      </w:pPr>
    </w:p>
    <w:p w14:paraId="39E4A250" w14:textId="77777777" w:rsidR="00AA3A9F" w:rsidRDefault="00AA3A9F" w:rsidP="00A33A31">
      <w:pPr>
        <w:rPr>
          <w:b/>
          <w:bCs/>
          <w:color w:val="155D56" w:themeColor="accent3" w:themeShade="BF"/>
          <w:sz w:val="22"/>
          <w:rtl/>
        </w:rPr>
      </w:pPr>
    </w:p>
    <w:p w14:paraId="04102CB1" w14:textId="77777777" w:rsidR="00A33A31" w:rsidRDefault="00A33A31" w:rsidP="00A33A31">
      <w:pPr>
        <w:rPr>
          <w:b/>
          <w:bCs/>
          <w:color w:val="155D56" w:themeColor="accent3" w:themeShade="BF"/>
          <w:sz w:val="22"/>
          <w:rtl/>
        </w:rPr>
      </w:pPr>
    </w:p>
    <w:p w14:paraId="30EF15DC" w14:textId="77777777" w:rsidR="00761B10" w:rsidRPr="00761B10" w:rsidRDefault="00761B10" w:rsidP="00761B10">
      <w:pPr>
        <w:rPr>
          <w:b/>
          <w:bCs/>
          <w:color w:val="155D56" w:themeColor="accent3" w:themeShade="BF"/>
          <w:sz w:val="22"/>
        </w:rPr>
      </w:pPr>
      <w:r w:rsidRPr="00761B10">
        <w:rPr>
          <w:b/>
          <w:bCs/>
          <w:color w:val="155D56" w:themeColor="accent3" w:themeShade="BF"/>
          <w:sz w:val="22"/>
        </w:rPr>
        <w:t>Digikala, one of the largest e-commerce companies in Iran, has identified the need to adopt an object-oriented approach to its system design in order to improve its efficiency, scalability, and maintainability. The objective of the project is to create a system that can handle a large volume of users and transactions, while also providing a seamless and user-friendly experience for customers. By adopting an object-oriented design, the system will be able to process user requests more efficiently, resulting in faster response times and a better overall experience for customers.</w:t>
      </w:r>
    </w:p>
    <w:p w14:paraId="5F266892" w14:textId="77777777" w:rsidR="00761B10" w:rsidRPr="00761B10" w:rsidRDefault="00761B10" w:rsidP="00761B10">
      <w:pPr>
        <w:rPr>
          <w:b/>
          <w:bCs/>
          <w:color w:val="155D56" w:themeColor="accent3" w:themeShade="BF"/>
          <w:sz w:val="22"/>
        </w:rPr>
      </w:pPr>
    </w:p>
    <w:p w14:paraId="5F868619" w14:textId="77777777" w:rsidR="00761B10" w:rsidRPr="00761B10" w:rsidRDefault="00761B10" w:rsidP="00761B10">
      <w:pPr>
        <w:rPr>
          <w:b/>
          <w:bCs/>
          <w:color w:val="155D56" w:themeColor="accent3" w:themeShade="BF"/>
          <w:sz w:val="22"/>
        </w:rPr>
      </w:pPr>
      <w:r w:rsidRPr="00761B10">
        <w:rPr>
          <w:b/>
          <w:bCs/>
          <w:color w:val="155D56" w:themeColor="accent3" w:themeShade="BF"/>
          <w:sz w:val="22"/>
        </w:rPr>
        <w:t>The scope of the system includes functionality such as user registration and authentication, browsing and searching for products, adding products to cart and placing orders, payment processing, order tracking and management, inventory management, and customer support. The stakeholders for this project include the Digikala company, customers of the Digikala platform, and developers who will be responsible for implementing and maintaining the system.</w:t>
      </w:r>
    </w:p>
    <w:p w14:paraId="46D35DD9" w14:textId="77777777" w:rsidR="00761B10" w:rsidRPr="00761B10" w:rsidRDefault="00761B10" w:rsidP="00761B10">
      <w:pPr>
        <w:rPr>
          <w:b/>
          <w:bCs/>
          <w:color w:val="155D56" w:themeColor="accent3" w:themeShade="BF"/>
          <w:sz w:val="22"/>
        </w:rPr>
      </w:pPr>
    </w:p>
    <w:p w14:paraId="35C435D5" w14:textId="77777777" w:rsidR="00761B10" w:rsidRPr="00761B10" w:rsidRDefault="00761B10" w:rsidP="00761B10">
      <w:pPr>
        <w:rPr>
          <w:b/>
          <w:bCs/>
          <w:color w:val="155D56" w:themeColor="accent3" w:themeShade="BF"/>
          <w:sz w:val="22"/>
        </w:rPr>
      </w:pPr>
      <w:r w:rsidRPr="00761B10">
        <w:rPr>
          <w:b/>
          <w:bCs/>
          <w:color w:val="155D56" w:themeColor="accent3" w:themeShade="BF"/>
          <w:sz w:val="22"/>
        </w:rPr>
        <w:t>The benefits of adopting an object-oriented approach include improved efficiency, scalability, maintainability, enhanced customer experience, and increased revenue. The new system will be able to handle a larger volume of users and transactions, resulting in improved operational efficiency, while also providing a better overall experience for customers. The object-oriented design will make it easier for developers to maintain and update the system over time, reducing the risk of technical debt and increasing the longevity of the system.</w:t>
      </w:r>
    </w:p>
    <w:p w14:paraId="43520AB7" w14:textId="77777777" w:rsidR="00761B10" w:rsidRPr="00761B10" w:rsidRDefault="00761B10" w:rsidP="00761B10">
      <w:pPr>
        <w:rPr>
          <w:b/>
          <w:bCs/>
          <w:color w:val="155D56" w:themeColor="accent3" w:themeShade="BF"/>
          <w:sz w:val="22"/>
        </w:rPr>
      </w:pPr>
    </w:p>
    <w:p w14:paraId="3D71DC42" w14:textId="77777777" w:rsidR="00761B10" w:rsidRPr="00761B10" w:rsidRDefault="00761B10" w:rsidP="00761B10">
      <w:pPr>
        <w:rPr>
          <w:b/>
          <w:bCs/>
          <w:color w:val="155D56" w:themeColor="accent3" w:themeShade="BF"/>
          <w:sz w:val="22"/>
        </w:rPr>
      </w:pPr>
      <w:r w:rsidRPr="00761B10">
        <w:rPr>
          <w:b/>
          <w:bCs/>
          <w:color w:val="155D56" w:themeColor="accent3" w:themeShade="BF"/>
          <w:sz w:val="22"/>
        </w:rPr>
        <w:t>To ensure the success of the project, the system must adhere to a number of functional and non-functional requirements, including support for essential functionalities, scalability, efficiency, maintainability, and user-friendliness. Additionally, the system must be developed within a specific timeframe and budget, and must comply with all relevant regulations and standards. The project team must also consider a number of potential risks, such as cyber security threats and technical issues, and make assumptions about user access to stable internet connections and accessible devices.</w:t>
      </w:r>
    </w:p>
    <w:p w14:paraId="541B9848" w14:textId="77777777" w:rsidR="00761B10" w:rsidRPr="00761B10" w:rsidRDefault="00761B10" w:rsidP="00761B10">
      <w:pPr>
        <w:rPr>
          <w:b/>
          <w:bCs/>
          <w:color w:val="155D56" w:themeColor="accent3" w:themeShade="BF"/>
          <w:sz w:val="22"/>
        </w:rPr>
      </w:pPr>
    </w:p>
    <w:p w14:paraId="41ADE6DC" w14:textId="77777777" w:rsidR="00761B10" w:rsidRPr="00761B10" w:rsidRDefault="00761B10" w:rsidP="00761B10">
      <w:pPr>
        <w:rPr>
          <w:b/>
          <w:bCs/>
          <w:color w:val="155D56" w:themeColor="accent3" w:themeShade="BF"/>
          <w:sz w:val="22"/>
        </w:rPr>
      </w:pPr>
      <w:r w:rsidRPr="00761B10">
        <w:rPr>
          <w:b/>
          <w:bCs/>
          <w:color w:val="155D56" w:themeColor="accent3" w:themeShade="BF"/>
          <w:sz w:val="22"/>
        </w:rPr>
        <w:t>The project team can use a table to organize the functional and non-functional requirements, constraints, assumptions, risks, and opportunities. The table lists functional requirements such as user registration and authentication, browsing and searching for products, payment processing, order tracking and management, inventory management, and customer support. Non-functional requirements in the table include scalability, efficiency, maintainability, and user-friendliness. The constraints that must be taken into consideration include timeframe, budget, and regulatory compliance. Assumptions that the project team must make include stable internet connection and accessible devices. The risks that the project team must consider include cyber security threats and technical issues. Finally, the table highlights the opportunities that the project presents, including increased revenue and expanded customer base.</w:t>
      </w:r>
    </w:p>
    <w:p w14:paraId="477E648E" w14:textId="77777777" w:rsidR="00761B10" w:rsidRPr="00761B10" w:rsidRDefault="00761B10" w:rsidP="00761B10">
      <w:pPr>
        <w:rPr>
          <w:b/>
          <w:bCs/>
          <w:color w:val="155D56" w:themeColor="accent3" w:themeShade="BF"/>
          <w:sz w:val="22"/>
        </w:rPr>
      </w:pPr>
    </w:p>
    <w:p w14:paraId="3F00B11F" w14:textId="56E4853C" w:rsidR="00A33A31" w:rsidRDefault="00761B10" w:rsidP="00761B10">
      <w:pPr>
        <w:rPr>
          <w:b/>
          <w:bCs/>
          <w:color w:val="155D56" w:themeColor="accent3" w:themeShade="BF"/>
          <w:sz w:val="22"/>
          <w:rtl/>
        </w:rPr>
      </w:pPr>
      <w:r w:rsidRPr="00761B10">
        <w:rPr>
          <w:b/>
          <w:bCs/>
          <w:color w:val="155D56" w:themeColor="accent3" w:themeShade="BF"/>
          <w:sz w:val="22"/>
        </w:rPr>
        <w:t>Overall, adopting an object-oriented approach to system design presents a significant opportunity for Digikala to improve its efficiency, scalability, and maintainability while also providing a better customer experience. By adhering to functional and non-functional requirements, constraints, assumptions, and risks, the project team can successfully implement a new system that positions Digikala for long-term success in the highly competitive e-commerce market in Iran.</w:t>
      </w:r>
    </w:p>
    <w:p w14:paraId="12FC4D6E" w14:textId="77777777" w:rsidR="00A33A31" w:rsidRDefault="00A33A31" w:rsidP="00A33A31">
      <w:pPr>
        <w:rPr>
          <w:b/>
          <w:bCs/>
          <w:color w:val="155D56" w:themeColor="accent3" w:themeShade="BF"/>
          <w:sz w:val="22"/>
          <w:rtl/>
        </w:rPr>
      </w:pPr>
    </w:p>
    <w:p w14:paraId="20C42D0C" w14:textId="77777777" w:rsidR="00761B10" w:rsidRDefault="00761B10" w:rsidP="00A33A31">
      <w:pPr>
        <w:rPr>
          <w:b/>
          <w:bCs/>
          <w:color w:val="155D56" w:themeColor="accent3" w:themeShade="BF"/>
          <w:sz w:val="22"/>
          <w:rtl/>
        </w:rPr>
      </w:pPr>
    </w:p>
    <w:p w14:paraId="190A9B4F" w14:textId="77777777" w:rsidR="00761B10" w:rsidRDefault="00761B10" w:rsidP="00A33A31">
      <w:pPr>
        <w:rPr>
          <w:b/>
          <w:bCs/>
          <w:color w:val="155D56" w:themeColor="accent3" w:themeShade="BF"/>
          <w:sz w:val="22"/>
          <w:rtl/>
        </w:rPr>
      </w:pPr>
    </w:p>
    <w:p w14:paraId="3AC09F12" w14:textId="77777777" w:rsidR="00761B10" w:rsidRDefault="00761B10" w:rsidP="00A33A31">
      <w:pPr>
        <w:rPr>
          <w:b/>
          <w:bCs/>
          <w:color w:val="155D56" w:themeColor="accent3" w:themeShade="BF"/>
          <w:sz w:val="22"/>
          <w:rtl/>
        </w:rPr>
      </w:pPr>
    </w:p>
    <w:p w14:paraId="366E0ACF" w14:textId="77777777" w:rsidR="00761B10" w:rsidRDefault="00761B10" w:rsidP="00A33A31">
      <w:pPr>
        <w:rPr>
          <w:b/>
          <w:bCs/>
          <w:color w:val="155D56" w:themeColor="accent3" w:themeShade="BF"/>
          <w:sz w:val="22"/>
          <w:rtl/>
        </w:rPr>
      </w:pPr>
    </w:p>
    <w:p w14:paraId="69DD7C68" w14:textId="77777777" w:rsidR="00A33A31" w:rsidRDefault="00A33A31" w:rsidP="00A33A31">
      <w:pPr>
        <w:rPr>
          <w:b/>
          <w:bCs/>
          <w:color w:val="155D56" w:themeColor="accent3" w:themeShade="BF"/>
          <w:sz w:val="22"/>
          <w:rtl/>
        </w:rPr>
      </w:pPr>
    </w:p>
    <w:p w14:paraId="6CCEECE2" w14:textId="6892FC14"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Business Case for Digikala:</w:t>
      </w:r>
    </w:p>
    <w:p w14:paraId="5962967B" w14:textId="77777777" w:rsidR="00A33A31" w:rsidRPr="00A33A31" w:rsidRDefault="00A33A31" w:rsidP="00A33A31">
      <w:pPr>
        <w:rPr>
          <w:b/>
          <w:bCs/>
          <w:color w:val="155D56" w:themeColor="accent3" w:themeShade="BF"/>
          <w:sz w:val="22"/>
        </w:rPr>
      </w:pPr>
    </w:p>
    <w:p w14:paraId="3633DA9B"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Objective: To create an object-oriented system for Digikala, an online shopping and sales company, in order to improve its efficiency, scalability, and maintainability.</w:t>
      </w:r>
    </w:p>
    <w:p w14:paraId="7E5631B0" w14:textId="77777777" w:rsidR="00A33A31" w:rsidRPr="00A33A31" w:rsidRDefault="00A33A31" w:rsidP="00A33A31">
      <w:pPr>
        <w:rPr>
          <w:b/>
          <w:bCs/>
          <w:color w:val="155D56" w:themeColor="accent3" w:themeShade="BF"/>
          <w:sz w:val="22"/>
        </w:rPr>
      </w:pPr>
    </w:p>
    <w:p w14:paraId="4BBD34C8"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Scope:</w:t>
      </w:r>
    </w:p>
    <w:p w14:paraId="349EC2A2"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The system will be designed to support the following functionalities:</w:t>
      </w:r>
    </w:p>
    <w:p w14:paraId="499DA2D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User registration and authentication</w:t>
      </w:r>
    </w:p>
    <w:p w14:paraId="3F7D9BE0"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Browsing and searching for products</w:t>
      </w:r>
    </w:p>
    <w:p w14:paraId="50D1C4EE"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Adding products to cart and placing orders</w:t>
      </w:r>
    </w:p>
    <w:p w14:paraId="1A7CAF29"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Payment processing</w:t>
      </w:r>
    </w:p>
    <w:p w14:paraId="3C58836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Order tracking and management</w:t>
      </w:r>
    </w:p>
    <w:p w14:paraId="2AB6A3A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Inventory management</w:t>
      </w:r>
    </w:p>
    <w:p w14:paraId="3BB1C45E"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Customer support</w:t>
      </w:r>
    </w:p>
    <w:p w14:paraId="2DC71D8C" w14:textId="77777777" w:rsidR="00A33A31" w:rsidRPr="00A33A31" w:rsidRDefault="00A33A31" w:rsidP="00A33A31">
      <w:pPr>
        <w:rPr>
          <w:b/>
          <w:bCs/>
          <w:color w:val="155D56" w:themeColor="accent3" w:themeShade="BF"/>
          <w:sz w:val="22"/>
        </w:rPr>
      </w:pPr>
    </w:p>
    <w:p w14:paraId="4AC53DB4"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Stakeholders:</w:t>
      </w:r>
    </w:p>
    <w:p w14:paraId="0BDD04ED"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The Digikala company</w:t>
      </w:r>
    </w:p>
    <w:p w14:paraId="3912A61B"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Customers of the Digikala platform</w:t>
      </w:r>
    </w:p>
    <w:p w14:paraId="1B7B218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Developers who will be responsible for implementing and maintaining the system</w:t>
      </w:r>
    </w:p>
    <w:p w14:paraId="5DC19846" w14:textId="77777777" w:rsidR="00A33A31" w:rsidRPr="00A33A31" w:rsidRDefault="00A33A31" w:rsidP="00A33A31">
      <w:pPr>
        <w:rPr>
          <w:b/>
          <w:bCs/>
          <w:color w:val="155D56" w:themeColor="accent3" w:themeShade="BF"/>
          <w:sz w:val="22"/>
        </w:rPr>
      </w:pPr>
    </w:p>
    <w:p w14:paraId="66FB8EAB"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Benefits:</w:t>
      </w:r>
    </w:p>
    <w:p w14:paraId="5B9D1CC6"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Improved efficiency: The object-oriented design will allow for faster and more efficient processing of user requests, resulting in a better user experience.</w:t>
      </w:r>
    </w:p>
    <w:p w14:paraId="3565ABED"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Scalability: The system will be designed to handle a large volume of users and transactions, allowing Digikala to expand its customer base without compromising its performance.</w:t>
      </w:r>
    </w:p>
    <w:p w14:paraId="18816E5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Maintainability: The object-oriented design will make it easier for developers to maintain and update the system over time, reducing the risk of technical debt and increasing the longevity of the system.</w:t>
      </w:r>
    </w:p>
    <w:p w14:paraId="38724E1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Enhanced customer experience: The system will provide a seamless and user-friendly experience for customers, allowing them to easily find and purchase the products they are looking for.</w:t>
      </w:r>
    </w:p>
    <w:p w14:paraId="142A2CA3"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Increased revenue: The improved efficiency and scalability of the system, combined with the enhanced customer experience, are expected to lead to increased sales and revenue forDigikala.</w:t>
      </w:r>
    </w:p>
    <w:p w14:paraId="30FF14C0" w14:textId="77777777" w:rsidR="00A33A31" w:rsidRDefault="00A33A31" w:rsidP="00A33A31">
      <w:pPr>
        <w:rPr>
          <w:b/>
          <w:bCs/>
          <w:color w:val="155D56" w:themeColor="accent3" w:themeShade="BF"/>
          <w:sz w:val="22"/>
          <w:rtl/>
        </w:rPr>
      </w:pPr>
    </w:p>
    <w:p w14:paraId="7F5C28D4" w14:textId="77777777" w:rsidR="00761B10" w:rsidRDefault="00761B10" w:rsidP="00A33A31">
      <w:pPr>
        <w:rPr>
          <w:b/>
          <w:bCs/>
          <w:color w:val="155D56" w:themeColor="accent3" w:themeShade="BF"/>
          <w:sz w:val="22"/>
          <w:rtl/>
        </w:rPr>
      </w:pPr>
    </w:p>
    <w:p w14:paraId="01F59E06" w14:textId="77777777" w:rsidR="00761B10" w:rsidRDefault="00761B10" w:rsidP="00A33A31">
      <w:pPr>
        <w:rPr>
          <w:b/>
          <w:bCs/>
          <w:color w:val="155D56" w:themeColor="accent3" w:themeShade="BF"/>
          <w:sz w:val="22"/>
          <w:rtl/>
        </w:rPr>
      </w:pPr>
    </w:p>
    <w:p w14:paraId="0882FF58" w14:textId="77777777" w:rsidR="00761B10" w:rsidRDefault="00761B10" w:rsidP="00A33A31">
      <w:pPr>
        <w:rPr>
          <w:b/>
          <w:bCs/>
          <w:color w:val="155D56" w:themeColor="accent3" w:themeShade="BF"/>
          <w:sz w:val="22"/>
          <w:rtl/>
        </w:rPr>
      </w:pPr>
    </w:p>
    <w:p w14:paraId="159FE700" w14:textId="77777777" w:rsidR="00761B10" w:rsidRPr="00A33A31" w:rsidRDefault="00761B10" w:rsidP="00A33A31">
      <w:pPr>
        <w:rPr>
          <w:b/>
          <w:bCs/>
          <w:color w:val="155D56" w:themeColor="accent3" w:themeShade="BF"/>
          <w:sz w:val="22"/>
        </w:rPr>
      </w:pPr>
    </w:p>
    <w:p w14:paraId="44CBD1AE"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Considerations:</w:t>
      </w:r>
    </w:p>
    <w:p w14:paraId="5A37E86F" w14:textId="77777777" w:rsidR="00A33A31" w:rsidRPr="00A33A31" w:rsidRDefault="00A33A31" w:rsidP="00A33A31">
      <w:pPr>
        <w:rPr>
          <w:b/>
          <w:bCs/>
          <w:color w:val="155D56" w:themeColor="accent3" w:themeShade="BF"/>
          <w:sz w:val="22"/>
        </w:rPr>
      </w:pPr>
    </w:p>
    <w:p w14:paraId="2DDCDD91"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 xml:space="preserve">Consideration Explanation </w:t>
      </w:r>
    </w:p>
    <w:p w14:paraId="0D2CC517" w14:textId="77777777" w:rsidR="00A33A31" w:rsidRPr="00A33A31" w:rsidRDefault="00A33A31" w:rsidP="00A33A31">
      <w:pPr>
        <w:rPr>
          <w:b/>
          <w:bCs/>
          <w:color w:val="155D56" w:themeColor="accent3" w:themeShade="BF"/>
          <w:sz w:val="22"/>
        </w:rPr>
      </w:pPr>
    </w:p>
    <w:p w14:paraId="0991CCCA"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xml:space="preserve">Functional requirements The system must support essential functionalities such as user registration, browsing and searching for products, payment processing, and customer support. </w:t>
      </w:r>
    </w:p>
    <w:p w14:paraId="396A1529" w14:textId="77777777" w:rsidR="00A33A31" w:rsidRPr="00A33A31" w:rsidRDefault="00A33A31" w:rsidP="00A33A31">
      <w:pPr>
        <w:rPr>
          <w:b/>
          <w:bCs/>
          <w:color w:val="155D56" w:themeColor="accent3" w:themeShade="BF"/>
          <w:sz w:val="22"/>
        </w:rPr>
      </w:pPr>
      <w:r w:rsidRPr="00A33A31">
        <w:rPr>
          <w:b/>
          <w:bCs/>
          <w:color w:val="155D56" w:themeColor="accent3" w:themeShade="BF"/>
          <w:sz w:val="22"/>
        </w:rPr>
        <w:lastRenderedPageBreak/>
        <w:t xml:space="preserve">Non-functional requirements The system must be scalable, efficient, and maintainable. It should also provide a seamless and user-friendly experience for customers. </w:t>
      </w:r>
    </w:p>
    <w:p w14:paraId="35BA8D1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xml:space="preserve">Constraints The system must be developed within a specific timeframe and budget. It must also adhere to any relevant regulations and standards. </w:t>
      </w:r>
    </w:p>
    <w:p w14:paraId="50C3012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xml:space="preserve">Assumptions The system assumes that users have access to a stable internet connection and a device capable of accessing the Digikala platform. </w:t>
      </w:r>
    </w:p>
    <w:p w14:paraId="6410C4B5"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xml:space="preserve">Risks The system may be vulnerable to cyber attacks or technical issues that could compromise its functionality or security. </w:t>
      </w:r>
    </w:p>
    <w:p w14:paraId="725737C8"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xml:space="preserve">Opportunities The system presents an opportunity for Digikala to expand its customer base and increase its revenue. </w:t>
      </w:r>
    </w:p>
    <w:p w14:paraId="1703E04E" w14:textId="77777777" w:rsidR="00A33A31" w:rsidRPr="00A33A31" w:rsidRDefault="00A33A31" w:rsidP="00A33A31">
      <w:pPr>
        <w:rPr>
          <w:b/>
          <w:bCs/>
          <w:color w:val="155D56" w:themeColor="accent3" w:themeShade="BF"/>
          <w:sz w:val="22"/>
        </w:rPr>
      </w:pPr>
    </w:p>
    <w:p w14:paraId="0AC0D280"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Table:</w:t>
      </w:r>
    </w:p>
    <w:p w14:paraId="22583AE3" w14:textId="77777777" w:rsidR="00A33A31" w:rsidRPr="00A33A31" w:rsidRDefault="00A33A31" w:rsidP="00A33A31">
      <w:pPr>
        <w:rPr>
          <w:b/>
          <w:bCs/>
          <w:color w:val="155D56" w:themeColor="accent3" w:themeShade="BF"/>
          <w:sz w:val="22"/>
        </w:rPr>
      </w:pPr>
    </w:p>
    <w:p w14:paraId="2DD7EDC2"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Functional requirements:</w:t>
      </w:r>
    </w:p>
    <w:p w14:paraId="4FC8F667"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User registration and authentication</w:t>
      </w:r>
    </w:p>
    <w:p w14:paraId="6BA1BFD5"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Browsing and searching for products</w:t>
      </w:r>
    </w:p>
    <w:p w14:paraId="3749363B"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Adding products to cart and placing orders</w:t>
      </w:r>
    </w:p>
    <w:p w14:paraId="0EB245F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Payment processing</w:t>
      </w:r>
    </w:p>
    <w:p w14:paraId="68339223"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Order tracking and management</w:t>
      </w:r>
    </w:p>
    <w:p w14:paraId="1D7A2E65"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Inventory management</w:t>
      </w:r>
    </w:p>
    <w:p w14:paraId="73529ED2"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Customer support</w:t>
      </w:r>
    </w:p>
    <w:p w14:paraId="43A3DF17" w14:textId="77777777" w:rsidR="00A33A31" w:rsidRPr="00A33A31" w:rsidRDefault="00A33A31" w:rsidP="00A33A31">
      <w:pPr>
        <w:rPr>
          <w:b/>
          <w:bCs/>
          <w:color w:val="155D56" w:themeColor="accent3" w:themeShade="BF"/>
          <w:sz w:val="22"/>
        </w:rPr>
      </w:pPr>
    </w:p>
    <w:p w14:paraId="00B2587D"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Non-functional requirements:</w:t>
      </w:r>
    </w:p>
    <w:p w14:paraId="54F972C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Scalability</w:t>
      </w:r>
    </w:p>
    <w:p w14:paraId="00B5EF94"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Efficiency</w:t>
      </w:r>
    </w:p>
    <w:p w14:paraId="5EB4BC2F"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Maintainability</w:t>
      </w:r>
    </w:p>
    <w:p w14:paraId="56A4327D"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User-friendliness</w:t>
      </w:r>
    </w:p>
    <w:p w14:paraId="7431BB6D" w14:textId="77777777" w:rsidR="00A33A31" w:rsidRPr="00A33A31" w:rsidRDefault="00A33A31" w:rsidP="00A33A31">
      <w:pPr>
        <w:rPr>
          <w:b/>
          <w:bCs/>
          <w:color w:val="155D56" w:themeColor="accent3" w:themeShade="BF"/>
          <w:sz w:val="22"/>
        </w:rPr>
      </w:pPr>
    </w:p>
    <w:p w14:paraId="32F03285"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Constraints:</w:t>
      </w:r>
    </w:p>
    <w:p w14:paraId="43CEDDC6"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Timeframe</w:t>
      </w:r>
    </w:p>
    <w:p w14:paraId="721EDD61"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Budget</w:t>
      </w:r>
    </w:p>
    <w:p w14:paraId="251FB406"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Regulatory compliance</w:t>
      </w:r>
    </w:p>
    <w:p w14:paraId="4C49FF4E" w14:textId="77777777" w:rsidR="00A33A31" w:rsidRPr="00A33A31" w:rsidRDefault="00A33A31" w:rsidP="00A33A31">
      <w:pPr>
        <w:rPr>
          <w:b/>
          <w:bCs/>
          <w:color w:val="155D56" w:themeColor="accent3" w:themeShade="BF"/>
          <w:sz w:val="22"/>
        </w:rPr>
      </w:pPr>
    </w:p>
    <w:p w14:paraId="4DD424DB"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Assumptions:</w:t>
      </w:r>
    </w:p>
    <w:p w14:paraId="5E96D760"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Stable internet connection</w:t>
      </w:r>
    </w:p>
    <w:p w14:paraId="5BD15457"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Accessible device</w:t>
      </w:r>
    </w:p>
    <w:p w14:paraId="089D7EFA" w14:textId="77777777" w:rsidR="00A33A31" w:rsidRDefault="00A33A31" w:rsidP="00A33A31">
      <w:pPr>
        <w:rPr>
          <w:b/>
          <w:bCs/>
          <w:color w:val="155D56" w:themeColor="accent3" w:themeShade="BF"/>
          <w:sz w:val="22"/>
          <w:rtl/>
        </w:rPr>
      </w:pPr>
    </w:p>
    <w:p w14:paraId="1D1CE97B"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Risks:</w:t>
      </w:r>
    </w:p>
    <w:p w14:paraId="7935D10C"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Cybersecurity threats</w:t>
      </w:r>
    </w:p>
    <w:p w14:paraId="20A1B07F"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Technical issues</w:t>
      </w:r>
    </w:p>
    <w:p w14:paraId="75FCCAC8" w14:textId="77777777" w:rsidR="00A33A31" w:rsidRPr="00A33A31" w:rsidRDefault="00A33A31" w:rsidP="00A33A31">
      <w:pPr>
        <w:rPr>
          <w:b/>
          <w:bCs/>
          <w:color w:val="155D56" w:themeColor="accent3" w:themeShade="BF"/>
          <w:sz w:val="22"/>
        </w:rPr>
      </w:pPr>
    </w:p>
    <w:p w14:paraId="7DFC41E7" w14:textId="77777777" w:rsidR="00A33A31" w:rsidRPr="00761B10" w:rsidRDefault="00A33A31" w:rsidP="00A33A31">
      <w:pPr>
        <w:rPr>
          <w:b/>
          <w:bCs/>
          <w:color w:val="155D56" w:themeColor="accent3" w:themeShade="BF"/>
          <w:sz w:val="32"/>
          <w:szCs w:val="32"/>
        </w:rPr>
      </w:pPr>
      <w:r w:rsidRPr="00761B10">
        <w:rPr>
          <w:b/>
          <w:bCs/>
          <w:color w:val="155D56" w:themeColor="accent3" w:themeShade="BF"/>
          <w:sz w:val="32"/>
          <w:szCs w:val="32"/>
        </w:rPr>
        <w:t>Opportunities:</w:t>
      </w:r>
    </w:p>
    <w:p w14:paraId="517946CF" w14:textId="77777777" w:rsidR="00A33A31" w:rsidRPr="00A33A31" w:rsidRDefault="00A33A31" w:rsidP="00A33A31">
      <w:pPr>
        <w:rPr>
          <w:b/>
          <w:bCs/>
          <w:color w:val="155D56" w:themeColor="accent3" w:themeShade="BF"/>
          <w:sz w:val="22"/>
        </w:rPr>
      </w:pPr>
      <w:r w:rsidRPr="00A33A31">
        <w:rPr>
          <w:b/>
          <w:bCs/>
          <w:color w:val="155D56" w:themeColor="accent3" w:themeShade="BF"/>
          <w:sz w:val="22"/>
        </w:rPr>
        <w:t>- Increased revenue</w:t>
      </w:r>
    </w:p>
    <w:p w14:paraId="21E521F0" w14:textId="349E51D6" w:rsidR="00A33A31" w:rsidRPr="00A33A31" w:rsidRDefault="00A33A31" w:rsidP="00A33A31">
      <w:pPr>
        <w:rPr>
          <w:b/>
          <w:bCs/>
          <w:color w:val="155D56" w:themeColor="accent3" w:themeShade="BF"/>
          <w:sz w:val="22"/>
          <w:rtl/>
        </w:rPr>
      </w:pPr>
      <w:r w:rsidRPr="00A33A31">
        <w:rPr>
          <w:b/>
          <w:bCs/>
          <w:color w:val="155D56" w:themeColor="accent3" w:themeShade="BF"/>
          <w:sz w:val="22"/>
        </w:rPr>
        <w:t>- Expanded customer base</w:t>
      </w:r>
    </w:p>
    <w:p w14:paraId="5DA5BF8F" w14:textId="77777777" w:rsidR="00A33A31" w:rsidRPr="00761B10" w:rsidRDefault="00A33A31" w:rsidP="00A33A31">
      <w:pPr>
        <w:jc w:val="center"/>
        <w:rPr>
          <w:b/>
          <w:bCs/>
          <w:color w:val="155D56" w:themeColor="accent3" w:themeShade="BF"/>
          <w:sz w:val="44"/>
          <w:szCs w:val="36"/>
          <w:rtl/>
        </w:rPr>
      </w:pPr>
    </w:p>
    <w:p w14:paraId="38D6E94F"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پرونده تجار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w:t>
      </w:r>
    </w:p>
    <w:p w14:paraId="27C15949"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هدف</w:t>
      </w:r>
    </w:p>
    <w:p w14:paraId="3F8B1A57"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3. دامنه</w:t>
      </w:r>
    </w:p>
    <w:p w14:paraId="567E46C2"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4. 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نفعان</w:t>
      </w:r>
    </w:p>
    <w:p w14:paraId="456D616F"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5. مزا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w:t>
      </w:r>
    </w:p>
    <w:p w14:paraId="103FBAD1"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6. ملاحظات</w:t>
      </w:r>
    </w:p>
    <w:p w14:paraId="77EE8F15"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7. جدول</w:t>
      </w:r>
    </w:p>
    <w:p w14:paraId="15F40A73" w14:textId="77777777" w:rsidR="00761B10" w:rsidRPr="00761B10" w:rsidRDefault="00761B10" w:rsidP="00761B10">
      <w:pPr>
        <w:bidi/>
        <w:rPr>
          <w:color w:val="155D56" w:themeColor="accent3" w:themeShade="BF"/>
          <w:sz w:val="24"/>
          <w:szCs w:val="24"/>
        </w:rPr>
      </w:pPr>
    </w:p>
    <w:p w14:paraId="4E418DF5"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در</w:t>
      </w:r>
      <w:r w:rsidRPr="00761B10">
        <w:rPr>
          <w:rFonts w:cs="Times New Roman"/>
          <w:color w:val="155D56" w:themeColor="accent3" w:themeShade="BF"/>
          <w:sz w:val="24"/>
          <w:szCs w:val="24"/>
          <w:rtl/>
        </w:rPr>
        <w:t xml:space="preserve"> ز</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color w:val="155D56" w:themeColor="accent3" w:themeShade="BF"/>
          <w:sz w:val="24"/>
          <w:szCs w:val="24"/>
          <w:rtl/>
        </w:rPr>
        <w:t xml:space="preserve"> "محدوده":</w:t>
      </w:r>
    </w:p>
    <w:p w14:paraId="43EFC1FA"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ثبت نام و احراز هو</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کاربر</w:t>
      </w:r>
    </w:p>
    <w:p w14:paraId="5FF162B8"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مرور و جستجو</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محصولات</w:t>
      </w:r>
    </w:p>
    <w:p w14:paraId="4A6510F3"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3. افزودن محصولات به سبد خر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و ثبت سفارش</w:t>
      </w:r>
    </w:p>
    <w:p w14:paraId="22480788"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4. پردازش پرداخت</w:t>
      </w:r>
    </w:p>
    <w:p w14:paraId="4055AA4C"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5. پ</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سفارش</w:t>
      </w:r>
    </w:p>
    <w:p w14:paraId="317300CC"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6.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موجود</w:t>
      </w:r>
      <w:r w:rsidRPr="00761B10">
        <w:rPr>
          <w:rFonts w:cs="Times New Roman" w:hint="cs"/>
          <w:color w:val="155D56" w:themeColor="accent3" w:themeShade="BF"/>
          <w:sz w:val="24"/>
          <w:szCs w:val="24"/>
          <w:rtl/>
        </w:rPr>
        <w:t>ی</w:t>
      </w:r>
    </w:p>
    <w:p w14:paraId="23F26E20"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7. پشت</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p>
    <w:p w14:paraId="26777733" w14:textId="77777777" w:rsidR="00761B10" w:rsidRPr="00761B10" w:rsidRDefault="00761B10" w:rsidP="00761B10">
      <w:pPr>
        <w:bidi/>
        <w:rPr>
          <w:color w:val="155D56" w:themeColor="accent3" w:themeShade="BF"/>
          <w:sz w:val="24"/>
          <w:szCs w:val="24"/>
        </w:rPr>
      </w:pPr>
    </w:p>
    <w:p w14:paraId="5024B47F" w14:textId="77777777" w:rsidR="00761B10" w:rsidRPr="00761B10" w:rsidRDefault="00761B10" w:rsidP="00761B10">
      <w:pPr>
        <w:bidi/>
        <w:rPr>
          <w:color w:val="155D56" w:themeColor="accent3" w:themeShade="BF"/>
          <w:sz w:val="24"/>
          <w:szCs w:val="24"/>
        </w:rPr>
      </w:pPr>
    </w:p>
    <w:p w14:paraId="2B2D453A"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در</w:t>
      </w:r>
      <w:r w:rsidRPr="00761B10">
        <w:rPr>
          <w:rFonts w:cs="Times New Roman"/>
          <w:color w:val="155D56" w:themeColor="accent3" w:themeShade="BF"/>
          <w:sz w:val="24"/>
          <w:szCs w:val="24"/>
          <w:rtl/>
        </w:rPr>
        <w:t xml:space="preserve"> بخش «ن</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ازها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غ</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رعملکرد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w:t>
      </w:r>
      <w:r w:rsidRPr="00761B10">
        <w:rPr>
          <w:rFonts w:cs="Times New Roman"/>
          <w:color w:val="155D56" w:themeColor="accent3" w:themeShade="BF"/>
          <w:sz w:val="24"/>
          <w:szCs w:val="24"/>
          <w:rtl/>
        </w:rPr>
        <w:t>:</w:t>
      </w:r>
    </w:p>
    <w:p w14:paraId="02C59ACA"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مق</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اس</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p>
    <w:p w14:paraId="71CFED41"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کارا</w:t>
      </w:r>
      <w:r w:rsidRPr="00761B10">
        <w:rPr>
          <w:rFonts w:cs="Times New Roman" w:hint="cs"/>
          <w:color w:val="155D56" w:themeColor="accent3" w:themeShade="BF"/>
          <w:sz w:val="24"/>
          <w:szCs w:val="24"/>
          <w:rtl/>
        </w:rPr>
        <w:t>یی</w:t>
      </w:r>
    </w:p>
    <w:p w14:paraId="50CDC775"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3. قابل</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نگهدار</w:t>
      </w:r>
      <w:r w:rsidRPr="00761B10">
        <w:rPr>
          <w:rFonts w:cs="Times New Roman" w:hint="cs"/>
          <w:color w:val="155D56" w:themeColor="accent3" w:themeShade="BF"/>
          <w:sz w:val="24"/>
          <w:szCs w:val="24"/>
          <w:rtl/>
        </w:rPr>
        <w:t>ی</w:t>
      </w:r>
    </w:p>
    <w:p w14:paraId="0169B331"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4. کاربر پسند بودن</w:t>
      </w:r>
    </w:p>
    <w:p w14:paraId="4F0C108D" w14:textId="77777777" w:rsidR="00761B10" w:rsidRPr="00761B10" w:rsidRDefault="00761B10" w:rsidP="00761B10">
      <w:pPr>
        <w:bidi/>
        <w:rPr>
          <w:color w:val="155D56" w:themeColor="accent3" w:themeShade="BF"/>
          <w:sz w:val="24"/>
          <w:szCs w:val="24"/>
        </w:rPr>
      </w:pPr>
    </w:p>
    <w:p w14:paraId="1CE3E271"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در</w:t>
      </w:r>
      <w:r w:rsidRPr="00761B10">
        <w:rPr>
          <w:rFonts w:cs="Times New Roman"/>
          <w:color w:val="155D56" w:themeColor="accent3" w:themeShade="BF"/>
          <w:sz w:val="24"/>
          <w:szCs w:val="24"/>
          <w:rtl/>
        </w:rPr>
        <w:t xml:space="preserve"> بخش «محدود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ت‌ها»</w:t>
      </w:r>
      <w:r w:rsidRPr="00761B10">
        <w:rPr>
          <w:rFonts w:cs="Times New Roman"/>
          <w:color w:val="155D56" w:themeColor="accent3" w:themeShade="BF"/>
          <w:sz w:val="24"/>
          <w:szCs w:val="24"/>
          <w:rtl/>
        </w:rPr>
        <w:t>:</w:t>
      </w:r>
    </w:p>
    <w:p w14:paraId="6D72D999"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بازه زمان</w:t>
      </w:r>
      <w:r w:rsidRPr="00761B10">
        <w:rPr>
          <w:rFonts w:cs="Times New Roman" w:hint="cs"/>
          <w:color w:val="155D56" w:themeColor="accent3" w:themeShade="BF"/>
          <w:sz w:val="24"/>
          <w:szCs w:val="24"/>
          <w:rtl/>
        </w:rPr>
        <w:t>ی</w:t>
      </w:r>
    </w:p>
    <w:p w14:paraId="6A12A689"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بودجه</w:t>
      </w:r>
    </w:p>
    <w:p w14:paraId="688BBB98"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3. انطباق با مقررات</w:t>
      </w:r>
    </w:p>
    <w:p w14:paraId="53A8B0A7" w14:textId="77777777" w:rsidR="00761B10" w:rsidRPr="00761B10" w:rsidRDefault="00761B10" w:rsidP="00761B10">
      <w:pPr>
        <w:bidi/>
        <w:rPr>
          <w:color w:val="155D56" w:themeColor="accent3" w:themeShade="BF"/>
          <w:sz w:val="24"/>
          <w:szCs w:val="24"/>
        </w:rPr>
      </w:pPr>
    </w:p>
    <w:p w14:paraId="098DC8DE"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در</w:t>
      </w:r>
      <w:r w:rsidRPr="00761B10">
        <w:rPr>
          <w:rFonts w:cs="Times New Roman"/>
          <w:color w:val="155D56" w:themeColor="accent3" w:themeShade="BF"/>
          <w:sz w:val="24"/>
          <w:szCs w:val="24"/>
          <w:rtl/>
        </w:rPr>
        <w:t xml:space="preserve"> ز</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color w:val="155D56" w:themeColor="accent3" w:themeShade="BF"/>
          <w:sz w:val="24"/>
          <w:szCs w:val="24"/>
          <w:rtl/>
        </w:rPr>
        <w:t xml:space="preserve"> "فرض ها":</w:t>
      </w:r>
    </w:p>
    <w:p w14:paraId="1F5FAA18"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اتصال به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نترنت</w:t>
      </w:r>
      <w:r w:rsidRPr="00761B10">
        <w:rPr>
          <w:rFonts w:cs="Times New Roman"/>
          <w:color w:val="155D56" w:themeColor="accent3" w:themeShade="BF"/>
          <w:sz w:val="24"/>
          <w:szCs w:val="24"/>
          <w:rtl/>
        </w:rPr>
        <w:t xml:space="preserve">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دار</w:t>
      </w:r>
    </w:p>
    <w:p w14:paraId="340D0C19"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دستگاه قابل دسترس</w:t>
      </w:r>
      <w:r w:rsidRPr="00761B10">
        <w:rPr>
          <w:rFonts w:cs="Times New Roman" w:hint="cs"/>
          <w:color w:val="155D56" w:themeColor="accent3" w:themeShade="BF"/>
          <w:sz w:val="24"/>
          <w:szCs w:val="24"/>
          <w:rtl/>
        </w:rPr>
        <w:t>ی</w:t>
      </w:r>
    </w:p>
    <w:p w14:paraId="7395E974" w14:textId="77777777" w:rsidR="00761B10" w:rsidRPr="00761B10" w:rsidRDefault="00761B10" w:rsidP="00761B10">
      <w:pPr>
        <w:bidi/>
        <w:rPr>
          <w:color w:val="155D56" w:themeColor="accent3" w:themeShade="BF"/>
          <w:sz w:val="24"/>
          <w:szCs w:val="24"/>
        </w:rPr>
      </w:pPr>
    </w:p>
    <w:p w14:paraId="592A0731"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در</w:t>
      </w:r>
      <w:r w:rsidRPr="00761B10">
        <w:rPr>
          <w:rFonts w:cs="Times New Roman"/>
          <w:color w:val="155D56" w:themeColor="accent3" w:themeShade="BF"/>
          <w:sz w:val="24"/>
          <w:szCs w:val="24"/>
          <w:rtl/>
        </w:rPr>
        <w:t xml:space="preserve"> بخش «ر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سک‌ها»</w:t>
      </w:r>
      <w:r w:rsidRPr="00761B10">
        <w:rPr>
          <w:rFonts w:cs="Times New Roman"/>
          <w:color w:val="155D56" w:themeColor="accent3" w:themeShade="BF"/>
          <w:sz w:val="24"/>
          <w:szCs w:val="24"/>
          <w:rtl/>
        </w:rPr>
        <w:t>:</w:t>
      </w:r>
    </w:p>
    <w:p w14:paraId="3C62CCFA"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تهد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دات</w:t>
      </w:r>
      <w:r w:rsidRPr="00761B10">
        <w:rPr>
          <w:rFonts w:cs="Times New Roman"/>
          <w:color w:val="155D56" w:themeColor="accent3" w:themeShade="BF"/>
          <w:sz w:val="24"/>
          <w:szCs w:val="24"/>
          <w:rtl/>
        </w:rPr>
        <w:t xml:space="preserve"> امن</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سا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بر</w:t>
      </w:r>
      <w:r w:rsidRPr="00761B10">
        <w:rPr>
          <w:rFonts w:cs="Times New Roman" w:hint="cs"/>
          <w:color w:val="155D56" w:themeColor="accent3" w:themeShade="BF"/>
          <w:sz w:val="24"/>
          <w:szCs w:val="24"/>
          <w:rtl/>
        </w:rPr>
        <w:t>ی</w:t>
      </w:r>
    </w:p>
    <w:p w14:paraId="355E550F"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مسائل فن</w:t>
      </w:r>
      <w:r w:rsidRPr="00761B10">
        <w:rPr>
          <w:rFonts w:cs="Times New Roman" w:hint="cs"/>
          <w:color w:val="155D56" w:themeColor="accent3" w:themeShade="BF"/>
          <w:sz w:val="24"/>
          <w:szCs w:val="24"/>
          <w:rtl/>
        </w:rPr>
        <w:t>ی</w:t>
      </w:r>
    </w:p>
    <w:p w14:paraId="7EF1E9CD" w14:textId="77777777" w:rsidR="00761B10" w:rsidRPr="00761B10" w:rsidRDefault="00761B10" w:rsidP="00761B10">
      <w:pPr>
        <w:bidi/>
        <w:rPr>
          <w:color w:val="155D56" w:themeColor="accent3" w:themeShade="BF"/>
          <w:sz w:val="24"/>
          <w:szCs w:val="24"/>
        </w:rPr>
      </w:pPr>
    </w:p>
    <w:p w14:paraId="21A35702"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در</w:t>
      </w:r>
      <w:r w:rsidRPr="00761B10">
        <w:rPr>
          <w:rFonts w:cs="Times New Roman"/>
          <w:color w:val="155D56" w:themeColor="accent3" w:themeShade="BF"/>
          <w:sz w:val="24"/>
          <w:szCs w:val="24"/>
          <w:rtl/>
        </w:rPr>
        <w:t xml:space="preserve"> بخش "فرصت ها":</w:t>
      </w:r>
    </w:p>
    <w:p w14:paraId="124DB32F"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1.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درآمد</w:t>
      </w:r>
    </w:p>
    <w:p w14:paraId="49DFC22E"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2.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گاه</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گسترده</w:t>
      </w:r>
    </w:p>
    <w:p w14:paraId="282929B7" w14:textId="77777777" w:rsidR="00761B10" w:rsidRPr="00761B10" w:rsidRDefault="00761B10" w:rsidP="00761B10">
      <w:pPr>
        <w:bidi/>
        <w:rPr>
          <w:color w:val="155D56" w:themeColor="accent3" w:themeShade="BF"/>
          <w:sz w:val="24"/>
          <w:szCs w:val="24"/>
        </w:rPr>
      </w:pPr>
    </w:p>
    <w:p w14:paraId="4E322480" w14:textId="77777777" w:rsidR="00761B10" w:rsidRPr="00761B10" w:rsidRDefault="00761B10" w:rsidP="00761B10">
      <w:pPr>
        <w:bidi/>
        <w:rPr>
          <w:color w:val="155D56" w:themeColor="accent3" w:themeShade="BF"/>
          <w:sz w:val="24"/>
          <w:szCs w:val="24"/>
        </w:rPr>
      </w:pPr>
    </w:p>
    <w:p w14:paraId="74AF263A" w14:textId="77777777" w:rsidR="00761B10" w:rsidRDefault="00761B10" w:rsidP="00761B10">
      <w:pPr>
        <w:bidi/>
        <w:rPr>
          <w:color w:val="155D56" w:themeColor="accent3" w:themeShade="BF"/>
          <w:sz w:val="24"/>
          <w:szCs w:val="24"/>
          <w:rtl/>
        </w:rPr>
      </w:pPr>
    </w:p>
    <w:p w14:paraId="6EEB1A7B" w14:textId="77777777" w:rsidR="00B96FF5" w:rsidRDefault="00B96FF5" w:rsidP="00B96FF5">
      <w:pPr>
        <w:bidi/>
        <w:rPr>
          <w:color w:val="155D56" w:themeColor="accent3" w:themeShade="BF"/>
          <w:sz w:val="24"/>
          <w:szCs w:val="24"/>
          <w:rtl/>
        </w:rPr>
      </w:pPr>
    </w:p>
    <w:p w14:paraId="2C898F4D" w14:textId="77777777" w:rsidR="00B96FF5" w:rsidRPr="00761B10" w:rsidRDefault="00B96FF5" w:rsidP="00B96FF5">
      <w:pPr>
        <w:bidi/>
        <w:rPr>
          <w:color w:val="155D56" w:themeColor="accent3" w:themeShade="BF"/>
          <w:sz w:val="24"/>
          <w:szCs w:val="24"/>
        </w:rPr>
      </w:pPr>
    </w:p>
    <w:p w14:paraId="7E5A7634" w14:textId="77777777" w:rsidR="00761B10" w:rsidRPr="00761B10" w:rsidRDefault="00761B10" w:rsidP="00761B10">
      <w:pPr>
        <w:bidi/>
        <w:rPr>
          <w:color w:val="155D56" w:themeColor="accent3" w:themeShade="BF"/>
          <w:sz w:val="24"/>
          <w:szCs w:val="24"/>
        </w:rPr>
      </w:pPr>
    </w:p>
    <w:p w14:paraId="6F75A1E6" w14:textId="77777777" w:rsidR="00761B10" w:rsidRPr="00761B10" w:rsidRDefault="00761B10" w:rsidP="00761B10">
      <w:pPr>
        <w:bidi/>
        <w:rPr>
          <w:color w:val="155D56" w:themeColor="accent3" w:themeShade="BF"/>
          <w:sz w:val="24"/>
          <w:szCs w:val="24"/>
        </w:rPr>
      </w:pPr>
    </w:p>
    <w:p w14:paraId="0ED0DBE2" w14:textId="77777777" w:rsidR="00761B10" w:rsidRPr="00761B10" w:rsidRDefault="00761B10" w:rsidP="00761B10">
      <w:pPr>
        <w:bidi/>
        <w:rPr>
          <w:color w:val="155D56" w:themeColor="accent3" w:themeShade="BF"/>
          <w:sz w:val="24"/>
          <w:szCs w:val="24"/>
        </w:rPr>
      </w:pPr>
    </w:p>
    <w:p w14:paraId="501A0051" w14:textId="77777777" w:rsidR="00B96FF5" w:rsidRPr="00B96FF5" w:rsidRDefault="00B96FF5" w:rsidP="00B96FF5">
      <w:pPr>
        <w:bidi/>
        <w:rPr>
          <w:rFonts w:cs="Times New Roman"/>
          <w:color w:val="155D56" w:themeColor="accent3" w:themeShade="BF"/>
          <w:sz w:val="24"/>
          <w:szCs w:val="24"/>
        </w:rPr>
      </w:pPr>
      <w:r w:rsidRPr="00B96FF5">
        <w:rPr>
          <w:rFonts w:cs="Times New Roman"/>
          <w:color w:val="155D56" w:themeColor="accent3" w:themeShade="BF"/>
          <w:sz w:val="24"/>
          <w:szCs w:val="24"/>
          <w:rtl/>
        </w:rPr>
        <w:t>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کالا،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از بزرگتر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شرکت 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تجارت الکترون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color w:val="155D56" w:themeColor="accent3" w:themeShade="BF"/>
          <w:sz w:val="24"/>
          <w:szCs w:val="24"/>
          <w:rtl/>
        </w:rPr>
        <w:t xml:space="preserve"> در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ران،</w:t>
      </w:r>
      <w:r w:rsidRPr="00B96FF5">
        <w:rPr>
          <w:rFonts w:cs="Times New Roman"/>
          <w:color w:val="155D56" w:themeColor="accent3" w:themeShade="BF"/>
          <w:sz w:val="24"/>
          <w:szCs w:val="24"/>
          <w:rtl/>
        </w:rPr>
        <w:t xml:space="preserve"> 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از</w:t>
      </w:r>
      <w:r w:rsidRPr="00B96FF5">
        <w:rPr>
          <w:rFonts w:cs="Times New Roman"/>
          <w:color w:val="155D56" w:themeColor="accent3" w:themeShade="BF"/>
          <w:sz w:val="24"/>
          <w:szCs w:val="24"/>
          <w:rtl/>
        </w:rPr>
        <w:t xml:space="preserve"> به اتخاذ رو</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کرد</w:t>
      </w:r>
      <w:r w:rsidRPr="00B96FF5">
        <w:rPr>
          <w:rFonts w:cs="Times New Roman"/>
          <w:color w:val="155D56" w:themeColor="accent3" w:themeShade="BF"/>
          <w:sz w:val="24"/>
          <w:szCs w:val="24"/>
          <w:rtl/>
        </w:rPr>
        <w:t xml:space="preserve"> ش</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گرا در طراح</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خود را به منظور بهبود کارا</w:t>
      </w:r>
      <w:r w:rsidRPr="00B96FF5">
        <w:rPr>
          <w:rFonts w:cs="Times New Roman" w:hint="cs"/>
          <w:color w:val="155D56" w:themeColor="accent3" w:themeShade="BF"/>
          <w:sz w:val="24"/>
          <w:szCs w:val="24"/>
          <w:rtl/>
        </w:rPr>
        <w:t>یی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مق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اس</w:t>
      </w:r>
      <w:r w:rsidRPr="00B96FF5">
        <w:rPr>
          <w:rFonts w:cs="Times New Roman"/>
          <w:color w:val="155D56" w:themeColor="accent3" w:themeShade="BF"/>
          <w:sz w:val="24"/>
          <w:szCs w:val="24"/>
          <w:rtl/>
        </w:rPr>
        <w:t xml:space="preserve"> پذ</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نگهدار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آن شناسا</w:t>
      </w:r>
      <w:r w:rsidRPr="00B96FF5">
        <w:rPr>
          <w:rFonts w:cs="Times New Roman" w:hint="cs"/>
          <w:color w:val="155D56" w:themeColor="accent3" w:themeShade="BF"/>
          <w:sz w:val="24"/>
          <w:szCs w:val="24"/>
          <w:rtl/>
        </w:rPr>
        <w:t>یی</w:t>
      </w:r>
      <w:r w:rsidRPr="00B96FF5">
        <w:rPr>
          <w:rFonts w:cs="Times New Roman"/>
          <w:color w:val="155D56" w:themeColor="accent3" w:themeShade="BF"/>
          <w:sz w:val="24"/>
          <w:szCs w:val="24"/>
          <w:rtl/>
        </w:rPr>
        <w:t xml:space="preserve"> کرده است. هدف از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پروژه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جاد</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است که بتواند حجم ز</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از کاربران و تراکنش ها ر</w:t>
      </w:r>
      <w:r w:rsidRPr="00B96FF5">
        <w:rPr>
          <w:rFonts w:cs="Times New Roman" w:hint="eastAsia"/>
          <w:color w:val="155D56" w:themeColor="accent3" w:themeShade="BF"/>
          <w:sz w:val="24"/>
          <w:szCs w:val="24"/>
          <w:rtl/>
        </w:rPr>
        <w:t>ا</w:t>
      </w:r>
      <w:r w:rsidRPr="00B96FF5">
        <w:rPr>
          <w:rFonts w:cs="Times New Roman"/>
          <w:color w:val="155D56" w:themeColor="accent3" w:themeShade="BF"/>
          <w:sz w:val="24"/>
          <w:szCs w:val="24"/>
          <w:rtl/>
        </w:rPr>
        <w:t xml:space="preserve"> مد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کند و در ع</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حال تجربه 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کپارچه</w:t>
      </w:r>
      <w:r w:rsidRPr="00B96FF5">
        <w:rPr>
          <w:rFonts w:cs="Times New Roman"/>
          <w:color w:val="155D56" w:themeColor="accent3" w:themeShade="BF"/>
          <w:sz w:val="24"/>
          <w:szCs w:val="24"/>
          <w:rtl/>
        </w:rPr>
        <w:t xml:space="preserve"> و کاربرپسند را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ان</w:t>
      </w:r>
      <w:r w:rsidRPr="00B96FF5">
        <w:rPr>
          <w:rFonts w:cs="Times New Roman"/>
          <w:color w:val="155D56" w:themeColor="accent3" w:themeShade="BF"/>
          <w:sz w:val="24"/>
          <w:szCs w:val="24"/>
          <w:rtl/>
        </w:rPr>
        <w:t xml:space="preserve"> فراهم کند. با اتخاذ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color w:val="155D56" w:themeColor="accent3" w:themeShade="BF"/>
          <w:sz w:val="24"/>
          <w:szCs w:val="24"/>
          <w:rtl/>
        </w:rPr>
        <w:t xml:space="preserve"> طراح</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ش</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گرا،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قادر خواهد بود درخواست 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کاربر را کارآمدتر پردازش کند و در نت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جه</w:t>
      </w:r>
      <w:r w:rsidRPr="00B96FF5">
        <w:rPr>
          <w:rFonts w:cs="Times New Roman"/>
          <w:color w:val="155D56" w:themeColor="accent3" w:themeShade="BF"/>
          <w:sz w:val="24"/>
          <w:szCs w:val="24"/>
          <w:rtl/>
        </w:rPr>
        <w:t xml:space="preserve"> زمان پاسخگو</w:t>
      </w:r>
      <w:r w:rsidRPr="00B96FF5">
        <w:rPr>
          <w:rFonts w:cs="Times New Roman" w:hint="cs"/>
          <w:color w:val="155D56" w:themeColor="accent3" w:themeShade="BF"/>
          <w:sz w:val="24"/>
          <w:szCs w:val="24"/>
          <w:rtl/>
        </w:rPr>
        <w:t>یی</w:t>
      </w:r>
      <w:r w:rsidRPr="00B96FF5">
        <w:rPr>
          <w:rFonts w:cs="Times New Roman"/>
          <w:color w:val="155D56" w:themeColor="accent3" w:themeShade="BF"/>
          <w:sz w:val="24"/>
          <w:szCs w:val="24"/>
          <w:rtl/>
        </w:rPr>
        <w:t xml:space="preserve"> سر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ع</w:t>
      </w:r>
      <w:r w:rsidRPr="00B96FF5">
        <w:rPr>
          <w:rFonts w:cs="Times New Roman"/>
          <w:color w:val="155D56" w:themeColor="accent3" w:themeShade="BF"/>
          <w:sz w:val="24"/>
          <w:szCs w:val="24"/>
          <w:rtl/>
        </w:rPr>
        <w:t xml:space="preserve"> تر و تجربه کل</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بهتر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ان</w:t>
      </w:r>
      <w:r w:rsidRPr="00B96FF5">
        <w:rPr>
          <w:rFonts w:cs="Times New Roman"/>
          <w:color w:val="155D56" w:themeColor="accent3" w:themeShade="BF"/>
          <w:sz w:val="24"/>
          <w:szCs w:val="24"/>
          <w:rtl/>
        </w:rPr>
        <w:t xml:space="preserve"> به همراه داشته باشد.</w:t>
      </w:r>
    </w:p>
    <w:p w14:paraId="108AF6C0" w14:textId="77777777" w:rsidR="00B96FF5" w:rsidRPr="00B96FF5" w:rsidRDefault="00B96FF5" w:rsidP="00B96FF5">
      <w:pPr>
        <w:bidi/>
        <w:rPr>
          <w:rFonts w:cs="Times New Roman"/>
          <w:color w:val="155D56" w:themeColor="accent3" w:themeShade="BF"/>
          <w:sz w:val="24"/>
          <w:szCs w:val="24"/>
        </w:rPr>
      </w:pPr>
    </w:p>
    <w:p w14:paraId="3E28D6A0" w14:textId="77777777" w:rsidR="00B96FF5" w:rsidRPr="00B96FF5" w:rsidRDefault="00B96FF5" w:rsidP="00B96FF5">
      <w:pPr>
        <w:bidi/>
        <w:rPr>
          <w:rFonts w:cs="Times New Roman"/>
          <w:color w:val="155D56" w:themeColor="accent3" w:themeShade="BF"/>
          <w:sz w:val="24"/>
          <w:szCs w:val="24"/>
        </w:rPr>
      </w:pPr>
      <w:r w:rsidRPr="00B96FF5">
        <w:rPr>
          <w:rFonts w:cs="Times New Roman" w:hint="eastAsia"/>
          <w:color w:val="155D56" w:themeColor="accent3" w:themeShade="BF"/>
          <w:sz w:val="24"/>
          <w:szCs w:val="24"/>
          <w:rtl/>
        </w:rPr>
        <w:t>دامنه</w:t>
      </w:r>
      <w:r w:rsidRPr="00B96FF5">
        <w:rPr>
          <w:rFonts w:cs="Times New Roman"/>
          <w:color w:val="155D56" w:themeColor="accent3" w:themeShade="BF"/>
          <w:sz w:val="24"/>
          <w:szCs w:val="24"/>
          <w:rtl/>
        </w:rPr>
        <w:t xml:space="preserve">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شامل قابل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ها</w:t>
      </w:r>
      <w:r w:rsidRPr="00B96FF5">
        <w:rPr>
          <w:rFonts w:cs="Times New Roman" w:hint="cs"/>
          <w:color w:val="155D56" w:themeColor="accent3" w:themeShade="BF"/>
          <w:sz w:val="24"/>
          <w:szCs w:val="24"/>
          <w:rtl/>
        </w:rPr>
        <w:t>یی</w:t>
      </w:r>
      <w:r w:rsidRPr="00B96FF5">
        <w:rPr>
          <w:rFonts w:cs="Times New Roman"/>
          <w:color w:val="155D56" w:themeColor="accent3" w:themeShade="BF"/>
          <w:sz w:val="24"/>
          <w:szCs w:val="24"/>
          <w:rtl/>
        </w:rPr>
        <w:t xml:space="preserve"> مانند ثبت نام و احراز هو</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کاربر، مرور و جستجو</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محصولات، افزودن محصولات به سبد خر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و ثبت سفارش، پردازش پرداخت، پ</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مد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سفارش، مد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موجود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پشت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بان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است. سهامداران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پروژه شامل شرکت 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کالا، مشتر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ان</w:t>
      </w:r>
      <w:r w:rsidRPr="00B96FF5">
        <w:rPr>
          <w:rFonts w:cs="Times New Roman"/>
          <w:color w:val="155D56" w:themeColor="accent3" w:themeShade="BF"/>
          <w:sz w:val="24"/>
          <w:szCs w:val="24"/>
          <w:rtl/>
        </w:rPr>
        <w:t xml:space="preserve"> پلت</w:t>
      </w:r>
      <w:r w:rsidRPr="00B96FF5">
        <w:rPr>
          <w:rFonts w:cs="Times New Roman" w:hint="eastAsia"/>
          <w:color w:val="155D56" w:themeColor="accent3" w:themeShade="BF"/>
          <w:sz w:val="24"/>
          <w:szCs w:val="24"/>
          <w:rtl/>
        </w:rPr>
        <w:t>فرم</w:t>
      </w:r>
      <w:r w:rsidRPr="00B96FF5">
        <w:rPr>
          <w:rFonts w:cs="Times New Roman"/>
          <w:color w:val="155D56" w:themeColor="accent3" w:themeShade="BF"/>
          <w:sz w:val="24"/>
          <w:szCs w:val="24"/>
          <w:rtl/>
        </w:rPr>
        <w:t xml:space="preserve"> 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کالا و توسعه دهندگان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هستند که مسئول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پ</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اده</w:t>
      </w:r>
      <w:r w:rsidRPr="00B96FF5">
        <w:rPr>
          <w:rFonts w:cs="Times New Roman"/>
          <w:color w:val="155D56" w:themeColor="accent3" w:themeShade="BF"/>
          <w:sz w:val="24"/>
          <w:szCs w:val="24"/>
          <w:rtl/>
        </w:rPr>
        <w:t xml:space="preserve"> ساز</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نگهدار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را بر عهده خواهند داشت.</w:t>
      </w:r>
    </w:p>
    <w:p w14:paraId="3FBE9EC7" w14:textId="77777777" w:rsidR="00B96FF5" w:rsidRPr="00B96FF5" w:rsidRDefault="00B96FF5" w:rsidP="00B96FF5">
      <w:pPr>
        <w:bidi/>
        <w:rPr>
          <w:rFonts w:cs="Times New Roman"/>
          <w:color w:val="155D56" w:themeColor="accent3" w:themeShade="BF"/>
          <w:sz w:val="24"/>
          <w:szCs w:val="24"/>
        </w:rPr>
      </w:pPr>
    </w:p>
    <w:p w14:paraId="0EDE0C4A" w14:textId="77777777" w:rsidR="00B96FF5" w:rsidRPr="00B96FF5" w:rsidRDefault="00B96FF5" w:rsidP="00B96FF5">
      <w:pPr>
        <w:bidi/>
        <w:rPr>
          <w:rFonts w:cs="Times New Roman"/>
          <w:color w:val="155D56" w:themeColor="accent3" w:themeShade="BF"/>
          <w:sz w:val="24"/>
          <w:szCs w:val="24"/>
        </w:rPr>
      </w:pPr>
      <w:r w:rsidRPr="00B96FF5">
        <w:rPr>
          <w:rFonts w:cs="Times New Roman" w:hint="eastAsia"/>
          <w:color w:val="155D56" w:themeColor="accent3" w:themeShade="BF"/>
          <w:sz w:val="24"/>
          <w:szCs w:val="24"/>
          <w:rtl/>
        </w:rPr>
        <w:t>مزا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اتخاذ رو</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کرد</w:t>
      </w:r>
      <w:r w:rsidRPr="00B96FF5">
        <w:rPr>
          <w:rFonts w:cs="Times New Roman"/>
          <w:color w:val="155D56" w:themeColor="accent3" w:themeShade="BF"/>
          <w:sz w:val="24"/>
          <w:szCs w:val="24"/>
          <w:rtl/>
        </w:rPr>
        <w:t xml:space="preserve"> ش</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گرا شامل بهبود کارا</w:t>
      </w:r>
      <w:r w:rsidRPr="00B96FF5">
        <w:rPr>
          <w:rFonts w:cs="Times New Roman" w:hint="cs"/>
          <w:color w:val="155D56" w:themeColor="accent3" w:themeShade="BF"/>
          <w:sz w:val="24"/>
          <w:szCs w:val="24"/>
          <w:rtl/>
        </w:rPr>
        <w:t>یی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مق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اس</w:t>
      </w:r>
      <w:r w:rsidRPr="00B96FF5">
        <w:rPr>
          <w:rFonts w:cs="Times New Roman"/>
          <w:color w:val="155D56" w:themeColor="accent3" w:themeShade="BF"/>
          <w:sz w:val="24"/>
          <w:szCs w:val="24"/>
          <w:rtl/>
        </w:rPr>
        <w:t xml:space="preserve"> پذ</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قابل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نگهدار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افزا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ش</w:t>
      </w:r>
      <w:r w:rsidRPr="00B96FF5">
        <w:rPr>
          <w:rFonts w:cs="Times New Roman"/>
          <w:color w:val="155D56" w:themeColor="accent3" w:themeShade="BF"/>
          <w:sz w:val="24"/>
          <w:szCs w:val="24"/>
          <w:rtl/>
        </w:rPr>
        <w:t xml:space="preserve"> تجربه مشتر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افزا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ش</w:t>
      </w:r>
      <w:r w:rsidRPr="00B96FF5">
        <w:rPr>
          <w:rFonts w:cs="Times New Roman"/>
          <w:color w:val="155D56" w:themeColor="accent3" w:themeShade="BF"/>
          <w:sz w:val="24"/>
          <w:szCs w:val="24"/>
          <w:rtl/>
        </w:rPr>
        <w:t xml:space="preserve"> درآمد است.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جد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قادر خواهد بود حجم ب</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شتر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از کاربران و تراکنش ها را مد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کند که در نت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جه</w:t>
      </w:r>
      <w:r w:rsidRPr="00B96FF5">
        <w:rPr>
          <w:rFonts w:cs="Times New Roman"/>
          <w:color w:val="155D56" w:themeColor="accent3" w:themeShade="BF"/>
          <w:sz w:val="24"/>
          <w:szCs w:val="24"/>
          <w:rtl/>
        </w:rPr>
        <w:t xml:space="preserve"> کارا</w:t>
      </w:r>
      <w:r w:rsidRPr="00B96FF5">
        <w:rPr>
          <w:rFonts w:cs="Times New Roman" w:hint="cs"/>
          <w:color w:val="155D56" w:themeColor="accent3" w:themeShade="BF"/>
          <w:sz w:val="24"/>
          <w:szCs w:val="24"/>
          <w:rtl/>
        </w:rPr>
        <w:t>یی</w:t>
      </w:r>
      <w:r w:rsidRPr="00B96FF5">
        <w:rPr>
          <w:rFonts w:cs="Times New Roman"/>
          <w:color w:val="155D56" w:themeColor="accent3" w:themeShade="BF"/>
          <w:sz w:val="24"/>
          <w:szCs w:val="24"/>
          <w:rtl/>
        </w:rPr>
        <w:t xml:space="preserve"> عمل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بهبود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افته</w:t>
      </w:r>
      <w:r w:rsidRPr="00B96FF5">
        <w:rPr>
          <w:rFonts w:cs="Times New Roman"/>
          <w:color w:val="155D56" w:themeColor="accent3" w:themeShade="BF"/>
          <w:sz w:val="24"/>
          <w:szCs w:val="24"/>
          <w:rtl/>
        </w:rPr>
        <w:t xml:space="preserve"> و در ع</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حال تجربه کل</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بهتر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w:t>
      </w:r>
      <w:r w:rsidRPr="00B96FF5">
        <w:rPr>
          <w:rFonts w:cs="Times New Roman" w:hint="eastAsia"/>
          <w:color w:val="155D56" w:themeColor="accent3" w:themeShade="BF"/>
          <w:sz w:val="24"/>
          <w:szCs w:val="24"/>
          <w:rtl/>
        </w:rPr>
        <w:t>را</w:t>
      </w:r>
      <w:r w:rsidRPr="00B96FF5">
        <w:rPr>
          <w:rFonts w:cs="Times New Roman"/>
          <w:color w:val="155D56" w:themeColor="accent3" w:themeShade="BF"/>
          <w:sz w:val="24"/>
          <w:szCs w:val="24"/>
          <w:rtl/>
        </w:rPr>
        <w:t xml:space="preserve">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ان</w:t>
      </w:r>
      <w:r w:rsidRPr="00B96FF5">
        <w:rPr>
          <w:rFonts w:cs="Times New Roman"/>
          <w:color w:val="155D56" w:themeColor="accent3" w:themeShade="BF"/>
          <w:sz w:val="24"/>
          <w:szCs w:val="24"/>
          <w:rtl/>
        </w:rPr>
        <w:t xml:space="preserve"> فراهم 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کند. طراح</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ش</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گرا حفظ و به روز رسان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را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توسعه دهندگان در طول زمان آسان تر 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کند و خطر بده</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فن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را کاهش 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دهد و طول عمر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را افزا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ش</w:t>
      </w:r>
      <w:r w:rsidRPr="00B96FF5">
        <w:rPr>
          <w:rFonts w:cs="Times New Roman"/>
          <w:color w:val="155D56" w:themeColor="accent3" w:themeShade="BF"/>
          <w:sz w:val="24"/>
          <w:szCs w:val="24"/>
          <w:rtl/>
        </w:rPr>
        <w:t xml:space="preserve"> 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دهد.</w:t>
      </w:r>
    </w:p>
    <w:p w14:paraId="778A3E1C" w14:textId="77777777" w:rsidR="00B96FF5" w:rsidRPr="00B96FF5" w:rsidRDefault="00B96FF5" w:rsidP="00B96FF5">
      <w:pPr>
        <w:bidi/>
        <w:rPr>
          <w:rFonts w:cs="Times New Roman"/>
          <w:color w:val="155D56" w:themeColor="accent3" w:themeShade="BF"/>
          <w:sz w:val="24"/>
          <w:szCs w:val="24"/>
        </w:rPr>
      </w:pPr>
    </w:p>
    <w:p w14:paraId="0D7DA01A" w14:textId="77777777" w:rsidR="00B96FF5" w:rsidRPr="00B96FF5" w:rsidRDefault="00B96FF5" w:rsidP="00B96FF5">
      <w:pPr>
        <w:bidi/>
        <w:rPr>
          <w:rFonts w:cs="Times New Roman"/>
          <w:color w:val="155D56" w:themeColor="accent3" w:themeShade="BF"/>
          <w:sz w:val="24"/>
          <w:szCs w:val="24"/>
        </w:rPr>
      </w:pPr>
      <w:r w:rsidRPr="00B96FF5">
        <w:rPr>
          <w:rFonts w:cs="Times New Roman" w:hint="eastAsia"/>
          <w:color w:val="155D56" w:themeColor="accent3" w:themeShade="BF"/>
          <w:sz w:val="24"/>
          <w:szCs w:val="24"/>
          <w:rtl/>
        </w:rPr>
        <w:t>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اطم</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نان</w:t>
      </w:r>
      <w:r w:rsidRPr="00B96FF5">
        <w:rPr>
          <w:rFonts w:cs="Times New Roman"/>
          <w:color w:val="155D56" w:themeColor="accent3" w:themeShade="BF"/>
          <w:sz w:val="24"/>
          <w:szCs w:val="24"/>
          <w:rtl/>
        </w:rPr>
        <w:t xml:space="preserve"> از موفق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پروژه،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به تعداد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از الزامات کاربرد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غ</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رعملکرد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از جمله پشت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بان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از عملکردها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ضرور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مق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اس</w:t>
      </w:r>
      <w:r w:rsidRPr="00B96FF5">
        <w:rPr>
          <w:rFonts w:cs="Times New Roman"/>
          <w:color w:val="155D56" w:themeColor="accent3" w:themeShade="BF"/>
          <w:sz w:val="24"/>
          <w:szCs w:val="24"/>
          <w:rtl/>
        </w:rPr>
        <w:t xml:space="preserve"> پذ</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کارا</w:t>
      </w:r>
      <w:r w:rsidRPr="00B96FF5">
        <w:rPr>
          <w:rFonts w:cs="Times New Roman" w:hint="cs"/>
          <w:color w:val="155D56" w:themeColor="accent3" w:themeShade="BF"/>
          <w:sz w:val="24"/>
          <w:szCs w:val="24"/>
          <w:rtl/>
        </w:rPr>
        <w:t>یی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قابل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نگهدار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کاربر پسند بودن پا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بند</w:t>
      </w:r>
      <w:r w:rsidRPr="00B96FF5">
        <w:rPr>
          <w:rFonts w:cs="Times New Roman"/>
          <w:color w:val="155D56" w:themeColor="accent3" w:themeShade="BF"/>
          <w:sz w:val="24"/>
          <w:szCs w:val="24"/>
          <w:rtl/>
        </w:rPr>
        <w:t xml:space="preserve"> باشد. علاوه بر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در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color w:val="155D56" w:themeColor="accent3" w:themeShade="BF"/>
          <w:sz w:val="24"/>
          <w:szCs w:val="24"/>
          <w:rtl/>
        </w:rPr>
        <w:t xml:space="preserve"> بازه زمان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بودجه مشخص توسعه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ابد</w:t>
      </w:r>
      <w:r w:rsidRPr="00B96FF5">
        <w:rPr>
          <w:rFonts w:cs="Times New Roman"/>
          <w:color w:val="155D56" w:themeColor="accent3" w:themeShade="BF"/>
          <w:sz w:val="24"/>
          <w:szCs w:val="24"/>
          <w:rtl/>
        </w:rPr>
        <w:t xml:space="preserve"> و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با تمام مقررات و استانداردها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مربوطه مطابقت داشته باشد. 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م</w:t>
      </w:r>
      <w:r w:rsidRPr="00B96FF5">
        <w:rPr>
          <w:rFonts w:cs="Times New Roman"/>
          <w:color w:val="155D56" w:themeColor="accent3" w:themeShade="BF"/>
          <w:sz w:val="24"/>
          <w:szCs w:val="24"/>
          <w:rtl/>
        </w:rPr>
        <w:t xml:space="preserve"> پروژه همچن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تعداد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از خطرات بالقوه مانند تهد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دات</w:t>
      </w:r>
      <w:r w:rsidRPr="00B96FF5">
        <w:rPr>
          <w:rFonts w:cs="Times New Roman"/>
          <w:color w:val="155D56" w:themeColor="accent3" w:themeShade="BF"/>
          <w:sz w:val="24"/>
          <w:szCs w:val="24"/>
          <w:rtl/>
        </w:rPr>
        <w:t xml:space="preserve"> امن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سا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بر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مسائل فن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را در نظر بگ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رد</w:t>
      </w:r>
      <w:r w:rsidRPr="00B96FF5">
        <w:rPr>
          <w:rFonts w:cs="Times New Roman"/>
          <w:color w:val="155D56" w:themeColor="accent3" w:themeShade="BF"/>
          <w:sz w:val="24"/>
          <w:szCs w:val="24"/>
          <w:rtl/>
        </w:rPr>
        <w:t xml:space="preserve"> و در مورد دسترس</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کاربر به اتصالات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نترنت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پا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دار</w:t>
      </w:r>
      <w:r w:rsidRPr="00B96FF5">
        <w:rPr>
          <w:rFonts w:cs="Times New Roman"/>
          <w:color w:val="155D56" w:themeColor="accent3" w:themeShade="BF"/>
          <w:sz w:val="24"/>
          <w:szCs w:val="24"/>
          <w:rtl/>
        </w:rPr>
        <w:t xml:space="preserve"> و دستگاه 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قابل دسترس مفروضات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جاد</w:t>
      </w:r>
      <w:r w:rsidRPr="00B96FF5">
        <w:rPr>
          <w:rFonts w:cs="Times New Roman"/>
          <w:color w:val="155D56" w:themeColor="accent3" w:themeShade="BF"/>
          <w:sz w:val="24"/>
          <w:szCs w:val="24"/>
          <w:rtl/>
        </w:rPr>
        <w:t xml:space="preserve"> ک</w:t>
      </w:r>
      <w:r w:rsidRPr="00B96FF5">
        <w:rPr>
          <w:rFonts w:cs="Times New Roman" w:hint="eastAsia"/>
          <w:color w:val="155D56" w:themeColor="accent3" w:themeShade="BF"/>
          <w:sz w:val="24"/>
          <w:szCs w:val="24"/>
          <w:rtl/>
        </w:rPr>
        <w:t>ند</w:t>
      </w:r>
      <w:r w:rsidRPr="00B96FF5">
        <w:rPr>
          <w:rFonts w:cs="Times New Roman"/>
          <w:color w:val="155D56" w:themeColor="accent3" w:themeShade="BF"/>
          <w:sz w:val="24"/>
          <w:szCs w:val="24"/>
          <w:rtl/>
        </w:rPr>
        <w:t>.</w:t>
      </w:r>
    </w:p>
    <w:p w14:paraId="2773B686" w14:textId="77777777" w:rsidR="00B96FF5" w:rsidRPr="00B96FF5" w:rsidRDefault="00B96FF5" w:rsidP="00B96FF5">
      <w:pPr>
        <w:bidi/>
        <w:rPr>
          <w:rFonts w:cs="Times New Roman"/>
          <w:color w:val="155D56" w:themeColor="accent3" w:themeShade="BF"/>
          <w:sz w:val="24"/>
          <w:szCs w:val="24"/>
        </w:rPr>
      </w:pPr>
    </w:p>
    <w:p w14:paraId="1D2E0B8C" w14:textId="77777777" w:rsidR="00B96FF5" w:rsidRPr="00B96FF5" w:rsidRDefault="00B96FF5" w:rsidP="00B96FF5">
      <w:pPr>
        <w:bidi/>
        <w:rPr>
          <w:rFonts w:cs="Times New Roman"/>
          <w:color w:val="155D56" w:themeColor="accent3" w:themeShade="BF"/>
          <w:sz w:val="24"/>
          <w:szCs w:val="24"/>
        </w:rPr>
      </w:pPr>
      <w:r w:rsidRPr="00B96FF5">
        <w:rPr>
          <w:rFonts w:cs="Times New Roman" w:hint="eastAsia"/>
          <w:color w:val="155D56" w:themeColor="accent3" w:themeShade="BF"/>
          <w:sz w:val="24"/>
          <w:szCs w:val="24"/>
          <w:rtl/>
        </w:rPr>
        <w:t>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م</w:t>
      </w:r>
      <w:r w:rsidRPr="00B96FF5">
        <w:rPr>
          <w:rFonts w:cs="Times New Roman"/>
          <w:color w:val="155D56" w:themeColor="accent3" w:themeShade="BF"/>
          <w:sz w:val="24"/>
          <w:szCs w:val="24"/>
          <w:rtl/>
        </w:rPr>
        <w:t xml:space="preserve"> پروژه 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تواند از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color w:val="155D56" w:themeColor="accent3" w:themeShade="BF"/>
          <w:sz w:val="24"/>
          <w:szCs w:val="24"/>
          <w:rtl/>
        </w:rPr>
        <w:t xml:space="preserve"> جدول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سازمانده</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ازمند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ها، محدود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ها، مفروضات، 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سک</w:t>
      </w:r>
      <w:r w:rsidRPr="00B96FF5">
        <w:rPr>
          <w:rFonts w:cs="Times New Roman"/>
          <w:color w:val="155D56" w:themeColor="accent3" w:themeShade="BF"/>
          <w:sz w:val="24"/>
          <w:szCs w:val="24"/>
          <w:rtl/>
        </w:rPr>
        <w:t xml:space="preserve"> ها و فرصت 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کاربرد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غ</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رعملکرد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استفاده کند.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جدول الزامات عملکرد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مانند ثبت نام و احراز هو</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کاربر، مرور و جستجو</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محصولات، پردازش پرداخت، رد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اب</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مد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سفارش، مد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موجود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و پشت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بان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را فهرست م</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کند</w:t>
      </w:r>
      <w:r w:rsidRPr="00B96FF5">
        <w:rPr>
          <w:rFonts w:cs="Times New Roman"/>
          <w:color w:val="155D56" w:themeColor="accent3" w:themeShade="BF"/>
          <w:sz w:val="24"/>
          <w:szCs w:val="24"/>
          <w:rtl/>
        </w:rPr>
        <w:t>. الزامات غ</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color w:val="155D56" w:themeColor="accent3" w:themeShade="BF"/>
          <w:sz w:val="24"/>
          <w:szCs w:val="24"/>
          <w:rtl/>
        </w:rPr>
        <w:t xml:space="preserve"> کاربرد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در جدول شامل مق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اس</w:t>
      </w:r>
      <w:r w:rsidRPr="00B96FF5">
        <w:rPr>
          <w:rFonts w:cs="Times New Roman"/>
          <w:color w:val="155D56" w:themeColor="accent3" w:themeShade="BF"/>
          <w:sz w:val="24"/>
          <w:szCs w:val="24"/>
          <w:rtl/>
        </w:rPr>
        <w:t xml:space="preserve"> پذ</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کارا</w:t>
      </w:r>
      <w:r w:rsidRPr="00B96FF5">
        <w:rPr>
          <w:rFonts w:cs="Times New Roman" w:hint="cs"/>
          <w:color w:val="155D56" w:themeColor="accent3" w:themeShade="BF"/>
          <w:sz w:val="24"/>
          <w:szCs w:val="24"/>
          <w:rtl/>
        </w:rPr>
        <w:t>یی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قابل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نگهدار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کاربر پسند بودن است. محدود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ها</w:t>
      </w:r>
      <w:r w:rsidRPr="00B96FF5">
        <w:rPr>
          <w:rFonts w:cs="Times New Roman" w:hint="cs"/>
          <w:color w:val="155D56" w:themeColor="accent3" w:themeShade="BF"/>
          <w:sz w:val="24"/>
          <w:szCs w:val="24"/>
          <w:rtl/>
        </w:rPr>
        <w:t>یی</w:t>
      </w:r>
      <w:r w:rsidRPr="00B96FF5">
        <w:rPr>
          <w:rFonts w:cs="Times New Roman"/>
          <w:color w:val="155D56" w:themeColor="accent3" w:themeShade="BF"/>
          <w:sz w:val="24"/>
          <w:szCs w:val="24"/>
          <w:rtl/>
        </w:rPr>
        <w:t xml:space="preserve"> که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در نظر گرفته شوند شامل چارچوب زمان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بودجه و انطباق با مقررات است. مفروضات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که 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م</w:t>
      </w:r>
      <w:r w:rsidRPr="00B96FF5">
        <w:rPr>
          <w:rFonts w:cs="Times New Roman"/>
          <w:color w:val="155D56" w:themeColor="accent3" w:themeShade="BF"/>
          <w:sz w:val="24"/>
          <w:szCs w:val="24"/>
          <w:rtl/>
        </w:rPr>
        <w:t xml:space="preserve"> پروژه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انجا</w:t>
      </w:r>
      <w:r w:rsidRPr="00B96FF5">
        <w:rPr>
          <w:rFonts w:cs="Times New Roman" w:hint="eastAsia"/>
          <w:color w:val="155D56" w:themeColor="accent3" w:themeShade="BF"/>
          <w:sz w:val="24"/>
          <w:szCs w:val="24"/>
          <w:rtl/>
        </w:rPr>
        <w:t>م</w:t>
      </w:r>
      <w:r w:rsidRPr="00B96FF5">
        <w:rPr>
          <w:rFonts w:cs="Times New Roman"/>
          <w:color w:val="155D56" w:themeColor="accent3" w:themeShade="BF"/>
          <w:sz w:val="24"/>
          <w:szCs w:val="24"/>
          <w:rtl/>
        </w:rPr>
        <w:t xml:space="preserve"> دهد شامل اتصال به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نترنت</w:t>
      </w:r>
      <w:r w:rsidRPr="00B96FF5">
        <w:rPr>
          <w:rFonts w:cs="Times New Roman"/>
          <w:color w:val="155D56" w:themeColor="accent3" w:themeShade="BF"/>
          <w:sz w:val="24"/>
          <w:szCs w:val="24"/>
          <w:rtl/>
        </w:rPr>
        <w:t xml:space="preserve"> پا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دار</w:t>
      </w:r>
      <w:r w:rsidRPr="00B96FF5">
        <w:rPr>
          <w:rFonts w:cs="Times New Roman"/>
          <w:color w:val="155D56" w:themeColor="accent3" w:themeShade="BF"/>
          <w:sz w:val="24"/>
          <w:szCs w:val="24"/>
          <w:rtl/>
        </w:rPr>
        <w:t xml:space="preserve"> و دستگاه 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قابل دسترس است. خطرات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که 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م</w:t>
      </w:r>
      <w:r w:rsidRPr="00B96FF5">
        <w:rPr>
          <w:rFonts w:cs="Times New Roman"/>
          <w:color w:val="155D56" w:themeColor="accent3" w:themeShade="BF"/>
          <w:sz w:val="24"/>
          <w:szCs w:val="24"/>
          <w:rtl/>
        </w:rPr>
        <w:t xml:space="preserve"> پروژه با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color w:val="155D56" w:themeColor="accent3" w:themeShade="BF"/>
          <w:sz w:val="24"/>
          <w:szCs w:val="24"/>
          <w:rtl/>
        </w:rPr>
        <w:t xml:space="preserve"> در نظر بگ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رد</w:t>
      </w:r>
      <w:r w:rsidRPr="00B96FF5">
        <w:rPr>
          <w:rFonts w:cs="Times New Roman"/>
          <w:color w:val="155D56" w:themeColor="accent3" w:themeShade="BF"/>
          <w:sz w:val="24"/>
          <w:szCs w:val="24"/>
          <w:rtl/>
        </w:rPr>
        <w:t xml:space="preserve"> شامل تهد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دات</w:t>
      </w:r>
      <w:r w:rsidRPr="00B96FF5">
        <w:rPr>
          <w:rFonts w:cs="Times New Roman"/>
          <w:color w:val="155D56" w:themeColor="accent3" w:themeShade="BF"/>
          <w:sz w:val="24"/>
          <w:szCs w:val="24"/>
          <w:rtl/>
        </w:rPr>
        <w:t xml:space="preserve"> امن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سا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بر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مسائل فن</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است. در نها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جدول فرصت‌ها</w:t>
      </w:r>
      <w:r w:rsidRPr="00B96FF5">
        <w:rPr>
          <w:rFonts w:cs="Times New Roman" w:hint="cs"/>
          <w:color w:val="155D56" w:themeColor="accent3" w:themeShade="BF"/>
          <w:sz w:val="24"/>
          <w:szCs w:val="24"/>
          <w:rtl/>
        </w:rPr>
        <w:t>یی</w:t>
      </w:r>
      <w:r w:rsidRPr="00B96FF5">
        <w:rPr>
          <w:rFonts w:cs="Times New Roman"/>
          <w:color w:val="155D56" w:themeColor="accent3" w:themeShade="BF"/>
          <w:sz w:val="24"/>
          <w:szCs w:val="24"/>
          <w:rtl/>
        </w:rPr>
        <w:t xml:space="preserve"> را که پروژه ارائه م</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دهد،</w:t>
      </w:r>
      <w:r w:rsidRPr="00B96FF5">
        <w:rPr>
          <w:rFonts w:cs="Times New Roman"/>
          <w:color w:val="155D56" w:themeColor="accent3" w:themeShade="BF"/>
          <w:sz w:val="24"/>
          <w:szCs w:val="24"/>
          <w:rtl/>
        </w:rPr>
        <w:t xml:space="preserve"> از جمله افزا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ش</w:t>
      </w:r>
      <w:r w:rsidRPr="00B96FF5">
        <w:rPr>
          <w:rFonts w:cs="Times New Roman"/>
          <w:color w:val="155D56" w:themeColor="accent3" w:themeShade="BF"/>
          <w:sz w:val="24"/>
          <w:szCs w:val="24"/>
          <w:rtl/>
        </w:rPr>
        <w:t xml:space="preserve"> درآمد و توسعه پا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گاه</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برجسته م</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کند</w:t>
      </w:r>
      <w:r w:rsidRPr="00B96FF5">
        <w:rPr>
          <w:rFonts w:cs="Times New Roman"/>
          <w:color w:val="155D56" w:themeColor="accent3" w:themeShade="BF"/>
          <w:sz w:val="24"/>
          <w:szCs w:val="24"/>
          <w:rtl/>
        </w:rPr>
        <w:t>.</w:t>
      </w:r>
    </w:p>
    <w:p w14:paraId="0A7DBDAC" w14:textId="77777777" w:rsidR="00B96FF5" w:rsidRPr="00B96FF5" w:rsidRDefault="00B96FF5" w:rsidP="00B96FF5">
      <w:pPr>
        <w:bidi/>
        <w:rPr>
          <w:rFonts w:cs="Times New Roman"/>
          <w:color w:val="155D56" w:themeColor="accent3" w:themeShade="BF"/>
          <w:sz w:val="24"/>
          <w:szCs w:val="24"/>
        </w:rPr>
      </w:pPr>
    </w:p>
    <w:p w14:paraId="32F5A460" w14:textId="14E231B9" w:rsidR="00761B10" w:rsidRPr="00761B10" w:rsidRDefault="00B96FF5" w:rsidP="00B96FF5">
      <w:pPr>
        <w:bidi/>
        <w:rPr>
          <w:color w:val="155D56" w:themeColor="accent3" w:themeShade="BF"/>
          <w:sz w:val="24"/>
          <w:szCs w:val="24"/>
        </w:rPr>
      </w:pPr>
      <w:r w:rsidRPr="00B96FF5">
        <w:rPr>
          <w:rFonts w:cs="Times New Roman" w:hint="eastAsia"/>
          <w:color w:val="155D56" w:themeColor="accent3" w:themeShade="BF"/>
          <w:sz w:val="24"/>
          <w:szCs w:val="24"/>
          <w:rtl/>
        </w:rPr>
        <w:t>به</w:t>
      </w:r>
      <w:r w:rsidRPr="00B96FF5">
        <w:rPr>
          <w:rFonts w:cs="Times New Roman"/>
          <w:color w:val="155D56" w:themeColor="accent3" w:themeShade="BF"/>
          <w:sz w:val="24"/>
          <w:szCs w:val="24"/>
          <w:rtl/>
        </w:rPr>
        <w:t xml:space="preserve"> طور کل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اتخاذ </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color w:val="155D56" w:themeColor="accent3" w:themeShade="BF"/>
          <w:sz w:val="24"/>
          <w:szCs w:val="24"/>
          <w:rtl/>
        </w:rPr>
        <w:t xml:space="preserve"> رو</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کرد</w:t>
      </w:r>
      <w:r w:rsidRPr="00B96FF5">
        <w:rPr>
          <w:rFonts w:cs="Times New Roman"/>
          <w:color w:val="155D56" w:themeColor="accent3" w:themeShade="BF"/>
          <w:sz w:val="24"/>
          <w:szCs w:val="24"/>
          <w:rtl/>
        </w:rPr>
        <w:t xml:space="preserve"> ش</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گرا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طراح</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فرصت قابل توجه</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را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کالا فراهم م</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کند تا کارا</w:t>
      </w:r>
      <w:r w:rsidRPr="00B96FF5">
        <w:rPr>
          <w:rFonts w:cs="Times New Roman" w:hint="cs"/>
          <w:color w:val="155D56" w:themeColor="accent3" w:themeShade="BF"/>
          <w:sz w:val="24"/>
          <w:szCs w:val="24"/>
          <w:rtl/>
        </w:rPr>
        <w:t>یی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مق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اس</w:t>
      </w:r>
      <w:r w:rsidRPr="00B96FF5">
        <w:rPr>
          <w:rFonts w:cs="Times New Roman"/>
          <w:color w:val="155D56" w:themeColor="accent3" w:themeShade="BF"/>
          <w:sz w:val="24"/>
          <w:szCs w:val="24"/>
          <w:rtl/>
        </w:rPr>
        <w:t xml:space="preserve"> پذ</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قابل</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نگهدار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خود را بهبود بخشد و در ع</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ن</w:t>
      </w:r>
      <w:r w:rsidRPr="00B96FF5">
        <w:rPr>
          <w:rFonts w:cs="Times New Roman"/>
          <w:color w:val="155D56" w:themeColor="accent3" w:themeShade="BF"/>
          <w:sz w:val="24"/>
          <w:szCs w:val="24"/>
          <w:rtl/>
        </w:rPr>
        <w:t xml:space="preserve"> حال تجربه بهتر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مشتر</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ارائه دهد. با رعا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الزامات، محدود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ت‌ها،</w:t>
      </w:r>
      <w:r w:rsidRPr="00B96FF5">
        <w:rPr>
          <w:rFonts w:cs="Times New Roman"/>
          <w:color w:val="155D56" w:themeColor="accent3" w:themeShade="BF"/>
          <w:sz w:val="24"/>
          <w:szCs w:val="24"/>
          <w:rtl/>
        </w:rPr>
        <w:t xml:space="preserve"> مفروضات و ر</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سک‌ها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عمل</w:t>
      </w:r>
      <w:r w:rsidRPr="00B96FF5">
        <w:rPr>
          <w:rFonts w:cs="Times New Roman" w:hint="eastAsia"/>
          <w:color w:val="155D56" w:themeColor="accent3" w:themeShade="BF"/>
          <w:sz w:val="24"/>
          <w:szCs w:val="24"/>
          <w:rtl/>
        </w:rPr>
        <w:t>کرد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و غ</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رعملکرد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w:t>
      </w:r>
      <w:r w:rsidRPr="00B96FF5">
        <w:rPr>
          <w:rFonts w:cs="Times New Roman"/>
          <w:color w:val="155D56" w:themeColor="accent3" w:themeShade="BF"/>
          <w:sz w:val="24"/>
          <w:szCs w:val="24"/>
          <w:rtl/>
        </w:rPr>
        <w:t xml:space="preserve"> ت</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م</w:t>
      </w:r>
      <w:r w:rsidRPr="00B96FF5">
        <w:rPr>
          <w:rFonts w:cs="Times New Roman"/>
          <w:color w:val="155D56" w:themeColor="accent3" w:themeShade="BF"/>
          <w:sz w:val="24"/>
          <w:szCs w:val="24"/>
          <w:rtl/>
        </w:rPr>
        <w:t xml:space="preserve"> پروژه م</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تواند</w:t>
      </w:r>
      <w:r w:rsidRPr="00B96FF5">
        <w:rPr>
          <w:rFonts w:cs="Times New Roman"/>
          <w:color w:val="155D56" w:themeColor="accent3" w:themeShade="BF"/>
          <w:sz w:val="24"/>
          <w:szCs w:val="24"/>
          <w:rtl/>
        </w:rPr>
        <w:t xml:space="preserve"> 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ستم</w:t>
      </w:r>
      <w:r w:rsidRPr="00B96FF5">
        <w:rPr>
          <w:rFonts w:cs="Times New Roman"/>
          <w:color w:val="155D56" w:themeColor="accent3" w:themeShade="BF"/>
          <w:sz w:val="24"/>
          <w:szCs w:val="24"/>
          <w:rtl/>
        </w:rPr>
        <w:t xml:space="preserve"> جد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را با موفق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پ</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اده‌ساز</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کند که د</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ج</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کالا را برا</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موفق</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ت</w:t>
      </w:r>
      <w:r w:rsidRPr="00B96FF5">
        <w:rPr>
          <w:rFonts w:cs="Times New Roman"/>
          <w:color w:val="155D56" w:themeColor="accent3" w:themeShade="BF"/>
          <w:sz w:val="24"/>
          <w:szCs w:val="24"/>
          <w:rtl/>
        </w:rPr>
        <w:t xml:space="preserve"> بلندمدت در بازار بس</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ار</w:t>
      </w:r>
      <w:r w:rsidRPr="00B96FF5">
        <w:rPr>
          <w:rFonts w:cs="Times New Roman"/>
          <w:color w:val="155D56" w:themeColor="accent3" w:themeShade="BF"/>
          <w:sz w:val="24"/>
          <w:szCs w:val="24"/>
          <w:rtl/>
        </w:rPr>
        <w:t xml:space="preserve"> رقابت</w:t>
      </w:r>
      <w:r w:rsidRPr="00B96FF5">
        <w:rPr>
          <w:rFonts w:cs="Times New Roman" w:hint="cs"/>
          <w:color w:val="155D56" w:themeColor="accent3" w:themeShade="BF"/>
          <w:sz w:val="24"/>
          <w:szCs w:val="24"/>
          <w:rtl/>
        </w:rPr>
        <w:t>ی</w:t>
      </w:r>
      <w:r w:rsidRPr="00B96FF5">
        <w:rPr>
          <w:rFonts w:cs="Times New Roman"/>
          <w:color w:val="155D56" w:themeColor="accent3" w:themeShade="BF"/>
          <w:sz w:val="24"/>
          <w:szCs w:val="24"/>
          <w:rtl/>
        </w:rPr>
        <w:t xml:space="preserve"> تجارت الکترون</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ک</w:t>
      </w:r>
      <w:r w:rsidRPr="00B96FF5">
        <w:rPr>
          <w:rFonts w:cs="Times New Roman"/>
          <w:color w:val="155D56" w:themeColor="accent3" w:themeShade="BF"/>
          <w:sz w:val="24"/>
          <w:szCs w:val="24"/>
          <w:rtl/>
        </w:rPr>
        <w:t xml:space="preserve"> در ا</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ران</w:t>
      </w:r>
      <w:r w:rsidRPr="00B96FF5">
        <w:rPr>
          <w:rFonts w:cs="Times New Roman"/>
          <w:color w:val="155D56" w:themeColor="accent3" w:themeShade="BF"/>
          <w:sz w:val="24"/>
          <w:szCs w:val="24"/>
          <w:rtl/>
        </w:rPr>
        <w:t xml:space="preserve"> قرار م</w:t>
      </w:r>
      <w:r w:rsidRPr="00B96FF5">
        <w:rPr>
          <w:rFonts w:cs="Times New Roman" w:hint="cs"/>
          <w:color w:val="155D56" w:themeColor="accent3" w:themeShade="BF"/>
          <w:sz w:val="24"/>
          <w:szCs w:val="24"/>
          <w:rtl/>
        </w:rPr>
        <w:t>ی‌</w:t>
      </w:r>
      <w:r w:rsidRPr="00B96FF5">
        <w:rPr>
          <w:rFonts w:cs="Times New Roman" w:hint="eastAsia"/>
          <w:color w:val="155D56" w:themeColor="accent3" w:themeShade="BF"/>
          <w:sz w:val="24"/>
          <w:szCs w:val="24"/>
          <w:rtl/>
        </w:rPr>
        <w:t>دهد</w:t>
      </w:r>
      <w:r w:rsidRPr="00B96FF5">
        <w:rPr>
          <w:rFonts w:cs="Times New Roman"/>
          <w:color w:val="155D56" w:themeColor="accent3" w:themeShade="BF"/>
          <w:sz w:val="24"/>
          <w:szCs w:val="24"/>
          <w:rtl/>
        </w:rPr>
        <w:t>.</w:t>
      </w:r>
    </w:p>
    <w:p w14:paraId="14AFCDB8" w14:textId="77777777" w:rsidR="00761B10" w:rsidRPr="00761B10" w:rsidRDefault="00761B10" w:rsidP="00761B10">
      <w:pPr>
        <w:bidi/>
        <w:rPr>
          <w:color w:val="155D56" w:themeColor="accent3" w:themeShade="BF"/>
          <w:sz w:val="24"/>
          <w:szCs w:val="24"/>
        </w:rPr>
      </w:pPr>
    </w:p>
    <w:p w14:paraId="3DD1C07E" w14:textId="77777777" w:rsidR="00761B10" w:rsidRPr="00761B10" w:rsidRDefault="00761B10" w:rsidP="00761B10">
      <w:pPr>
        <w:bidi/>
        <w:rPr>
          <w:color w:val="155D56" w:themeColor="accent3" w:themeShade="BF"/>
          <w:sz w:val="24"/>
          <w:szCs w:val="24"/>
        </w:rPr>
      </w:pPr>
    </w:p>
    <w:p w14:paraId="12F56E1D" w14:textId="77777777" w:rsidR="00761B10" w:rsidRPr="00761B10" w:rsidRDefault="00761B10" w:rsidP="00761B10">
      <w:pPr>
        <w:bidi/>
        <w:rPr>
          <w:color w:val="155D56" w:themeColor="accent3" w:themeShade="BF"/>
          <w:sz w:val="24"/>
          <w:szCs w:val="24"/>
        </w:rPr>
      </w:pPr>
    </w:p>
    <w:p w14:paraId="6C8DFFE9" w14:textId="77777777" w:rsidR="00761B10" w:rsidRPr="00761B10" w:rsidRDefault="00761B10" w:rsidP="00761B10">
      <w:pPr>
        <w:bidi/>
        <w:rPr>
          <w:color w:val="155D56" w:themeColor="accent3" w:themeShade="BF"/>
          <w:sz w:val="24"/>
          <w:szCs w:val="24"/>
        </w:rPr>
      </w:pPr>
    </w:p>
    <w:p w14:paraId="1E9F8263" w14:textId="77777777" w:rsidR="00761B10" w:rsidRPr="00761B10" w:rsidRDefault="00761B10" w:rsidP="00761B10">
      <w:pPr>
        <w:bidi/>
        <w:rPr>
          <w:color w:val="155D56" w:themeColor="accent3" w:themeShade="BF"/>
          <w:sz w:val="32"/>
          <w:szCs w:val="32"/>
        </w:rPr>
      </w:pPr>
      <w:r w:rsidRPr="00761B10">
        <w:rPr>
          <w:rFonts w:cs="Times New Roman" w:hint="eastAsia"/>
          <w:color w:val="155D56" w:themeColor="accent3" w:themeShade="BF"/>
          <w:sz w:val="32"/>
          <w:szCs w:val="32"/>
          <w:rtl/>
        </w:rPr>
        <w:t>پرونده</w:t>
      </w:r>
      <w:r w:rsidRPr="00761B10">
        <w:rPr>
          <w:rFonts w:cs="Times New Roman"/>
          <w:color w:val="155D56" w:themeColor="accent3" w:themeShade="BF"/>
          <w:sz w:val="32"/>
          <w:szCs w:val="32"/>
          <w:rtl/>
        </w:rPr>
        <w:t xml:space="preserve"> تجار</w:t>
      </w:r>
      <w:r w:rsidRPr="00761B10">
        <w:rPr>
          <w:rFonts w:cs="Times New Roman" w:hint="cs"/>
          <w:color w:val="155D56" w:themeColor="accent3" w:themeShade="BF"/>
          <w:sz w:val="32"/>
          <w:szCs w:val="32"/>
          <w:rtl/>
        </w:rPr>
        <w:t>ی</w:t>
      </w:r>
      <w:r w:rsidRPr="00761B10">
        <w:rPr>
          <w:rFonts w:cs="Times New Roman"/>
          <w:color w:val="155D56" w:themeColor="accent3" w:themeShade="BF"/>
          <w:sz w:val="32"/>
          <w:szCs w:val="32"/>
          <w:rtl/>
        </w:rPr>
        <w:t xml:space="preserve"> د</w:t>
      </w:r>
      <w:r w:rsidRPr="00761B10">
        <w:rPr>
          <w:rFonts w:cs="Times New Roman" w:hint="cs"/>
          <w:color w:val="155D56" w:themeColor="accent3" w:themeShade="BF"/>
          <w:sz w:val="32"/>
          <w:szCs w:val="32"/>
          <w:rtl/>
        </w:rPr>
        <w:t>ی</w:t>
      </w:r>
      <w:r w:rsidRPr="00761B10">
        <w:rPr>
          <w:rFonts w:cs="Times New Roman" w:hint="eastAsia"/>
          <w:color w:val="155D56" w:themeColor="accent3" w:themeShade="BF"/>
          <w:sz w:val="32"/>
          <w:szCs w:val="32"/>
          <w:rtl/>
        </w:rPr>
        <w:t>ج</w:t>
      </w:r>
      <w:r w:rsidRPr="00761B10">
        <w:rPr>
          <w:rFonts w:cs="Times New Roman" w:hint="cs"/>
          <w:color w:val="155D56" w:themeColor="accent3" w:themeShade="BF"/>
          <w:sz w:val="32"/>
          <w:szCs w:val="32"/>
          <w:rtl/>
        </w:rPr>
        <w:t>ی</w:t>
      </w:r>
      <w:r w:rsidRPr="00761B10">
        <w:rPr>
          <w:rFonts w:cs="Times New Roman"/>
          <w:color w:val="155D56" w:themeColor="accent3" w:themeShade="BF"/>
          <w:sz w:val="32"/>
          <w:szCs w:val="32"/>
          <w:rtl/>
        </w:rPr>
        <w:t xml:space="preserve"> کالا:</w:t>
      </w:r>
    </w:p>
    <w:p w14:paraId="6859C370" w14:textId="77777777" w:rsidR="00761B10" w:rsidRPr="00761B10" w:rsidRDefault="00761B10" w:rsidP="00761B10">
      <w:pPr>
        <w:bidi/>
        <w:rPr>
          <w:color w:val="155D56" w:themeColor="accent3" w:themeShade="BF"/>
          <w:sz w:val="24"/>
          <w:szCs w:val="24"/>
        </w:rPr>
      </w:pPr>
    </w:p>
    <w:p w14:paraId="56AB97B9"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هدف</w:t>
      </w:r>
      <w:r w:rsidRPr="00761B10">
        <w:rPr>
          <w:rFonts w:cs="Times New Roman"/>
          <w:color w:val="155D56" w:themeColor="accent3" w:themeShade="BF"/>
          <w:sz w:val="24"/>
          <w:szCs w:val="24"/>
          <w:rtl/>
        </w:rPr>
        <w:t>: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جاد</w:t>
      </w:r>
      <w:r w:rsidRPr="00761B10">
        <w:rPr>
          <w:rFonts w:cs="Times New Roman"/>
          <w:color w:val="155D56" w:themeColor="accent3" w:themeShade="BF"/>
          <w:sz w:val="24"/>
          <w:szCs w:val="24"/>
          <w:rtl/>
        </w:rPr>
        <w:t xml:space="preserve">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ش</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گرا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w:t>
      </w:r>
      <w:r w:rsidRPr="00761B10">
        <w:rPr>
          <w:rFonts w:cs="Times New Roman"/>
          <w:color w:val="155D56" w:themeColor="accent3" w:themeShade="BF"/>
          <w:sz w:val="24"/>
          <w:szCs w:val="24"/>
          <w:rtl/>
        </w:rPr>
        <w:t xml:space="preserve"> شرکت خر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و فروش آنلا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به منظور بهبود کارا</w:t>
      </w:r>
      <w:r w:rsidRPr="00761B10">
        <w:rPr>
          <w:rFonts w:cs="Times New Roman" w:hint="cs"/>
          <w:color w:val="155D56" w:themeColor="accent3" w:themeShade="BF"/>
          <w:sz w:val="24"/>
          <w:szCs w:val="24"/>
          <w:rtl/>
        </w:rPr>
        <w:t>یی</w:t>
      </w:r>
      <w:r w:rsidRPr="00761B10">
        <w:rPr>
          <w:rFonts w:cs="Times New Roman" w:hint="eastAsia"/>
          <w:color w:val="155D56" w:themeColor="accent3" w:themeShade="BF"/>
          <w:sz w:val="24"/>
          <w:szCs w:val="24"/>
          <w:rtl/>
        </w:rPr>
        <w:t>،</w:t>
      </w:r>
      <w:r w:rsidRPr="00761B10">
        <w:rPr>
          <w:rFonts w:cs="Times New Roman"/>
          <w:color w:val="155D56" w:themeColor="accent3" w:themeShade="BF"/>
          <w:sz w:val="24"/>
          <w:szCs w:val="24"/>
          <w:rtl/>
        </w:rPr>
        <w:t xml:space="preserve"> مق</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اس</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نگهدار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آن.</w:t>
      </w:r>
    </w:p>
    <w:p w14:paraId="0FE86D9A" w14:textId="77777777" w:rsidR="00761B10" w:rsidRPr="00761B10" w:rsidRDefault="00761B10" w:rsidP="00761B10">
      <w:pPr>
        <w:bidi/>
        <w:rPr>
          <w:color w:val="155D56" w:themeColor="accent3" w:themeShade="BF"/>
          <w:sz w:val="24"/>
          <w:szCs w:val="24"/>
        </w:rPr>
      </w:pPr>
    </w:p>
    <w:p w14:paraId="62C154CE" w14:textId="77777777" w:rsidR="00761B10" w:rsidRPr="00761B10" w:rsidRDefault="00761B10" w:rsidP="00761B10">
      <w:pPr>
        <w:bidi/>
        <w:rPr>
          <w:color w:val="155D56" w:themeColor="accent3" w:themeShade="BF"/>
          <w:sz w:val="32"/>
          <w:szCs w:val="32"/>
        </w:rPr>
      </w:pPr>
      <w:r w:rsidRPr="00761B10">
        <w:rPr>
          <w:rFonts w:cs="Times New Roman" w:hint="eastAsia"/>
          <w:color w:val="155D56" w:themeColor="accent3" w:themeShade="BF"/>
          <w:sz w:val="32"/>
          <w:szCs w:val="32"/>
          <w:rtl/>
        </w:rPr>
        <w:t>محدوده</w:t>
      </w:r>
      <w:r w:rsidRPr="00761B10">
        <w:rPr>
          <w:rFonts w:cs="Times New Roman"/>
          <w:color w:val="155D56" w:themeColor="accent3" w:themeShade="BF"/>
          <w:sz w:val="32"/>
          <w:szCs w:val="32"/>
          <w:rtl/>
        </w:rPr>
        <w:t>:</w:t>
      </w:r>
    </w:p>
    <w:p w14:paraId="2DDF54F4"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پشت</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از عملکردها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ز</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color w:val="155D56" w:themeColor="accent3" w:themeShade="BF"/>
          <w:sz w:val="24"/>
          <w:szCs w:val="24"/>
          <w:rtl/>
        </w:rPr>
        <w:t xml:space="preserve"> طراح</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خواهد شد:</w:t>
      </w:r>
    </w:p>
    <w:p w14:paraId="6BCAE09E"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ثبت نام و احراز هو</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کاربر</w:t>
      </w:r>
    </w:p>
    <w:p w14:paraId="6117EE47"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مرور و جستجو</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محصولات</w:t>
      </w:r>
    </w:p>
    <w:p w14:paraId="6E1D14BF"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افزودن محصولات به سبد خر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و ثبت سفارش</w:t>
      </w:r>
    </w:p>
    <w:p w14:paraId="6CB1E65C"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فرا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ند</w:t>
      </w:r>
      <w:r w:rsidRPr="00761B10">
        <w:rPr>
          <w:rFonts w:cs="Times New Roman"/>
          <w:color w:val="155D56" w:themeColor="accent3" w:themeShade="BF"/>
          <w:sz w:val="24"/>
          <w:szCs w:val="24"/>
          <w:rtl/>
        </w:rPr>
        <w:t xml:space="preserve"> پرداخت</w:t>
      </w:r>
    </w:p>
    <w:p w14:paraId="7FDF44BD"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پ</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سفارش</w:t>
      </w:r>
    </w:p>
    <w:p w14:paraId="335D0777"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موجود</w:t>
      </w:r>
      <w:r w:rsidRPr="00761B10">
        <w:rPr>
          <w:rFonts w:cs="Times New Roman" w:hint="cs"/>
          <w:color w:val="155D56" w:themeColor="accent3" w:themeShade="BF"/>
          <w:sz w:val="24"/>
          <w:szCs w:val="24"/>
          <w:rtl/>
        </w:rPr>
        <w:t>ی</w:t>
      </w:r>
    </w:p>
    <w:p w14:paraId="12F41D00"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پشت</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از مشتر</w:t>
      </w:r>
      <w:r w:rsidRPr="00761B10">
        <w:rPr>
          <w:rFonts w:cs="Times New Roman" w:hint="cs"/>
          <w:color w:val="155D56" w:themeColor="accent3" w:themeShade="BF"/>
          <w:sz w:val="24"/>
          <w:szCs w:val="24"/>
          <w:rtl/>
        </w:rPr>
        <w:t>ی</w:t>
      </w:r>
    </w:p>
    <w:p w14:paraId="3A094864" w14:textId="77777777" w:rsidR="00761B10" w:rsidRPr="00761B10" w:rsidRDefault="00761B10" w:rsidP="00761B10">
      <w:pPr>
        <w:bidi/>
        <w:rPr>
          <w:color w:val="155D56" w:themeColor="accent3" w:themeShade="BF"/>
          <w:sz w:val="24"/>
          <w:szCs w:val="24"/>
        </w:rPr>
      </w:pPr>
    </w:p>
    <w:p w14:paraId="112AF16F" w14:textId="77777777" w:rsidR="00761B10" w:rsidRPr="00761B10" w:rsidRDefault="00761B10" w:rsidP="00761B10">
      <w:pPr>
        <w:bidi/>
        <w:rPr>
          <w:color w:val="155D56" w:themeColor="accent3" w:themeShade="BF"/>
          <w:sz w:val="32"/>
          <w:szCs w:val="32"/>
        </w:rPr>
      </w:pPr>
      <w:r w:rsidRPr="00761B10">
        <w:rPr>
          <w:rFonts w:cs="Times New Roman" w:hint="eastAsia"/>
          <w:color w:val="155D56" w:themeColor="accent3" w:themeShade="BF"/>
          <w:sz w:val="32"/>
          <w:szCs w:val="32"/>
          <w:rtl/>
        </w:rPr>
        <w:t>سهامداران</w:t>
      </w:r>
      <w:r w:rsidRPr="00761B10">
        <w:rPr>
          <w:rFonts w:cs="Times New Roman"/>
          <w:color w:val="155D56" w:themeColor="accent3" w:themeShade="BF"/>
          <w:sz w:val="32"/>
          <w:szCs w:val="32"/>
          <w:rtl/>
        </w:rPr>
        <w:t>:</w:t>
      </w:r>
    </w:p>
    <w:p w14:paraId="377CDF47"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شرکت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w:t>
      </w:r>
    </w:p>
    <w:p w14:paraId="4C8E8A39"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ان</w:t>
      </w:r>
      <w:r w:rsidRPr="00761B10">
        <w:rPr>
          <w:rFonts w:cs="Times New Roman"/>
          <w:color w:val="155D56" w:themeColor="accent3" w:themeShade="BF"/>
          <w:sz w:val="24"/>
          <w:szCs w:val="24"/>
          <w:rtl/>
        </w:rPr>
        <w:t xml:space="preserve"> پلتفرم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w:t>
      </w:r>
    </w:p>
    <w:p w14:paraId="135987F9"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توسعه دهندگان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که مسئول</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پ</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اده</w:t>
      </w:r>
      <w:r w:rsidRPr="00761B10">
        <w:rPr>
          <w:rFonts w:cs="Times New Roman"/>
          <w:color w:val="155D56" w:themeColor="accent3" w:themeShade="BF"/>
          <w:sz w:val="24"/>
          <w:szCs w:val="24"/>
          <w:rtl/>
        </w:rPr>
        <w:t xml:space="preserve"> ساز</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نگهدار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را بر عهده خواهند داشت</w:t>
      </w:r>
    </w:p>
    <w:p w14:paraId="6CC21812" w14:textId="77777777" w:rsidR="00761B10" w:rsidRPr="00761B10" w:rsidRDefault="00761B10" w:rsidP="00761B10">
      <w:pPr>
        <w:bidi/>
        <w:rPr>
          <w:color w:val="155D56" w:themeColor="accent3" w:themeShade="BF"/>
          <w:sz w:val="24"/>
          <w:szCs w:val="24"/>
        </w:rPr>
      </w:pPr>
    </w:p>
    <w:p w14:paraId="6D2268B7" w14:textId="77777777" w:rsidR="00761B10" w:rsidRPr="00761B10" w:rsidRDefault="00761B10" w:rsidP="00761B10">
      <w:pPr>
        <w:bidi/>
        <w:rPr>
          <w:color w:val="155D56" w:themeColor="accent3" w:themeShade="BF"/>
          <w:sz w:val="32"/>
          <w:szCs w:val="32"/>
        </w:rPr>
      </w:pPr>
      <w:r w:rsidRPr="00761B10">
        <w:rPr>
          <w:rFonts w:cs="Times New Roman" w:hint="eastAsia"/>
          <w:color w:val="155D56" w:themeColor="accent3" w:themeShade="BF"/>
          <w:sz w:val="32"/>
          <w:szCs w:val="32"/>
          <w:rtl/>
        </w:rPr>
        <w:t>فوا</w:t>
      </w:r>
      <w:r w:rsidRPr="00761B10">
        <w:rPr>
          <w:rFonts w:cs="Times New Roman" w:hint="cs"/>
          <w:color w:val="155D56" w:themeColor="accent3" w:themeShade="BF"/>
          <w:sz w:val="32"/>
          <w:szCs w:val="32"/>
          <w:rtl/>
        </w:rPr>
        <w:t>ی</w:t>
      </w:r>
      <w:r w:rsidRPr="00761B10">
        <w:rPr>
          <w:rFonts w:cs="Times New Roman" w:hint="eastAsia"/>
          <w:color w:val="155D56" w:themeColor="accent3" w:themeShade="BF"/>
          <w:sz w:val="32"/>
          <w:szCs w:val="32"/>
          <w:rtl/>
        </w:rPr>
        <w:t>د</w:t>
      </w:r>
      <w:r w:rsidRPr="00761B10">
        <w:rPr>
          <w:rFonts w:cs="Times New Roman"/>
          <w:color w:val="155D56" w:themeColor="accent3" w:themeShade="BF"/>
          <w:sz w:val="32"/>
          <w:szCs w:val="32"/>
          <w:rtl/>
        </w:rPr>
        <w:t>:</w:t>
      </w:r>
    </w:p>
    <w:p w14:paraId="5C183030"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بهبود کارا</w:t>
      </w:r>
      <w:r w:rsidRPr="00761B10">
        <w:rPr>
          <w:rFonts w:cs="Times New Roman" w:hint="cs"/>
          <w:color w:val="155D56" w:themeColor="accent3" w:themeShade="BF"/>
          <w:sz w:val="24"/>
          <w:szCs w:val="24"/>
          <w:rtl/>
        </w:rPr>
        <w:t>یی</w:t>
      </w:r>
      <w:r w:rsidRPr="00761B10">
        <w:rPr>
          <w:rFonts w:cs="Times New Roman"/>
          <w:color w:val="155D56" w:themeColor="accent3" w:themeShade="BF"/>
          <w:sz w:val="24"/>
          <w:szCs w:val="24"/>
          <w:rtl/>
        </w:rPr>
        <w:t>: طراح</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ش</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گرا امکان پردازش سر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عتر</w:t>
      </w:r>
      <w:r w:rsidRPr="00761B10">
        <w:rPr>
          <w:rFonts w:cs="Times New Roman"/>
          <w:color w:val="155D56" w:themeColor="accent3" w:themeShade="BF"/>
          <w:sz w:val="24"/>
          <w:szCs w:val="24"/>
          <w:rtl/>
        </w:rPr>
        <w:t xml:space="preserve"> و کارآمدتر درخواست ها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کاربر را فراهم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کند و در نت</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جه</w:t>
      </w:r>
      <w:r w:rsidRPr="00761B10">
        <w:rPr>
          <w:rFonts w:cs="Times New Roman"/>
          <w:color w:val="155D56" w:themeColor="accent3" w:themeShade="BF"/>
          <w:sz w:val="24"/>
          <w:szCs w:val="24"/>
          <w:rtl/>
        </w:rPr>
        <w:t xml:space="preserve"> تجربه کاربر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بهتر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را به همراه خواهد داشت.</w:t>
      </w:r>
    </w:p>
    <w:p w14:paraId="26FD7715"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مق</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اس</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به گونه 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طراح</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خواهد شد که حجم ز</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اد</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از کاربران و تراکنش ها را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کند و به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 اجازه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دهد تا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گاه</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ان</w:t>
      </w:r>
      <w:r w:rsidRPr="00761B10">
        <w:rPr>
          <w:rFonts w:cs="Times New Roman"/>
          <w:color w:val="155D56" w:themeColor="accent3" w:themeShade="BF"/>
          <w:sz w:val="24"/>
          <w:szCs w:val="24"/>
          <w:rtl/>
        </w:rPr>
        <w:t xml:space="preserve"> خود را بدون به خطر انداختن عملکرد خود گسترش دهد.</w:t>
      </w:r>
    </w:p>
    <w:p w14:paraId="64CE2BB5"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قابل</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نگهدار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طراح</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ش</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گرا نگهدار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به روز رسان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را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توسعه دهندگان در طول زمان آسان تر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کند و خطر بده</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فن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را کاهش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دهد و طول عمر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را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دهد.</w:t>
      </w:r>
    </w:p>
    <w:p w14:paraId="546F98BE"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تجربه مشتر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پ</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شرفته</w:t>
      </w:r>
      <w:r w:rsidRPr="00761B10">
        <w:rPr>
          <w:rFonts w:cs="Times New Roman"/>
          <w:color w:val="155D56" w:themeColor="accent3" w:themeShade="BF"/>
          <w:sz w:val="24"/>
          <w:szCs w:val="24"/>
          <w:rtl/>
        </w:rPr>
        <w:t>: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w:t>
      </w:r>
      <w:r w:rsidRPr="00761B10">
        <w:rPr>
          <w:rFonts w:cs="Times New Roman"/>
          <w:color w:val="155D56" w:themeColor="accent3" w:themeShade="BF"/>
          <w:sz w:val="24"/>
          <w:szCs w:val="24"/>
          <w:rtl/>
        </w:rPr>
        <w:t xml:space="preserve"> تجربه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کپارچه</w:t>
      </w:r>
      <w:r w:rsidRPr="00761B10">
        <w:rPr>
          <w:rFonts w:cs="Times New Roman"/>
          <w:color w:val="155D56" w:themeColor="accent3" w:themeShade="BF"/>
          <w:sz w:val="24"/>
          <w:szCs w:val="24"/>
          <w:rtl/>
        </w:rPr>
        <w:t xml:space="preserve"> و کاربرپسند را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ان</w:t>
      </w:r>
      <w:r w:rsidRPr="00761B10">
        <w:rPr>
          <w:rFonts w:cs="Times New Roman"/>
          <w:color w:val="155D56" w:themeColor="accent3" w:themeShade="BF"/>
          <w:sz w:val="24"/>
          <w:szCs w:val="24"/>
          <w:rtl/>
        </w:rPr>
        <w:t xml:space="preserve"> فراهم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کند و به آنها امکان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دهد محصولات مورد نظر خود را به راحت</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پ</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w:t>
      </w:r>
      <w:r w:rsidRPr="00761B10">
        <w:rPr>
          <w:rFonts w:cs="Times New Roman"/>
          <w:color w:val="155D56" w:themeColor="accent3" w:themeShade="BF"/>
          <w:sz w:val="24"/>
          <w:szCs w:val="24"/>
          <w:rtl/>
        </w:rPr>
        <w:t xml:space="preserve"> و خر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کنند.</w:t>
      </w:r>
    </w:p>
    <w:p w14:paraId="584390A1" w14:textId="77777777" w:rsidR="00761B10" w:rsidRPr="00761B10" w:rsidRDefault="00761B10" w:rsidP="00761B10">
      <w:pPr>
        <w:bidi/>
        <w:rPr>
          <w:color w:val="155D56" w:themeColor="accent3" w:themeShade="BF"/>
          <w:sz w:val="24"/>
          <w:szCs w:val="24"/>
        </w:rPr>
      </w:pPr>
      <w:r w:rsidRPr="00761B10">
        <w:rPr>
          <w:rFonts w:cs="Times New Roman"/>
          <w:color w:val="155D56" w:themeColor="accent3" w:themeShade="BF"/>
          <w:sz w:val="24"/>
          <w:szCs w:val="24"/>
          <w:rtl/>
        </w:rPr>
        <w:t>-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درآمد: انتظار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رود بهبود کارا</w:t>
      </w:r>
      <w:r w:rsidRPr="00761B10">
        <w:rPr>
          <w:rFonts w:cs="Times New Roman" w:hint="cs"/>
          <w:color w:val="155D56" w:themeColor="accent3" w:themeShade="BF"/>
          <w:sz w:val="24"/>
          <w:szCs w:val="24"/>
          <w:rtl/>
        </w:rPr>
        <w:t>یی</w:t>
      </w:r>
      <w:r w:rsidRPr="00761B10">
        <w:rPr>
          <w:rFonts w:cs="Times New Roman"/>
          <w:color w:val="155D56" w:themeColor="accent3" w:themeShade="BF"/>
          <w:sz w:val="24"/>
          <w:szCs w:val="24"/>
          <w:rtl/>
        </w:rPr>
        <w:t xml:space="preserve"> و مق</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اس</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همراه با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تجربه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w:t>
      </w:r>
      <w:r w:rsidRPr="00761B10">
        <w:rPr>
          <w:rFonts w:cs="Times New Roman"/>
          <w:color w:val="155D56" w:themeColor="accent3" w:themeShade="BF"/>
          <w:sz w:val="24"/>
          <w:szCs w:val="24"/>
          <w:rtl/>
        </w:rPr>
        <w:t xml:space="preserve"> منجر به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فروش و درآمد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 شود.</w:t>
      </w:r>
    </w:p>
    <w:p w14:paraId="33106800" w14:textId="77777777" w:rsidR="00761B10" w:rsidRPr="00761B10" w:rsidRDefault="00761B10" w:rsidP="00761B10">
      <w:pPr>
        <w:bidi/>
        <w:rPr>
          <w:color w:val="155D56" w:themeColor="accent3" w:themeShade="BF"/>
          <w:sz w:val="24"/>
          <w:szCs w:val="24"/>
        </w:rPr>
      </w:pPr>
    </w:p>
    <w:p w14:paraId="177296FA" w14:textId="77777777" w:rsidR="00761B10" w:rsidRPr="00761B10" w:rsidRDefault="00761B10" w:rsidP="00761B10">
      <w:pPr>
        <w:bidi/>
        <w:rPr>
          <w:color w:val="155D56" w:themeColor="accent3" w:themeShade="BF"/>
          <w:sz w:val="24"/>
          <w:szCs w:val="24"/>
        </w:rPr>
      </w:pPr>
    </w:p>
    <w:p w14:paraId="2216B988" w14:textId="77777777" w:rsidR="00761B10" w:rsidRPr="00761B10" w:rsidRDefault="00761B10" w:rsidP="00761B10">
      <w:pPr>
        <w:bidi/>
        <w:rPr>
          <w:color w:val="155D56" w:themeColor="accent3" w:themeShade="BF"/>
          <w:sz w:val="24"/>
          <w:szCs w:val="24"/>
        </w:rPr>
      </w:pPr>
    </w:p>
    <w:p w14:paraId="5CD85F89" w14:textId="77777777" w:rsidR="00761B10" w:rsidRPr="00761B10" w:rsidRDefault="00761B10" w:rsidP="00761B10">
      <w:pPr>
        <w:bidi/>
        <w:rPr>
          <w:color w:val="155D56" w:themeColor="accent3" w:themeShade="BF"/>
          <w:sz w:val="24"/>
          <w:szCs w:val="24"/>
        </w:rPr>
      </w:pPr>
    </w:p>
    <w:p w14:paraId="73D5EF65" w14:textId="77777777" w:rsidR="00761B10" w:rsidRPr="00761B10" w:rsidRDefault="00761B10" w:rsidP="00761B10">
      <w:pPr>
        <w:bidi/>
        <w:rPr>
          <w:color w:val="155D56" w:themeColor="accent3" w:themeShade="BF"/>
          <w:sz w:val="24"/>
          <w:szCs w:val="24"/>
        </w:rPr>
      </w:pPr>
    </w:p>
    <w:p w14:paraId="714DF3B8" w14:textId="77777777" w:rsidR="00761B10" w:rsidRPr="00761B10" w:rsidRDefault="00761B10" w:rsidP="00761B10">
      <w:pPr>
        <w:bidi/>
        <w:rPr>
          <w:color w:val="155D56" w:themeColor="accent3" w:themeShade="BF"/>
          <w:sz w:val="24"/>
          <w:szCs w:val="24"/>
        </w:rPr>
      </w:pPr>
    </w:p>
    <w:p w14:paraId="568BC7C3" w14:textId="77777777" w:rsidR="00761B10" w:rsidRPr="00761B10" w:rsidRDefault="00761B10" w:rsidP="00761B10">
      <w:pPr>
        <w:bidi/>
        <w:rPr>
          <w:color w:val="155D56" w:themeColor="accent3" w:themeShade="BF"/>
          <w:sz w:val="24"/>
          <w:szCs w:val="24"/>
        </w:rPr>
      </w:pPr>
    </w:p>
    <w:p w14:paraId="4B7B6FA9" w14:textId="77777777" w:rsidR="00761B10" w:rsidRPr="00761B10" w:rsidRDefault="00761B10" w:rsidP="00761B10">
      <w:pPr>
        <w:bidi/>
        <w:rPr>
          <w:color w:val="155D56" w:themeColor="accent3" w:themeShade="BF"/>
          <w:sz w:val="24"/>
          <w:szCs w:val="24"/>
        </w:rPr>
      </w:pPr>
    </w:p>
    <w:p w14:paraId="59778ED8" w14:textId="77777777" w:rsidR="00761B10" w:rsidRPr="00761B10" w:rsidRDefault="00761B10" w:rsidP="00761B10">
      <w:pPr>
        <w:bidi/>
        <w:rPr>
          <w:color w:val="155D56" w:themeColor="accent3" w:themeShade="BF"/>
          <w:sz w:val="24"/>
          <w:szCs w:val="24"/>
        </w:rPr>
      </w:pPr>
    </w:p>
    <w:p w14:paraId="5AAFD640" w14:textId="77777777" w:rsidR="00761B10" w:rsidRPr="00761B10" w:rsidRDefault="00761B10" w:rsidP="00761B10">
      <w:pPr>
        <w:bidi/>
        <w:rPr>
          <w:color w:val="155D56" w:themeColor="accent3" w:themeShade="BF"/>
          <w:sz w:val="24"/>
          <w:szCs w:val="24"/>
        </w:rPr>
      </w:pPr>
    </w:p>
    <w:p w14:paraId="26BB30AA" w14:textId="77777777" w:rsidR="00761B10" w:rsidRPr="00761B10" w:rsidRDefault="00761B10" w:rsidP="00761B10">
      <w:pPr>
        <w:bidi/>
        <w:rPr>
          <w:color w:val="155D56" w:themeColor="accent3" w:themeShade="BF"/>
          <w:sz w:val="24"/>
          <w:szCs w:val="24"/>
        </w:rPr>
      </w:pPr>
    </w:p>
    <w:p w14:paraId="7646B44F" w14:textId="77777777" w:rsidR="00761B10" w:rsidRPr="00761B10" w:rsidRDefault="00761B10" w:rsidP="00761B10">
      <w:pPr>
        <w:bidi/>
        <w:rPr>
          <w:color w:val="155D56" w:themeColor="accent3" w:themeShade="BF"/>
          <w:sz w:val="24"/>
          <w:szCs w:val="24"/>
        </w:rPr>
      </w:pPr>
    </w:p>
    <w:p w14:paraId="118030A4" w14:textId="77777777" w:rsidR="00761B10" w:rsidRPr="00761B10" w:rsidRDefault="00761B10" w:rsidP="00761B10">
      <w:pPr>
        <w:bidi/>
        <w:rPr>
          <w:color w:val="155D56" w:themeColor="accent3" w:themeShade="BF"/>
          <w:sz w:val="24"/>
          <w:szCs w:val="24"/>
        </w:rPr>
      </w:pPr>
    </w:p>
    <w:p w14:paraId="7DD6B374" w14:textId="77777777" w:rsidR="00761B10" w:rsidRPr="00761B10" w:rsidRDefault="00761B10" w:rsidP="00761B10">
      <w:pPr>
        <w:bidi/>
        <w:rPr>
          <w:color w:val="155D56" w:themeColor="accent3" w:themeShade="BF"/>
          <w:sz w:val="24"/>
          <w:szCs w:val="24"/>
        </w:rPr>
      </w:pPr>
    </w:p>
    <w:p w14:paraId="30AF6BF7" w14:textId="77777777" w:rsidR="00761B10" w:rsidRPr="00761B10" w:rsidRDefault="00761B10" w:rsidP="00761B10">
      <w:pPr>
        <w:bidi/>
        <w:rPr>
          <w:color w:val="155D56" w:themeColor="accent3" w:themeShade="BF"/>
          <w:sz w:val="32"/>
          <w:szCs w:val="32"/>
        </w:rPr>
      </w:pPr>
      <w:r w:rsidRPr="00761B10">
        <w:rPr>
          <w:rFonts w:cs="Times New Roman" w:hint="eastAsia"/>
          <w:color w:val="155D56" w:themeColor="accent3" w:themeShade="BF"/>
          <w:sz w:val="32"/>
          <w:szCs w:val="32"/>
          <w:rtl/>
        </w:rPr>
        <w:t>ملاحظات</w:t>
      </w:r>
      <w:r w:rsidRPr="00761B10">
        <w:rPr>
          <w:rFonts w:cs="Times New Roman"/>
          <w:color w:val="155D56" w:themeColor="accent3" w:themeShade="BF"/>
          <w:sz w:val="32"/>
          <w:szCs w:val="32"/>
          <w:rtl/>
        </w:rPr>
        <w:t>:</w:t>
      </w:r>
    </w:p>
    <w:p w14:paraId="54CDC243" w14:textId="77777777" w:rsidR="00761B10" w:rsidRPr="00761B10" w:rsidRDefault="00761B10" w:rsidP="00761B10">
      <w:pPr>
        <w:bidi/>
        <w:rPr>
          <w:color w:val="155D56" w:themeColor="accent3" w:themeShade="BF"/>
          <w:sz w:val="24"/>
          <w:szCs w:val="24"/>
        </w:rPr>
      </w:pPr>
    </w:p>
    <w:p w14:paraId="74A274E1" w14:textId="77777777" w:rsidR="00761B10" w:rsidRPr="00761B10" w:rsidRDefault="00761B10" w:rsidP="00761B10">
      <w:pPr>
        <w:bidi/>
        <w:rPr>
          <w:color w:val="155D56" w:themeColor="accent3" w:themeShade="BF"/>
          <w:sz w:val="24"/>
          <w:szCs w:val="24"/>
        </w:rPr>
      </w:pPr>
      <w:r w:rsidRPr="00761B10">
        <w:rPr>
          <w:rFonts w:cs="Times New Roman" w:hint="eastAsia"/>
          <w:color w:val="155D56" w:themeColor="accent3" w:themeShade="BF"/>
          <w:sz w:val="24"/>
          <w:szCs w:val="24"/>
          <w:rtl/>
        </w:rPr>
        <w:t>توض</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ح</w:t>
      </w:r>
      <w:r w:rsidRPr="00761B10">
        <w:rPr>
          <w:rFonts w:cs="Times New Roman"/>
          <w:color w:val="155D56" w:themeColor="accent3" w:themeShade="BF"/>
          <w:sz w:val="24"/>
          <w:szCs w:val="24"/>
          <w:rtl/>
        </w:rPr>
        <w:t xml:space="preserve"> ملاحظات</w:t>
      </w:r>
    </w:p>
    <w:p w14:paraId="176AD533" w14:textId="77777777" w:rsidR="00761B10" w:rsidRPr="00761B10" w:rsidRDefault="00761B10" w:rsidP="00761B10">
      <w:pPr>
        <w:bidi/>
        <w:rPr>
          <w:color w:val="155D56" w:themeColor="accent3" w:themeShade="BF"/>
          <w:sz w:val="24"/>
          <w:szCs w:val="24"/>
        </w:rPr>
      </w:pPr>
    </w:p>
    <w:p w14:paraId="0AAF1C16"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الزامات</w:t>
      </w:r>
      <w:r w:rsidRPr="00761B10">
        <w:rPr>
          <w:rFonts w:cs="Times New Roman"/>
          <w:color w:val="155D56" w:themeColor="accent3" w:themeShade="BF"/>
          <w:sz w:val="24"/>
          <w:szCs w:val="24"/>
          <w:rtl/>
        </w:rPr>
        <w:t xml:space="preserve"> عملکرد</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با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از عملکردها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ضرور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مانند ثبت نام کاربر، مرور و</w:t>
      </w:r>
      <w:r w:rsidRPr="00761B10">
        <w:rPr>
          <w:rFonts w:cs="Times New Roman" w:hint="cs"/>
          <w:color w:val="155D56" w:themeColor="accent3" w:themeShade="BF"/>
          <w:sz w:val="24"/>
          <w:szCs w:val="24"/>
          <w:rtl/>
        </w:rPr>
        <w:t xml:space="preserve"> </w:t>
      </w:r>
      <w:r w:rsidRPr="00761B10">
        <w:rPr>
          <w:rFonts w:cs="Times New Roman"/>
          <w:color w:val="155D56" w:themeColor="accent3" w:themeShade="BF"/>
          <w:sz w:val="24"/>
          <w:szCs w:val="24"/>
          <w:rtl/>
        </w:rPr>
        <w:t>جستجو</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محصولات، پردازش پرداخت و پشت</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w:t>
      </w:r>
    </w:p>
    <w:p w14:paraId="7AD51E94"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الزامات</w:t>
      </w:r>
      <w:r w:rsidRPr="00761B10">
        <w:rPr>
          <w:rFonts w:cs="Times New Roman"/>
          <w:color w:val="155D56" w:themeColor="accent3" w:themeShade="BF"/>
          <w:sz w:val="24"/>
          <w:szCs w:val="24"/>
          <w:rtl/>
        </w:rPr>
        <w:t xml:space="preserve"> غ</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color w:val="155D56" w:themeColor="accent3" w:themeShade="BF"/>
          <w:sz w:val="24"/>
          <w:szCs w:val="24"/>
          <w:rtl/>
        </w:rPr>
        <w:t xml:space="preserve"> عملکرد</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با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مق</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اس</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color w:val="155D56" w:themeColor="accent3" w:themeShade="BF"/>
          <w:sz w:val="24"/>
          <w:szCs w:val="24"/>
          <w:rtl/>
        </w:rPr>
        <w:t xml:space="preserve"> کارآمد و قابل نگهدار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باشد. همچن</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با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تجربه 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کپارچه</w:t>
      </w:r>
      <w:r w:rsidRPr="00761B10">
        <w:rPr>
          <w:rFonts w:cs="Times New Roman"/>
          <w:color w:val="155D56" w:themeColor="accent3" w:themeShade="BF"/>
          <w:sz w:val="24"/>
          <w:szCs w:val="24"/>
          <w:rtl/>
        </w:rPr>
        <w:t xml:space="preserve"> و کاربرپسند را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ان</w:t>
      </w:r>
      <w:r w:rsidRPr="00761B10">
        <w:rPr>
          <w:rFonts w:cs="Times New Roman"/>
          <w:color w:val="155D56" w:themeColor="accent3" w:themeShade="BF"/>
          <w:sz w:val="24"/>
          <w:szCs w:val="24"/>
          <w:rtl/>
        </w:rPr>
        <w:t xml:space="preserve"> فراهم کند.</w:t>
      </w:r>
    </w:p>
    <w:p w14:paraId="5D030282"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محدود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ها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با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در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w:t>
      </w:r>
      <w:r w:rsidRPr="00761B10">
        <w:rPr>
          <w:rFonts w:cs="Times New Roman"/>
          <w:color w:val="155D56" w:themeColor="accent3" w:themeShade="BF"/>
          <w:sz w:val="24"/>
          <w:szCs w:val="24"/>
          <w:rtl/>
        </w:rPr>
        <w:t xml:space="preserve"> بازه زمان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بودجه مشخص توسعه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ابد</w:t>
      </w:r>
      <w:r w:rsidRPr="00761B10">
        <w:rPr>
          <w:rFonts w:cs="Times New Roman"/>
          <w:color w:val="155D56" w:themeColor="accent3" w:themeShade="BF"/>
          <w:sz w:val="24"/>
          <w:szCs w:val="24"/>
          <w:rtl/>
        </w:rPr>
        <w:t>. همچن</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با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هر گونه مقررات و استانداردها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مربوطه را رعا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کند.</w:t>
      </w:r>
    </w:p>
    <w:p w14:paraId="5784210C"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فرض</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ات</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فرض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کند که کاربران به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ک</w:t>
      </w:r>
      <w:r w:rsidRPr="00761B10">
        <w:rPr>
          <w:rFonts w:cs="Times New Roman"/>
          <w:color w:val="155D56" w:themeColor="accent3" w:themeShade="BF"/>
          <w:sz w:val="24"/>
          <w:szCs w:val="24"/>
          <w:rtl/>
        </w:rPr>
        <w:t xml:space="preserve"> اتصال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نترنت</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دار</w:t>
      </w:r>
      <w:r w:rsidRPr="00761B10">
        <w:rPr>
          <w:rFonts w:cs="Times New Roman"/>
          <w:color w:val="155D56" w:themeColor="accent3" w:themeShade="BF"/>
          <w:sz w:val="24"/>
          <w:szCs w:val="24"/>
          <w:rtl/>
        </w:rPr>
        <w:t xml:space="preserve"> و دستگاه</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که قادر به دسترس</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به پلتفرم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 است دسترس</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دارند.</w:t>
      </w:r>
    </w:p>
    <w:p w14:paraId="02F4B1D0"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خطرات</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ممکن است در برابر حملات سا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w:t>
      </w:r>
      <w:r w:rsidRPr="00761B10">
        <w:rPr>
          <w:rFonts w:cs="Times New Roman"/>
          <w:color w:val="155D56" w:themeColor="accent3" w:themeShade="BF"/>
          <w:sz w:val="24"/>
          <w:szCs w:val="24"/>
          <w:rtl/>
        </w:rPr>
        <w:t xml:space="preserve"> مسائل فن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که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تواند عملکرد </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w:t>
      </w:r>
      <w:r w:rsidRPr="00761B10">
        <w:rPr>
          <w:rFonts w:cs="Times New Roman"/>
          <w:color w:val="155D56" w:themeColor="accent3" w:themeShade="BF"/>
          <w:sz w:val="24"/>
          <w:szCs w:val="24"/>
          <w:rtl/>
        </w:rPr>
        <w:t xml:space="preserve"> امن</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آن را به خطر ب</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ندازد</w:t>
      </w:r>
      <w:r w:rsidRPr="00761B10">
        <w:rPr>
          <w:rFonts w:cs="Times New Roman"/>
          <w:color w:val="155D56" w:themeColor="accent3" w:themeShade="BF"/>
          <w:sz w:val="24"/>
          <w:szCs w:val="24"/>
          <w:rtl/>
        </w:rPr>
        <w:t xml:space="preserve"> آس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color w:val="155D56" w:themeColor="accent3" w:themeShade="BF"/>
          <w:sz w:val="24"/>
          <w:szCs w:val="24"/>
          <w:rtl/>
        </w:rPr>
        <w:t xml:space="preserve"> باشد.</w:t>
      </w:r>
    </w:p>
    <w:p w14:paraId="005633FC"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فرصت</w:t>
      </w:r>
      <w:r w:rsidRPr="00761B10">
        <w:rPr>
          <w:rFonts w:cs="Times New Roman"/>
          <w:color w:val="155D56" w:themeColor="accent3" w:themeShade="BF"/>
          <w:sz w:val="24"/>
          <w:szCs w:val="24"/>
          <w:rtl/>
        </w:rPr>
        <w:t xml:space="preserve"> ها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w:t>
      </w:r>
      <w:r w:rsidRPr="00761B10">
        <w:rPr>
          <w:rFonts w:cs="Times New Roman"/>
          <w:color w:val="155D56" w:themeColor="accent3" w:themeShade="BF"/>
          <w:sz w:val="24"/>
          <w:szCs w:val="24"/>
          <w:rtl/>
        </w:rPr>
        <w:t xml:space="preserve"> س</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ستم</w:t>
      </w:r>
      <w:r w:rsidRPr="00761B10">
        <w:rPr>
          <w:rFonts w:cs="Times New Roman"/>
          <w:color w:val="155D56" w:themeColor="accent3" w:themeShade="BF"/>
          <w:sz w:val="24"/>
          <w:szCs w:val="24"/>
          <w:rtl/>
        </w:rPr>
        <w:t xml:space="preserve"> فرصت</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را برا</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ج</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کالا فراهم م</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کند تا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گاه</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ان</w:t>
      </w:r>
      <w:r w:rsidRPr="00761B10">
        <w:rPr>
          <w:rFonts w:cs="Times New Roman"/>
          <w:color w:val="155D56" w:themeColor="accent3" w:themeShade="BF"/>
          <w:sz w:val="24"/>
          <w:szCs w:val="24"/>
          <w:rtl/>
        </w:rPr>
        <w:t xml:space="preserve"> خود را گسترش دهد و درآمد خود را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دهد.</w:t>
      </w:r>
    </w:p>
    <w:p w14:paraId="0614FF9A" w14:textId="77777777" w:rsidR="00761B10" w:rsidRDefault="00761B10" w:rsidP="00761B10">
      <w:pPr>
        <w:bidi/>
        <w:rPr>
          <w:rFonts w:cs="Times New Roman"/>
          <w:color w:val="155D56" w:themeColor="accent3" w:themeShade="BF"/>
          <w:sz w:val="32"/>
          <w:szCs w:val="32"/>
          <w:rtl/>
        </w:rPr>
      </w:pPr>
    </w:p>
    <w:p w14:paraId="59511750" w14:textId="77777777" w:rsidR="00922A76" w:rsidRDefault="00922A76" w:rsidP="00922A76">
      <w:pPr>
        <w:bidi/>
        <w:rPr>
          <w:rFonts w:cs="Times New Roman"/>
          <w:color w:val="155D56" w:themeColor="accent3" w:themeShade="BF"/>
          <w:sz w:val="32"/>
          <w:szCs w:val="32"/>
          <w:rtl/>
        </w:rPr>
      </w:pPr>
    </w:p>
    <w:p w14:paraId="4C9C05B3" w14:textId="77777777" w:rsidR="00922A76" w:rsidRDefault="00922A76" w:rsidP="00922A76">
      <w:pPr>
        <w:bidi/>
        <w:rPr>
          <w:rFonts w:cs="Times New Roman"/>
          <w:color w:val="155D56" w:themeColor="accent3" w:themeShade="BF"/>
          <w:sz w:val="32"/>
          <w:szCs w:val="32"/>
          <w:rtl/>
        </w:rPr>
      </w:pPr>
    </w:p>
    <w:p w14:paraId="6D2B2100" w14:textId="77777777" w:rsidR="00922A76" w:rsidRDefault="00922A76" w:rsidP="00922A76">
      <w:pPr>
        <w:bidi/>
        <w:rPr>
          <w:rFonts w:cs="Times New Roman"/>
          <w:color w:val="155D56" w:themeColor="accent3" w:themeShade="BF"/>
          <w:sz w:val="32"/>
          <w:szCs w:val="32"/>
          <w:rtl/>
        </w:rPr>
      </w:pPr>
    </w:p>
    <w:p w14:paraId="067E0E4E" w14:textId="77777777" w:rsidR="00922A76" w:rsidRDefault="00922A76" w:rsidP="00922A76">
      <w:pPr>
        <w:bidi/>
        <w:rPr>
          <w:rFonts w:cs="Times New Roman"/>
          <w:color w:val="155D56" w:themeColor="accent3" w:themeShade="BF"/>
          <w:sz w:val="32"/>
          <w:szCs w:val="32"/>
          <w:rtl/>
        </w:rPr>
      </w:pPr>
    </w:p>
    <w:p w14:paraId="2C091DBF" w14:textId="77777777" w:rsidR="00922A76" w:rsidRDefault="00922A76" w:rsidP="00922A76">
      <w:pPr>
        <w:bidi/>
        <w:rPr>
          <w:rFonts w:cs="Times New Roman"/>
          <w:color w:val="155D56" w:themeColor="accent3" w:themeShade="BF"/>
          <w:sz w:val="32"/>
          <w:szCs w:val="32"/>
          <w:rtl/>
        </w:rPr>
      </w:pPr>
    </w:p>
    <w:p w14:paraId="0F153A9F" w14:textId="77777777" w:rsidR="00922A76" w:rsidRDefault="00922A76" w:rsidP="00922A76">
      <w:pPr>
        <w:bidi/>
        <w:rPr>
          <w:rFonts w:cs="Times New Roman"/>
          <w:color w:val="155D56" w:themeColor="accent3" w:themeShade="BF"/>
          <w:sz w:val="32"/>
          <w:szCs w:val="32"/>
          <w:rtl/>
        </w:rPr>
      </w:pPr>
    </w:p>
    <w:p w14:paraId="2BC217C4" w14:textId="77777777" w:rsidR="00922A76" w:rsidRDefault="00922A76" w:rsidP="00922A76">
      <w:pPr>
        <w:bidi/>
        <w:rPr>
          <w:rFonts w:cs="Times New Roman"/>
          <w:color w:val="155D56" w:themeColor="accent3" w:themeShade="BF"/>
          <w:sz w:val="32"/>
          <w:szCs w:val="32"/>
          <w:rtl/>
        </w:rPr>
      </w:pPr>
    </w:p>
    <w:p w14:paraId="0BAD8D85" w14:textId="77777777" w:rsidR="00922A76" w:rsidRDefault="00922A76" w:rsidP="00922A76">
      <w:pPr>
        <w:bidi/>
        <w:rPr>
          <w:rFonts w:cs="Times New Roman"/>
          <w:color w:val="155D56" w:themeColor="accent3" w:themeShade="BF"/>
          <w:sz w:val="32"/>
          <w:szCs w:val="32"/>
          <w:rtl/>
        </w:rPr>
      </w:pPr>
    </w:p>
    <w:p w14:paraId="4C347BD5" w14:textId="77777777" w:rsidR="00922A76" w:rsidRDefault="00922A76" w:rsidP="00922A76">
      <w:pPr>
        <w:bidi/>
        <w:rPr>
          <w:rFonts w:cs="Times New Roman"/>
          <w:color w:val="155D56" w:themeColor="accent3" w:themeShade="BF"/>
          <w:sz w:val="32"/>
          <w:szCs w:val="32"/>
          <w:rtl/>
        </w:rPr>
      </w:pPr>
    </w:p>
    <w:p w14:paraId="7A550619" w14:textId="77777777" w:rsidR="00922A76" w:rsidRDefault="00922A76" w:rsidP="00922A76">
      <w:pPr>
        <w:bidi/>
        <w:rPr>
          <w:rFonts w:cs="Times New Roman"/>
          <w:color w:val="155D56" w:themeColor="accent3" w:themeShade="BF"/>
          <w:sz w:val="32"/>
          <w:szCs w:val="32"/>
          <w:rtl/>
        </w:rPr>
      </w:pPr>
    </w:p>
    <w:p w14:paraId="35867FFF" w14:textId="77777777" w:rsidR="00922A76" w:rsidRDefault="00922A76" w:rsidP="00922A76">
      <w:pPr>
        <w:bidi/>
        <w:rPr>
          <w:rFonts w:cs="Times New Roman"/>
          <w:color w:val="155D56" w:themeColor="accent3" w:themeShade="BF"/>
          <w:sz w:val="32"/>
          <w:szCs w:val="32"/>
          <w:rtl/>
        </w:rPr>
      </w:pPr>
    </w:p>
    <w:p w14:paraId="228E5655" w14:textId="77777777" w:rsidR="00922A76" w:rsidRDefault="00922A76" w:rsidP="00922A76">
      <w:pPr>
        <w:bidi/>
        <w:rPr>
          <w:rFonts w:cs="Times New Roman"/>
          <w:color w:val="155D56" w:themeColor="accent3" w:themeShade="BF"/>
          <w:sz w:val="32"/>
          <w:szCs w:val="32"/>
          <w:rtl/>
        </w:rPr>
      </w:pPr>
    </w:p>
    <w:p w14:paraId="1F50DB87" w14:textId="77777777" w:rsidR="00922A76" w:rsidRDefault="00922A76" w:rsidP="00922A76">
      <w:pPr>
        <w:bidi/>
        <w:rPr>
          <w:rFonts w:cs="Times New Roman"/>
          <w:color w:val="155D56" w:themeColor="accent3" w:themeShade="BF"/>
          <w:sz w:val="32"/>
          <w:szCs w:val="32"/>
          <w:rtl/>
        </w:rPr>
      </w:pPr>
    </w:p>
    <w:p w14:paraId="0B111564" w14:textId="77777777" w:rsidR="00922A76" w:rsidRDefault="00922A76" w:rsidP="00922A76">
      <w:pPr>
        <w:bidi/>
        <w:rPr>
          <w:rFonts w:cs="Times New Roman"/>
          <w:color w:val="155D56" w:themeColor="accent3" w:themeShade="BF"/>
          <w:sz w:val="32"/>
          <w:szCs w:val="32"/>
          <w:rtl/>
        </w:rPr>
      </w:pPr>
    </w:p>
    <w:p w14:paraId="08DC77FA" w14:textId="77777777" w:rsidR="00922A76" w:rsidRDefault="00922A76" w:rsidP="00922A76">
      <w:pPr>
        <w:bidi/>
        <w:rPr>
          <w:rFonts w:cs="Times New Roman"/>
          <w:color w:val="155D56" w:themeColor="accent3" w:themeShade="BF"/>
          <w:sz w:val="32"/>
          <w:szCs w:val="32"/>
          <w:rtl/>
        </w:rPr>
      </w:pPr>
    </w:p>
    <w:p w14:paraId="6FEC6D01" w14:textId="77777777" w:rsidR="00922A76" w:rsidRPr="00761B10" w:rsidRDefault="00922A76" w:rsidP="00922A76">
      <w:pPr>
        <w:bidi/>
        <w:rPr>
          <w:rFonts w:cs="Times New Roman"/>
          <w:color w:val="155D56" w:themeColor="accent3" w:themeShade="BF"/>
          <w:sz w:val="32"/>
          <w:szCs w:val="32"/>
        </w:rPr>
      </w:pPr>
    </w:p>
    <w:p w14:paraId="6E9E7221" w14:textId="77777777" w:rsidR="00761B10" w:rsidRPr="00761B10" w:rsidRDefault="00761B10" w:rsidP="00761B10">
      <w:pPr>
        <w:bidi/>
        <w:rPr>
          <w:rFonts w:cs="Times New Roman"/>
          <w:color w:val="155D56" w:themeColor="accent3" w:themeShade="BF"/>
          <w:sz w:val="32"/>
          <w:szCs w:val="32"/>
        </w:rPr>
      </w:pPr>
      <w:r w:rsidRPr="00761B10">
        <w:rPr>
          <w:rFonts w:cs="Times New Roman" w:hint="eastAsia"/>
          <w:color w:val="155D56" w:themeColor="accent3" w:themeShade="BF"/>
          <w:sz w:val="32"/>
          <w:szCs w:val="32"/>
          <w:rtl/>
        </w:rPr>
        <w:lastRenderedPageBreak/>
        <w:t>جدول</w:t>
      </w:r>
      <w:r w:rsidRPr="00761B10">
        <w:rPr>
          <w:rFonts w:cs="Times New Roman"/>
          <w:color w:val="155D56" w:themeColor="accent3" w:themeShade="BF"/>
          <w:sz w:val="32"/>
          <w:szCs w:val="32"/>
          <w:rtl/>
        </w:rPr>
        <w:t>:</w:t>
      </w:r>
    </w:p>
    <w:p w14:paraId="4F8D5EF9" w14:textId="77777777" w:rsidR="00761B10" w:rsidRPr="00761B10" w:rsidRDefault="00761B10" w:rsidP="00761B10">
      <w:pPr>
        <w:bidi/>
        <w:rPr>
          <w:rFonts w:cs="Times New Roman"/>
          <w:color w:val="155D56" w:themeColor="accent3" w:themeShade="BF"/>
          <w:sz w:val="24"/>
          <w:szCs w:val="24"/>
        </w:rPr>
      </w:pPr>
    </w:p>
    <w:p w14:paraId="7D814CB2" w14:textId="77777777" w:rsidR="00761B10" w:rsidRPr="00761B10" w:rsidRDefault="00761B10" w:rsidP="00761B10">
      <w:pPr>
        <w:bidi/>
        <w:rPr>
          <w:rFonts w:cs="Times New Roman"/>
          <w:color w:val="155D56" w:themeColor="accent3" w:themeShade="BF"/>
          <w:sz w:val="24"/>
          <w:szCs w:val="24"/>
        </w:rPr>
      </w:pPr>
      <w:r w:rsidRPr="00761B10">
        <w:rPr>
          <w:rFonts w:cs="Times New Roman" w:hint="eastAsia"/>
          <w:color w:val="155D56" w:themeColor="accent3" w:themeShade="BF"/>
          <w:sz w:val="24"/>
          <w:szCs w:val="24"/>
          <w:rtl/>
        </w:rPr>
        <w:t>الزامات</w:t>
      </w:r>
      <w:r w:rsidRPr="00761B10">
        <w:rPr>
          <w:rFonts w:cs="Times New Roman"/>
          <w:color w:val="155D56" w:themeColor="accent3" w:themeShade="BF"/>
          <w:sz w:val="24"/>
          <w:szCs w:val="24"/>
          <w:rtl/>
        </w:rPr>
        <w:t xml:space="preserve"> عملکرد</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w:t>
      </w:r>
    </w:p>
    <w:p w14:paraId="64684B7D"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ثبت نام و احراز هو</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کاربر</w:t>
      </w:r>
    </w:p>
    <w:p w14:paraId="1024D9F2"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مرور و جستجو</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محصولات</w:t>
      </w:r>
    </w:p>
    <w:p w14:paraId="70C9E317"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افزودن محصولات به سبد خر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w:t>
      </w:r>
      <w:r w:rsidRPr="00761B10">
        <w:rPr>
          <w:rFonts w:cs="Times New Roman"/>
          <w:color w:val="155D56" w:themeColor="accent3" w:themeShade="BF"/>
          <w:sz w:val="24"/>
          <w:szCs w:val="24"/>
          <w:rtl/>
        </w:rPr>
        <w:t xml:space="preserve"> و ثبت سفارش</w:t>
      </w:r>
    </w:p>
    <w:p w14:paraId="0C19E2D1"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فرا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ند</w:t>
      </w:r>
      <w:r w:rsidRPr="00761B10">
        <w:rPr>
          <w:rFonts w:cs="Times New Roman"/>
          <w:color w:val="155D56" w:themeColor="accent3" w:themeShade="BF"/>
          <w:sz w:val="24"/>
          <w:szCs w:val="24"/>
          <w:rtl/>
        </w:rPr>
        <w:t xml:space="preserve"> پرداخت</w:t>
      </w:r>
    </w:p>
    <w:p w14:paraId="581F3056"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پ</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و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سفارش</w:t>
      </w:r>
    </w:p>
    <w:p w14:paraId="3F8E26DD"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مد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موجود</w:t>
      </w:r>
      <w:r w:rsidRPr="00761B10">
        <w:rPr>
          <w:rFonts w:cs="Times New Roman" w:hint="cs"/>
          <w:color w:val="155D56" w:themeColor="accent3" w:themeShade="BF"/>
          <w:sz w:val="24"/>
          <w:szCs w:val="24"/>
          <w:rtl/>
        </w:rPr>
        <w:t>ی</w:t>
      </w:r>
    </w:p>
    <w:p w14:paraId="4B75BB09"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پشت</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بان</w:t>
      </w:r>
      <w:r w:rsidRPr="00761B10">
        <w:rPr>
          <w:rFonts w:cs="Times New Roman" w:hint="cs"/>
          <w:color w:val="155D56" w:themeColor="accent3" w:themeShade="BF"/>
          <w:sz w:val="24"/>
          <w:szCs w:val="24"/>
          <w:rtl/>
        </w:rPr>
        <w:t>ی</w:t>
      </w:r>
      <w:r w:rsidRPr="00761B10">
        <w:rPr>
          <w:rFonts w:cs="Times New Roman"/>
          <w:color w:val="155D56" w:themeColor="accent3" w:themeShade="BF"/>
          <w:sz w:val="24"/>
          <w:szCs w:val="24"/>
          <w:rtl/>
        </w:rPr>
        <w:t xml:space="preserve"> از مشتر</w:t>
      </w:r>
      <w:r w:rsidRPr="00761B10">
        <w:rPr>
          <w:rFonts w:cs="Times New Roman" w:hint="cs"/>
          <w:color w:val="155D56" w:themeColor="accent3" w:themeShade="BF"/>
          <w:sz w:val="24"/>
          <w:szCs w:val="24"/>
          <w:rtl/>
        </w:rPr>
        <w:t>ی</w:t>
      </w:r>
    </w:p>
    <w:p w14:paraId="7E951E6F" w14:textId="77777777" w:rsidR="00761B10" w:rsidRPr="00761B10" w:rsidRDefault="00761B10" w:rsidP="00761B10">
      <w:pPr>
        <w:bidi/>
        <w:rPr>
          <w:rFonts w:cs="Times New Roman"/>
          <w:color w:val="155D56" w:themeColor="accent3" w:themeShade="BF"/>
          <w:sz w:val="24"/>
          <w:szCs w:val="24"/>
        </w:rPr>
      </w:pPr>
    </w:p>
    <w:p w14:paraId="39BD842E" w14:textId="77777777" w:rsidR="00761B10" w:rsidRPr="00761B10" w:rsidRDefault="00761B10" w:rsidP="00761B10">
      <w:pPr>
        <w:bidi/>
        <w:rPr>
          <w:rFonts w:cs="Times New Roman"/>
          <w:color w:val="155D56" w:themeColor="accent3" w:themeShade="BF"/>
          <w:sz w:val="32"/>
          <w:szCs w:val="32"/>
        </w:rPr>
      </w:pPr>
      <w:r w:rsidRPr="00761B10">
        <w:rPr>
          <w:rFonts w:cs="Times New Roman" w:hint="eastAsia"/>
          <w:color w:val="155D56" w:themeColor="accent3" w:themeShade="BF"/>
          <w:sz w:val="32"/>
          <w:szCs w:val="32"/>
          <w:rtl/>
        </w:rPr>
        <w:t>الزامات</w:t>
      </w:r>
      <w:r w:rsidRPr="00761B10">
        <w:rPr>
          <w:rFonts w:cs="Times New Roman"/>
          <w:color w:val="155D56" w:themeColor="accent3" w:themeShade="BF"/>
          <w:sz w:val="32"/>
          <w:szCs w:val="32"/>
          <w:rtl/>
        </w:rPr>
        <w:t xml:space="preserve"> غ</w:t>
      </w:r>
      <w:r w:rsidRPr="00761B10">
        <w:rPr>
          <w:rFonts w:cs="Times New Roman" w:hint="cs"/>
          <w:color w:val="155D56" w:themeColor="accent3" w:themeShade="BF"/>
          <w:sz w:val="32"/>
          <w:szCs w:val="32"/>
          <w:rtl/>
        </w:rPr>
        <w:t>ی</w:t>
      </w:r>
      <w:r w:rsidRPr="00761B10">
        <w:rPr>
          <w:rFonts w:cs="Times New Roman" w:hint="eastAsia"/>
          <w:color w:val="155D56" w:themeColor="accent3" w:themeShade="BF"/>
          <w:sz w:val="32"/>
          <w:szCs w:val="32"/>
          <w:rtl/>
        </w:rPr>
        <w:t>ر</w:t>
      </w:r>
      <w:r w:rsidRPr="00761B10">
        <w:rPr>
          <w:rFonts w:cs="Times New Roman"/>
          <w:color w:val="155D56" w:themeColor="accent3" w:themeShade="BF"/>
          <w:sz w:val="32"/>
          <w:szCs w:val="32"/>
          <w:rtl/>
        </w:rPr>
        <w:t xml:space="preserve"> کاربرد</w:t>
      </w:r>
      <w:r w:rsidRPr="00761B10">
        <w:rPr>
          <w:rFonts w:cs="Times New Roman" w:hint="cs"/>
          <w:color w:val="155D56" w:themeColor="accent3" w:themeShade="BF"/>
          <w:sz w:val="32"/>
          <w:szCs w:val="32"/>
          <w:rtl/>
        </w:rPr>
        <w:t>ی</w:t>
      </w:r>
      <w:r w:rsidRPr="00761B10">
        <w:rPr>
          <w:rFonts w:cs="Times New Roman"/>
          <w:color w:val="155D56" w:themeColor="accent3" w:themeShade="BF"/>
          <w:sz w:val="32"/>
          <w:szCs w:val="32"/>
          <w:rtl/>
        </w:rPr>
        <w:t>:</w:t>
      </w:r>
    </w:p>
    <w:p w14:paraId="3684BC4B"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مق</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اس</w:t>
      </w:r>
      <w:r w:rsidRPr="00761B10">
        <w:rPr>
          <w:rFonts w:cs="Times New Roman"/>
          <w:color w:val="155D56" w:themeColor="accent3" w:themeShade="BF"/>
          <w:sz w:val="24"/>
          <w:szCs w:val="24"/>
          <w:rtl/>
        </w:rPr>
        <w:t xml:space="preserve"> پذ</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ر</w:t>
      </w:r>
      <w:r w:rsidRPr="00761B10">
        <w:rPr>
          <w:rFonts w:cs="Times New Roman" w:hint="cs"/>
          <w:color w:val="155D56" w:themeColor="accent3" w:themeShade="BF"/>
          <w:sz w:val="24"/>
          <w:szCs w:val="24"/>
          <w:rtl/>
        </w:rPr>
        <w:t>ی</w:t>
      </w:r>
    </w:p>
    <w:p w14:paraId="1D384C16"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بهره ور</w:t>
      </w:r>
      <w:r w:rsidRPr="00761B10">
        <w:rPr>
          <w:rFonts w:cs="Times New Roman" w:hint="cs"/>
          <w:color w:val="155D56" w:themeColor="accent3" w:themeShade="BF"/>
          <w:sz w:val="24"/>
          <w:szCs w:val="24"/>
          <w:rtl/>
        </w:rPr>
        <w:t>ی</w:t>
      </w:r>
    </w:p>
    <w:p w14:paraId="13CB9C5F"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قابل</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نگهدار</w:t>
      </w:r>
      <w:r w:rsidRPr="00761B10">
        <w:rPr>
          <w:rFonts w:cs="Times New Roman" w:hint="cs"/>
          <w:color w:val="155D56" w:themeColor="accent3" w:themeShade="BF"/>
          <w:sz w:val="24"/>
          <w:szCs w:val="24"/>
          <w:rtl/>
        </w:rPr>
        <w:t>ی</w:t>
      </w:r>
    </w:p>
    <w:p w14:paraId="053A9AB8"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کاربر پسند بودن</w:t>
      </w:r>
    </w:p>
    <w:p w14:paraId="344E2CC8" w14:textId="77777777" w:rsidR="00761B10" w:rsidRPr="00761B10" w:rsidRDefault="00761B10" w:rsidP="00761B10">
      <w:pPr>
        <w:bidi/>
        <w:rPr>
          <w:rFonts w:cs="Times New Roman"/>
          <w:color w:val="155D56" w:themeColor="accent3" w:themeShade="BF"/>
          <w:sz w:val="24"/>
          <w:szCs w:val="24"/>
        </w:rPr>
      </w:pPr>
    </w:p>
    <w:p w14:paraId="3618C761" w14:textId="77777777" w:rsidR="00761B10" w:rsidRPr="00761B10" w:rsidRDefault="00761B10" w:rsidP="00761B10">
      <w:pPr>
        <w:bidi/>
        <w:rPr>
          <w:rFonts w:cs="Times New Roman"/>
          <w:color w:val="155D56" w:themeColor="accent3" w:themeShade="BF"/>
          <w:sz w:val="32"/>
          <w:szCs w:val="32"/>
        </w:rPr>
      </w:pPr>
      <w:r w:rsidRPr="00761B10">
        <w:rPr>
          <w:rFonts w:cs="Times New Roman" w:hint="eastAsia"/>
          <w:color w:val="155D56" w:themeColor="accent3" w:themeShade="BF"/>
          <w:sz w:val="32"/>
          <w:szCs w:val="32"/>
          <w:rtl/>
        </w:rPr>
        <w:t>محدود</w:t>
      </w:r>
      <w:r w:rsidRPr="00761B10">
        <w:rPr>
          <w:rFonts w:cs="Times New Roman" w:hint="cs"/>
          <w:color w:val="155D56" w:themeColor="accent3" w:themeShade="BF"/>
          <w:sz w:val="32"/>
          <w:szCs w:val="32"/>
          <w:rtl/>
        </w:rPr>
        <w:t>ی</w:t>
      </w:r>
      <w:r w:rsidRPr="00761B10">
        <w:rPr>
          <w:rFonts w:cs="Times New Roman" w:hint="eastAsia"/>
          <w:color w:val="155D56" w:themeColor="accent3" w:themeShade="BF"/>
          <w:sz w:val="32"/>
          <w:szCs w:val="32"/>
          <w:rtl/>
        </w:rPr>
        <w:t>ت</w:t>
      </w:r>
      <w:r w:rsidRPr="00761B10">
        <w:rPr>
          <w:rFonts w:cs="Times New Roman"/>
          <w:color w:val="155D56" w:themeColor="accent3" w:themeShade="BF"/>
          <w:sz w:val="32"/>
          <w:szCs w:val="32"/>
          <w:rtl/>
        </w:rPr>
        <w:t xml:space="preserve"> ها:</w:t>
      </w:r>
    </w:p>
    <w:p w14:paraId="6FA59C18"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دوره زمان</w:t>
      </w:r>
      <w:r w:rsidRPr="00761B10">
        <w:rPr>
          <w:rFonts w:cs="Times New Roman" w:hint="cs"/>
          <w:color w:val="155D56" w:themeColor="accent3" w:themeShade="BF"/>
          <w:sz w:val="24"/>
          <w:szCs w:val="24"/>
          <w:rtl/>
        </w:rPr>
        <w:t>ی</w:t>
      </w:r>
    </w:p>
    <w:p w14:paraId="3F6225FA"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بودجه</w:t>
      </w:r>
    </w:p>
    <w:p w14:paraId="3357B8F8"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انطباق با مقررات</w:t>
      </w:r>
    </w:p>
    <w:p w14:paraId="475FD111" w14:textId="77777777" w:rsidR="00761B10" w:rsidRPr="00761B10" w:rsidRDefault="00761B10" w:rsidP="00761B10">
      <w:pPr>
        <w:bidi/>
        <w:rPr>
          <w:rFonts w:cs="Times New Roman"/>
          <w:color w:val="155D56" w:themeColor="accent3" w:themeShade="BF"/>
          <w:sz w:val="24"/>
          <w:szCs w:val="24"/>
        </w:rPr>
      </w:pPr>
    </w:p>
    <w:p w14:paraId="41E46440" w14:textId="77777777" w:rsidR="00761B10" w:rsidRPr="00761B10" w:rsidRDefault="00761B10" w:rsidP="00761B10">
      <w:pPr>
        <w:bidi/>
        <w:rPr>
          <w:rFonts w:cs="Times New Roman"/>
          <w:color w:val="155D56" w:themeColor="accent3" w:themeShade="BF"/>
          <w:sz w:val="32"/>
          <w:szCs w:val="32"/>
        </w:rPr>
      </w:pPr>
      <w:r w:rsidRPr="00761B10">
        <w:rPr>
          <w:rFonts w:cs="Times New Roman" w:hint="eastAsia"/>
          <w:color w:val="155D56" w:themeColor="accent3" w:themeShade="BF"/>
          <w:sz w:val="32"/>
          <w:szCs w:val="32"/>
          <w:rtl/>
        </w:rPr>
        <w:t>مفروضات</w:t>
      </w:r>
      <w:r w:rsidRPr="00761B10">
        <w:rPr>
          <w:rFonts w:cs="Times New Roman"/>
          <w:color w:val="155D56" w:themeColor="accent3" w:themeShade="BF"/>
          <w:sz w:val="32"/>
          <w:szCs w:val="32"/>
          <w:rtl/>
        </w:rPr>
        <w:t>:</w:t>
      </w:r>
    </w:p>
    <w:p w14:paraId="71E6B461"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اتصال به 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نترنت</w:t>
      </w:r>
      <w:r w:rsidRPr="00761B10">
        <w:rPr>
          <w:rFonts w:cs="Times New Roman"/>
          <w:color w:val="155D56" w:themeColor="accent3" w:themeShade="BF"/>
          <w:sz w:val="24"/>
          <w:szCs w:val="24"/>
          <w:rtl/>
        </w:rPr>
        <w:t xml:space="preserve">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دار</w:t>
      </w:r>
    </w:p>
    <w:p w14:paraId="3AA2D1DE"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دستگاه قابل دسترس</w:t>
      </w:r>
    </w:p>
    <w:p w14:paraId="135A0964" w14:textId="77777777" w:rsidR="00761B10" w:rsidRPr="00761B10" w:rsidRDefault="00761B10" w:rsidP="00761B10">
      <w:pPr>
        <w:bidi/>
        <w:rPr>
          <w:rFonts w:cs="Times New Roman"/>
          <w:color w:val="155D56" w:themeColor="accent3" w:themeShade="BF"/>
          <w:sz w:val="24"/>
          <w:szCs w:val="24"/>
        </w:rPr>
      </w:pPr>
    </w:p>
    <w:p w14:paraId="00270FB5" w14:textId="77777777" w:rsidR="00761B10" w:rsidRPr="00761B10" w:rsidRDefault="00761B10" w:rsidP="00761B10">
      <w:pPr>
        <w:bidi/>
        <w:rPr>
          <w:rFonts w:cs="Times New Roman"/>
          <w:color w:val="155D56" w:themeColor="accent3" w:themeShade="BF"/>
          <w:sz w:val="24"/>
          <w:szCs w:val="24"/>
        </w:rPr>
      </w:pPr>
    </w:p>
    <w:p w14:paraId="75924614" w14:textId="77777777" w:rsidR="00761B10" w:rsidRPr="00761B10" w:rsidRDefault="00761B10" w:rsidP="00761B10">
      <w:pPr>
        <w:bidi/>
        <w:rPr>
          <w:rFonts w:cs="Times New Roman"/>
          <w:color w:val="155D56" w:themeColor="accent3" w:themeShade="BF"/>
          <w:sz w:val="32"/>
          <w:szCs w:val="32"/>
        </w:rPr>
      </w:pPr>
      <w:r w:rsidRPr="00761B10">
        <w:rPr>
          <w:rFonts w:cs="Times New Roman" w:hint="eastAsia"/>
          <w:color w:val="155D56" w:themeColor="accent3" w:themeShade="BF"/>
          <w:sz w:val="32"/>
          <w:szCs w:val="32"/>
          <w:rtl/>
        </w:rPr>
        <w:t>خطرات</w:t>
      </w:r>
      <w:r w:rsidRPr="00761B10">
        <w:rPr>
          <w:rFonts w:cs="Times New Roman"/>
          <w:color w:val="155D56" w:themeColor="accent3" w:themeShade="BF"/>
          <w:sz w:val="32"/>
          <w:szCs w:val="32"/>
          <w:rtl/>
        </w:rPr>
        <w:t>:</w:t>
      </w:r>
    </w:p>
    <w:p w14:paraId="0797575F"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تهد</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دات</w:t>
      </w:r>
      <w:r w:rsidRPr="00761B10">
        <w:rPr>
          <w:rFonts w:cs="Times New Roman"/>
          <w:color w:val="155D56" w:themeColor="accent3" w:themeShade="BF"/>
          <w:sz w:val="24"/>
          <w:szCs w:val="24"/>
          <w:rtl/>
        </w:rPr>
        <w:t xml:space="preserve"> امن</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ت</w:t>
      </w:r>
      <w:r w:rsidRPr="00761B10">
        <w:rPr>
          <w:rFonts w:cs="Times New Roman"/>
          <w:color w:val="155D56" w:themeColor="accent3" w:themeShade="BF"/>
          <w:sz w:val="24"/>
          <w:szCs w:val="24"/>
          <w:rtl/>
        </w:rPr>
        <w:t xml:space="preserve"> سا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بر</w:t>
      </w:r>
      <w:r w:rsidRPr="00761B10">
        <w:rPr>
          <w:rFonts w:cs="Times New Roman" w:hint="cs"/>
          <w:color w:val="155D56" w:themeColor="accent3" w:themeShade="BF"/>
          <w:sz w:val="24"/>
          <w:szCs w:val="24"/>
          <w:rtl/>
        </w:rPr>
        <w:t>ی</w:t>
      </w:r>
    </w:p>
    <w:p w14:paraId="53FF7ACD"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مسائل فن</w:t>
      </w:r>
      <w:r w:rsidRPr="00761B10">
        <w:rPr>
          <w:rFonts w:cs="Times New Roman" w:hint="cs"/>
          <w:color w:val="155D56" w:themeColor="accent3" w:themeShade="BF"/>
          <w:sz w:val="24"/>
          <w:szCs w:val="24"/>
          <w:rtl/>
        </w:rPr>
        <w:t>ی</w:t>
      </w:r>
    </w:p>
    <w:p w14:paraId="0B16F985" w14:textId="77777777" w:rsidR="00761B10" w:rsidRPr="00761B10" w:rsidRDefault="00761B10" w:rsidP="00761B10">
      <w:pPr>
        <w:bidi/>
        <w:rPr>
          <w:rFonts w:cs="Times New Roman"/>
          <w:color w:val="155D56" w:themeColor="accent3" w:themeShade="BF"/>
          <w:sz w:val="24"/>
          <w:szCs w:val="24"/>
        </w:rPr>
      </w:pPr>
    </w:p>
    <w:p w14:paraId="0B6F1E23" w14:textId="77777777" w:rsidR="00761B10" w:rsidRPr="00761B10" w:rsidRDefault="00761B10" w:rsidP="00761B10">
      <w:pPr>
        <w:bidi/>
        <w:rPr>
          <w:rFonts w:cs="Times New Roman"/>
          <w:color w:val="155D56" w:themeColor="accent3" w:themeShade="BF"/>
          <w:sz w:val="32"/>
          <w:szCs w:val="32"/>
        </w:rPr>
      </w:pPr>
      <w:r w:rsidRPr="00761B10">
        <w:rPr>
          <w:rFonts w:cs="Times New Roman" w:hint="eastAsia"/>
          <w:color w:val="155D56" w:themeColor="accent3" w:themeShade="BF"/>
          <w:sz w:val="32"/>
          <w:szCs w:val="32"/>
          <w:rtl/>
        </w:rPr>
        <w:t>فرصت</w:t>
      </w:r>
      <w:r w:rsidRPr="00761B10">
        <w:rPr>
          <w:rFonts w:cs="Times New Roman"/>
          <w:color w:val="155D56" w:themeColor="accent3" w:themeShade="BF"/>
          <w:sz w:val="32"/>
          <w:szCs w:val="32"/>
          <w:rtl/>
        </w:rPr>
        <w:t xml:space="preserve"> ها:</w:t>
      </w:r>
    </w:p>
    <w:p w14:paraId="40E3EEBF" w14:textId="77777777" w:rsidR="00761B10" w:rsidRPr="00761B10" w:rsidRDefault="00761B10" w:rsidP="00761B10">
      <w:pPr>
        <w:bidi/>
        <w:rPr>
          <w:rFonts w:cs="Times New Roman"/>
          <w:color w:val="155D56" w:themeColor="accent3" w:themeShade="BF"/>
          <w:sz w:val="24"/>
          <w:szCs w:val="24"/>
        </w:rPr>
      </w:pPr>
      <w:r w:rsidRPr="00761B10">
        <w:rPr>
          <w:rFonts w:cs="Times New Roman"/>
          <w:color w:val="155D56" w:themeColor="accent3" w:themeShade="BF"/>
          <w:sz w:val="24"/>
          <w:szCs w:val="24"/>
          <w:rtl/>
        </w:rPr>
        <w:t>- افزا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ش</w:t>
      </w:r>
      <w:r w:rsidRPr="00761B10">
        <w:rPr>
          <w:rFonts w:cs="Times New Roman"/>
          <w:color w:val="155D56" w:themeColor="accent3" w:themeShade="BF"/>
          <w:sz w:val="24"/>
          <w:szCs w:val="24"/>
          <w:rtl/>
        </w:rPr>
        <w:t xml:space="preserve"> درآمد</w:t>
      </w:r>
    </w:p>
    <w:p w14:paraId="7662759E" w14:textId="034ADA8D" w:rsidR="00A33A31" w:rsidRDefault="00761B10" w:rsidP="00761B10">
      <w:pPr>
        <w:bidi/>
        <w:rPr>
          <w:rFonts w:cs="Times New Roman"/>
          <w:color w:val="155D56" w:themeColor="accent3" w:themeShade="BF"/>
          <w:sz w:val="24"/>
          <w:szCs w:val="24"/>
          <w:rtl/>
        </w:rPr>
      </w:pPr>
      <w:r w:rsidRPr="00761B10">
        <w:rPr>
          <w:rFonts w:cs="Times New Roman"/>
          <w:color w:val="155D56" w:themeColor="accent3" w:themeShade="BF"/>
          <w:sz w:val="24"/>
          <w:szCs w:val="24"/>
          <w:rtl/>
        </w:rPr>
        <w:t>- پا</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گاه</w:t>
      </w:r>
      <w:r w:rsidRPr="00761B10">
        <w:rPr>
          <w:rFonts w:cs="Times New Roman"/>
          <w:color w:val="155D56" w:themeColor="accent3" w:themeShade="BF"/>
          <w:sz w:val="24"/>
          <w:szCs w:val="24"/>
          <w:rtl/>
        </w:rPr>
        <w:t xml:space="preserve"> مشتر</w:t>
      </w:r>
      <w:r w:rsidRPr="00761B10">
        <w:rPr>
          <w:rFonts w:cs="Times New Roman" w:hint="cs"/>
          <w:color w:val="155D56" w:themeColor="accent3" w:themeShade="BF"/>
          <w:sz w:val="24"/>
          <w:szCs w:val="24"/>
          <w:rtl/>
        </w:rPr>
        <w:t>ی</w:t>
      </w:r>
      <w:r w:rsidRPr="00761B10">
        <w:rPr>
          <w:rFonts w:cs="Times New Roman" w:hint="eastAsia"/>
          <w:color w:val="155D56" w:themeColor="accent3" w:themeShade="BF"/>
          <w:sz w:val="24"/>
          <w:szCs w:val="24"/>
          <w:rtl/>
        </w:rPr>
        <w:t>ان</w:t>
      </w:r>
      <w:r w:rsidRPr="00761B10">
        <w:rPr>
          <w:rFonts w:cs="Times New Roman"/>
          <w:color w:val="155D56" w:themeColor="accent3" w:themeShade="BF"/>
          <w:sz w:val="24"/>
          <w:szCs w:val="24"/>
          <w:rtl/>
        </w:rPr>
        <w:t xml:space="preserve"> گسترده</w:t>
      </w:r>
    </w:p>
    <w:p w14:paraId="125FCC74" w14:textId="77777777" w:rsidR="00761B10" w:rsidRDefault="00761B10" w:rsidP="00761B10">
      <w:pPr>
        <w:bidi/>
        <w:rPr>
          <w:color w:val="155D56" w:themeColor="accent3" w:themeShade="BF"/>
          <w:sz w:val="24"/>
          <w:szCs w:val="24"/>
          <w:rtl/>
        </w:rPr>
      </w:pPr>
    </w:p>
    <w:p w14:paraId="4AF1C77A" w14:textId="77777777" w:rsidR="00E8130C" w:rsidRDefault="00E8130C" w:rsidP="00E8130C">
      <w:pPr>
        <w:bidi/>
        <w:rPr>
          <w:color w:val="155D56" w:themeColor="accent3" w:themeShade="BF"/>
          <w:sz w:val="24"/>
          <w:szCs w:val="24"/>
          <w:rtl/>
        </w:rPr>
      </w:pPr>
    </w:p>
    <w:p w14:paraId="68536B5A" w14:textId="77777777" w:rsidR="00E8130C" w:rsidRDefault="00E8130C" w:rsidP="00E8130C">
      <w:pPr>
        <w:bidi/>
        <w:rPr>
          <w:color w:val="155D56" w:themeColor="accent3" w:themeShade="BF"/>
          <w:sz w:val="24"/>
          <w:szCs w:val="24"/>
          <w:rtl/>
        </w:rPr>
      </w:pPr>
    </w:p>
    <w:p w14:paraId="771D74FE" w14:textId="77777777" w:rsidR="00AA3A9F" w:rsidRDefault="00AA3A9F" w:rsidP="00AA3A9F">
      <w:pPr>
        <w:bidi/>
        <w:rPr>
          <w:color w:val="155D56" w:themeColor="accent3" w:themeShade="BF"/>
          <w:sz w:val="24"/>
          <w:szCs w:val="24"/>
          <w:rtl/>
        </w:rPr>
      </w:pPr>
    </w:p>
    <w:p w14:paraId="36301E2D" w14:textId="77777777" w:rsidR="00E8130C" w:rsidRDefault="00E8130C" w:rsidP="00E8130C">
      <w:pPr>
        <w:bidi/>
        <w:rPr>
          <w:color w:val="155D56" w:themeColor="accent3" w:themeShade="BF"/>
          <w:sz w:val="24"/>
          <w:szCs w:val="24"/>
          <w:rtl/>
        </w:rPr>
      </w:pPr>
    </w:p>
    <w:p w14:paraId="4D484DC4" w14:textId="77777777" w:rsidR="00E8130C" w:rsidRDefault="00E8130C" w:rsidP="00E8130C">
      <w:pPr>
        <w:bidi/>
        <w:rPr>
          <w:color w:val="155D56" w:themeColor="accent3" w:themeShade="BF"/>
          <w:sz w:val="24"/>
          <w:szCs w:val="24"/>
          <w:rtl/>
        </w:rPr>
      </w:pPr>
    </w:p>
    <w:p w14:paraId="4396D687" w14:textId="196A848F" w:rsidR="00E8130C" w:rsidRPr="00E8130C" w:rsidRDefault="00E8130C" w:rsidP="00E8130C">
      <w:pPr>
        <w:jc w:val="center"/>
        <w:rPr>
          <w:b/>
          <w:bCs/>
          <w:color w:val="F73A7D" w:themeColor="accent6" w:themeTint="99"/>
          <w:sz w:val="220"/>
          <w:szCs w:val="220"/>
          <w:rtl/>
        </w:rPr>
      </w:pPr>
      <w:r w:rsidRPr="00E8130C">
        <w:rPr>
          <w:b/>
          <w:bCs/>
          <w:color w:val="F73A7D" w:themeColor="accent6" w:themeTint="99"/>
          <w:sz w:val="52"/>
          <w:szCs w:val="52"/>
        </w:rPr>
        <w:lastRenderedPageBreak/>
        <w:t>Glossary</w:t>
      </w:r>
    </w:p>
    <w:p w14:paraId="757D4672" w14:textId="77777777" w:rsidR="00E8130C" w:rsidRDefault="00E8130C" w:rsidP="00E8130C">
      <w:pPr>
        <w:jc w:val="right"/>
        <w:rPr>
          <w:color w:val="155D56" w:themeColor="accent3" w:themeShade="BF"/>
          <w:sz w:val="24"/>
          <w:szCs w:val="24"/>
          <w:rtl/>
        </w:rPr>
      </w:pPr>
    </w:p>
    <w:p w14:paraId="4469FD2E" w14:textId="44DDD6D8" w:rsidR="00E8130C" w:rsidRPr="00E8130C" w:rsidRDefault="00E8130C" w:rsidP="00E8130C">
      <w:pPr>
        <w:rPr>
          <w:color w:val="7A042E" w:themeColor="accent6" w:themeShade="BF"/>
          <w:sz w:val="24"/>
          <w:szCs w:val="24"/>
        </w:rPr>
      </w:pPr>
    </w:p>
    <w:p w14:paraId="3122AA2C"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Digital Object</w:t>
      </w:r>
    </w:p>
    <w:p w14:paraId="19E7395F"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Objectification</w:t>
      </w:r>
    </w:p>
    <w:p w14:paraId="5690ADC1"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Digital Object Objectification</w:t>
      </w:r>
    </w:p>
    <w:p w14:paraId="0766A074"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Metadata management</w:t>
      </w:r>
    </w:p>
    <w:p w14:paraId="072645BB"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Digital curation</w:t>
      </w:r>
    </w:p>
    <w:p w14:paraId="624DC443"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Preservation planning</w:t>
      </w:r>
    </w:p>
    <w:p w14:paraId="5C6F3A6B"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Technical attributes</w:t>
      </w:r>
    </w:p>
    <w:p w14:paraId="32211348"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Cultural context</w:t>
      </w:r>
    </w:p>
    <w:p w14:paraId="39ED8706"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Social context</w:t>
      </w:r>
    </w:p>
    <w:p w14:paraId="6861D129"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Historical context</w:t>
      </w:r>
    </w:p>
    <w:p w14:paraId="0BA205E3"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Multidisciplinary approach</w:t>
      </w:r>
    </w:p>
    <w:p w14:paraId="61C88FD5"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Biases</w:t>
      </w:r>
    </w:p>
    <w:p w14:paraId="6642CB53"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Stereotypes</w:t>
      </w:r>
    </w:p>
    <w:p w14:paraId="2B7F0D0A"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Loss of important information</w:t>
      </w:r>
    </w:p>
    <w:p w14:paraId="442402F6"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Separation from original context</w:t>
      </w:r>
    </w:p>
    <w:p w14:paraId="34927866"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Holistic approach</w:t>
      </w:r>
    </w:p>
    <w:p w14:paraId="7221C382"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File format</w:t>
      </w:r>
    </w:p>
    <w:p w14:paraId="145645FE"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Resolution</w:t>
      </w:r>
    </w:p>
    <w:p w14:paraId="4CC7ED2D"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Selecting, organizing, presenting digital content</w:t>
      </w:r>
    </w:p>
    <w:p w14:paraId="2CE2B143"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Collections</w:t>
      </w:r>
    </w:p>
    <w:p w14:paraId="0FB72FFC"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Exhibitions</w:t>
      </w:r>
    </w:p>
    <w:p w14:paraId="01B88575"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Access policies</w:t>
      </w:r>
    </w:p>
    <w:p w14:paraId="1EE481BE"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File format migration</w:t>
      </w:r>
    </w:p>
    <w:p w14:paraId="3F521E42"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Storage and backup</w:t>
      </w:r>
    </w:p>
    <w:p w14:paraId="4C5F985A" w14:textId="77777777" w:rsidR="00E8130C" w:rsidRPr="00E8130C" w:rsidRDefault="00E8130C" w:rsidP="00E8130C">
      <w:pPr>
        <w:rPr>
          <w:color w:val="7A042E" w:themeColor="accent6" w:themeShade="BF"/>
          <w:sz w:val="32"/>
          <w:szCs w:val="32"/>
        </w:rPr>
      </w:pPr>
      <w:r w:rsidRPr="00E8130C">
        <w:rPr>
          <w:color w:val="7A042E" w:themeColor="accent6" w:themeShade="BF"/>
          <w:sz w:val="32"/>
          <w:szCs w:val="32"/>
        </w:rPr>
        <w:t>- Meaningful presentation</w:t>
      </w:r>
    </w:p>
    <w:p w14:paraId="5F713637" w14:textId="0A648E63" w:rsidR="00E8130C" w:rsidRPr="00E8130C" w:rsidRDefault="00E8130C" w:rsidP="00E8130C">
      <w:pPr>
        <w:rPr>
          <w:color w:val="7A042E" w:themeColor="accent6" w:themeShade="BF"/>
          <w:sz w:val="32"/>
          <w:szCs w:val="32"/>
          <w:rtl/>
        </w:rPr>
      </w:pPr>
      <w:r w:rsidRPr="00E8130C">
        <w:rPr>
          <w:color w:val="7A042E" w:themeColor="accent6" w:themeShade="BF"/>
          <w:sz w:val="32"/>
          <w:szCs w:val="32"/>
        </w:rPr>
        <w:t>- Valuing and preserving digital objects</w:t>
      </w:r>
    </w:p>
    <w:p w14:paraId="66A9F54A" w14:textId="77777777" w:rsidR="00E8130C" w:rsidRPr="00E8130C" w:rsidRDefault="00E8130C" w:rsidP="00E8130C">
      <w:pPr>
        <w:jc w:val="right"/>
        <w:rPr>
          <w:color w:val="155D56" w:themeColor="accent3" w:themeShade="BF"/>
          <w:sz w:val="32"/>
          <w:szCs w:val="32"/>
          <w:rtl/>
        </w:rPr>
      </w:pPr>
    </w:p>
    <w:p w14:paraId="42BDC169" w14:textId="77777777" w:rsidR="00E8130C" w:rsidRDefault="00E8130C" w:rsidP="00E8130C">
      <w:pPr>
        <w:rPr>
          <w:color w:val="155D56" w:themeColor="accent3" w:themeShade="BF"/>
          <w:sz w:val="24"/>
          <w:szCs w:val="24"/>
          <w:rtl/>
        </w:rPr>
      </w:pPr>
    </w:p>
    <w:p w14:paraId="304BDDCC" w14:textId="77777777" w:rsidR="00E8130C" w:rsidRDefault="00E8130C" w:rsidP="00E8130C">
      <w:pPr>
        <w:jc w:val="right"/>
        <w:rPr>
          <w:color w:val="155D56" w:themeColor="accent3" w:themeShade="BF"/>
          <w:sz w:val="24"/>
          <w:szCs w:val="24"/>
          <w:rtl/>
        </w:rPr>
      </w:pPr>
    </w:p>
    <w:p w14:paraId="3B760CC1" w14:textId="77777777" w:rsidR="00E8130C" w:rsidRDefault="00E8130C" w:rsidP="00E8130C">
      <w:pPr>
        <w:jc w:val="right"/>
        <w:rPr>
          <w:color w:val="155D56" w:themeColor="accent3" w:themeShade="BF"/>
          <w:sz w:val="24"/>
          <w:szCs w:val="24"/>
          <w:rtl/>
        </w:rPr>
      </w:pPr>
    </w:p>
    <w:p w14:paraId="74FC9845" w14:textId="77777777" w:rsidR="00E8130C" w:rsidRDefault="00E8130C" w:rsidP="00E8130C">
      <w:pPr>
        <w:jc w:val="right"/>
        <w:rPr>
          <w:color w:val="155D56" w:themeColor="accent3" w:themeShade="BF"/>
          <w:sz w:val="24"/>
          <w:szCs w:val="24"/>
          <w:rtl/>
        </w:rPr>
      </w:pPr>
    </w:p>
    <w:p w14:paraId="7BC72AC6" w14:textId="77777777" w:rsidR="00E8130C" w:rsidRPr="00E8130C" w:rsidRDefault="00E8130C" w:rsidP="00E8130C">
      <w:pPr>
        <w:rPr>
          <w:color w:val="7A042E" w:themeColor="accent6" w:themeShade="BF"/>
          <w:sz w:val="24"/>
          <w:szCs w:val="24"/>
        </w:rPr>
      </w:pPr>
    </w:p>
    <w:p w14:paraId="22C0EEA9"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Digital Object: A digital object refers to any kind of digital content, such as a text document, image, video, audio recording, or software application</w:t>
      </w:r>
      <w:r w:rsidRPr="00E8130C">
        <w:rPr>
          <w:rFonts w:cs="Times New Roman"/>
          <w:color w:val="7A042E" w:themeColor="accent6" w:themeShade="BF"/>
          <w:sz w:val="24"/>
          <w:szCs w:val="24"/>
          <w:rtl/>
        </w:rPr>
        <w:t>.</w:t>
      </w:r>
    </w:p>
    <w:p w14:paraId="5E907F44" w14:textId="77777777" w:rsidR="00E8130C" w:rsidRPr="00E8130C" w:rsidRDefault="00E8130C" w:rsidP="00E8130C">
      <w:pPr>
        <w:rPr>
          <w:color w:val="7A042E" w:themeColor="accent6" w:themeShade="BF"/>
          <w:sz w:val="24"/>
          <w:szCs w:val="24"/>
        </w:rPr>
      </w:pPr>
    </w:p>
    <w:p w14:paraId="686F448B"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Objectification: Objectification refers to the process of treating a person or thing like an object or commodity, rather than as a subject with feelings and agency</w:t>
      </w:r>
      <w:r w:rsidRPr="00E8130C">
        <w:rPr>
          <w:rFonts w:cs="Times New Roman"/>
          <w:color w:val="7A042E" w:themeColor="accent6" w:themeShade="BF"/>
          <w:sz w:val="24"/>
          <w:szCs w:val="24"/>
          <w:rtl/>
        </w:rPr>
        <w:t>.</w:t>
      </w:r>
    </w:p>
    <w:p w14:paraId="0FA57778" w14:textId="77777777" w:rsidR="00E8130C" w:rsidRPr="00E8130C" w:rsidRDefault="00E8130C" w:rsidP="00E8130C">
      <w:pPr>
        <w:rPr>
          <w:color w:val="7A042E" w:themeColor="accent6" w:themeShade="BF"/>
          <w:sz w:val="24"/>
          <w:szCs w:val="24"/>
        </w:rPr>
      </w:pPr>
    </w:p>
    <w:p w14:paraId="59E4EA71"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Digital Object Objectification: Digital object objectification refers to the process of reducing a digital object to its technical or functional attributes, while ignoring its cultural, social, or historical context</w:t>
      </w:r>
      <w:r w:rsidRPr="00E8130C">
        <w:rPr>
          <w:rFonts w:cs="Times New Roman"/>
          <w:color w:val="7A042E" w:themeColor="accent6" w:themeShade="BF"/>
          <w:sz w:val="24"/>
          <w:szCs w:val="24"/>
          <w:rtl/>
        </w:rPr>
        <w:t>.</w:t>
      </w:r>
    </w:p>
    <w:p w14:paraId="3E02E591" w14:textId="77777777" w:rsidR="00E8130C" w:rsidRPr="00E8130C" w:rsidRDefault="00E8130C" w:rsidP="00E8130C">
      <w:pPr>
        <w:rPr>
          <w:color w:val="7A042E" w:themeColor="accent6" w:themeShade="BF"/>
          <w:sz w:val="24"/>
          <w:szCs w:val="24"/>
        </w:rPr>
      </w:pPr>
    </w:p>
    <w:p w14:paraId="102DB077"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Explanation</w:t>
      </w:r>
      <w:r w:rsidRPr="00E8130C">
        <w:rPr>
          <w:rFonts w:cs="Times New Roman"/>
          <w:color w:val="7A042E" w:themeColor="accent6" w:themeShade="BF"/>
          <w:sz w:val="24"/>
          <w:szCs w:val="24"/>
          <w:rtl/>
        </w:rPr>
        <w:t>:</w:t>
      </w:r>
    </w:p>
    <w:p w14:paraId="43D76EF7" w14:textId="77777777" w:rsidR="00E8130C" w:rsidRPr="00E8130C" w:rsidRDefault="00E8130C" w:rsidP="00E8130C">
      <w:pPr>
        <w:rPr>
          <w:color w:val="7A042E" w:themeColor="accent6" w:themeShade="BF"/>
          <w:sz w:val="24"/>
          <w:szCs w:val="24"/>
        </w:rPr>
      </w:pPr>
    </w:p>
    <w:p w14:paraId="3AC8DA3D"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Digital object objectification is a common practice in the digital world, where digital objects are often reduced to their technical or functional attributes. For example, a digital photograph may be described in terms of its resolution, file format, and color depth, but the cultural or historical context of the photograph may be ignored</w:t>
      </w:r>
      <w:r w:rsidRPr="00E8130C">
        <w:rPr>
          <w:rFonts w:cs="Times New Roman"/>
          <w:color w:val="7A042E" w:themeColor="accent6" w:themeShade="BF"/>
          <w:sz w:val="24"/>
          <w:szCs w:val="24"/>
          <w:rtl/>
        </w:rPr>
        <w:t>.</w:t>
      </w:r>
    </w:p>
    <w:p w14:paraId="46692E33" w14:textId="77777777" w:rsidR="00E8130C" w:rsidRPr="00E8130C" w:rsidRDefault="00E8130C" w:rsidP="00E8130C">
      <w:pPr>
        <w:rPr>
          <w:color w:val="7A042E" w:themeColor="accent6" w:themeShade="BF"/>
          <w:sz w:val="24"/>
          <w:szCs w:val="24"/>
        </w:rPr>
      </w:pPr>
    </w:p>
    <w:p w14:paraId="4C1E44C6"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Digital object objectification can have negative effects on the way we understand and interact with digital content. By reducing digital objects to their technical attributes, we may overlook the cultural, social, or historical significance of the content. For example, a historical document may be digitized and stored as a digital object, but if its context and provenance are not preserved, the document may lose its value as a historical artifact</w:t>
      </w:r>
      <w:r w:rsidRPr="00E8130C">
        <w:rPr>
          <w:rFonts w:cs="Times New Roman"/>
          <w:color w:val="7A042E" w:themeColor="accent6" w:themeShade="BF"/>
          <w:sz w:val="24"/>
          <w:szCs w:val="24"/>
          <w:rtl/>
        </w:rPr>
        <w:t>.</w:t>
      </w:r>
    </w:p>
    <w:p w14:paraId="40414F80" w14:textId="77777777" w:rsidR="00E8130C" w:rsidRPr="00E8130C" w:rsidRDefault="00E8130C" w:rsidP="00E8130C">
      <w:pPr>
        <w:rPr>
          <w:color w:val="7A042E" w:themeColor="accent6" w:themeShade="BF"/>
          <w:sz w:val="24"/>
          <w:szCs w:val="24"/>
        </w:rPr>
      </w:pPr>
    </w:p>
    <w:p w14:paraId="2493A6BC"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To avoid digital object objectification, it is important to consider the context and meaning of digital content, rather than just its technical attributes. This requires a multidisciplinary approach that combines technical expertise with cultural and social awareness. By understanding the cultural and historical context of digital objects, we can better appreciate their value and significance, and ensure that they are preserved and presented in a meaningful way</w:t>
      </w:r>
      <w:r w:rsidRPr="00E8130C">
        <w:rPr>
          <w:rFonts w:cs="Times New Roman"/>
          <w:color w:val="7A042E" w:themeColor="accent6" w:themeShade="BF"/>
          <w:sz w:val="24"/>
          <w:szCs w:val="24"/>
          <w:rtl/>
        </w:rPr>
        <w:t>.</w:t>
      </w:r>
    </w:p>
    <w:p w14:paraId="4F704DD7" w14:textId="77777777" w:rsidR="00E8130C" w:rsidRPr="00E8130C" w:rsidRDefault="00E8130C" w:rsidP="00E8130C">
      <w:pPr>
        <w:rPr>
          <w:color w:val="7A042E" w:themeColor="accent6" w:themeShade="BF"/>
          <w:sz w:val="24"/>
          <w:szCs w:val="24"/>
        </w:rPr>
      </w:pPr>
    </w:p>
    <w:p w14:paraId="22671F41"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In conclusion, digital object objectification is a process that reduces digital objects to their technical or functional attributes, while ignoring their cultural, social, or historical context. This practice can have negative effects on our understanding and interaction with digital content. To avoid objectification, we need to be aware of the context and meaning of digital objects and preserve them in a meaningful way</w:t>
      </w:r>
      <w:r w:rsidRPr="00E8130C">
        <w:rPr>
          <w:rFonts w:cs="Times New Roman"/>
          <w:color w:val="7A042E" w:themeColor="accent6" w:themeShade="BF"/>
          <w:sz w:val="24"/>
          <w:szCs w:val="24"/>
          <w:rtl/>
        </w:rPr>
        <w:t>.</w:t>
      </w:r>
    </w:p>
    <w:p w14:paraId="6926B489"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Sure, I'd be happy to provide more information on digital object objectification</w:t>
      </w:r>
      <w:r w:rsidRPr="00E8130C">
        <w:rPr>
          <w:rFonts w:cs="Times New Roman"/>
          <w:color w:val="7A042E" w:themeColor="accent6" w:themeShade="BF"/>
          <w:sz w:val="24"/>
          <w:szCs w:val="24"/>
          <w:rtl/>
        </w:rPr>
        <w:t>.</w:t>
      </w:r>
    </w:p>
    <w:p w14:paraId="0CE8E741" w14:textId="77777777" w:rsidR="00E8130C" w:rsidRDefault="00E8130C" w:rsidP="00E8130C">
      <w:pPr>
        <w:rPr>
          <w:color w:val="7A042E" w:themeColor="accent6" w:themeShade="BF"/>
          <w:sz w:val="24"/>
          <w:szCs w:val="24"/>
        </w:rPr>
      </w:pPr>
    </w:p>
    <w:p w14:paraId="6BA305FF" w14:textId="77777777" w:rsidR="00E8130C" w:rsidRDefault="00E8130C" w:rsidP="00E8130C">
      <w:pPr>
        <w:rPr>
          <w:color w:val="7A042E" w:themeColor="accent6" w:themeShade="BF"/>
          <w:sz w:val="24"/>
          <w:szCs w:val="24"/>
        </w:rPr>
      </w:pPr>
    </w:p>
    <w:p w14:paraId="2D25AFC1" w14:textId="77777777" w:rsidR="00E8130C" w:rsidRDefault="00E8130C" w:rsidP="00E8130C">
      <w:pPr>
        <w:rPr>
          <w:color w:val="7A042E" w:themeColor="accent6" w:themeShade="BF"/>
          <w:sz w:val="24"/>
          <w:szCs w:val="24"/>
        </w:rPr>
      </w:pPr>
    </w:p>
    <w:p w14:paraId="7F999A83" w14:textId="77777777" w:rsidR="00E8130C" w:rsidRDefault="00E8130C" w:rsidP="00E8130C">
      <w:pPr>
        <w:rPr>
          <w:color w:val="7A042E" w:themeColor="accent6" w:themeShade="BF"/>
          <w:sz w:val="24"/>
          <w:szCs w:val="24"/>
        </w:rPr>
      </w:pPr>
    </w:p>
    <w:p w14:paraId="48B395E0" w14:textId="77777777" w:rsidR="00E8130C" w:rsidRDefault="00E8130C" w:rsidP="00E8130C">
      <w:pPr>
        <w:rPr>
          <w:color w:val="7A042E" w:themeColor="accent6" w:themeShade="BF"/>
          <w:sz w:val="24"/>
          <w:szCs w:val="24"/>
        </w:rPr>
      </w:pPr>
    </w:p>
    <w:p w14:paraId="36A66B31" w14:textId="77777777" w:rsidR="00E8130C" w:rsidRDefault="00E8130C" w:rsidP="00E8130C">
      <w:pPr>
        <w:rPr>
          <w:color w:val="7A042E" w:themeColor="accent6" w:themeShade="BF"/>
          <w:sz w:val="24"/>
          <w:szCs w:val="24"/>
        </w:rPr>
      </w:pPr>
    </w:p>
    <w:p w14:paraId="0B8F9392" w14:textId="77777777" w:rsidR="00E8130C" w:rsidRPr="00E8130C" w:rsidRDefault="00E8130C" w:rsidP="00E8130C">
      <w:pPr>
        <w:rPr>
          <w:color w:val="7A042E" w:themeColor="accent6" w:themeShade="BF"/>
          <w:sz w:val="24"/>
          <w:szCs w:val="24"/>
        </w:rPr>
      </w:pPr>
    </w:p>
    <w:p w14:paraId="5DFC6946"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lastRenderedPageBreak/>
        <w:t>One of the main challenges with digital object objectification is that it can lead to the loss of important information and context. For example, if a digital object is stripped of its metadata (such as author, date, and location), it may become difficult to understand the significance of the content. Similarly, if a digital object is separated from its original context (such as a website or social media platform), it may lose its meaning and value</w:t>
      </w:r>
      <w:r w:rsidRPr="00E8130C">
        <w:rPr>
          <w:rFonts w:cs="Times New Roman"/>
          <w:color w:val="7A042E" w:themeColor="accent6" w:themeShade="BF"/>
          <w:sz w:val="24"/>
          <w:szCs w:val="24"/>
          <w:rtl/>
        </w:rPr>
        <w:t>.</w:t>
      </w:r>
    </w:p>
    <w:p w14:paraId="375F9944" w14:textId="77777777" w:rsidR="00E8130C" w:rsidRPr="00E8130C" w:rsidRDefault="00E8130C" w:rsidP="00E8130C">
      <w:pPr>
        <w:rPr>
          <w:color w:val="7A042E" w:themeColor="accent6" w:themeShade="BF"/>
          <w:sz w:val="24"/>
          <w:szCs w:val="24"/>
        </w:rPr>
      </w:pPr>
    </w:p>
    <w:p w14:paraId="6987A2B0"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Another issue with digital object objectification is that it can perpetuate biases and stereotypes. For example, if a search algorithm only considers the technical attributes of digital objects (such as file type or size), it may overlook important content that does not fit within those parameters. This can reinforce existing biases and limit our exposure to diverse perspectives and experiences</w:t>
      </w:r>
      <w:r w:rsidRPr="00E8130C">
        <w:rPr>
          <w:rFonts w:cs="Times New Roman"/>
          <w:color w:val="7A042E" w:themeColor="accent6" w:themeShade="BF"/>
          <w:sz w:val="24"/>
          <w:szCs w:val="24"/>
          <w:rtl/>
        </w:rPr>
        <w:t>.</w:t>
      </w:r>
    </w:p>
    <w:p w14:paraId="137923BD" w14:textId="77777777" w:rsidR="00E8130C" w:rsidRPr="00E8130C" w:rsidRDefault="00E8130C" w:rsidP="00E8130C">
      <w:pPr>
        <w:rPr>
          <w:color w:val="7A042E" w:themeColor="accent6" w:themeShade="BF"/>
          <w:sz w:val="24"/>
          <w:szCs w:val="24"/>
        </w:rPr>
      </w:pPr>
    </w:p>
    <w:p w14:paraId="295CCF6C"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To address these challenges, it is important to take a holistic approach to digital object management. This includes preserving the technical attributes of digital objects (such as file format and resolution), as well as their cultural, social, and historical context. This can involve strategies such as metadata management, digital curation, and preservation planning</w:t>
      </w:r>
      <w:r w:rsidRPr="00E8130C">
        <w:rPr>
          <w:rFonts w:cs="Times New Roman"/>
          <w:color w:val="7A042E" w:themeColor="accent6" w:themeShade="BF"/>
          <w:sz w:val="24"/>
          <w:szCs w:val="24"/>
          <w:rtl/>
        </w:rPr>
        <w:t>.</w:t>
      </w:r>
    </w:p>
    <w:p w14:paraId="688E19D4" w14:textId="77777777" w:rsidR="00E8130C" w:rsidRPr="00E8130C" w:rsidRDefault="00E8130C" w:rsidP="00E8130C">
      <w:pPr>
        <w:rPr>
          <w:color w:val="7A042E" w:themeColor="accent6" w:themeShade="BF"/>
          <w:sz w:val="24"/>
          <w:szCs w:val="24"/>
        </w:rPr>
      </w:pPr>
    </w:p>
    <w:p w14:paraId="2E81D1AD"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Metadata management involves capturing and preserving information about the digital object, such as author, date, and location. This can help to ensure that important contextual information is not lost over time</w:t>
      </w:r>
      <w:r w:rsidRPr="00E8130C">
        <w:rPr>
          <w:rFonts w:cs="Times New Roman"/>
          <w:color w:val="7A042E" w:themeColor="accent6" w:themeShade="BF"/>
          <w:sz w:val="24"/>
          <w:szCs w:val="24"/>
          <w:rtl/>
        </w:rPr>
        <w:t>.</w:t>
      </w:r>
    </w:p>
    <w:p w14:paraId="4555B6C2" w14:textId="77777777" w:rsidR="00E8130C" w:rsidRPr="00E8130C" w:rsidRDefault="00E8130C" w:rsidP="00E8130C">
      <w:pPr>
        <w:rPr>
          <w:color w:val="7A042E" w:themeColor="accent6" w:themeShade="BF"/>
          <w:sz w:val="24"/>
          <w:szCs w:val="24"/>
        </w:rPr>
      </w:pPr>
    </w:p>
    <w:p w14:paraId="04511350"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Digital curation involves selecting, organizing, and presenting digital content in a meaningful way. This can involve creating collections, exhibitions, or other forms of curated content that highlight the cultural, social, and historical significance of digital objects</w:t>
      </w:r>
      <w:r w:rsidRPr="00E8130C">
        <w:rPr>
          <w:rFonts w:cs="Times New Roman"/>
          <w:color w:val="7A042E" w:themeColor="accent6" w:themeShade="BF"/>
          <w:sz w:val="24"/>
          <w:szCs w:val="24"/>
          <w:rtl/>
        </w:rPr>
        <w:t>.</w:t>
      </w:r>
    </w:p>
    <w:p w14:paraId="355E8794" w14:textId="77777777" w:rsidR="00E8130C" w:rsidRPr="00E8130C" w:rsidRDefault="00E8130C" w:rsidP="00E8130C">
      <w:pPr>
        <w:rPr>
          <w:color w:val="7A042E" w:themeColor="accent6" w:themeShade="BF"/>
          <w:sz w:val="24"/>
          <w:szCs w:val="24"/>
        </w:rPr>
      </w:pPr>
    </w:p>
    <w:p w14:paraId="0684165B" w14:textId="77777777" w:rsidR="00E8130C" w:rsidRPr="00E8130C" w:rsidRDefault="00E8130C" w:rsidP="00E8130C">
      <w:pPr>
        <w:rPr>
          <w:color w:val="7A042E" w:themeColor="accent6" w:themeShade="BF"/>
          <w:sz w:val="24"/>
          <w:szCs w:val="24"/>
        </w:rPr>
      </w:pPr>
      <w:r w:rsidRPr="00E8130C">
        <w:rPr>
          <w:color w:val="7A042E" w:themeColor="accent6" w:themeShade="BF"/>
          <w:sz w:val="24"/>
          <w:szCs w:val="24"/>
        </w:rPr>
        <w:t>Preservation planning involves developing strategies to ensure that digital objects are preserved over time. This can involve considerations such as file format migration, storage and backup, and access policies</w:t>
      </w:r>
      <w:r w:rsidRPr="00E8130C">
        <w:rPr>
          <w:rFonts w:cs="Times New Roman"/>
          <w:color w:val="7A042E" w:themeColor="accent6" w:themeShade="BF"/>
          <w:sz w:val="24"/>
          <w:szCs w:val="24"/>
          <w:rtl/>
        </w:rPr>
        <w:t>.</w:t>
      </w:r>
    </w:p>
    <w:p w14:paraId="145A4F84" w14:textId="77777777" w:rsidR="00E8130C" w:rsidRPr="00E8130C" w:rsidRDefault="00E8130C" w:rsidP="00E8130C">
      <w:pPr>
        <w:rPr>
          <w:color w:val="7A042E" w:themeColor="accent6" w:themeShade="BF"/>
          <w:sz w:val="24"/>
          <w:szCs w:val="24"/>
        </w:rPr>
      </w:pPr>
    </w:p>
    <w:p w14:paraId="6D5446C0" w14:textId="67A9461B" w:rsidR="00E8130C" w:rsidRPr="00E8130C" w:rsidRDefault="00E8130C" w:rsidP="00E8130C">
      <w:pPr>
        <w:rPr>
          <w:color w:val="7A042E" w:themeColor="accent6" w:themeShade="BF"/>
          <w:sz w:val="24"/>
          <w:szCs w:val="24"/>
          <w:rtl/>
        </w:rPr>
      </w:pPr>
      <w:r w:rsidRPr="00E8130C">
        <w:rPr>
          <w:color w:val="7A042E" w:themeColor="accent6" w:themeShade="BF"/>
          <w:sz w:val="24"/>
          <w:szCs w:val="24"/>
        </w:rPr>
        <w:t>Overall, digital object objectification is a complex issue that requires careful consideration and management. By taking a multidisciplinary approach and preserving both the technical and contextual aspects of digital objects, we can ensure that they are valued and preserved for future generations</w:t>
      </w:r>
      <w:r w:rsidRPr="00E8130C">
        <w:rPr>
          <w:rFonts w:cs="Times New Roman"/>
          <w:color w:val="7A042E" w:themeColor="accent6" w:themeShade="BF"/>
          <w:sz w:val="24"/>
          <w:szCs w:val="24"/>
          <w:rtl/>
        </w:rPr>
        <w:t>.</w:t>
      </w:r>
    </w:p>
    <w:p w14:paraId="7150392E" w14:textId="77777777" w:rsidR="00E8130C" w:rsidRDefault="00E8130C" w:rsidP="00E8130C">
      <w:pPr>
        <w:bidi/>
        <w:rPr>
          <w:color w:val="155D56" w:themeColor="accent3" w:themeShade="BF"/>
          <w:sz w:val="24"/>
          <w:szCs w:val="24"/>
          <w:rtl/>
        </w:rPr>
      </w:pPr>
    </w:p>
    <w:p w14:paraId="1E45187B" w14:textId="77777777" w:rsidR="00E8130C" w:rsidRDefault="00E8130C" w:rsidP="00E8130C">
      <w:pPr>
        <w:bidi/>
        <w:rPr>
          <w:color w:val="155D56" w:themeColor="accent3" w:themeShade="BF"/>
          <w:sz w:val="24"/>
          <w:szCs w:val="24"/>
          <w:rtl/>
        </w:rPr>
      </w:pPr>
    </w:p>
    <w:p w14:paraId="42C24FF0" w14:textId="77777777" w:rsidR="00E8130C" w:rsidRDefault="00E8130C" w:rsidP="00E8130C">
      <w:pPr>
        <w:bidi/>
        <w:rPr>
          <w:color w:val="155D56" w:themeColor="accent3" w:themeShade="BF"/>
          <w:sz w:val="24"/>
          <w:szCs w:val="24"/>
          <w:rtl/>
        </w:rPr>
      </w:pPr>
    </w:p>
    <w:p w14:paraId="0B56AAD9" w14:textId="77777777" w:rsidR="00E8130C" w:rsidRDefault="00E8130C" w:rsidP="00E8130C">
      <w:pPr>
        <w:bidi/>
        <w:rPr>
          <w:color w:val="155D56" w:themeColor="accent3" w:themeShade="BF"/>
          <w:sz w:val="24"/>
          <w:szCs w:val="24"/>
          <w:rtl/>
        </w:rPr>
      </w:pPr>
    </w:p>
    <w:p w14:paraId="689D234B" w14:textId="77777777" w:rsidR="00E8130C" w:rsidRDefault="00E8130C" w:rsidP="00E8130C">
      <w:pPr>
        <w:bidi/>
        <w:rPr>
          <w:color w:val="155D56" w:themeColor="accent3" w:themeShade="BF"/>
          <w:sz w:val="24"/>
          <w:szCs w:val="24"/>
          <w:rtl/>
        </w:rPr>
      </w:pPr>
    </w:p>
    <w:p w14:paraId="3FB41F99" w14:textId="77777777" w:rsidR="00E8130C" w:rsidRDefault="00E8130C" w:rsidP="00E8130C">
      <w:pPr>
        <w:bidi/>
        <w:rPr>
          <w:color w:val="155D56" w:themeColor="accent3" w:themeShade="BF"/>
          <w:sz w:val="24"/>
          <w:szCs w:val="24"/>
          <w:rtl/>
        </w:rPr>
      </w:pPr>
    </w:p>
    <w:p w14:paraId="6637EB71" w14:textId="77777777" w:rsidR="00E8130C" w:rsidRDefault="00E8130C" w:rsidP="00E8130C">
      <w:pPr>
        <w:bidi/>
        <w:rPr>
          <w:color w:val="155D56" w:themeColor="accent3" w:themeShade="BF"/>
          <w:sz w:val="24"/>
          <w:szCs w:val="24"/>
          <w:rtl/>
        </w:rPr>
      </w:pPr>
    </w:p>
    <w:p w14:paraId="408A2254" w14:textId="77777777" w:rsidR="00E8130C" w:rsidRDefault="00E8130C" w:rsidP="00E8130C">
      <w:pPr>
        <w:bidi/>
        <w:rPr>
          <w:color w:val="155D56" w:themeColor="accent3" w:themeShade="BF"/>
          <w:sz w:val="24"/>
          <w:szCs w:val="24"/>
          <w:rtl/>
        </w:rPr>
      </w:pPr>
    </w:p>
    <w:p w14:paraId="17CEC758" w14:textId="77777777" w:rsidR="00E8130C" w:rsidRDefault="00E8130C" w:rsidP="00E8130C">
      <w:pPr>
        <w:bidi/>
        <w:rPr>
          <w:color w:val="155D56" w:themeColor="accent3" w:themeShade="BF"/>
          <w:sz w:val="24"/>
          <w:szCs w:val="24"/>
          <w:rtl/>
        </w:rPr>
      </w:pPr>
    </w:p>
    <w:p w14:paraId="1F45D409" w14:textId="77777777" w:rsidR="00E8130C" w:rsidRDefault="00E8130C" w:rsidP="00E8130C">
      <w:pPr>
        <w:bidi/>
        <w:rPr>
          <w:color w:val="155D56" w:themeColor="accent3" w:themeShade="BF"/>
          <w:sz w:val="24"/>
          <w:szCs w:val="24"/>
          <w:rtl/>
        </w:rPr>
      </w:pPr>
    </w:p>
    <w:p w14:paraId="4F152205" w14:textId="77777777" w:rsidR="00E8130C" w:rsidRDefault="00E8130C" w:rsidP="00E8130C">
      <w:pPr>
        <w:bidi/>
        <w:rPr>
          <w:color w:val="155D56" w:themeColor="accent3" w:themeShade="BF"/>
          <w:sz w:val="24"/>
          <w:szCs w:val="24"/>
          <w:rtl/>
        </w:rPr>
      </w:pPr>
    </w:p>
    <w:p w14:paraId="3678AE75"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فهرست:</w:t>
      </w:r>
    </w:p>
    <w:p w14:paraId="4EC982EA" w14:textId="77777777" w:rsidR="00E8130C" w:rsidRPr="00E8130C" w:rsidRDefault="00E8130C" w:rsidP="00E8130C">
      <w:pPr>
        <w:bidi/>
        <w:rPr>
          <w:color w:val="7A042E" w:themeColor="accent6" w:themeShade="BF"/>
          <w:sz w:val="32"/>
          <w:szCs w:val="32"/>
        </w:rPr>
      </w:pPr>
    </w:p>
    <w:p w14:paraId="23B01EA1"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ش</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ج</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تال</w:t>
      </w:r>
    </w:p>
    <w:p w14:paraId="3693D53D"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ش</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ء</w:t>
      </w:r>
      <w:r w:rsidRPr="00E8130C">
        <w:rPr>
          <w:rFonts w:cs="Times New Roman"/>
          <w:color w:val="7A042E" w:themeColor="accent6" w:themeShade="BF"/>
          <w:sz w:val="32"/>
          <w:szCs w:val="32"/>
          <w:rtl/>
        </w:rPr>
        <w:t xml:space="preserve"> ساز</w:t>
      </w:r>
      <w:r w:rsidRPr="00E8130C">
        <w:rPr>
          <w:rFonts w:cs="Times New Roman" w:hint="cs"/>
          <w:color w:val="7A042E" w:themeColor="accent6" w:themeShade="BF"/>
          <w:sz w:val="32"/>
          <w:szCs w:val="32"/>
          <w:rtl/>
        </w:rPr>
        <w:t>ی</w:t>
      </w:r>
    </w:p>
    <w:p w14:paraId="60685B53"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ش</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ء</w:t>
      </w:r>
      <w:r w:rsidRPr="00E8130C">
        <w:rPr>
          <w:rFonts w:cs="Times New Roman"/>
          <w:color w:val="7A042E" w:themeColor="accent6" w:themeShade="BF"/>
          <w:sz w:val="32"/>
          <w:szCs w:val="32"/>
          <w:rtl/>
        </w:rPr>
        <w:t xml:space="preserve"> ساز</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ج</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تال</w:t>
      </w:r>
      <w:r w:rsidRPr="00E8130C">
        <w:rPr>
          <w:rFonts w:cs="Times New Roman" w:hint="cs"/>
          <w:color w:val="7A042E" w:themeColor="accent6" w:themeShade="BF"/>
          <w:sz w:val="32"/>
          <w:szCs w:val="32"/>
          <w:rtl/>
        </w:rPr>
        <w:t>ی</w:t>
      </w:r>
    </w:p>
    <w:p w14:paraId="1E847B03"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مد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ر</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w:t>
      </w:r>
      <w:r w:rsidRPr="00E8130C">
        <w:rPr>
          <w:rFonts w:cs="Times New Roman"/>
          <w:color w:val="7A042E" w:themeColor="accent6" w:themeShade="BF"/>
          <w:sz w:val="32"/>
          <w:szCs w:val="32"/>
          <w:rtl/>
        </w:rPr>
        <w:t xml:space="preserve"> فراداده</w:t>
      </w:r>
    </w:p>
    <w:p w14:paraId="5B6FDF3B"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مد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ر</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w:t>
      </w:r>
      <w:r w:rsidRPr="00E8130C">
        <w:rPr>
          <w:rFonts w:cs="Times New Roman"/>
          <w:color w:val="7A042E" w:themeColor="accent6" w:themeShade="BF"/>
          <w:sz w:val="32"/>
          <w:szCs w:val="32"/>
          <w:rtl/>
        </w:rPr>
        <w:t xml:space="preserve"> 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ج</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تال</w:t>
      </w:r>
    </w:p>
    <w:p w14:paraId="6DD3BCAA"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برنامه ر</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ز</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حفاظت</w:t>
      </w:r>
    </w:p>
    <w:p w14:paraId="6EF9A49D"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و</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ژگ</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ها</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فن</w:t>
      </w:r>
      <w:r w:rsidRPr="00E8130C">
        <w:rPr>
          <w:rFonts w:cs="Times New Roman" w:hint="cs"/>
          <w:color w:val="7A042E" w:themeColor="accent6" w:themeShade="BF"/>
          <w:sz w:val="32"/>
          <w:szCs w:val="32"/>
          <w:rtl/>
        </w:rPr>
        <w:t>ی</w:t>
      </w:r>
    </w:p>
    <w:p w14:paraId="7A2D19BC"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زم</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نه</w:t>
      </w:r>
      <w:r w:rsidRPr="00E8130C">
        <w:rPr>
          <w:rFonts w:cs="Times New Roman"/>
          <w:color w:val="7A042E" w:themeColor="accent6" w:themeShade="BF"/>
          <w:sz w:val="32"/>
          <w:szCs w:val="32"/>
          <w:rtl/>
        </w:rPr>
        <w:t xml:space="preserve"> فرهنگ</w:t>
      </w:r>
      <w:r w:rsidRPr="00E8130C">
        <w:rPr>
          <w:rFonts w:cs="Times New Roman" w:hint="cs"/>
          <w:color w:val="7A042E" w:themeColor="accent6" w:themeShade="BF"/>
          <w:sz w:val="32"/>
          <w:szCs w:val="32"/>
          <w:rtl/>
        </w:rPr>
        <w:t>ی</w:t>
      </w:r>
    </w:p>
    <w:p w14:paraId="2F41477F"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زم</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نه</w:t>
      </w:r>
      <w:r w:rsidRPr="00E8130C">
        <w:rPr>
          <w:rFonts w:cs="Times New Roman"/>
          <w:color w:val="7A042E" w:themeColor="accent6" w:themeShade="BF"/>
          <w:sz w:val="32"/>
          <w:szCs w:val="32"/>
          <w:rtl/>
        </w:rPr>
        <w:t xml:space="preserve"> اجتماع</w:t>
      </w:r>
      <w:r w:rsidRPr="00E8130C">
        <w:rPr>
          <w:rFonts w:cs="Times New Roman" w:hint="cs"/>
          <w:color w:val="7A042E" w:themeColor="accent6" w:themeShade="BF"/>
          <w:sz w:val="32"/>
          <w:szCs w:val="32"/>
          <w:rtl/>
        </w:rPr>
        <w:t>ی</w:t>
      </w:r>
    </w:p>
    <w:p w14:paraId="766092E6"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زم</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نه</w:t>
      </w:r>
      <w:r w:rsidRPr="00E8130C">
        <w:rPr>
          <w:rFonts w:cs="Times New Roman"/>
          <w:color w:val="7A042E" w:themeColor="accent6" w:themeShade="BF"/>
          <w:sz w:val="32"/>
          <w:szCs w:val="32"/>
          <w:rtl/>
        </w:rPr>
        <w:t xml:space="preserve"> تار</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خ</w:t>
      </w:r>
      <w:r w:rsidRPr="00E8130C">
        <w:rPr>
          <w:rFonts w:cs="Times New Roman" w:hint="cs"/>
          <w:color w:val="7A042E" w:themeColor="accent6" w:themeShade="BF"/>
          <w:sz w:val="32"/>
          <w:szCs w:val="32"/>
          <w:rtl/>
        </w:rPr>
        <w:t>ی</w:t>
      </w:r>
    </w:p>
    <w:p w14:paraId="71F0717F"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رو</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کرد</w:t>
      </w:r>
      <w:r w:rsidRPr="00E8130C">
        <w:rPr>
          <w:rFonts w:cs="Times New Roman"/>
          <w:color w:val="7A042E" w:themeColor="accent6" w:themeShade="BF"/>
          <w:sz w:val="32"/>
          <w:szCs w:val="32"/>
          <w:rtl/>
        </w:rPr>
        <w:t xml:space="preserve"> چند رشته ا</w:t>
      </w:r>
      <w:r w:rsidRPr="00E8130C">
        <w:rPr>
          <w:rFonts w:cs="Times New Roman" w:hint="cs"/>
          <w:color w:val="7A042E" w:themeColor="accent6" w:themeShade="BF"/>
          <w:sz w:val="32"/>
          <w:szCs w:val="32"/>
          <w:rtl/>
        </w:rPr>
        <w:t>ی</w:t>
      </w:r>
    </w:p>
    <w:p w14:paraId="303EFD5D"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تعصبات</w:t>
      </w:r>
    </w:p>
    <w:p w14:paraId="7B8AA5BC"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کل</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شه</w:t>
      </w:r>
      <w:r w:rsidRPr="00E8130C">
        <w:rPr>
          <w:rFonts w:cs="Times New Roman"/>
          <w:color w:val="7A042E" w:themeColor="accent6" w:themeShade="BF"/>
          <w:sz w:val="32"/>
          <w:szCs w:val="32"/>
          <w:rtl/>
        </w:rPr>
        <w:t xml:space="preserve"> ها</w:t>
      </w:r>
    </w:p>
    <w:p w14:paraId="11050C0B"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از دست دادن اطلاعات مهم</w:t>
      </w:r>
    </w:p>
    <w:p w14:paraId="09ABC775"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جدا</w:t>
      </w:r>
      <w:r w:rsidRPr="00E8130C">
        <w:rPr>
          <w:rFonts w:cs="Times New Roman" w:hint="cs"/>
          <w:color w:val="7A042E" w:themeColor="accent6" w:themeShade="BF"/>
          <w:sz w:val="32"/>
          <w:szCs w:val="32"/>
          <w:rtl/>
        </w:rPr>
        <w:t>یی</w:t>
      </w:r>
      <w:r w:rsidRPr="00E8130C">
        <w:rPr>
          <w:rFonts w:cs="Times New Roman"/>
          <w:color w:val="7A042E" w:themeColor="accent6" w:themeShade="BF"/>
          <w:sz w:val="32"/>
          <w:szCs w:val="32"/>
          <w:rtl/>
        </w:rPr>
        <w:t xml:space="preserve"> از زم</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نه</w:t>
      </w:r>
      <w:r w:rsidRPr="00E8130C">
        <w:rPr>
          <w:rFonts w:cs="Times New Roman"/>
          <w:color w:val="7A042E" w:themeColor="accent6" w:themeShade="BF"/>
          <w:sz w:val="32"/>
          <w:szCs w:val="32"/>
          <w:rtl/>
        </w:rPr>
        <w:t xml:space="preserve"> اصل</w:t>
      </w:r>
      <w:r w:rsidRPr="00E8130C">
        <w:rPr>
          <w:rFonts w:cs="Times New Roman" w:hint="cs"/>
          <w:color w:val="7A042E" w:themeColor="accent6" w:themeShade="BF"/>
          <w:sz w:val="32"/>
          <w:szCs w:val="32"/>
          <w:rtl/>
        </w:rPr>
        <w:t>ی</w:t>
      </w:r>
    </w:p>
    <w:p w14:paraId="1E0F9598"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رو</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کرد</w:t>
      </w:r>
      <w:r w:rsidRPr="00E8130C">
        <w:rPr>
          <w:rFonts w:cs="Times New Roman"/>
          <w:color w:val="7A042E" w:themeColor="accent6" w:themeShade="BF"/>
          <w:sz w:val="32"/>
          <w:szCs w:val="32"/>
          <w:rtl/>
        </w:rPr>
        <w:t xml:space="preserve"> کل نگر</w:t>
      </w:r>
    </w:p>
    <w:p w14:paraId="56EAA3A3"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فرمت فا</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ل</w:t>
      </w:r>
    </w:p>
    <w:p w14:paraId="02947FA2"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وضوح</w:t>
      </w:r>
    </w:p>
    <w:p w14:paraId="15F10E0B"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انتخاب، سازمانده</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w:t>
      </w:r>
      <w:r w:rsidRPr="00E8130C">
        <w:rPr>
          <w:rFonts w:cs="Times New Roman"/>
          <w:color w:val="7A042E" w:themeColor="accent6" w:themeShade="BF"/>
          <w:sz w:val="32"/>
          <w:szCs w:val="32"/>
          <w:rtl/>
        </w:rPr>
        <w:t xml:space="preserve"> ارائه محتوا</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ج</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تال</w:t>
      </w:r>
    </w:p>
    <w:p w14:paraId="5BB48B92"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مجموعه ها</w:t>
      </w:r>
    </w:p>
    <w:p w14:paraId="385B4D23"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نما</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شگاه</w:t>
      </w:r>
      <w:r w:rsidRPr="00E8130C">
        <w:rPr>
          <w:rFonts w:cs="Times New Roman"/>
          <w:color w:val="7A042E" w:themeColor="accent6" w:themeShade="BF"/>
          <w:sz w:val="32"/>
          <w:szCs w:val="32"/>
          <w:rtl/>
        </w:rPr>
        <w:t xml:space="preserve"> ها</w:t>
      </w:r>
    </w:p>
    <w:p w14:paraId="21AAFD2D"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س</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است</w:t>
      </w:r>
      <w:r w:rsidRPr="00E8130C">
        <w:rPr>
          <w:rFonts w:cs="Times New Roman"/>
          <w:color w:val="7A042E" w:themeColor="accent6" w:themeShade="BF"/>
          <w:sz w:val="32"/>
          <w:szCs w:val="32"/>
          <w:rtl/>
        </w:rPr>
        <w:t xml:space="preserve"> ها</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دسترس</w:t>
      </w:r>
      <w:r w:rsidRPr="00E8130C">
        <w:rPr>
          <w:rFonts w:cs="Times New Roman" w:hint="cs"/>
          <w:color w:val="7A042E" w:themeColor="accent6" w:themeShade="BF"/>
          <w:sz w:val="32"/>
          <w:szCs w:val="32"/>
          <w:rtl/>
        </w:rPr>
        <w:t>ی</w:t>
      </w:r>
    </w:p>
    <w:p w14:paraId="37BF696F"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انتقال فرمت فا</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ل</w:t>
      </w:r>
    </w:p>
    <w:p w14:paraId="453CA91B"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ذخ</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ره</w:t>
      </w:r>
      <w:r w:rsidRPr="00E8130C">
        <w:rPr>
          <w:rFonts w:cs="Times New Roman"/>
          <w:color w:val="7A042E" w:themeColor="accent6" w:themeShade="BF"/>
          <w:sz w:val="32"/>
          <w:szCs w:val="32"/>
          <w:rtl/>
        </w:rPr>
        <w:t xml:space="preserve"> ساز</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و پشت</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بان</w:t>
      </w:r>
      <w:r w:rsidRPr="00E8130C">
        <w:rPr>
          <w:rFonts w:cs="Times New Roman"/>
          <w:color w:val="7A042E" w:themeColor="accent6" w:themeShade="BF"/>
          <w:sz w:val="32"/>
          <w:szCs w:val="32"/>
          <w:rtl/>
        </w:rPr>
        <w:t xml:space="preserve"> 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ر</w:t>
      </w:r>
      <w:r w:rsidRPr="00E8130C">
        <w:rPr>
          <w:rFonts w:cs="Times New Roman" w:hint="cs"/>
          <w:color w:val="7A042E" w:themeColor="accent6" w:themeShade="BF"/>
          <w:sz w:val="32"/>
          <w:szCs w:val="32"/>
          <w:rtl/>
        </w:rPr>
        <w:t>ی</w:t>
      </w:r>
    </w:p>
    <w:p w14:paraId="43304C39" w14:textId="77777777" w:rsidR="00E8130C" w:rsidRPr="00E8130C" w:rsidRDefault="00E8130C" w:rsidP="00E8130C">
      <w:pPr>
        <w:bidi/>
        <w:rPr>
          <w:color w:val="7A042E" w:themeColor="accent6" w:themeShade="BF"/>
          <w:sz w:val="32"/>
          <w:szCs w:val="32"/>
        </w:rPr>
      </w:pPr>
      <w:r w:rsidRPr="00E8130C">
        <w:rPr>
          <w:rFonts w:cs="Times New Roman"/>
          <w:color w:val="7A042E" w:themeColor="accent6" w:themeShade="BF"/>
          <w:sz w:val="32"/>
          <w:szCs w:val="32"/>
          <w:rtl/>
        </w:rPr>
        <w:t>- ارائه معن</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دار</w:t>
      </w:r>
    </w:p>
    <w:p w14:paraId="04AEF800" w14:textId="2EE8F143" w:rsidR="00E8130C" w:rsidRPr="00E8130C" w:rsidRDefault="00E8130C" w:rsidP="00E8130C">
      <w:pPr>
        <w:bidi/>
        <w:rPr>
          <w:color w:val="7A042E" w:themeColor="accent6" w:themeShade="BF"/>
          <w:sz w:val="32"/>
          <w:szCs w:val="32"/>
          <w:rtl/>
        </w:rPr>
      </w:pPr>
      <w:r w:rsidRPr="00E8130C">
        <w:rPr>
          <w:rFonts w:cs="Times New Roman"/>
          <w:color w:val="7A042E" w:themeColor="accent6" w:themeShade="BF"/>
          <w:sz w:val="32"/>
          <w:szCs w:val="32"/>
          <w:rtl/>
        </w:rPr>
        <w:t>- ارزش گذار</w:t>
      </w:r>
      <w:r w:rsidRPr="00E8130C">
        <w:rPr>
          <w:rFonts w:cs="Times New Roman" w:hint="cs"/>
          <w:color w:val="7A042E" w:themeColor="accent6" w:themeShade="BF"/>
          <w:sz w:val="32"/>
          <w:szCs w:val="32"/>
          <w:rtl/>
        </w:rPr>
        <w:t>ی</w:t>
      </w:r>
      <w:r w:rsidRPr="00E8130C">
        <w:rPr>
          <w:rFonts w:cs="Times New Roman"/>
          <w:color w:val="7A042E" w:themeColor="accent6" w:themeShade="BF"/>
          <w:sz w:val="32"/>
          <w:szCs w:val="32"/>
          <w:rtl/>
        </w:rPr>
        <w:t xml:space="preserve"> و حفظ اش</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اء</w:t>
      </w:r>
      <w:r w:rsidRPr="00E8130C">
        <w:rPr>
          <w:rFonts w:cs="Times New Roman"/>
          <w:color w:val="7A042E" w:themeColor="accent6" w:themeShade="BF"/>
          <w:sz w:val="32"/>
          <w:szCs w:val="32"/>
          <w:rtl/>
        </w:rPr>
        <w:t xml:space="preserve"> د</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ج</w:t>
      </w:r>
      <w:r w:rsidRPr="00E8130C">
        <w:rPr>
          <w:rFonts w:cs="Times New Roman" w:hint="cs"/>
          <w:color w:val="7A042E" w:themeColor="accent6" w:themeShade="BF"/>
          <w:sz w:val="32"/>
          <w:szCs w:val="32"/>
          <w:rtl/>
        </w:rPr>
        <w:t>ی</w:t>
      </w:r>
      <w:r w:rsidRPr="00E8130C">
        <w:rPr>
          <w:rFonts w:cs="Times New Roman" w:hint="eastAsia"/>
          <w:color w:val="7A042E" w:themeColor="accent6" w:themeShade="BF"/>
          <w:sz w:val="32"/>
          <w:szCs w:val="32"/>
          <w:rtl/>
        </w:rPr>
        <w:t>تال</w:t>
      </w:r>
    </w:p>
    <w:p w14:paraId="77F09C08" w14:textId="77777777" w:rsidR="00E8130C" w:rsidRDefault="00E8130C" w:rsidP="00E8130C">
      <w:pPr>
        <w:bidi/>
        <w:rPr>
          <w:color w:val="155D56" w:themeColor="accent3" w:themeShade="BF"/>
          <w:sz w:val="24"/>
          <w:szCs w:val="24"/>
          <w:rtl/>
        </w:rPr>
      </w:pPr>
    </w:p>
    <w:p w14:paraId="279176EB" w14:textId="77777777" w:rsidR="00E8130C" w:rsidRDefault="00E8130C" w:rsidP="00E8130C">
      <w:pPr>
        <w:bidi/>
        <w:rPr>
          <w:color w:val="7A042E" w:themeColor="accent6" w:themeShade="BF"/>
          <w:szCs w:val="28"/>
        </w:rPr>
      </w:pPr>
    </w:p>
    <w:p w14:paraId="2119D063" w14:textId="77777777" w:rsidR="00E8130C" w:rsidRDefault="00E8130C" w:rsidP="00E8130C">
      <w:pPr>
        <w:bidi/>
        <w:rPr>
          <w:color w:val="7A042E" w:themeColor="accent6" w:themeShade="BF"/>
          <w:szCs w:val="28"/>
        </w:rPr>
      </w:pPr>
    </w:p>
    <w:p w14:paraId="4A0EAA45" w14:textId="77777777" w:rsidR="00E8130C" w:rsidRPr="00E8130C" w:rsidRDefault="00E8130C" w:rsidP="00E8130C">
      <w:pPr>
        <w:bidi/>
        <w:rPr>
          <w:color w:val="7A042E" w:themeColor="accent6" w:themeShade="BF"/>
          <w:szCs w:val="28"/>
          <w:rtl/>
        </w:rPr>
      </w:pPr>
    </w:p>
    <w:p w14:paraId="01703640" w14:textId="77777777" w:rsidR="00E8130C" w:rsidRPr="00E8130C" w:rsidRDefault="00E8130C" w:rsidP="00E8130C">
      <w:pPr>
        <w:bidi/>
        <w:rPr>
          <w:color w:val="7A042E" w:themeColor="accent6" w:themeShade="BF"/>
          <w:szCs w:val="28"/>
        </w:rPr>
      </w:pPr>
      <w:r w:rsidRPr="00E8130C">
        <w:rPr>
          <w:rFonts w:cs="Times New Roman"/>
          <w:b/>
          <w:bCs/>
          <w:color w:val="7A042E" w:themeColor="accent6" w:themeShade="BF"/>
          <w:sz w:val="32"/>
          <w:szCs w:val="32"/>
          <w:rtl/>
        </w:rPr>
        <w:lastRenderedPageBreak/>
        <w:t>ش</w:t>
      </w:r>
      <w:r w:rsidRPr="00E8130C">
        <w:rPr>
          <w:rFonts w:cs="Times New Roman" w:hint="cs"/>
          <w:b/>
          <w:bCs/>
          <w:color w:val="7A042E" w:themeColor="accent6" w:themeShade="BF"/>
          <w:sz w:val="32"/>
          <w:szCs w:val="32"/>
          <w:rtl/>
        </w:rPr>
        <w:t>ی</w:t>
      </w:r>
      <w:r w:rsidRPr="00E8130C">
        <w:rPr>
          <w:rFonts w:cs="Times New Roman"/>
          <w:b/>
          <w:bCs/>
          <w:color w:val="7A042E" w:themeColor="accent6" w:themeShade="BF"/>
          <w:sz w:val="32"/>
          <w:szCs w:val="32"/>
          <w:rtl/>
        </w:rPr>
        <w:t xml:space="preserve"> د</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ج</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تال</w:t>
      </w:r>
      <w:r w:rsidRPr="00E8130C">
        <w:rPr>
          <w:rFonts w:cs="Times New Roman"/>
          <w:b/>
          <w:bCs/>
          <w:color w:val="7A042E" w:themeColor="accent6" w:themeShade="BF"/>
          <w:sz w:val="32"/>
          <w:szCs w:val="32"/>
          <w:rtl/>
        </w:rPr>
        <w:t xml:space="preserve">: </w:t>
      </w:r>
      <w:r w:rsidRPr="00E8130C">
        <w:rPr>
          <w:rFonts w:cs="Times New Roman"/>
          <w:color w:val="7A042E" w:themeColor="accent6" w:themeShade="BF"/>
          <w:szCs w:val="28"/>
          <w:rtl/>
        </w:rPr>
        <w:t>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به هر نوع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مانند سند متن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تصو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color w:val="7A042E" w:themeColor="accent6" w:themeShade="BF"/>
          <w:szCs w:val="28"/>
          <w:rtl/>
        </w:rPr>
        <w:t xml:space="preserve">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دئو،</w:t>
      </w:r>
      <w:r w:rsidRPr="00E8130C">
        <w:rPr>
          <w:rFonts w:cs="Times New Roman"/>
          <w:color w:val="7A042E" w:themeColor="accent6" w:themeShade="BF"/>
          <w:szCs w:val="28"/>
          <w:rtl/>
        </w:rPr>
        <w:t xml:space="preserve"> ضبط صدا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نرم افزار اطلاق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شود.</w:t>
      </w:r>
    </w:p>
    <w:p w14:paraId="48DDED31" w14:textId="77777777" w:rsidR="00E8130C" w:rsidRPr="00E8130C" w:rsidRDefault="00E8130C" w:rsidP="00E8130C">
      <w:pPr>
        <w:bidi/>
        <w:rPr>
          <w:color w:val="7A042E" w:themeColor="accent6" w:themeShade="BF"/>
          <w:szCs w:val="28"/>
        </w:rPr>
      </w:pPr>
    </w:p>
    <w:p w14:paraId="04E15D89" w14:textId="77777777" w:rsidR="00E8130C" w:rsidRPr="00E8130C" w:rsidRDefault="00E8130C" w:rsidP="00E8130C">
      <w:pPr>
        <w:bidi/>
        <w:rPr>
          <w:color w:val="7A042E" w:themeColor="accent6" w:themeShade="BF"/>
          <w:szCs w:val="28"/>
        </w:rPr>
      </w:pPr>
      <w:r w:rsidRPr="00E8130C">
        <w:rPr>
          <w:rFonts w:cs="Times New Roman" w:hint="eastAsia"/>
          <w:b/>
          <w:bCs/>
          <w:color w:val="7A042E" w:themeColor="accent6" w:themeShade="BF"/>
          <w:sz w:val="32"/>
          <w:szCs w:val="32"/>
          <w:rtl/>
        </w:rPr>
        <w:t>ع</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ن</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ت‌ساز</w:t>
      </w:r>
      <w:r w:rsidRPr="00E8130C">
        <w:rPr>
          <w:rFonts w:cs="Times New Roman" w:hint="cs"/>
          <w:b/>
          <w:bCs/>
          <w:color w:val="7A042E" w:themeColor="accent6" w:themeShade="BF"/>
          <w:sz w:val="32"/>
          <w:szCs w:val="32"/>
          <w:rtl/>
        </w:rPr>
        <w:t>ی</w:t>
      </w:r>
      <w:r w:rsidRPr="00E8130C">
        <w:rPr>
          <w:rFonts w:cs="Times New Roman"/>
          <w:b/>
          <w:bCs/>
          <w:color w:val="7A042E" w:themeColor="accent6" w:themeShade="BF"/>
          <w:sz w:val="32"/>
          <w:szCs w:val="32"/>
          <w:rtl/>
        </w:rPr>
        <w:t xml:space="preserve">: </w:t>
      </w:r>
      <w:r w:rsidRPr="00E8130C">
        <w:rPr>
          <w:rFonts w:cs="Times New Roman"/>
          <w:color w:val="7A042E" w:themeColor="accent6" w:themeShade="BF"/>
          <w:szCs w:val="28"/>
          <w:rtl/>
        </w:rPr>
        <w:t>ع</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به فرآ</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ند</w:t>
      </w:r>
      <w:r w:rsidRPr="00E8130C">
        <w:rPr>
          <w:rFonts w:cs="Times New Roman"/>
          <w:color w:val="7A042E" w:themeColor="accent6" w:themeShade="BF"/>
          <w:szCs w:val="28"/>
          <w:rtl/>
        </w:rPr>
        <w:t xml:space="preserve"> برخورد با شخص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ز</w:t>
      </w:r>
      <w:r w:rsidRPr="00E8130C">
        <w:rPr>
          <w:rFonts w:cs="Times New Roman"/>
          <w:color w:val="7A042E" w:themeColor="accent6" w:themeShade="BF"/>
          <w:szCs w:val="28"/>
          <w:rtl/>
        </w:rPr>
        <w:t xml:space="preserve"> مانند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کالا اشاره دارد، نه به‌عنوان سوژه‌ا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با احساسات و عامل</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w:t>
      </w:r>
    </w:p>
    <w:p w14:paraId="54CE0E23" w14:textId="77777777" w:rsidR="00E8130C" w:rsidRPr="00E8130C" w:rsidRDefault="00E8130C" w:rsidP="00E8130C">
      <w:pPr>
        <w:bidi/>
        <w:rPr>
          <w:color w:val="7A042E" w:themeColor="accent6" w:themeShade="BF"/>
          <w:szCs w:val="28"/>
        </w:rPr>
      </w:pPr>
    </w:p>
    <w:p w14:paraId="0001257E" w14:textId="77777777" w:rsidR="00E8130C" w:rsidRPr="00E8130C" w:rsidRDefault="00E8130C" w:rsidP="00E8130C">
      <w:pPr>
        <w:bidi/>
        <w:rPr>
          <w:color w:val="7A042E" w:themeColor="accent6" w:themeShade="BF"/>
          <w:szCs w:val="28"/>
        </w:rPr>
      </w:pPr>
      <w:r w:rsidRPr="00E8130C">
        <w:rPr>
          <w:rFonts w:cs="Times New Roman" w:hint="eastAsia"/>
          <w:b/>
          <w:bCs/>
          <w:color w:val="7A042E" w:themeColor="accent6" w:themeShade="BF"/>
          <w:sz w:val="32"/>
          <w:szCs w:val="32"/>
          <w:rtl/>
        </w:rPr>
        <w:t>ع</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ن</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ت</w:t>
      </w:r>
      <w:r w:rsidRPr="00E8130C">
        <w:rPr>
          <w:rFonts w:cs="Times New Roman"/>
          <w:b/>
          <w:bCs/>
          <w:color w:val="7A042E" w:themeColor="accent6" w:themeShade="BF"/>
          <w:sz w:val="32"/>
          <w:szCs w:val="32"/>
          <w:rtl/>
        </w:rPr>
        <w:t xml:space="preserve"> بخش</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دن</w:t>
      </w:r>
      <w:r w:rsidRPr="00E8130C">
        <w:rPr>
          <w:rFonts w:cs="Times New Roman"/>
          <w:b/>
          <w:bCs/>
          <w:color w:val="7A042E" w:themeColor="accent6" w:themeShade="BF"/>
          <w:sz w:val="32"/>
          <w:szCs w:val="32"/>
          <w:rtl/>
        </w:rPr>
        <w:t xml:space="preserve"> به ش</w:t>
      </w:r>
      <w:r w:rsidRPr="00E8130C">
        <w:rPr>
          <w:rFonts w:cs="Times New Roman" w:hint="cs"/>
          <w:b/>
          <w:bCs/>
          <w:color w:val="7A042E" w:themeColor="accent6" w:themeShade="BF"/>
          <w:sz w:val="32"/>
          <w:szCs w:val="32"/>
          <w:rtl/>
        </w:rPr>
        <w:t>ی</w:t>
      </w:r>
      <w:r w:rsidRPr="00E8130C">
        <w:rPr>
          <w:rFonts w:cs="Times New Roman"/>
          <w:b/>
          <w:bCs/>
          <w:color w:val="7A042E" w:themeColor="accent6" w:themeShade="BF"/>
          <w:sz w:val="32"/>
          <w:szCs w:val="32"/>
          <w:rtl/>
        </w:rPr>
        <w:t xml:space="preserve"> د</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ج</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تال</w:t>
      </w:r>
      <w:r w:rsidRPr="00E8130C">
        <w:rPr>
          <w:rFonts w:cs="Times New Roman"/>
          <w:b/>
          <w:bCs/>
          <w:color w:val="7A042E" w:themeColor="accent6" w:themeShade="BF"/>
          <w:sz w:val="32"/>
          <w:szCs w:val="32"/>
          <w:rtl/>
        </w:rPr>
        <w:t xml:space="preserve">: </w:t>
      </w:r>
      <w:r w:rsidRPr="00E8130C">
        <w:rPr>
          <w:rFonts w:cs="Times New Roman"/>
          <w:color w:val="7A042E" w:themeColor="accent6" w:themeShade="BF"/>
          <w:szCs w:val="28"/>
          <w:rtl/>
        </w:rPr>
        <w:t>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ئ</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به فرآ</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ند</w:t>
      </w:r>
      <w:r w:rsidRPr="00E8130C">
        <w:rPr>
          <w:rFonts w:cs="Times New Roman"/>
          <w:color w:val="7A042E" w:themeColor="accent6" w:themeShade="BF"/>
          <w:szCs w:val="28"/>
          <w:rtl/>
        </w:rPr>
        <w:t xml:space="preserve"> کاهش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به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عملکرد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آن اشاره دارد، در حال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که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آن ناد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w:t>
      </w:r>
      <w:r w:rsidRPr="00E8130C">
        <w:rPr>
          <w:rFonts w:cs="Times New Roman"/>
          <w:color w:val="7A042E" w:themeColor="accent6" w:themeShade="BF"/>
          <w:szCs w:val="28"/>
          <w:rtl/>
        </w:rPr>
        <w:t xml:space="preserve"> گرفته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شود.</w:t>
      </w:r>
    </w:p>
    <w:p w14:paraId="4707FEE8" w14:textId="77777777" w:rsidR="00E8130C" w:rsidRPr="00E8130C" w:rsidRDefault="00E8130C" w:rsidP="00E8130C">
      <w:pPr>
        <w:bidi/>
        <w:rPr>
          <w:color w:val="7A042E" w:themeColor="accent6" w:themeShade="BF"/>
          <w:szCs w:val="28"/>
        </w:rPr>
      </w:pPr>
    </w:p>
    <w:p w14:paraId="18CAE39A" w14:textId="77777777" w:rsidR="00E8130C" w:rsidRPr="00E8130C" w:rsidRDefault="00E8130C" w:rsidP="00E8130C">
      <w:pPr>
        <w:bidi/>
        <w:rPr>
          <w:b/>
          <w:bCs/>
          <w:color w:val="7A042E" w:themeColor="accent6" w:themeShade="BF"/>
          <w:sz w:val="32"/>
          <w:szCs w:val="32"/>
        </w:rPr>
      </w:pPr>
      <w:r w:rsidRPr="00E8130C">
        <w:rPr>
          <w:rFonts w:cs="Times New Roman" w:hint="eastAsia"/>
          <w:b/>
          <w:bCs/>
          <w:color w:val="7A042E" w:themeColor="accent6" w:themeShade="BF"/>
          <w:sz w:val="32"/>
          <w:szCs w:val="32"/>
          <w:rtl/>
        </w:rPr>
        <w:t>توض</w:t>
      </w:r>
      <w:r w:rsidRPr="00E8130C">
        <w:rPr>
          <w:rFonts w:cs="Times New Roman" w:hint="cs"/>
          <w:b/>
          <w:bCs/>
          <w:color w:val="7A042E" w:themeColor="accent6" w:themeShade="BF"/>
          <w:sz w:val="32"/>
          <w:szCs w:val="32"/>
          <w:rtl/>
        </w:rPr>
        <w:t>ی</w:t>
      </w:r>
      <w:r w:rsidRPr="00E8130C">
        <w:rPr>
          <w:rFonts w:cs="Times New Roman" w:hint="eastAsia"/>
          <w:b/>
          <w:bCs/>
          <w:color w:val="7A042E" w:themeColor="accent6" w:themeShade="BF"/>
          <w:sz w:val="32"/>
          <w:szCs w:val="32"/>
          <w:rtl/>
        </w:rPr>
        <w:t>ح</w:t>
      </w:r>
      <w:r w:rsidRPr="00E8130C">
        <w:rPr>
          <w:rFonts w:cs="Times New Roman"/>
          <w:b/>
          <w:bCs/>
          <w:color w:val="7A042E" w:themeColor="accent6" w:themeShade="BF"/>
          <w:sz w:val="32"/>
          <w:szCs w:val="32"/>
          <w:rtl/>
        </w:rPr>
        <w:t>:</w:t>
      </w:r>
    </w:p>
    <w:p w14:paraId="3A8A39B4" w14:textId="77777777" w:rsidR="00E8130C" w:rsidRPr="00E8130C" w:rsidRDefault="00E8130C" w:rsidP="00E8130C">
      <w:pPr>
        <w:bidi/>
        <w:rPr>
          <w:color w:val="7A042E" w:themeColor="accent6" w:themeShade="BF"/>
          <w:szCs w:val="28"/>
        </w:rPr>
      </w:pPr>
    </w:p>
    <w:p w14:paraId="63D46F0D"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ء</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عمل را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color w:val="7A042E" w:themeColor="accent6" w:themeShade="BF"/>
          <w:szCs w:val="28"/>
          <w:rtl/>
        </w:rPr>
        <w:t xml:space="preserve"> در دن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است، جا</w:t>
      </w:r>
      <w:r w:rsidRPr="00E8130C">
        <w:rPr>
          <w:rFonts w:cs="Times New Roman" w:hint="cs"/>
          <w:color w:val="7A042E" w:themeColor="accent6" w:themeShade="BF"/>
          <w:szCs w:val="28"/>
          <w:rtl/>
        </w:rPr>
        <w:t>یی</w:t>
      </w:r>
      <w:r w:rsidRPr="00E8130C">
        <w:rPr>
          <w:rFonts w:cs="Times New Roman"/>
          <w:color w:val="7A042E" w:themeColor="accent6" w:themeShade="BF"/>
          <w:szCs w:val="28"/>
          <w:rtl/>
        </w:rPr>
        <w:t xml:space="preserve"> که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اغلب به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عملکرد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خود کاهش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ابند</w:t>
      </w:r>
      <w:r w:rsidRPr="00E8130C">
        <w:rPr>
          <w:rFonts w:cs="Times New Roman"/>
          <w:color w:val="7A042E" w:themeColor="accent6" w:themeShade="BF"/>
          <w:szCs w:val="28"/>
          <w:rtl/>
        </w:rPr>
        <w:t xml:space="preserve">. به عنوان مثال،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عکس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ممکن است از نظر وضوح، فرمت فا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ل</w:t>
      </w:r>
      <w:r w:rsidRPr="00E8130C">
        <w:rPr>
          <w:rFonts w:cs="Times New Roman"/>
          <w:color w:val="7A042E" w:themeColor="accent6" w:themeShade="BF"/>
          <w:szCs w:val="28"/>
          <w:rtl/>
        </w:rPr>
        <w:t xml:space="preserve"> و عمق رنگ آن توص</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ف</w:t>
      </w:r>
      <w:r w:rsidRPr="00E8130C">
        <w:rPr>
          <w:rFonts w:cs="Times New Roman"/>
          <w:color w:val="7A042E" w:themeColor="accent6" w:themeShade="BF"/>
          <w:szCs w:val="28"/>
          <w:rtl/>
        </w:rPr>
        <w:t xml:space="preserve"> شود، اما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عکس ممکن اس</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ناد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w:t>
      </w:r>
      <w:r w:rsidRPr="00E8130C">
        <w:rPr>
          <w:rFonts w:cs="Times New Roman"/>
          <w:color w:val="7A042E" w:themeColor="accent6" w:themeShade="BF"/>
          <w:szCs w:val="28"/>
          <w:rtl/>
        </w:rPr>
        <w:t xml:space="preserve"> گرفته شود.</w:t>
      </w:r>
    </w:p>
    <w:p w14:paraId="67B53C8F" w14:textId="77777777" w:rsidR="00E8130C" w:rsidRPr="00E8130C" w:rsidRDefault="00E8130C" w:rsidP="00E8130C">
      <w:pPr>
        <w:bidi/>
        <w:rPr>
          <w:color w:val="7A042E" w:themeColor="accent6" w:themeShade="BF"/>
          <w:szCs w:val="28"/>
        </w:rPr>
      </w:pPr>
    </w:p>
    <w:p w14:paraId="2EE116F0"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ع</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بخش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دن</w:t>
      </w:r>
      <w:r w:rsidRPr="00E8130C">
        <w:rPr>
          <w:rFonts w:cs="Times New Roman"/>
          <w:color w:val="7A042E" w:themeColor="accent6" w:themeShade="BF"/>
          <w:szCs w:val="28"/>
          <w:rtl/>
        </w:rPr>
        <w:t xml:space="preserve"> به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تأث</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رات</w:t>
      </w:r>
      <w:r w:rsidRPr="00E8130C">
        <w:rPr>
          <w:rFonts w:cs="Times New Roman"/>
          <w:color w:val="7A042E" w:themeColor="accent6" w:themeShade="BF"/>
          <w:szCs w:val="28"/>
          <w:rtl/>
        </w:rPr>
        <w:t xml:space="preserve"> منف</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بر نحوه درک و تعامل ما با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داشته باشد. با کاهش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به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شان،</w:t>
      </w:r>
      <w:r w:rsidRPr="00E8130C">
        <w:rPr>
          <w:rFonts w:cs="Times New Roman"/>
          <w:color w:val="7A042E" w:themeColor="accent6" w:themeShade="BF"/>
          <w:szCs w:val="28"/>
          <w:rtl/>
        </w:rPr>
        <w:t xml:space="preserve"> ممکن است اهم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محتوا را ناد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w:t>
      </w:r>
      <w:r w:rsidRPr="00E8130C">
        <w:rPr>
          <w:rFonts w:cs="Times New Roman"/>
          <w:color w:val="7A042E" w:themeColor="accent6" w:themeShade="BF"/>
          <w:szCs w:val="28"/>
          <w:rtl/>
        </w:rPr>
        <w:t xml:space="preserve"> بگ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به عنوان مثال،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سند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ممکن است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شود و به عنوان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ذخ</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ره</w:t>
      </w:r>
      <w:r w:rsidRPr="00E8130C">
        <w:rPr>
          <w:rFonts w:cs="Times New Roman"/>
          <w:color w:val="7A042E" w:themeColor="accent6" w:themeShade="BF"/>
          <w:szCs w:val="28"/>
          <w:rtl/>
        </w:rPr>
        <w:t xml:space="preserve"> شود، اما اگر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و منشأ آن حفظ نشود، ممکن است سند ارزش خود را به عنوان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مصنوع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از دست بدهد.</w:t>
      </w:r>
    </w:p>
    <w:p w14:paraId="0C39B8A0" w14:textId="77777777" w:rsidR="00E8130C" w:rsidRPr="00E8130C" w:rsidRDefault="00E8130C" w:rsidP="00E8130C">
      <w:pPr>
        <w:bidi/>
        <w:rPr>
          <w:color w:val="7A042E" w:themeColor="accent6" w:themeShade="BF"/>
          <w:szCs w:val="28"/>
        </w:rPr>
      </w:pPr>
    </w:p>
    <w:p w14:paraId="1D6C97E3"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برا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جلوگ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از ع</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بخش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دن</w:t>
      </w:r>
      <w:r w:rsidRPr="00E8130C">
        <w:rPr>
          <w:rFonts w:cs="Times New Roman"/>
          <w:color w:val="7A042E" w:themeColor="accent6" w:themeShade="BF"/>
          <w:szCs w:val="28"/>
          <w:rtl/>
        </w:rPr>
        <w:t xml:space="preserve"> به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مهم است که به جا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آن،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و معنا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را در نظر بگ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w:t>
      </w:r>
      <w:r w:rsidRPr="00E8130C">
        <w:rPr>
          <w:rFonts w:cs="Times New Roman"/>
          <w:color w:val="7A042E" w:themeColor="accent6" w:themeShade="BF"/>
          <w:szCs w:val="28"/>
          <w:rtl/>
        </w:rPr>
        <w:t>.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از</w:t>
      </w:r>
      <w:r w:rsidRPr="00E8130C">
        <w:rPr>
          <w:rFonts w:cs="Times New Roman"/>
          <w:color w:val="7A042E" w:themeColor="accent6" w:themeShade="BF"/>
          <w:szCs w:val="28"/>
          <w:rtl/>
        </w:rPr>
        <w:t xml:space="preserve"> به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رو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کرد</w:t>
      </w:r>
      <w:r w:rsidRPr="00E8130C">
        <w:rPr>
          <w:rFonts w:cs="Times New Roman"/>
          <w:color w:val="7A042E" w:themeColor="accent6" w:themeShade="BF"/>
          <w:szCs w:val="28"/>
          <w:rtl/>
        </w:rPr>
        <w:t xml:space="preserve"> چند رشته 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دارد که تخصص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را با آگاه</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ترک</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ب</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کند. با درک بافت فرهنگ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توان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ارزش و اهم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آنها را بهتر درک کن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و اطم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نان</w:t>
      </w:r>
      <w:r w:rsidRPr="00E8130C">
        <w:rPr>
          <w:rFonts w:cs="Times New Roman"/>
          <w:color w:val="7A042E" w:themeColor="accent6" w:themeShade="BF"/>
          <w:szCs w:val="28"/>
          <w:rtl/>
        </w:rPr>
        <w:t xml:space="preserve"> حاصل کن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که آنها را حفظ کرده و به 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وه‌ا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معنادار ارائه 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w:t>
      </w:r>
    </w:p>
    <w:p w14:paraId="6A0B970F" w14:textId="77777777" w:rsidR="00E8130C" w:rsidRPr="00E8130C" w:rsidRDefault="00E8130C" w:rsidP="00E8130C">
      <w:pPr>
        <w:bidi/>
        <w:rPr>
          <w:color w:val="7A042E" w:themeColor="accent6" w:themeShade="BF"/>
          <w:szCs w:val="28"/>
        </w:rPr>
      </w:pPr>
    </w:p>
    <w:p w14:paraId="59AF121C"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در</w:t>
      </w:r>
      <w:r w:rsidRPr="00E8130C">
        <w:rPr>
          <w:rFonts w:cs="Times New Roman"/>
          <w:color w:val="7A042E" w:themeColor="accent6" w:themeShade="BF"/>
          <w:szCs w:val="28"/>
          <w:rtl/>
        </w:rPr>
        <w:t xml:space="preserve"> نت</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جه،</w:t>
      </w:r>
      <w:r w:rsidRPr="00E8130C">
        <w:rPr>
          <w:rFonts w:cs="Times New Roman"/>
          <w:color w:val="7A042E" w:themeColor="accent6" w:themeShade="BF"/>
          <w:szCs w:val="28"/>
          <w:rtl/>
        </w:rPr>
        <w:t xml:space="preserve"> ع</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فرآ</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است که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را به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عملکرد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خود کاهش 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دهد،</w:t>
      </w:r>
      <w:r w:rsidRPr="00E8130C">
        <w:rPr>
          <w:rFonts w:cs="Times New Roman"/>
          <w:color w:val="7A042E" w:themeColor="accent6" w:themeShade="BF"/>
          <w:szCs w:val="28"/>
          <w:rtl/>
        </w:rPr>
        <w:t xml:space="preserve"> در حال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که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آن‌ها را ناد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رد</w:t>
      </w:r>
      <w:r w:rsidRPr="00E8130C">
        <w:rPr>
          <w:rFonts w:cs="Times New Roman"/>
          <w:color w:val="7A042E" w:themeColor="accent6" w:themeShade="BF"/>
          <w:szCs w:val="28"/>
          <w:rtl/>
        </w:rPr>
        <w:t>.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عمل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تأث</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رات</w:t>
      </w:r>
      <w:r w:rsidRPr="00E8130C">
        <w:rPr>
          <w:rFonts w:cs="Times New Roman"/>
          <w:color w:val="7A042E" w:themeColor="accent6" w:themeShade="BF"/>
          <w:szCs w:val="28"/>
          <w:rtl/>
        </w:rPr>
        <w:t xml:space="preserve"> منف</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بر درک و تعامل ما با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داشته باشد. ب</w:t>
      </w:r>
      <w:r w:rsidRPr="00E8130C">
        <w:rPr>
          <w:rFonts w:cs="Times New Roman" w:hint="eastAsia"/>
          <w:color w:val="7A042E" w:themeColor="accent6" w:themeShade="BF"/>
          <w:szCs w:val="28"/>
          <w:rtl/>
        </w:rPr>
        <w:t>را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جلوگ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از ع</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ت‌ساز</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با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w:t>
      </w:r>
      <w:r w:rsidRPr="00E8130C">
        <w:rPr>
          <w:rFonts w:cs="Times New Roman"/>
          <w:color w:val="7A042E" w:themeColor="accent6" w:themeShade="BF"/>
          <w:szCs w:val="28"/>
          <w:rtl/>
        </w:rPr>
        <w:t xml:space="preserve"> از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و معنا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آگاه باش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و آنها را به شکل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معنادار حفظ کن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w:t>
      </w:r>
    </w:p>
    <w:p w14:paraId="113B9D76" w14:textId="1E1D1238" w:rsidR="00E8130C" w:rsidRPr="00E8130C" w:rsidRDefault="00E8130C" w:rsidP="00E8130C">
      <w:pPr>
        <w:bidi/>
        <w:rPr>
          <w:rFonts w:cs="Times New Roman"/>
          <w:color w:val="7A042E" w:themeColor="accent6" w:themeShade="BF"/>
          <w:szCs w:val="28"/>
        </w:rPr>
      </w:pPr>
      <w:r w:rsidRPr="00E8130C">
        <w:rPr>
          <w:rFonts w:cs="Times New Roman" w:hint="eastAsia"/>
          <w:color w:val="7A042E" w:themeColor="accent6" w:themeShade="BF"/>
          <w:szCs w:val="28"/>
          <w:rtl/>
        </w:rPr>
        <w:t>مطمئناً،</w:t>
      </w:r>
      <w:r w:rsidRPr="00E8130C">
        <w:rPr>
          <w:rFonts w:cs="Times New Roman"/>
          <w:color w:val="7A042E" w:themeColor="accent6" w:themeShade="BF"/>
          <w:szCs w:val="28"/>
          <w:rtl/>
        </w:rPr>
        <w:t xml:space="preserve"> خوشحال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شوم اطلاعات ب</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شتر</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در مورد 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ئ</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ارائه دهم.</w:t>
      </w:r>
    </w:p>
    <w:p w14:paraId="290DB4E5" w14:textId="77777777" w:rsidR="00E8130C" w:rsidRDefault="00E8130C" w:rsidP="00E8130C">
      <w:pPr>
        <w:bidi/>
        <w:rPr>
          <w:rFonts w:cs="Times New Roman"/>
          <w:color w:val="7A042E" w:themeColor="accent6" w:themeShade="BF"/>
          <w:szCs w:val="28"/>
        </w:rPr>
      </w:pPr>
    </w:p>
    <w:p w14:paraId="371481BF" w14:textId="108713C2" w:rsidR="00E8130C" w:rsidRPr="00E8130C" w:rsidRDefault="00E8130C" w:rsidP="00E8130C">
      <w:pPr>
        <w:bidi/>
        <w:rPr>
          <w:color w:val="7A042E" w:themeColor="accent6" w:themeShade="BF"/>
          <w:szCs w:val="28"/>
        </w:rPr>
      </w:pP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از چالش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اصل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با 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ئ</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است که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منجر به از دست دادن اطلاعات و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مهم شود. به عنوان مثال، اگر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از ابرداده خود (مانند نو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سنده،</w:t>
      </w:r>
      <w:r w:rsidRPr="00E8130C">
        <w:rPr>
          <w:rFonts w:cs="Times New Roman"/>
          <w:color w:val="7A042E" w:themeColor="accent6" w:themeShade="BF"/>
          <w:szCs w:val="28"/>
          <w:rtl/>
        </w:rPr>
        <w:t xml:space="preserve">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color w:val="7A042E" w:themeColor="accent6" w:themeShade="BF"/>
          <w:szCs w:val="28"/>
          <w:rtl/>
        </w:rPr>
        <w:t xml:space="preserve"> و مکان) حذف شود، ممکن است درک اهم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محتوا دشوار شود. به طور مشابه، اگر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از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اصل</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خود (مانند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وب سا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پلت فرم رسانه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جدا شود، ممکن است معنا و ارزش خود را از دست بدهد.</w:t>
      </w:r>
    </w:p>
    <w:p w14:paraId="28C259F9" w14:textId="77777777" w:rsidR="00E8130C" w:rsidRPr="00E8130C" w:rsidRDefault="00E8130C" w:rsidP="00E8130C">
      <w:pPr>
        <w:bidi/>
        <w:rPr>
          <w:color w:val="7A042E" w:themeColor="accent6" w:themeShade="BF"/>
          <w:szCs w:val="28"/>
        </w:rPr>
      </w:pPr>
    </w:p>
    <w:p w14:paraId="43027A47" w14:textId="77777777" w:rsidR="00E8130C" w:rsidRPr="00E8130C" w:rsidRDefault="00E8130C" w:rsidP="00E8130C">
      <w:pPr>
        <w:bidi/>
        <w:rPr>
          <w:color w:val="7A042E" w:themeColor="accent6" w:themeShade="BF"/>
          <w:szCs w:val="28"/>
        </w:rPr>
      </w:pPr>
      <w:r w:rsidRPr="00E8130C">
        <w:rPr>
          <w:rFonts w:cs="Times New Roman" w:hint="cs"/>
          <w:color w:val="7A042E" w:themeColor="accent6" w:themeShade="BF"/>
          <w:szCs w:val="28"/>
          <w:rtl/>
        </w:rPr>
        <w:lastRenderedPageBreak/>
        <w:t>ی</w:t>
      </w:r>
      <w:r w:rsidRPr="00E8130C">
        <w:rPr>
          <w:rFonts w:cs="Times New Roman" w:hint="eastAsia"/>
          <w:color w:val="7A042E" w:themeColor="accent6" w:themeShade="BF"/>
          <w:szCs w:val="28"/>
          <w:rtl/>
        </w:rPr>
        <w:t>ک</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گر</w:t>
      </w:r>
      <w:r w:rsidRPr="00E8130C">
        <w:rPr>
          <w:rFonts w:cs="Times New Roman"/>
          <w:color w:val="7A042E" w:themeColor="accent6" w:themeShade="BF"/>
          <w:szCs w:val="28"/>
          <w:rtl/>
        </w:rPr>
        <w:t xml:space="preserve"> از مسائل مربوط به ع</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است که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تعصبات و کل</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شه</w:t>
      </w:r>
      <w:r w:rsidRPr="00E8130C">
        <w:rPr>
          <w:rFonts w:cs="Times New Roman"/>
          <w:color w:val="7A042E" w:themeColor="accent6" w:themeShade="BF"/>
          <w:szCs w:val="28"/>
          <w:rtl/>
        </w:rPr>
        <w:t xml:space="preserve"> ها را تداوم بخشد. به عنوان مثال، اگر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الگور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تم</w:t>
      </w:r>
      <w:r w:rsidRPr="00E8130C">
        <w:rPr>
          <w:rFonts w:cs="Times New Roman"/>
          <w:color w:val="7A042E" w:themeColor="accent6" w:themeShade="BF"/>
          <w:szCs w:val="28"/>
          <w:rtl/>
        </w:rPr>
        <w:t xml:space="preserve"> جستجو فقط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(مانند نوع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اندازه فا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ل</w:t>
      </w:r>
      <w:r w:rsidRPr="00E8130C">
        <w:rPr>
          <w:rFonts w:cs="Times New Roman"/>
          <w:color w:val="7A042E" w:themeColor="accent6" w:themeShade="BF"/>
          <w:szCs w:val="28"/>
          <w:rtl/>
        </w:rPr>
        <w:t>) را در نظر بگ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رد،</w:t>
      </w:r>
      <w:r w:rsidRPr="00E8130C">
        <w:rPr>
          <w:rFonts w:cs="Times New Roman"/>
          <w:color w:val="7A042E" w:themeColor="accent6" w:themeShade="BF"/>
          <w:szCs w:val="28"/>
          <w:rtl/>
        </w:rPr>
        <w:t xml:space="preserve"> ممکن است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مهم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را که در آن پارامتره</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قرار نم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رد</w:t>
      </w:r>
      <w:r w:rsidRPr="00E8130C">
        <w:rPr>
          <w:rFonts w:cs="Times New Roman"/>
          <w:color w:val="7A042E" w:themeColor="accent6" w:themeShade="BF"/>
          <w:szCs w:val="28"/>
          <w:rtl/>
        </w:rPr>
        <w:t xml:space="preserve"> ناد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w:t>
      </w:r>
      <w:r w:rsidRPr="00E8130C">
        <w:rPr>
          <w:rFonts w:cs="Times New Roman"/>
          <w:color w:val="7A042E" w:themeColor="accent6" w:themeShade="BF"/>
          <w:szCs w:val="28"/>
          <w:rtl/>
        </w:rPr>
        <w:t xml:space="preserve"> بگ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رد</w:t>
      </w:r>
      <w:r w:rsidRPr="00E8130C">
        <w:rPr>
          <w:rFonts w:cs="Times New Roman"/>
          <w:color w:val="7A042E" w:themeColor="accent6" w:themeShade="BF"/>
          <w:szCs w:val="28"/>
          <w:rtl/>
        </w:rPr>
        <w:t>.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تعصبات موجود را تقو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کند و قرار گرفتن ما در معرض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دگاه</w:t>
      </w:r>
      <w:r w:rsidRPr="00E8130C">
        <w:rPr>
          <w:rFonts w:cs="Times New Roman"/>
          <w:color w:val="7A042E" w:themeColor="accent6" w:themeShade="BF"/>
          <w:szCs w:val="28"/>
          <w:rtl/>
        </w:rPr>
        <w:t xml:space="preserve"> ها و تجرب</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ات</w:t>
      </w:r>
      <w:r w:rsidRPr="00E8130C">
        <w:rPr>
          <w:rFonts w:cs="Times New Roman"/>
          <w:color w:val="7A042E" w:themeColor="accent6" w:themeShade="BF"/>
          <w:szCs w:val="28"/>
          <w:rtl/>
        </w:rPr>
        <w:t xml:space="preserve"> متنوع را محدود کند.</w:t>
      </w:r>
    </w:p>
    <w:p w14:paraId="5119C0F2" w14:textId="77777777" w:rsidR="00E8130C" w:rsidRPr="00E8130C" w:rsidRDefault="00E8130C" w:rsidP="00E8130C">
      <w:pPr>
        <w:bidi/>
        <w:rPr>
          <w:color w:val="7A042E" w:themeColor="accent6" w:themeShade="BF"/>
          <w:szCs w:val="28"/>
        </w:rPr>
      </w:pPr>
    </w:p>
    <w:p w14:paraId="640BE4DF"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برا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پرداختن به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چالش ها، مهم است که رو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کرد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جامع به 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داشته باش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شامل حفظ 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ژگ</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(مانند فرمت فا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ل</w:t>
      </w:r>
      <w:r w:rsidRPr="00E8130C">
        <w:rPr>
          <w:rFonts w:cs="Times New Roman"/>
          <w:color w:val="7A042E" w:themeColor="accent6" w:themeShade="BF"/>
          <w:szCs w:val="28"/>
          <w:rtl/>
        </w:rPr>
        <w:t xml:space="preserve"> و وضوح) و همچن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آنها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شود.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شامل استراتژ</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یی</w:t>
      </w:r>
      <w:r w:rsidRPr="00E8130C">
        <w:rPr>
          <w:rFonts w:cs="Times New Roman"/>
          <w:color w:val="7A042E" w:themeColor="accent6" w:themeShade="BF"/>
          <w:szCs w:val="28"/>
          <w:rtl/>
        </w:rPr>
        <w:t xml:space="preserve"> مانند 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اب</w:t>
      </w:r>
      <w:r w:rsidRPr="00E8130C">
        <w:rPr>
          <w:rFonts w:cs="Times New Roman" w:hint="eastAsia"/>
          <w:color w:val="7A042E" w:themeColor="accent6" w:themeShade="BF"/>
          <w:szCs w:val="28"/>
          <w:rtl/>
        </w:rPr>
        <w:t>رداده،</w:t>
      </w:r>
      <w:r w:rsidRPr="00E8130C">
        <w:rPr>
          <w:rFonts w:cs="Times New Roman"/>
          <w:color w:val="7A042E" w:themeColor="accent6" w:themeShade="BF"/>
          <w:szCs w:val="28"/>
          <w:rtl/>
        </w:rPr>
        <w:t xml:space="preserve"> 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و برنامه 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حفظ باشد.</w:t>
      </w:r>
    </w:p>
    <w:p w14:paraId="37581A80" w14:textId="77777777" w:rsidR="00E8130C" w:rsidRPr="00E8130C" w:rsidRDefault="00E8130C" w:rsidP="00E8130C">
      <w:pPr>
        <w:bidi/>
        <w:rPr>
          <w:color w:val="7A042E" w:themeColor="accent6" w:themeShade="BF"/>
          <w:szCs w:val="28"/>
        </w:rPr>
      </w:pPr>
    </w:p>
    <w:p w14:paraId="49FD7206"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فراداده شامل گرفتن و حفظ اطلاعات مربوط به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مانند نو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سنده،</w:t>
      </w:r>
      <w:r w:rsidRPr="00E8130C">
        <w:rPr>
          <w:rFonts w:cs="Times New Roman"/>
          <w:color w:val="7A042E" w:themeColor="accent6" w:themeShade="BF"/>
          <w:szCs w:val="28"/>
          <w:rtl/>
        </w:rPr>
        <w:t xml:space="preserve">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color w:val="7A042E" w:themeColor="accent6" w:themeShade="BF"/>
          <w:szCs w:val="28"/>
          <w:rtl/>
        </w:rPr>
        <w:t xml:space="preserve"> و مکان است.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به اطم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نان</w:t>
      </w:r>
      <w:r w:rsidRPr="00E8130C">
        <w:rPr>
          <w:rFonts w:cs="Times New Roman"/>
          <w:color w:val="7A042E" w:themeColor="accent6" w:themeShade="BF"/>
          <w:szCs w:val="28"/>
          <w:rtl/>
        </w:rPr>
        <w:t xml:space="preserve"> حاصل شود که اطلاعات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مهم در طول زمان از دست نم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روند.</w:t>
      </w:r>
    </w:p>
    <w:p w14:paraId="1B0C1BA3" w14:textId="77777777" w:rsidR="00E8130C" w:rsidRPr="00E8130C" w:rsidRDefault="00E8130C" w:rsidP="00E8130C">
      <w:pPr>
        <w:bidi/>
        <w:rPr>
          <w:color w:val="7A042E" w:themeColor="accent6" w:themeShade="BF"/>
          <w:szCs w:val="28"/>
        </w:rPr>
      </w:pPr>
    </w:p>
    <w:p w14:paraId="3A8CEC52"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شامل انتخاب، سازمانده</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ارائه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به روش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معنادار است.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امر 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تواند</w:t>
      </w:r>
      <w:r w:rsidRPr="00E8130C">
        <w:rPr>
          <w:rFonts w:cs="Times New Roman"/>
          <w:color w:val="7A042E" w:themeColor="accent6" w:themeShade="BF"/>
          <w:szCs w:val="28"/>
          <w:rtl/>
        </w:rPr>
        <w:t xml:space="preserve"> شامل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جاد</w:t>
      </w:r>
      <w:r w:rsidRPr="00E8130C">
        <w:rPr>
          <w:rFonts w:cs="Times New Roman"/>
          <w:color w:val="7A042E" w:themeColor="accent6" w:themeShade="BF"/>
          <w:szCs w:val="28"/>
          <w:rtl/>
        </w:rPr>
        <w:t xml:space="preserve"> مجموعه‌ها، نما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شگاه‌ها</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w:t>
      </w:r>
      <w:r w:rsidRPr="00E8130C">
        <w:rPr>
          <w:rFonts w:cs="Times New Roman"/>
          <w:color w:val="7A042E" w:themeColor="accent6" w:themeShade="BF"/>
          <w:szCs w:val="28"/>
          <w:rtl/>
        </w:rPr>
        <w:t xml:space="preserve"> سا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color w:val="7A042E" w:themeColor="accent6" w:themeShade="BF"/>
          <w:szCs w:val="28"/>
          <w:rtl/>
        </w:rPr>
        <w:t xml:space="preserve"> اشکال محتوا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ت‌شده</w:t>
      </w:r>
      <w:r w:rsidRPr="00E8130C">
        <w:rPr>
          <w:rFonts w:cs="Times New Roman"/>
          <w:color w:val="7A042E" w:themeColor="accent6" w:themeShade="BF"/>
          <w:szCs w:val="28"/>
          <w:rtl/>
        </w:rPr>
        <w:t xml:space="preserve"> باشد که اهم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فرهنگ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اجتماع</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تار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خ</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را برجسته 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کند</w:t>
      </w:r>
      <w:r w:rsidRPr="00E8130C">
        <w:rPr>
          <w:rFonts w:cs="Times New Roman"/>
          <w:color w:val="7A042E" w:themeColor="accent6" w:themeShade="BF"/>
          <w:szCs w:val="28"/>
          <w:rtl/>
        </w:rPr>
        <w:t>.</w:t>
      </w:r>
    </w:p>
    <w:p w14:paraId="4B52D0CB" w14:textId="77777777" w:rsidR="00E8130C" w:rsidRPr="00E8130C" w:rsidRDefault="00E8130C" w:rsidP="00E8130C">
      <w:pPr>
        <w:bidi/>
        <w:rPr>
          <w:color w:val="7A042E" w:themeColor="accent6" w:themeShade="BF"/>
          <w:szCs w:val="28"/>
        </w:rPr>
      </w:pPr>
    </w:p>
    <w:p w14:paraId="4320CEC4" w14:textId="77777777" w:rsidR="00E8130C" w:rsidRPr="00E8130C" w:rsidRDefault="00E8130C" w:rsidP="00E8130C">
      <w:pPr>
        <w:bidi/>
        <w:rPr>
          <w:color w:val="7A042E" w:themeColor="accent6" w:themeShade="BF"/>
          <w:szCs w:val="28"/>
        </w:rPr>
      </w:pPr>
      <w:r w:rsidRPr="00E8130C">
        <w:rPr>
          <w:rFonts w:cs="Times New Roman" w:hint="eastAsia"/>
          <w:color w:val="7A042E" w:themeColor="accent6" w:themeShade="BF"/>
          <w:szCs w:val="28"/>
          <w:rtl/>
        </w:rPr>
        <w:t>برنامه</w:t>
      </w:r>
      <w:r w:rsidRPr="00E8130C">
        <w:rPr>
          <w:rFonts w:cs="Times New Roman"/>
          <w:color w:val="7A042E" w:themeColor="accent6" w:themeShade="BF"/>
          <w:szCs w:val="28"/>
          <w:rtl/>
        </w:rPr>
        <w:t xml:space="preserve"> 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حفظ شامل توسعه استراتژ</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یی</w:t>
      </w:r>
      <w:r w:rsidRPr="00E8130C">
        <w:rPr>
          <w:rFonts w:cs="Times New Roman"/>
          <w:color w:val="7A042E" w:themeColor="accent6" w:themeShade="BF"/>
          <w:szCs w:val="28"/>
          <w:rtl/>
        </w:rPr>
        <w:t xml:space="preserve"> برا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اطم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نان</w:t>
      </w:r>
      <w:r w:rsidRPr="00E8130C">
        <w:rPr>
          <w:rFonts w:cs="Times New Roman"/>
          <w:color w:val="7A042E" w:themeColor="accent6" w:themeShade="BF"/>
          <w:szCs w:val="28"/>
          <w:rtl/>
        </w:rPr>
        <w:t xml:space="preserve"> از حفظ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در طول زمان است. 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تواند ملاحظات</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مانند انتقال فرمت فا</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ل،</w:t>
      </w:r>
      <w:r w:rsidRPr="00E8130C">
        <w:rPr>
          <w:rFonts w:cs="Times New Roman"/>
          <w:color w:val="7A042E" w:themeColor="accent6" w:themeShade="BF"/>
          <w:szCs w:val="28"/>
          <w:rtl/>
        </w:rPr>
        <w:t xml:space="preserve"> ذخ</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ره</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پشت</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بان</w:t>
      </w:r>
      <w:r w:rsidRPr="00E8130C">
        <w:rPr>
          <w:rFonts w:cs="Times New Roman"/>
          <w:color w:val="7A042E" w:themeColor="accent6" w:themeShade="BF"/>
          <w:szCs w:val="28"/>
          <w:rtl/>
        </w:rPr>
        <w:t xml:space="preserve"> 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و س</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است</w:t>
      </w:r>
      <w:r w:rsidRPr="00E8130C">
        <w:rPr>
          <w:rFonts w:cs="Times New Roman"/>
          <w:color w:val="7A042E" w:themeColor="accent6" w:themeShade="BF"/>
          <w:szCs w:val="28"/>
          <w:rtl/>
        </w:rPr>
        <w:t xml:space="preserve">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دسترس</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را شامل شود.</w:t>
      </w:r>
    </w:p>
    <w:p w14:paraId="5CA918EE" w14:textId="77777777" w:rsidR="00E8130C" w:rsidRPr="00E8130C" w:rsidRDefault="00E8130C" w:rsidP="00E8130C">
      <w:pPr>
        <w:bidi/>
        <w:rPr>
          <w:color w:val="7A042E" w:themeColor="accent6" w:themeShade="BF"/>
          <w:szCs w:val="28"/>
        </w:rPr>
      </w:pPr>
    </w:p>
    <w:p w14:paraId="18995384" w14:textId="5E2E5998" w:rsidR="00E8130C" w:rsidRDefault="00E8130C" w:rsidP="00E8130C">
      <w:pPr>
        <w:bidi/>
        <w:rPr>
          <w:rFonts w:cs="Times New Roman"/>
          <w:color w:val="7A042E" w:themeColor="accent6" w:themeShade="BF"/>
          <w:szCs w:val="28"/>
        </w:rPr>
      </w:pPr>
      <w:r w:rsidRPr="00E8130C">
        <w:rPr>
          <w:rFonts w:cs="Times New Roman" w:hint="eastAsia"/>
          <w:color w:val="7A042E" w:themeColor="accent6" w:themeShade="BF"/>
          <w:szCs w:val="28"/>
          <w:rtl/>
        </w:rPr>
        <w:t>به</w:t>
      </w:r>
      <w:r w:rsidRPr="00E8130C">
        <w:rPr>
          <w:rFonts w:cs="Times New Roman"/>
          <w:color w:val="7A042E" w:themeColor="accent6" w:themeShade="BF"/>
          <w:szCs w:val="28"/>
          <w:rtl/>
        </w:rPr>
        <w:t xml:space="preserve"> طور کل</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ء</w:t>
      </w:r>
      <w:r w:rsidRPr="00E8130C">
        <w:rPr>
          <w:rFonts w:cs="Times New Roman"/>
          <w:color w:val="7A042E" w:themeColor="accent6" w:themeShade="BF"/>
          <w:szCs w:val="28"/>
          <w:rtl/>
        </w:rPr>
        <w:t xml:space="preserve"> ساز</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موضوع پ</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ده</w:t>
      </w:r>
      <w:r w:rsidRPr="00E8130C">
        <w:rPr>
          <w:rFonts w:cs="Times New Roman"/>
          <w:color w:val="7A042E" w:themeColor="accent6" w:themeShade="BF"/>
          <w:szCs w:val="28"/>
          <w:rtl/>
        </w:rPr>
        <w:t xml:space="preserve"> است که 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از</w:t>
      </w:r>
      <w:r w:rsidRPr="00E8130C">
        <w:rPr>
          <w:rFonts w:cs="Times New Roman"/>
          <w:color w:val="7A042E" w:themeColor="accent6" w:themeShade="BF"/>
          <w:szCs w:val="28"/>
          <w:rtl/>
        </w:rPr>
        <w:t xml:space="preserve"> به بررس</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مد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ر</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w:t>
      </w:r>
      <w:r w:rsidRPr="00E8130C">
        <w:rPr>
          <w:rFonts w:cs="Times New Roman"/>
          <w:color w:val="7A042E" w:themeColor="accent6" w:themeShade="BF"/>
          <w:szCs w:val="28"/>
          <w:rtl/>
        </w:rPr>
        <w:t xml:space="preserve"> دق</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ق</w:t>
      </w:r>
      <w:r w:rsidRPr="00E8130C">
        <w:rPr>
          <w:rFonts w:cs="Times New Roman"/>
          <w:color w:val="7A042E" w:themeColor="accent6" w:themeShade="BF"/>
          <w:szCs w:val="28"/>
          <w:rtl/>
        </w:rPr>
        <w:t xml:space="preserve"> دارد. با اتخاذ </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w:t>
      </w:r>
      <w:r w:rsidRPr="00E8130C">
        <w:rPr>
          <w:rFonts w:cs="Times New Roman"/>
          <w:color w:val="7A042E" w:themeColor="accent6" w:themeShade="BF"/>
          <w:szCs w:val="28"/>
          <w:rtl/>
        </w:rPr>
        <w:t xml:space="preserve"> رو</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کرد</w:t>
      </w:r>
      <w:r w:rsidRPr="00E8130C">
        <w:rPr>
          <w:rFonts w:cs="Times New Roman"/>
          <w:color w:val="7A042E" w:themeColor="accent6" w:themeShade="BF"/>
          <w:szCs w:val="28"/>
          <w:rtl/>
        </w:rPr>
        <w:t xml:space="preserve"> چند رشته 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حفظ هر دو جنبه فن</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و زم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نه</w:t>
      </w:r>
      <w:r w:rsidRPr="00E8130C">
        <w:rPr>
          <w:rFonts w:cs="Times New Roman"/>
          <w:color w:val="7A042E" w:themeColor="accent6" w:themeShade="BF"/>
          <w:szCs w:val="28"/>
          <w:rtl/>
        </w:rPr>
        <w:t xml:space="preserve"> 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اش</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اء</w:t>
      </w:r>
      <w:r w:rsidRPr="00E8130C">
        <w:rPr>
          <w:rFonts w:cs="Times New Roman"/>
          <w:color w:val="7A042E" w:themeColor="accent6" w:themeShade="BF"/>
          <w:szCs w:val="28"/>
          <w:rtl/>
        </w:rPr>
        <w:t xml:space="preserve"> د</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ج</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تال،</w:t>
      </w:r>
      <w:r w:rsidRPr="00E8130C">
        <w:rPr>
          <w:rFonts w:cs="Times New Roman"/>
          <w:color w:val="7A042E" w:themeColor="accent6" w:themeShade="BF"/>
          <w:szCs w:val="28"/>
          <w:rtl/>
        </w:rPr>
        <w:t xml:space="preserve">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توان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اطم</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نان</w:t>
      </w:r>
      <w:r w:rsidRPr="00E8130C">
        <w:rPr>
          <w:rFonts w:cs="Times New Roman"/>
          <w:color w:val="7A042E" w:themeColor="accent6" w:themeShade="BF"/>
          <w:szCs w:val="28"/>
          <w:rtl/>
        </w:rPr>
        <w:t xml:space="preserve"> حاصل کن</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م</w:t>
      </w:r>
      <w:r w:rsidRPr="00E8130C">
        <w:rPr>
          <w:rFonts w:cs="Times New Roman"/>
          <w:color w:val="7A042E" w:themeColor="accent6" w:themeShade="BF"/>
          <w:szCs w:val="28"/>
          <w:rtl/>
        </w:rPr>
        <w:t xml:space="preserve"> که آنها برا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نسل ها</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آ</w:t>
      </w:r>
      <w:r w:rsidRPr="00E8130C">
        <w:rPr>
          <w:rFonts w:cs="Times New Roman" w:hint="cs"/>
          <w:color w:val="7A042E" w:themeColor="accent6" w:themeShade="BF"/>
          <w:szCs w:val="28"/>
          <w:rtl/>
        </w:rPr>
        <w:t>ی</w:t>
      </w:r>
      <w:r w:rsidRPr="00E8130C">
        <w:rPr>
          <w:rFonts w:cs="Times New Roman" w:hint="eastAsia"/>
          <w:color w:val="7A042E" w:themeColor="accent6" w:themeShade="BF"/>
          <w:szCs w:val="28"/>
          <w:rtl/>
        </w:rPr>
        <w:t>نده</w:t>
      </w:r>
      <w:r w:rsidRPr="00E8130C">
        <w:rPr>
          <w:rFonts w:cs="Times New Roman"/>
          <w:color w:val="7A042E" w:themeColor="accent6" w:themeShade="BF"/>
          <w:szCs w:val="28"/>
          <w:rtl/>
        </w:rPr>
        <w:t xml:space="preserve"> ارزش گذار</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شده و حفظ م</w:t>
      </w:r>
      <w:r w:rsidRPr="00E8130C">
        <w:rPr>
          <w:rFonts w:cs="Times New Roman" w:hint="cs"/>
          <w:color w:val="7A042E" w:themeColor="accent6" w:themeShade="BF"/>
          <w:szCs w:val="28"/>
          <w:rtl/>
        </w:rPr>
        <w:t>ی</w:t>
      </w:r>
      <w:r w:rsidRPr="00E8130C">
        <w:rPr>
          <w:rFonts w:cs="Times New Roman"/>
          <w:color w:val="7A042E" w:themeColor="accent6" w:themeShade="BF"/>
          <w:szCs w:val="28"/>
          <w:rtl/>
        </w:rPr>
        <w:t xml:space="preserve"> شوند.</w:t>
      </w:r>
    </w:p>
    <w:p w14:paraId="0C0ABC73" w14:textId="77777777" w:rsidR="00E8130C" w:rsidRDefault="00E8130C" w:rsidP="00E8130C">
      <w:pPr>
        <w:bidi/>
        <w:rPr>
          <w:rFonts w:cs="Times New Roman"/>
          <w:color w:val="7A042E" w:themeColor="accent6" w:themeShade="BF"/>
          <w:szCs w:val="28"/>
        </w:rPr>
      </w:pPr>
    </w:p>
    <w:p w14:paraId="0CDD9073" w14:textId="77777777" w:rsidR="00E8130C" w:rsidRDefault="00E8130C" w:rsidP="00E8130C">
      <w:pPr>
        <w:bidi/>
        <w:rPr>
          <w:rFonts w:cs="Times New Roman"/>
          <w:color w:val="7A042E" w:themeColor="accent6" w:themeShade="BF"/>
          <w:szCs w:val="28"/>
        </w:rPr>
      </w:pPr>
    </w:p>
    <w:p w14:paraId="068DB192" w14:textId="77777777" w:rsidR="00E8130C" w:rsidRDefault="00E8130C" w:rsidP="00E8130C">
      <w:pPr>
        <w:bidi/>
        <w:rPr>
          <w:rFonts w:cs="Times New Roman"/>
          <w:color w:val="7A042E" w:themeColor="accent6" w:themeShade="BF"/>
          <w:szCs w:val="28"/>
        </w:rPr>
      </w:pPr>
    </w:p>
    <w:p w14:paraId="677E832B" w14:textId="77777777" w:rsidR="00E8130C" w:rsidRDefault="00E8130C" w:rsidP="00E8130C">
      <w:pPr>
        <w:bidi/>
        <w:rPr>
          <w:rFonts w:cs="Times New Roman"/>
          <w:color w:val="7A042E" w:themeColor="accent6" w:themeShade="BF"/>
          <w:szCs w:val="28"/>
        </w:rPr>
      </w:pPr>
    </w:p>
    <w:p w14:paraId="36A75F83" w14:textId="77777777" w:rsidR="00E8130C" w:rsidRDefault="00E8130C" w:rsidP="00E8130C">
      <w:pPr>
        <w:bidi/>
        <w:rPr>
          <w:rFonts w:cs="Times New Roman"/>
          <w:color w:val="7A042E" w:themeColor="accent6" w:themeShade="BF"/>
          <w:szCs w:val="28"/>
        </w:rPr>
      </w:pPr>
    </w:p>
    <w:p w14:paraId="21123228" w14:textId="77777777" w:rsidR="00E8130C" w:rsidRDefault="00E8130C" w:rsidP="00E8130C">
      <w:pPr>
        <w:bidi/>
        <w:rPr>
          <w:rFonts w:cs="Times New Roman"/>
          <w:color w:val="7A042E" w:themeColor="accent6" w:themeShade="BF"/>
          <w:szCs w:val="28"/>
        </w:rPr>
      </w:pPr>
    </w:p>
    <w:p w14:paraId="6D6B33E5" w14:textId="77777777" w:rsidR="00E8130C" w:rsidRDefault="00E8130C" w:rsidP="00E8130C">
      <w:pPr>
        <w:bidi/>
        <w:rPr>
          <w:rFonts w:cs="Times New Roman"/>
          <w:color w:val="7A042E" w:themeColor="accent6" w:themeShade="BF"/>
          <w:szCs w:val="28"/>
        </w:rPr>
      </w:pPr>
    </w:p>
    <w:p w14:paraId="18199B00" w14:textId="77777777" w:rsidR="00E8130C" w:rsidRDefault="00E8130C" w:rsidP="00E8130C">
      <w:pPr>
        <w:bidi/>
        <w:rPr>
          <w:rFonts w:cs="Times New Roman"/>
          <w:color w:val="7A042E" w:themeColor="accent6" w:themeShade="BF"/>
          <w:szCs w:val="28"/>
        </w:rPr>
      </w:pPr>
    </w:p>
    <w:p w14:paraId="48EEFE78" w14:textId="77777777" w:rsidR="00E8130C" w:rsidRDefault="00E8130C" w:rsidP="00E8130C">
      <w:pPr>
        <w:bidi/>
        <w:rPr>
          <w:rFonts w:cs="Times New Roman"/>
          <w:color w:val="7A042E" w:themeColor="accent6" w:themeShade="BF"/>
          <w:szCs w:val="28"/>
        </w:rPr>
      </w:pPr>
    </w:p>
    <w:p w14:paraId="3E51378F" w14:textId="77777777" w:rsidR="00E8130C" w:rsidRDefault="00E8130C" w:rsidP="00E8130C">
      <w:pPr>
        <w:bidi/>
        <w:rPr>
          <w:rFonts w:cs="Times New Roman"/>
          <w:color w:val="7A042E" w:themeColor="accent6" w:themeShade="BF"/>
          <w:szCs w:val="28"/>
        </w:rPr>
      </w:pPr>
    </w:p>
    <w:p w14:paraId="79ECAC86" w14:textId="77777777" w:rsidR="00E8130C" w:rsidRDefault="00E8130C" w:rsidP="00E8130C">
      <w:pPr>
        <w:bidi/>
        <w:rPr>
          <w:rFonts w:cs="Times New Roman"/>
          <w:color w:val="7A042E" w:themeColor="accent6" w:themeShade="BF"/>
          <w:szCs w:val="28"/>
        </w:rPr>
      </w:pPr>
    </w:p>
    <w:p w14:paraId="2A4A50A5" w14:textId="77777777" w:rsidR="00E8130C" w:rsidRDefault="00E8130C" w:rsidP="00E8130C">
      <w:pPr>
        <w:bidi/>
        <w:rPr>
          <w:rFonts w:cs="Times New Roman"/>
          <w:color w:val="7A042E" w:themeColor="accent6" w:themeShade="BF"/>
          <w:szCs w:val="28"/>
        </w:rPr>
      </w:pPr>
    </w:p>
    <w:p w14:paraId="49B647BD" w14:textId="77777777" w:rsidR="00E8130C" w:rsidRDefault="00E8130C" w:rsidP="00E8130C">
      <w:pPr>
        <w:bidi/>
        <w:rPr>
          <w:rFonts w:cs="Times New Roman"/>
          <w:color w:val="7A042E" w:themeColor="accent6" w:themeShade="BF"/>
          <w:szCs w:val="28"/>
        </w:rPr>
      </w:pPr>
    </w:p>
    <w:p w14:paraId="0087B027" w14:textId="77777777" w:rsidR="00E8130C" w:rsidRDefault="00E8130C" w:rsidP="00E8130C">
      <w:pPr>
        <w:bidi/>
        <w:rPr>
          <w:rFonts w:cs="Times New Roman"/>
          <w:color w:val="7A042E" w:themeColor="accent6" w:themeShade="BF"/>
          <w:szCs w:val="28"/>
        </w:rPr>
      </w:pPr>
    </w:p>
    <w:p w14:paraId="4BF16687" w14:textId="77777777" w:rsidR="00922A76" w:rsidRPr="0085679D" w:rsidRDefault="00922A76" w:rsidP="00E8130C">
      <w:pPr>
        <w:bidi/>
        <w:rPr>
          <w:rFonts w:cs="Times New Roman"/>
          <w:color w:val="7A042E" w:themeColor="accent6" w:themeShade="BF"/>
          <w:sz w:val="32"/>
          <w:szCs w:val="32"/>
          <w:rtl/>
        </w:rPr>
      </w:pPr>
    </w:p>
    <w:p w14:paraId="547D4D31" w14:textId="57ADE9DF" w:rsidR="00922A76" w:rsidRPr="0085679D" w:rsidRDefault="0085679D" w:rsidP="0085679D">
      <w:pPr>
        <w:bidi/>
        <w:jc w:val="center"/>
        <w:rPr>
          <w:rFonts w:cs="Times New Roman"/>
          <w:b/>
          <w:bCs/>
          <w:color w:val="161718" w:themeColor="text1"/>
          <w:sz w:val="40"/>
          <w:szCs w:val="40"/>
          <w:rtl/>
        </w:rPr>
      </w:pPr>
      <w:r w:rsidRPr="0085679D">
        <w:rPr>
          <w:b/>
          <w:bCs/>
          <w:color w:val="161718" w:themeColor="text1"/>
          <w:sz w:val="40"/>
          <w:szCs w:val="40"/>
          <w:lang w:bidi="fa-IR"/>
        </w:rPr>
        <w:t>Use Case Diagram + Use Case Descriptio</w:t>
      </w:r>
    </w:p>
    <w:p w14:paraId="3D68B6D3" w14:textId="77777777" w:rsidR="00922A76" w:rsidRDefault="00922A76" w:rsidP="00922A76">
      <w:pPr>
        <w:bidi/>
        <w:rPr>
          <w:rFonts w:cs="Times New Roman"/>
          <w:color w:val="7A042E" w:themeColor="accent6" w:themeShade="BF"/>
          <w:szCs w:val="28"/>
          <w:rtl/>
        </w:rPr>
      </w:pPr>
    </w:p>
    <w:p w14:paraId="65A8FA8D" w14:textId="77777777" w:rsidR="00922A76" w:rsidRDefault="00922A76" w:rsidP="00922A76">
      <w:pPr>
        <w:bidi/>
        <w:rPr>
          <w:rFonts w:cs="Times New Roman"/>
          <w:color w:val="7A042E" w:themeColor="accent6" w:themeShade="BF"/>
          <w:szCs w:val="28"/>
          <w:rtl/>
        </w:rPr>
      </w:pPr>
    </w:p>
    <w:p w14:paraId="1F84EFD3" w14:textId="77777777" w:rsidR="00922A76" w:rsidRDefault="00922A76" w:rsidP="00922A76">
      <w:pPr>
        <w:bidi/>
        <w:rPr>
          <w:rFonts w:cs="Times New Roman"/>
          <w:color w:val="7A042E" w:themeColor="accent6" w:themeShade="BF"/>
          <w:szCs w:val="28"/>
          <w:rtl/>
        </w:rPr>
      </w:pPr>
    </w:p>
    <w:p w14:paraId="44C2624C" w14:textId="77777777" w:rsidR="00922A76" w:rsidRDefault="00922A76" w:rsidP="00922A76">
      <w:pPr>
        <w:bidi/>
        <w:rPr>
          <w:rFonts w:cs="Times New Roman"/>
          <w:color w:val="7A042E" w:themeColor="accent6" w:themeShade="BF"/>
          <w:szCs w:val="28"/>
          <w:rtl/>
        </w:rPr>
      </w:pPr>
    </w:p>
    <w:p w14:paraId="276C3A0A" w14:textId="77777777" w:rsidR="00922A76" w:rsidRDefault="00922A76" w:rsidP="00922A76">
      <w:pPr>
        <w:bidi/>
        <w:rPr>
          <w:rFonts w:cs="Times New Roman"/>
          <w:color w:val="7A042E" w:themeColor="accent6" w:themeShade="BF"/>
          <w:szCs w:val="28"/>
          <w:rtl/>
        </w:rPr>
      </w:pPr>
    </w:p>
    <w:p w14:paraId="2F0C6D03" w14:textId="242A96C3" w:rsidR="00922A76" w:rsidRDefault="0085679D" w:rsidP="00922A76">
      <w:pPr>
        <w:bidi/>
        <w:rPr>
          <w:rFonts w:cs="Times New Roman"/>
          <w:color w:val="7A042E" w:themeColor="accent6" w:themeShade="BF"/>
          <w:szCs w:val="28"/>
          <w:rtl/>
        </w:rPr>
      </w:pPr>
      <w:r w:rsidRPr="00922A76">
        <w:rPr>
          <w:rFonts w:cs="Times New Roman"/>
          <w:noProof/>
          <w:color w:val="7A042E" w:themeColor="accent6" w:themeShade="BF"/>
          <w:szCs w:val="28"/>
          <w:rtl/>
        </w:rPr>
        <w:drawing>
          <wp:inline distT="0" distB="0" distL="0" distR="0" wp14:anchorId="10E67F13" wp14:editId="57E67ADB">
            <wp:extent cx="6309360" cy="4197985"/>
            <wp:effectExtent l="0" t="0" r="0" b="0"/>
            <wp:docPr id="479641166" name="Picture 1" descr="A screensho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1166" name="Picture 1" descr="A screenshot of a diagram&#10;&#10;Description automatically generated with medium confidence"/>
                    <pic:cNvPicPr/>
                  </pic:nvPicPr>
                  <pic:blipFill>
                    <a:blip r:embed="rId10"/>
                    <a:stretch>
                      <a:fillRect/>
                    </a:stretch>
                  </pic:blipFill>
                  <pic:spPr>
                    <a:xfrm>
                      <a:off x="0" y="0"/>
                      <a:ext cx="6309360" cy="4197985"/>
                    </a:xfrm>
                    <a:prstGeom prst="rect">
                      <a:avLst/>
                    </a:prstGeom>
                  </pic:spPr>
                </pic:pic>
              </a:graphicData>
            </a:graphic>
          </wp:inline>
        </w:drawing>
      </w:r>
    </w:p>
    <w:p w14:paraId="57FDB357" w14:textId="77777777" w:rsidR="00922A76" w:rsidRDefault="00922A76" w:rsidP="00922A76">
      <w:pPr>
        <w:bidi/>
        <w:rPr>
          <w:rFonts w:cs="Times New Roman"/>
          <w:color w:val="7A042E" w:themeColor="accent6" w:themeShade="BF"/>
          <w:szCs w:val="28"/>
          <w:rtl/>
        </w:rPr>
      </w:pPr>
    </w:p>
    <w:p w14:paraId="3C649F84" w14:textId="77777777" w:rsidR="00922A76" w:rsidRDefault="00922A76" w:rsidP="00922A76">
      <w:pPr>
        <w:bidi/>
        <w:rPr>
          <w:rFonts w:cs="Times New Roman"/>
          <w:color w:val="7A042E" w:themeColor="accent6" w:themeShade="BF"/>
          <w:szCs w:val="28"/>
          <w:rtl/>
        </w:rPr>
      </w:pPr>
    </w:p>
    <w:p w14:paraId="23890ED5" w14:textId="305E5A44" w:rsidR="00922A76" w:rsidRDefault="00922A76" w:rsidP="00922A76">
      <w:pPr>
        <w:bidi/>
        <w:rPr>
          <w:rFonts w:cs="Times New Roman"/>
          <w:color w:val="7A042E" w:themeColor="accent6" w:themeShade="BF"/>
          <w:szCs w:val="28"/>
          <w:rtl/>
        </w:rPr>
      </w:pPr>
    </w:p>
    <w:p w14:paraId="26A2CF5D" w14:textId="77777777" w:rsidR="00922A76" w:rsidRDefault="00922A76" w:rsidP="00922A76">
      <w:pPr>
        <w:bidi/>
        <w:rPr>
          <w:rFonts w:cs="Times New Roman"/>
          <w:color w:val="7A042E" w:themeColor="accent6" w:themeShade="BF"/>
          <w:szCs w:val="28"/>
          <w:rtl/>
        </w:rPr>
      </w:pPr>
    </w:p>
    <w:p w14:paraId="64F63378" w14:textId="6DCC6FF0" w:rsidR="00922A76" w:rsidRDefault="00922A76" w:rsidP="00922A76">
      <w:pPr>
        <w:bidi/>
        <w:rPr>
          <w:rFonts w:cs="Times New Roman"/>
          <w:color w:val="7A042E" w:themeColor="accent6" w:themeShade="BF"/>
          <w:szCs w:val="28"/>
          <w:rtl/>
        </w:rPr>
      </w:pPr>
    </w:p>
    <w:p w14:paraId="24811F56" w14:textId="77777777" w:rsidR="00922A76" w:rsidRDefault="00922A76" w:rsidP="00922A76">
      <w:pPr>
        <w:bidi/>
        <w:rPr>
          <w:rFonts w:cs="Times New Roman"/>
          <w:color w:val="7A042E" w:themeColor="accent6" w:themeShade="BF"/>
          <w:szCs w:val="28"/>
          <w:rtl/>
        </w:rPr>
      </w:pPr>
    </w:p>
    <w:p w14:paraId="5F946726" w14:textId="77777777" w:rsidR="00922A76" w:rsidRDefault="00922A76" w:rsidP="00922A76">
      <w:pPr>
        <w:bidi/>
        <w:rPr>
          <w:rFonts w:cs="Times New Roman"/>
          <w:color w:val="7A042E" w:themeColor="accent6" w:themeShade="BF"/>
          <w:szCs w:val="28"/>
          <w:rtl/>
        </w:rPr>
      </w:pPr>
    </w:p>
    <w:p w14:paraId="2A4CB8FD" w14:textId="77777777" w:rsidR="00922A76" w:rsidRDefault="00922A76" w:rsidP="00922A76">
      <w:pPr>
        <w:bidi/>
        <w:rPr>
          <w:rFonts w:cs="Times New Roman"/>
          <w:color w:val="7A042E" w:themeColor="accent6" w:themeShade="BF"/>
          <w:szCs w:val="28"/>
          <w:rtl/>
        </w:rPr>
      </w:pPr>
    </w:p>
    <w:p w14:paraId="2550C111" w14:textId="77777777" w:rsidR="00922A76" w:rsidRDefault="00922A76" w:rsidP="00922A76">
      <w:pPr>
        <w:bidi/>
        <w:rPr>
          <w:rFonts w:cs="Times New Roman"/>
          <w:color w:val="7A042E" w:themeColor="accent6" w:themeShade="BF"/>
          <w:szCs w:val="28"/>
          <w:rtl/>
        </w:rPr>
      </w:pPr>
    </w:p>
    <w:p w14:paraId="163F7E1E" w14:textId="131F7D46" w:rsidR="00922A76" w:rsidRDefault="00922A76" w:rsidP="0085679D">
      <w:pPr>
        <w:bidi/>
        <w:rPr>
          <w:rFonts w:cs="Times New Roman"/>
          <w:color w:val="7A042E" w:themeColor="accent6" w:themeShade="BF"/>
          <w:szCs w:val="28"/>
          <w:rtl/>
        </w:rPr>
      </w:pPr>
    </w:p>
    <w:p w14:paraId="5655FBAD" w14:textId="77777777" w:rsidR="00922A76" w:rsidRPr="0085679D" w:rsidRDefault="00922A76" w:rsidP="00922A76">
      <w:pPr>
        <w:bidi/>
        <w:rPr>
          <w:rFonts w:cs="Times New Roman"/>
          <w:color w:val="6F7378" w:themeColor="background2" w:themeShade="80"/>
          <w:szCs w:val="28"/>
          <w:rtl/>
        </w:rPr>
      </w:pPr>
    </w:p>
    <w:p w14:paraId="45A56DC0" w14:textId="77777777" w:rsidR="00922A76" w:rsidRPr="0085679D" w:rsidRDefault="00922A76" w:rsidP="0085679D">
      <w:pPr>
        <w:rPr>
          <w:rFonts w:cs="Times New Roman"/>
          <w:color w:val="6F7378" w:themeColor="background2" w:themeShade="80"/>
          <w:szCs w:val="28"/>
          <w:rtl/>
        </w:rPr>
      </w:pPr>
    </w:p>
    <w:p w14:paraId="09E388FE" w14:textId="77777777" w:rsidR="0085679D" w:rsidRPr="0085679D" w:rsidRDefault="0085679D" w:rsidP="0085679D">
      <w:pPr>
        <w:rPr>
          <w:color w:val="6F7378" w:themeColor="background2" w:themeShade="80"/>
          <w:szCs w:val="28"/>
        </w:rPr>
      </w:pPr>
      <w:r w:rsidRPr="0085679D">
        <w:rPr>
          <w:color w:val="6F7378" w:themeColor="background2" w:themeShade="80"/>
          <w:szCs w:val="28"/>
        </w:rPr>
        <w:t>The use case description for Digikala can be broken down into the following steps</w:t>
      </w:r>
      <w:r w:rsidRPr="0085679D">
        <w:rPr>
          <w:rFonts w:cs="Times New Roman"/>
          <w:color w:val="6F7378" w:themeColor="background2" w:themeShade="80"/>
          <w:szCs w:val="28"/>
          <w:rtl/>
        </w:rPr>
        <w:t>:</w:t>
      </w:r>
    </w:p>
    <w:p w14:paraId="790B1E2F" w14:textId="77777777" w:rsidR="0085679D" w:rsidRPr="0085679D" w:rsidRDefault="0085679D" w:rsidP="0085679D">
      <w:pPr>
        <w:rPr>
          <w:color w:val="6F7378" w:themeColor="background2" w:themeShade="80"/>
          <w:szCs w:val="28"/>
        </w:rPr>
      </w:pPr>
    </w:p>
    <w:p w14:paraId="3A91EDD5"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1. </w:t>
      </w:r>
      <w:r w:rsidRPr="0085679D">
        <w:rPr>
          <w:color w:val="6F7378" w:themeColor="background2" w:themeShade="80"/>
          <w:szCs w:val="28"/>
        </w:rPr>
        <w:t>Registration/Login: The customer either registers and creates an account or signs in to their existing account</w:t>
      </w:r>
      <w:r w:rsidRPr="0085679D">
        <w:rPr>
          <w:rFonts w:cs="Times New Roman"/>
          <w:color w:val="6F7378" w:themeColor="background2" w:themeShade="80"/>
          <w:szCs w:val="28"/>
          <w:rtl/>
        </w:rPr>
        <w:t>.</w:t>
      </w:r>
    </w:p>
    <w:p w14:paraId="0B5DC87E" w14:textId="77777777" w:rsidR="0085679D" w:rsidRPr="0085679D" w:rsidRDefault="0085679D" w:rsidP="0085679D">
      <w:pPr>
        <w:rPr>
          <w:color w:val="6F7378" w:themeColor="background2" w:themeShade="80"/>
          <w:szCs w:val="28"/>
        </w:rPr>
      </w:pPr>
    </w:p>
    <w:p w14:paraId="27E14186"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2. </w:t>
      </w:r>
      <w:r w:rsidRPr="0085679D">
        <w:rPr>
          <w:color w:val="6F7378" w:themeColor="background2" w:themeShade="80"/>
          <w:szCs w:val="28"/>
        </w:rPr>
        <w:t>Browse Products: The customer can browse the products available on the website and select the item they want to purchase</w:t>
      </w:r>
      <w:r w:rsidRPr="0085679D">
        <w:rPr>
          <w:rFonts w:cs="Times New Roman"/>
          <w:color w:val="6F7378" w:themeColor="background2" w:themeShade="80"/>
          <w:szCs w:val="28"/>
          <w:rtl/>
        </w:rPr>
        <w:t>.</w:t>
      </w:r>
    </w:p>
    <w:p w14:paraId="079B6A8E" w14:textId="77777777" w:rsidR="0085679D" w:rsidRPr="0085679D" w:rsidRDefault="0085679D" w:rsidP="0085679D">
      <w:pPr>
        <w:rPr>
          <w:color w:val="6F7378" w:themeColor="background2" w:themeShade="80"/>
          <w:szCs w:val="28"/>
        </w:rPr>
      </w:pPr>
    </w:p>
    <w:p w14:paraId="705377E4"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3. </w:t>
      </w:r>
      <w:r w:rsidRPr="0085679D">
        <w:rPr>
          <w:color w:val="6F7378" w:themeColor="background2" w:themeShade="80"/>
          <w:szCs w:val="28"/>
        </w:rPr>
        <w:t>Add to Cart: The customer can add the selected product to their shopping cart</w:t>
      </w:r>
      <w:r w:rsidRPr="0085679D">
        <w:rPr>
          <w:rFonts w:cs="Times New Roman"/>
          <w:color w:val="6F7378" w:themeColor="background2" w:themeShade="80"/>
          <w:szCs w:val="28"/>
          <w:rtl/>
        </w:rPr>
        <w:t>.</w:t>
      </w:r>
    </w:p>
    <w:p w14:paraId="4D2B4968" w14:textId="77777777" w:rsidR="0085679D" w:rsidRPr="0085679D" w:rsidRDefault="0085679D" w:rsidP="0085679D">
      <w:pPr>
        <w:rPr>
          <w:color w:val="6F7378" w:themeColor="background2" w:themeShade="80"/>
          <w:szCs w:val="28"/>
        </w:rPr>
      </w:pPr>
    </w:p>
    <w:p w14:paraId="10AC040F"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4. </w:t>
      </w:r>
      <w:r w:rsidRPr="0085679D">
        <w:rPr>
          <w:color w:val="6F7378" w:themeColor="background2" w:themeShade="80"/>
          <w:szCs w:val="28"/>
        </w:rPr>
        <w:t>Checkout: Once the customer has added all the desired products to their cart, they can proceed to the checkout section</w:t>
      </w:r>
      <w:r w:rsidRPr="0085679D">
        <w:rPr>
          <w:rFonts w:cs="Times New Roman"/>
          <w:color w:val="6F7378" w:themeColor="background2" w:themeShade="80"/>
          <w:szCs w:val="28"/>
          <w:rtl/>
        </w:rPr>
        <w:t>.</w:t>
      </w:r>
    </w:p>
    <w:p w14:paraId="32246ECB" w14:textId="77777777" w:rsidR="0085679D" w:rsidRPr="0085679D" w:rsidRDefault="0085679D" w:rsidP="0085679D">
      <w:pPr>
        <w:rPr>
          <w:color w:val="6F7378" w:themeColor="background2" w:themeShade="80"/>
          <w:szCs w:val="28"/>
        </w:rPr>
      </w:pPr>
    </w:p>
    <w:p w14:paraId="3ABB3631"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5. </w:t>
      </w:r>
      <w:r w:rsidRPr="0085679D">
        <w:rPr>
          <w:color w:val="6F7378" w:themeColor="background2" w:themeShade="80"/>
          <w:szCs w:val="28"/>
        </w:rPr>
        <w:t>Payment: At the checkout section, the customer can choose to pay through a bank card or pay at home</w:t>
      </w:r>
      <w:r w:rsidRPr="0085679D">
        <w:rPr>
          <w:rFonts w:cs="Times New Roman"/>
          <w:color w:val="6F7378" w:themeColor="background2" w:themeShade="80"/>
          <w:szCs w:val="28"/>
          <w:rtl/>
        </w:rPr>
        <w:t>.</w:t>
      </w:r>
    </w:p>
    <w:p w14:paraId="3B1AC47A" w14:textId="77777777" w:rsidR="0085679D" w:rsidRPr="0085679D" w:rsidRDefault="0085679D" w:rsidP="0085679D">
      <w:pPr>
        <w:rPr>
          <w:color w:val="6F7378" w:themeColor="background2" w:themeShade="80"/>
          <w:szCs w:val="28"/>
        </w:rPr>
      </w:pPr>
    </w:p>
    <w:p w14:paraId="0CF04B86"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6. </w:t>
      </w:r>
      <w:r w:rsidRPr="0085679D">
        <w:rPr>
          <w:color w:val="6F7378" w:themeColor="background2" w:themeShade="80"/>
          <w:szCs w:val="28"/>
        </w:rPr>
        <w:t>Order Confirmation: After the payment has been made, the customer will receive an order confirmation with details of the purchased products</w:t>
      </w:r>
      <w:r w:rsidRPr="0085679D">
        <w:rPr>
          <w:rFonts w:cs="Times New Roman"/>
          <w:color w:val="6F7378" w:themeColor="background2" w:themeShade="80"/>
          <w:szCs w:val="28"/>
          <w:rtl/>
        </w:rPr>
        <w:t>.</w:t>
      </w:r>
    </w:p>
    <w:p w14:paraId="798E06ED" w14:textId="77777777" w:rsidR="0085679D" w:rsidRPr="0085679D" w:rsidRDefault="0085679D" w:rsidP="0085679D">
      <w:pPr>
        <w:rPr>
          <w:color w:val="6F7378" w:themeColor="background2" w:themeShade="80"/>
          <w:szCs w:val="28"/>
        </w:rPr>
      </w:pPr>
    </w:p>
    <w:p w14:paraId="58ACBB97"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7. </w:t>
      </w:r>
      <w:r w:rsidRPr="0085679D">
        <w:rPr>
          <w:color w:val="6F7378" w:themeColor="background2" w:themeShade="80"/>
          <w:szCs w:val="28"/>
        </w:rPr>
        <w:t>Invoice Issuance: DigiKala will issue an invoice for the purchased products, which will be sent to the customer via SMS or email</w:t>
      </w:r>
      <w:r w:rsidRPr="0085679D">
        <w:rPr>
          <w:rFonts w:cs="Times New Roman"/>
          <w:color w:val="6F7378" w:themeColor="background2" w:themeShade="80"/>
          <w:szCs w:val="28"/>
          <w:rtl/>
        </w:rPr>
        <w:t>.</w:t>
      </w:r>
    </w:p>
    <w:p w14:paraId="75A575AE" w14:textId="77777777" w:rsidR="0085679D" w:rsidRPr="0085679D" w:rsidRDefault="0085679D" w:rsidP="0085679D">
      <w:pPr>
        <w:rPr>
          <w:color w:val="6F7378" w:themeColor="background2" w:themeShade="80"/>
          <w:szCs w:val="28"/>
        </w:rPr>
      </w:pPr>
    </w:p>
    <w:p w14:paraId="67A08EA4"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8. </w:t>
      </w:r>
      <w:r w:rsidRPr="0085679D">
        <w:rPr>
          <w:color w:val="6F7378" w:themeColor="background2" w:themeShade="80"/>
          <w:szCs w:val="28"/>
        </w:rPr>
        <w:t>Shipment Notification: DigiKala will notify the customer about the shipment of their order and provide them with the tracking details</w:t>
      </w:r>
      <w:r w:rsidRPr="0085679D">
        <w:rPr>
          <w:rFonts w:cs="Times New Roman"/>
          <w:color w:val="6F7378" w:themeColor="background2" w:themeShade="80"/>
          <w:szCs w:val="28"/>
          <w:rtl/>
        </w:rPr>
        <w:t>.</w:t>
      </w:r>
    </w:p>
    <w:p w14:paraId="158D224A" w14:textId="77777777" w:rsidR="0085679D" w:rsidRPr="0085679D" w:rsidRDefault="0085679D" w:rsidP="0085679D">
      <w:pPr>
        <w:rPr>
          <w:color w:val="6F7378" w:themeColor="background2" w:themeShade="80"/>
          <w:szCs w:val="28"/>
        </w:rPr>
      </w:pPr>
    </w:p>
    <w:p w14:paraId="62693C42" w14:textId="77777777" w:rsidR="0085679D" w:rsidRPr="0085679D" w:rsidRDefault="0085679D" w:rsidP="0085679D">
      <w:pPr>
        <w:rPr>
          <w:color w:val="6F7378" w:themeColor="background2" w:themeShade="80"/>
          <w:szCs w:val="28"/>
        </w:rPr>
      </w:pPr>
      <w:r w:rsidRPr="0085679D">
        <w:rPr>
          <w:rFonts w:cs="Times New Roman"/>
          <w:color w:val="6F7378" w:themeColor="background2" w:themeShade="80"/>
          <w:szCs w:val="28"/>
          <w:rtl/>
        </w:rPr>
        <w:t xml:space="preserve">9. </w:t>
      </w:r>
      <w:r w:rsidRPr="0085679D">
        <w:rPr>
          <w:color w:val="6F7378" w:themeColor="background2" w:themeShade="80"/>
          <w:szCs w:val="28"/>
        </w:rPr>
        <w:t>Customer Feedback: Finally, the customer can provide feedback on their shopping experience with DigiKala</w:t>
      </w:r>
      <w:r w:rsidRPr="0085679D">
        <w:rPr>
          <w:rFonts w:cs="Times New Roman"/>
          <w:color w:val="6F7378" w:themeColor="background2" w:themeShade="80"/>
          <w:szCs w:val="28"/>
          <w:rtl/>
        </w:rPr>
        <w:t xml:space="preserve">. </w:t>
      </w:r>
    </w:p>
    <w:p w14:paraId="7A39A5D6" w14:textId="77777777" w:rsidR="0085679D" w:rsidRPr="0085679D" w:rsidRDefault="0085679D" w:rsidP="0085679D">
      <w:pPr>
        <w:rPr>
          <w:color w:val="6F7378" w:themeColor="background2" w:themeShade="80"/>
          <w:szCs w:val="28"/>
        </w:rPr>
      </w:pPr>
    </w:p>
    <w:p w14:paraId="161D5BBA" w14:textId="109BF83C" w:rsidR="00E8130C" w:rsidRPr="0085679D" w:rsidRDefault="0085679D" w:rsidP="0085679D">
      <w:pPr>
        <w:rPr>
          <w:rFonts w:cs="Times New Roman"/>
          <w:color w:val="6F7378" w:themeColor="background2" w:themeShade="80"/>
          <w:szCs w:val="28"/>
          <w:rtl/>
        </w:rPr>
      </w:pPr>
      <w:r w:rsidRPr="0085679D">
        <w:rPr>
          <w:color w:val="6F7378" w:themeColor="background2" w:themeShade="80"/>
          <w:szCs w:val="28"/>
        </w:rPr>
        <w:t>Overall, the use case describes the end-to-end process of a customer browsing, selecting, purchasing, and receiving products from DigiKala</w:t>
      </w:r>
      <w:r w:rsidRPr="0085679D">
        <w:rPr>
          <w:rFonts w:cs="Times New Roman"/>
          <w:color w:val="6F7378" w:themeColor="background2" w:themeShade="80"/>
          <w:szCs w:val="28"/>
          <w:rtl/>
        </w:rPr>
        <w:t>.</w:t>
      </w:r>
    </w:p>
    <w:p w14:paraId="41A9FFB1" w14:textId="77777777" w:rsidR="0085679D" w:rsidRDefault="0085679D" w:rsidP="0085679D">
      <w:pPr>
        <w:bidi/>
        <w:rPr>
          <w:color w:val="7A042E" w:themeColor="accent6" w:themeShade="BF"/>
          <w:szCs w:val="28"/>
          <w:rtl/>
        </w:rPr>
      </w:pPr>
    </w:p>
    <w:p w14:paraId="1ECB6F81" w14:textId="77777777" w:rsidR="0085679D" w:rsidRDefault="0085679D" w:rsidP="0085679D">
      <w:pPr>
        <w:bidi/>
        <w:rPr>
          <w:color w:val="7A042E" w:themeColor="accent6" w:themeShade="BF"/>
          <w:szCs w:val="28"/>
          <w:rtl/>
        </w:rPr>
      </w:pPr>
    </w:p>
    <w:p w14:paraId="67ED1B04" w14:textId="77777777" w:rsidR="0085679D" w:rsidRDefault="0085679D" w:rsidP="0085679D">
      <w:pPr>
        <w:bidi/>
        <w:rPr>
          <w:color w:val="7A042E" w:themeColor="accent6" w:themeShade="BF"/>
          <w:szCs w:val="28"/>
          <w:rtl/>
        </w:rPr>
      </w:pPr>
    </w:p>
    <w:p w14:paraId="3AF1F43A" w14:textId="77777777" w:rsidR="0085679D" w:rsidRDefault="0085679D" w:rsidP="0085679D">
      <w:pPr>
        <w:bidi/>
        <w:rPr>
          <w:color w:val="7A042E" w:themeColor="accent6" w:themeShade="BF"/>
          <w:szCs w:val="28"/>
          <w:rtl/>
        </w:rPr>
      </w:pPr>
    </w:p>
    <w:p w14:paraId="0A5A694D"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شرح موارد استفاده 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ج</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کالا را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توان به مراحل ز</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ر</w:t>
      </w:r>
      <w:r w:rsidRPr="0085679D">
        <w:rPr>
          <w:rFonts w:cs="Times New Roman"/>
          <w:color w:val="6F7378" w:themeColor="background2" w:themeShade="80"/>
          <w:sz w:val="32"/>
          <w:szCs w:val="32"/>
          <w:rtl/>
        </w:rPr>
        <w:t xml:space="preserve"> تقس</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م</w:t>
      </w:r>
      <w:r w:rsidRPr="0085679D">
        <w:rPr>
          <w:rFonts w:cs="Times New Roman"/>
          <w:color w:val="6F7378" w:themeColor="background2" w:themeShade="80"/>
          <w:sz w:val="32"/>
          <w:szCs w:val="32"/>
          <w:rtl/>
        </w:rPr>
        <w:t xml:space="preserve"> کرد:</w:t>
      </w:r>
    </w:p>
    <w:p w14:paraId="498668BE" w14:textId="77777777" w:rsidR="0085679D" w:rsidRPr="0085679D" w:rsidRDefault="0085679D" w:rsidP="0085679D">
      <w:pPr>
        <w:bidi/>
        <w:rPr>
          <w:color w:val="6F7378" w:themeColor="background2" w:themeShade="80"/>
          <w:sz w:val="32"/>
          <w:szCs w:val="32"/>
        </w:rPr>
      </w:pPr>
    </w:p>
    <w:p w14:paraId="446D2816"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1. ثبت نام/ورود: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w:t>
      </w:r>
      <w:r w:rsidRPr="0085679D">
        <w:rPr>
          <w:rFonts w:cs="Times New Roman"/>
          <w:color w:val="6F7378" w:themeColor="background2" w:themeShade="80"/>
          <w:sz w:val="32"/>
          <w:szCs w:val="32"/>
          <w:rtl/>
        </w:rPr>
        <w:t xml:space="preserve"> ثبت نام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 و </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ک</w:t>
      </w:r>
      <w:r w:rsidRPr="0085679D">
        <w:rPr>
          <w:rFonts w:cs="Times New Roman"/>
          <w:color w:val="6F7378" w:themeColor="background2" w:themeShade="80"/>
          <w:sz w:val="32"/>
          <w:szCs w:val="32"/>
          <w:rtl/>
        </w:rPr>
        <w:t xml:space="preserve"> حساب کاربر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جاد</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 </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w:t>
      </w:r>
      <w:r w:rsidRPr="0085679D">
        <w:rPr>
          <w:rFonts w:cs="Times New Roman"/>
          <w:color w:val="6F7378" w:themeColor="background2" w:themeShade="80"/>
          <w:sz w:val="32"/>
          <w:szCs w:val="32"/>
          <w:rtl/>
        </w:rPr>
        <w:t xml:space="preserve"> به حساب موجود خود وارد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شود.</w:t>
      </w:r>
    </w:p>
    <w:p w14:paraId="2AA7BB18" w14:textId="77777777" w:rsidR="0085679D" w:rsidRPr="0085679D" w:rsidRDefault="0085679D" w:rsidP="0085679D">
      <w:pPr>
        <w:bidi/>
        <w:rPr>
          <w:color w:val="6F7378" w:themeColor="background2" w:themeShade="80"/>
          <w:sz w:val="32"/>
          <w:szCs w:val="32"/>
        </w:rPr>
      </w:pPr>
    </w:p>
    <w:p w14:paraId="7FC15F28"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2. مرور محصولات: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تواند محصولات موجود در وب سا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ت</w:t>
      </w:r>
      <w:r w:rsidRPr="0085679D">
        <w:rPr>
          <w:rFonts w:cs="Times New Roman"/>
          <w:color w:val="6F7378" w:themeColor="background2" w:themeShade="80"/>
          <w:sz w:val="32"/>
          <w:szCs w:val="32"/>
          <w:rtl/>
        </w:rPr>
        <w:t xml:space="preserve"> را مرور کند و مورد</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را که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خواهد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دار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 انتخاب کند.</w:t>
      </w:r>
    </w:p>
    <w:p w14:paraId="386C80C3" w14:textId="77777777" w:rsidR="0085679D" w:rsidRPr="0085679D" w:rsidRDefault="0085679D" w:rsidP="0085679D">
      <w:pPr>
        <w:bidi/>
        <w:rPr>
          <w:color w:val="6F7378" w:themeColor="background2" w:themeShade="80"/>
          <w:sz w:val="32"/>
          <w:szCs w:val="32"/>
        </w:rPr>
      </w:pPr>
    </w:p>
    <w:p w14:paraId="35947CCD"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3. افزودن به سبد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w:t>
      </w:r>
      <w:r w:rsidRPr="0085679D">
        <w:rPr>
          <w:rFonts w:cs="Times New Roman"/>
          <w:color w:val="6F7378" w:themeColor="background2" w:themeShade="80"/>
          <w:sz w:val="32"/>
          <w:szCs w:val="32"/>
          <w:rtl/>
        </w:rPr>
        <w:t>: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تواند محصول انتخاب</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را به سبد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w:t>
      </w:r>
      <w:r w:rsidRPr="0085679D">
        <w:rPr>
          <w:rFonts w:cs="Times New Roman"/>
          <w:color w:val="6F7378" w:themeColor="background2" w:themeShade="80"/>
          <w:sz w:val="32"/>
          <w:szCs w:val="32"/>
          <w:rtl/>
        </w:rPr>
        <w:t xml:space="preserve"> خود اضافه کند.</w:t>
      </w:r>
    </w:p>
    <w:p w14:paraId="1C8494A6" w14:textId="77777777" w:rsidR="0085679D" w:rsidRPr="0085679D" w:rsidRDefault="0085679D" w:rsidP="0085679D">
      <w:pPr>
        <w:bidi/>
        <w:rPr>
          <w:color w:val="6F7378" w:themeColor="background2" w:themeShade="80"/>
          <w:sz w:val="32"/>
          <w:szCs w:val="32"/>
        </w:rPr>
      </w:pPr>
    </w:p>
    <w:p w14:paraId="2547656B"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4. تسو</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ه</w:t>
      </w:r>
      <w:r w:rsidRPr="0085679D">
        <w:rPr>
          <w:rFonts w:cs="Times New Roman"/>
          <w:color w:val="6F7378" w:themeColor="background2" w:themeShade="80"/>
          <w:sz w:val="32"/>
          <w:szCs w:val="32"/>
          <w:rtl/>
        </w:rPr>
        <w:t xml:space="preserve"> حساب: پس از 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نکه</w:t>
      </w:r>
      <w:r w:rsidRPr="0085679D">
        <w:rPr>
          <w:rFonts w:cs="Times New Roman"/>
          <w:color w:val="6F7378" w:themeColor="background2" w:themeShade="80"/>
          <w:sz w:val="32"/>
          <w:szCs w:val="32"/>
          <w:rtl/>
        </w:rPr>
        <w:t xml:space="preserve">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تمام محصولات مورد نظر خود را به سبد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w:t>
      </w:r>
      <w:r w:rsidRPr="0085679D">
        <w:rPr>
          <w:rFonts w:cs="Times New Roman"/>
          <w:color w:val="6F7378" w:themeColor="background2" w:themeShade="80"/>
          <w:sz w:val="32"/>
          <w:szCs w:val="32"/>
          <w:rtl/>
        </w:rPr>
        <w:t xml:space="preserve"> خود اضافه کرد،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تواند به قسمت پرداخت اقدام کند.</w:t>
      </w:r>
    </w:p>
    <w:p w14:paraId="3F0A8DCB" w14:textId="77777777" w:rsidR="0085679D" w:rsidRPr="0085679D" w:rsidRDefault="0085679D" w:rsidP="0085679D">
      <w:pPr>
        <w:bidi/>
        <w:rPr>
          <w:color w:val="6F7378" w:themeColor="background2" w:themeShade="80"/>
          <w:sz w:val="32"/>
          <w:szCs w:val="32"/>
        </w:rPr>
      </w:pPr>
    </w:p>
    <w:p w14:paraId="12EE6902"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5. پرداخت: در قسمت پرداخت،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تواند پرداخت را از طر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ق</w:t>
      </w:r>
      <w:r w:rsidRPr="0085679D">
        <w:rPr>
          <w:rFonts w:cs="Times New Roman"/>
          <w:color w:val="6F7378" w:themeColor="background2" w:themeShade="80"/>
          <w:sz w:val="32"/>
          <w:szCs w:val="32"/>
          <w:rtl/>
        </w:rPr>
        <w:t xml:space="preserve"> کارت بانک</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و </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w:t>
      </w:r>
      <w:r w:rsidRPr="0085679D">
        <w:rPr>
          <w:rFonts w:cs="Times New Roman"/>
          <w:color w:val="6F7378" w:themeColor="background2" w:themeShade="80"/>
          <w:sz w:val="32"/>
          <w:szCs w:val="32"/>
          <w:rtl/>
        </w:rPr>
        <w:t xml:space="preserve"> پرداخت درب منزل را انتخاب کند.</w:t>
      </w:r>
    </w:p>
    <w:p w14:paraId="5F3F3769" w14:textId="77777777" w:rsidR="0085679D" w:rsidRPr="0085679D" w:rsidRDefault="0085679D" w:rsidP="0085679D">
      <w:pPr>
        <w:bidi/>
        <w:rPr>
          <w:color w:val="6F7378" w:themeColor="background2" w:themeShade="80"/>
          <w:sz w:val="32"/>
          <w:szCs w:val="32"/>
        </w:rPr>
      </w:pPr>
    </w:p>
    <w:p w14:paraId="173D8E24"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6. تا</w:t>
      </w:r>
      <w:r w:rsidRPr="0085679D">
        <w:rPr>
          <w:rFonts w:cs="Times New Roman" w:hint="cs"/>
          <w:color w:val="6F7378" w:themeColor="background2" w:themeShade="80"/>
          <w:sz w:val="32"/>
          <w:szCs w:val="32"/>
          <w:rtl/>
        </w:rPr>
        <w:t>یی</w:t>
      </w:r>
      <w:r w:rsidRPr="0085679D">
        <w:rPr>
          <w:rFonts w:cs="Times New Roman" w:hint="eastAsia"/>
          <w:color w:val="6F7378" w:themeColor="background2" w:themeShade="80"/>
          <w:sz w:val="32"/>
          <w:szCs w:val="32"/>
          <w:rtl/>
        </w:rPr>
        <w:t>د</w:t>
      </w:r>
      <w:r w:rsidRPr="0085679D">
        <w:rPr>
          <w:rFonts w:cs="Times New Roman"/>
          <w:color w:val="6F7378" w:themeColor="background2" w:themeShade="80"/>
          <w:sz w:val="32"/>
          <w:szCs w:val="32"/>
          <w:rtl/>
        </w:rPr>
        <w:t xml:space="preserve"> سفارش: پس از پرداخت،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تا</w:t>
      </w:r>
      <w:r w:rsidRPr="0085679D">
        <w:rPr>
          <w:rFonts w:cs="Times New Roman" w:hint="cs"/>
          <w:color w:val="6F7378" w:themeColor="background2" w:themeShade="80"/>
          <w:sz w:val="32"/>
          <w:szCs w:val="32"/>
          <w:rtl/>
        </w:rPr>
        <w:t>یی</w:t>
      </w:r>
      <w:r w:rsidRPr="0085679D">
        <w:rPr>
          <w:rFonts w:cs="Times New Roman" w:hint="eastAsia"/>
          <w:color w:val="6F7378" w:themeColor="background2" w:themeShade="80"/>
          <w:sz w:val="32"/>
          <w:szCs w:val="32"/>
          <w:rtl/>
        </w:rPr>
        <w:t>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ه</w:t>
      </w:r>
      <w:r w:rsidRPr="0085679D">
        <w:rPr>
          <w:rFonts w:cs="Times New Roman"/>
          <w:color w:val="6F7378" w:themeColor="background2" w:themeShade="80"/>
          <w:sz w:val="32"/>
          <w:szCs w:val="32"/>
          <w:rtl/>
        </w:rPr>
        <w:t xml:space="preserve"> سفارش با جزئ</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ات</w:t>
      </w:r>
      <w:r w:rsidRPr="0085679D">
        <w:rPr>
          <w:rFonts w:cs="Times New Roman"/>
          <w:color w:val="6F7378" w:themeColor="background2" w:themeShade="80"/>
          <w:sz w:val="32"/>
          <w:szCs w:val="32"/>
          <w:rtl/>
        </w:rPr>
        <w:t xml:space="preserve"> محصولات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دار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شده را در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افت</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w:t>
      </w:r>
    </w:p>
    <w:p w14:paraId="2F82AA22" w14:textId="77777777" w:rsidR="0085679D" w:rsidRPr="0085679D" w:rsidRDefault="0085679D" w:rsidP="0085679D">
      <w:pPr>
        <w:bidi/>
        <w:rPr>
          <w:color w:val="6F7378" w:themeColor="background2" w:themeShade="80"/>
          <w:sz w:val="32"/>
          <w:szCs w:val="32"/>
        </w:rPr>
      </w:pPr>
    </w:p>
    <w:p w14:paraId="42C5B6E3"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7. صدور فاکتور: 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ج</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کالا برا</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محصولات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دار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شده فاکتور صادر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 که از طر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ق</w:t>
      </w:r>
      <w:r w:rsidRPr="0085679D">
        <w:rPr>
          <w:rFonts w:cs="Times New Roman"/>
          <w:color w:val="6F7378" w:themeColor="background2" w:themeShade="80"/>
          <w:sz w:val="32"/>
          <w:szCs w:val="32"/>
          <w:rtl/>
        </w:rPr>
        <w:t xml:space="preserve"> پ</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امک</w:t>
      </w:r>
      <w:r w:rsidRPr="0085679D">
        <w:rPr>
          <w:rFonts w:cs="Times New Roman"/>
          <w:color w:val="6F7378" w:themeColor="background2" w:themeShade="80"/>
          <w:sz w:val="32"/>
          <w:szCs w:val="32"/>
          <w:rtl/>
        </w:rPr>
        <w:t xml:space="preserve"> </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w:t>
      </w:r>
      <w:r w:rsidRPr="0085679D">
        <w:rPr>
          <w:rFonts w:cs="Times New Roman"/>
          <w:color w:val="6F7378" w:themeColor="background2" w:themeShade="80"/>
          <w:sz w:val="32"/>
          <w:szCs w:val="32"/>
          <w:rtl/>
        </w:rPr>
        <w:t xml:space="preserve"> 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م</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ل</w:t>
      </w:r>
      <w:r w:rsidRPr="0085679D">
        <w:rPr>
          <w:rFonts w:cs="Times New Roman"/>
          <w:color w:val="6F7378" w:themeColor="background2" w:themeShade="80"/>
          <w:sz w:val="32"/>
          <w:szCs w:val="32"/>
          <w:rtl/>
        </w:rPr>
        <w:t xml:space="preserve"> برا</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ارسال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شود.</w:t>
      </w:r>
    </w:p>
    <w:p w14:paraId="360608D1" w14:textId="77777777" w:rsidR="0085679D" w:rsidRPr="0085679D" w:rsidRDefault="0085679D" w:rsidP="0085679D">
      <w:pPr>
        <w:bidi/>
        <w:rPr>
          <w:color w:val="6F7378" w:themeColor="background2" w:themeShade="80"/>
          <w:sz w:val="32"/>
          <w:szCs w:val="32"/>
        </w:rPr>
      </w:pPr>
    </w:p>
    <w:p w14:paraId="208D186A"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8. اطلاع رسان</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ارسال: 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ج</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کالا ارسال سفارش را به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اعلام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 و جزئ</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ات</w:t>
      </w:r>
      <w:r w:rsidRPr="0085679D">
        <w:rPr>
          <w:rFonts w:cs="Times New Roman"/>
          <w:color w:val="6F7378" w:themeColor="background2" w:themeShade="80"/>
          <w:sz w:val="32"/>
          <w:szCs w:val="32"/>
          <w:rtl/>
        </w:rPr>
        <w:t xml:space="preserve"> رهگ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را در اخت</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ار</w:t>
      </w:r>
      <w:r w:rsidRPr="0085679D">
        <w:rPr>
          <w:rFonts w:cs="Times New Roman"/>
          <w:color w:val="6F7378" w:themeColor="background2" w:themeShade="80"/>
          <w:sz w:val="32"/>
          <w:szCs w:val="32"/>
          <w:rtl/>
        </w:rPr>
        <w:t xml:space="preserve"> او قرار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دهد.</w:t>
      </w:r>
    </w:p>
    <w:p w14:paraId="5FEE4FDB" w14:textId="77777777" w:rsidR="0085679D" w:rsidRPr="0085679D" w:rsidRDefault="0085679D" w:rsidP="0085679D">
      <w:pPr>
        <w:bidi/>
        <w:rPr>
          <w:color w:val="6F7378" w:themeColor="background2" w:themeShade="80"/>
          <w:sz w:val="32"/>
          <w:szCs w:val="32"/>
        </w:rPr>
      </w:pPr>
    </w:p>
    <w:p w14:paraId="547A6AFC" w14:textId="77777777" w:rsidR="0085679D" w:rsidRPr="0085679D" w:rsidRDefault="0085679D" w:rsidP="0085679D">
      <w:pPr>
        <w:bidi/>
        <w:rPr>
          <w:color w:val="6F7378" w:themeColor="background2" w:themeShade="80"/>
          <w:sz w:val="32"/>
          <w:szCs w:val="32"/>
        </w:rPr>
      </w:pPr>
      <w:r w:rsidRPr="0085679D">
        <w:rPr>
          <w:rFonts w:cs="Times New Roman"/>
          <w:color w:val="6F7378" w:themeColor="background2" w:themeShade="80"/>
          <w:sz w:val="32"/>
          <w:szCs w:val="32"/>
          <w:rtl/>
        </w:rPr>
        <w:t>9. بازخورد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در نها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ت،</w:t>
      </w:r>
      <w:r w:rsidRPr="0085679D">
        <w:rPr>
          <w:rFonts w:cs="Times New Roman"/>
          <w:color w:val="6F7378" w:themeColor="background2" w:themeShade="80"/>
          <w:sz w:val="32"/>
          <w:szCs w:val="32"/>
          <w:rtl/>
        </w:rPr>
        <w:t xml:space="preserve">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تواند در مورد تجربه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w:t>
      </w:r>
      <w:r w:rsidRPr="0085679D">
        <w:rPr>
          <w:rFonts w:cs="Times New Roman"/>
          <w:color w:val="6F7378" w:themeColor="background2" w:themeShade="80"/>
          <w:sz w:val="32"/>
          <w:szCs w:val="32"/>
          <w:rtl/>
        </w:rPr>
        <w:t xml:space="preserve"> خود با 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ج</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کالا بازخورد ارائه دهد.</w:t>
      </w:r>
    </w:p>
    <w:p w14:paraId="77672AFF" w14:textId="77777777" w:rsidR="0085679D" w:rsidRPr="0085679D" w:rsidRDefault="0085679D" w:rsidP="0085679D">
      <w:pPr>
        <w:bidi/>
        <w:rPr>
          <w:color w:val="6F7378" w:themeColor="background2" w:themeShade="80"/>
          <w:sz w:val="32"/>
          <w:szCs w:val="32"/>
        </w:rPr>
      </w:pPr>
    </w:p>
    <w:p w14:paraId="18763F83" w14:textId="4BE97697" w:rsidR="0085679D" w:rsidRPr="0085679D" w:rsidRDefault="0085679D" w:rsidP="0085679D">
      <w:pPr>
        <w:bidi/>
        <w:rPr>
          <w:color w:val="6F7378" w:themeColor="background2" w:themeShade="80"/>
          <w:sz w:val="32"/>
          <w:szCs w:val="32"/>
          <w:rtl/>
        </w:rPr>
      </w:pPr>
      <w:r w:rsidRPr="0085679D">
        <w:rPr>
          <w:rFonts w:cs="Times New Roman" w:hint="eastAsia"/>
          <w:color w:val="6F7378" w:themeColor="background2" w:themeShade="80"/>
          <w:sz w:val="32"/>
          <w:szCs w:val="32"/>
          <w:rtl/>
        </w:rPr>
        <w:t>به</w:t>
      </w:r>
      <w:r w:rsidRPr="0085679D">
        <w:rPr>
          <w:rFonts w:cs="Times New Roman"/>
          <w:color w:val="6F7378" w:themeColor="background2" w:themeShade="80"/>
          <w:sz w:val="32"/>
          <w:szCs w:val="32"/>
          <w:rtl/>
        </w:rPr>
        <w:t xml:space="preserve"> طور کل</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w:t>
      </w:r>
      <w:r w:rsidRPr="0085679D">
        <w:rPr>
          <w:rFonts w:cs="Times New Roman"/>
          <w:color w:val="6F7378" w:themeColor="background2" w:themeShade="80"/>
          <w:sz w:val="32"/>
          <w:szCs w:val="32"/>
          <w:rtl/>
        </w:rPr>
        <w:t xml:space="preserve"> مورد استفاده فرآ</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ند</w:t>
      </w:r>
      <w:r w:rsidRPr="0085679D">
        <w:rPr>
          <w:rFonts w:cs="Times New Roman"/>
          <w:color w:val="6F7378" w:themeColor="background2" w:themeShade="80"/>
          <w:sz w:val="32"/>
          <w:szCs w:val="32"/>
          <w:rtl/>
        </w:rPr>
        <w:t xml:space="preserve"> پا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ان</w:t>
      </w:r>
      <w:r w:rsidRPr="0085679D">
        <w:rPr>
          <w:rFonts w:cs="Times New Roman"/>
          <w:color w:val="6F7378" w:themeColor="background2" w:themeShade="80"/>
          <w:sz w:val="32"/>
          <w:szCs w:val="32"/>
          <w:rtl/>
        </w:rPr>
        <w:t xml:space="preserve"> به پا</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ان</w:t>
      </w:r>
      <w:r w:rsidRPr="0085679D">
        <w:rPr>
          <w:rFonts w:cs="Times New Roman"/>
          <w:color w:val="6F7378" w:themeColor="background2" w:themeShade="80"/>
          <w:sz w:val="32"/>
          <w:szCs w:val="32"/>
          <w:rtl/>
        </w:rPr>
        <w:t xml:space="preserve"> جستجو، انتخاب، خر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د</w:t>
      </w:r>
      <w:r w:rsidRPr="0085679D">
        <w:rPr>
          <w:rFonts w:cs="Times New Roman"/>
          <w:color w:val="6F7378" w:themeColor="background2" w:themeShade="80"/>
          <w:sz w:val="32"/>
          <w:szCs w:val="32"/>
          <w:rtl/>
        </w:rPr>
        <w:t xml:space="preserve"> و در</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افت</w:t>
      </w:r>
      <w:r w:rsidRPr="0085679D">
        <w:rPr>
          <w:rFonts w:cs="Times New Roman"/>
          <w:color w:val="6F7378" w:themeColor="background2" w:themeShade="80"/>
          <w:sz w:val="32"/>
          <w:szCs w:val="32"/>
          <w:rtl/>
        </w:rPr>
        <w:t xml:space="preserve"> محصولات از د</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ج</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کالا توسط مشتر</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را توص</w:t>
      </w:r>
      <w:r w:rsidRPr="0085679D">
        <w:rPr>
          <w:rFonts w:cs="Times New Roman" w:hint="cs"/>
          <w:color w:val="6F7378" w:themeColor="background2" w:themeShade="80"/>
          <w:sz w:val="32"/>
          <w:szCs w:val="32"/>
          <w:rtl/>
        </w:rPr>
        <w:t>ی</w:t>
      </w:r>
      <w:r w:rsidRPr="0085679D">
        <w:rPr>
          <w:rFonts w:cs="Times New Roman" w:hint="eastAsia"/>
          <w:color w:val="6F7378" w:themeColor="background2" w:themeShade="80"/>
          <w:sz w:val="32"/>
          <w:szCs w:val="32"/>
          <w:rtl/>
        </w:rPr>
        <w:t>ف</w:t>
      </w:r>
      <w:r w:rsidRPr="0085679D">
        <w:rPr>
          <w:rFonts w:cs="Times New Roman"/>
          <w:color w:val="6F7378" w:themeColor="background2" w:themeShade="80"/>
          <w:sz w:val="32"/>
          <w:szCs w:val="32"/>
          <w:rtl/>
        </w:rPr>
        <w:t xml:space="preserve"> م</w:t>
      </w:r>
      <w:r w:rsidRPr="0085679D">
        <w:rPr>
          <w:rFonts w:cs="Times New Roman" w:hint="cs"/>
          <w:color w:val="6F7378" w:themeColor="background2" w:themeShade="80"/>
          <w:sz w:val="32"/>
          <w:szCs w:val="32"/>
          <w:rtl/>
        </w:rPr>
        <w:t>ی</w:t>
      </w:r>
      <w:r w:rsidRPr="0085679D">
        <w:rPr>
          <w:rFonts w:cs="Times New Roman"/>
          <w:color w:val="6F7378" w:themeColor="background2" w:themeShade="80"/>
          <w:sz w:val="32"/>
          <w:szCs w:val="32"/>
          <w:rtl/>
        </w:rPr>
        <w:t xml:space="preserve"> کند.</w:t>
      </w:r>
    </w:p>
    <w:p w14:paraId="44763978" w14:textId="77777777" w:rsidR="0085679D" w:rsidRPr="0085679D" w:rsidRDefault="0085679D" w:rsidP="0085679D">
      <w:pPr>
        <w:bidi/>
        <w:rPr>
          <w:color w:val="6F7378" w:themeColor="background2" w:themeShade="80"/>
          <w:szCs w:val="28"/>
          <w:rtl/>
        </w:rPr>
      </w:pPr>
    </w:p>
    <w:p w14:paraId="18D0D642" w14:textId="77777777" w:rsidR="0085679D" w:rsidRDefault="0085679D" w:rsidP="0085679D">
      <w:pPr>
        <w:bidi/>
        <w:rPr>
          <w:color w:val="7A042E" w:themeColor="accent6" w:themeShade="BF"/>
          <w:szCs w:val="28"/>
          <w:rtl/>
        </w:rPr>
      </w:pPr>
    </w:p>
    <w:p w14:paraId="21DE075D" w14:textId="6407A241" w:rsidR="0085679D" w:rsidRPr="00A9276A" w:rsidRDefault="009C6896" w:rsidP="009C6896">
      <w:pPr>
        <w:bidi/>
        <w:jc w:val="center"/>
        <w:rPr>
          <w:color w:val="9593D4" w:themeColor="text2" w:themeTint="66"/>
          <w:sz w:val="52"/>
          <w:szCs w:val="36"/>
          <w:rtl/>
          <w:lang w:bidi="fa-IR"/>
        </w:rPr>
      </w:pPr>
      <w:r w:rsidRPr="00A9276A">
        <w:rPr>
          <w:b/>
          <w:bCs/>
          <w:color w:val="9593D4" w:themeColor="text2" w:themeTint="66"/>
          <w:sz w:val="44"/>
          <w:szCs w:val="28"/>
          <w:highlight w:val="darkBlue"/>
          <w:lang w:bidi="fa-IR"/>
        </w:rPr>
        <w:lastRenderedPageBreak/>
        <w:t>Sequence Diagram + Collaboration Diagram</w:t>
      </w:r>
    </w:p>
    <w:p w14:paraId="28261BF5" w14:textId="77777777" w:rsidR="0085679D" w:rsidRDefault="0085679D" w:rsidP="0085679D">
      <w:pPr>
        <w:bidi/>
        <w:rPr>
          <w:color w:val="7A042E" w:themeColor="accent6" w:themeShade="BF"/>
          <w:szCs w:val="28"/>
          <w:rtl/>
        </w:rPr>
      </w:pPr>
    </w:p>
    <w:p w14:paraId="5AFE56A7" w14:textId="77777777" w:rsidR="009C6896" w:rsidRDefault="009C6896" w:rsidP="009C6896">
      <w:pPr>
        <w:bidi/>
        <w:rPr>
          <w:color w:val="7A042E" w:themeColor="accent6" w:themeShade="BF"/>
          <w:szCs w:val="28"/>
        </w:rPr>
      </w:pPr>
    </w:p>
    <w:p w14:paraId="4D4ACA50" w14:textId="77777777" w:rsidR="00A9276A" w:rsidRDefault="00A9276A" w:rsidP="00A9276A">
      <w:pPr>
        <w:bidi/>
        <w:rPr>
          <w:color w:val="7A042E" w:themeColor="accent6" w:themeShade="BF"/>
          <w:szCs w:val="28"/>
        </w:rPr>
      </w:pPr>
    </w:p>
    <w:p w14:paraId="35D3C83C" w14:textId="77777777" w:rsidR="00A9276A" w:rsidRPr="00A9276A" w:rsidRDefault="00A9276A" w:rsidP="00A9276A">
      <w:pPr>
        <w:jc w:val="center"/>
        <w:rPr>
          <w:color w:val="605DBF" w:themeColor="text2" w:themeTint="99"/>
          <w:szCs w:val="28"/>
        </w:rPr>
      </w:pPr>
      <w:r w:rsidRPr="00A9276A">
        <w:rPr>
          <w:color w:val="605DBF" w:themeColor="text2" w:themeTint="99"/>
          <w:szCs w:val="28"/>
        </w:rPr>
        <w:t>Sequence diagrams and collaboration diagrams are both important tools for representing the interactions between objects in a digital system. These diagrams help to illustrate the flow of control and data between objects, and they are key to understanding the behavior of digital systems.</w:t>
      </w:r>
    </w:p>
    <w:p w14:paraId="18B56C9B" w14:textId="77777777" w:rsidR="00A9276A" w:rsidRPr="00A9276A" w:rsidRDefault="00A9276A" w:rsidP="00A9276A">
      <w:pPr>
        <w:jc w:val="center"/>
        <w:rPr>
          <w:color w:val="605DBF" w:themeColor="text2" w:themeTint="99"/>
          <w:szCs w:val="28"/>
        </w:rPr>
      </w:pPr>
    </w:p>
    <w:p w14:paraId="031442BD" w14:textId="77777777" w:rsidR="00A9276A" w:rsidRPr="00A9276A" w:rsidRDefault="00A9276A" w:rsidP="00A9276A">
      <w:pPr>
        <w:jc w:val="center"/>
        <w:rPr>
          <w:color w:val="605DBF" w:themeColor="text2" w:themeTint="99"/>
          <w:szCs w:val="28"/>
        </w:rPr>
      </w:pPr>
      <w:r w:rsidRPr="00A9276A">
        <w:rPr>
          <w:color w:val="605DBF" w:themeColor="text2" w:themeTint="99"/>
          <w:szCs w:val="28"/>
        </w:rPr>
        <w:t>Digital object orientation is a programming paradigm that is based on the concept of objects. In this paradigm, a program is organized around the objects that it manipulates, rather than around the functions that it performs. Each object has a set of attributes and behaviors that are defined by its class, and objects communicate with each other by sending messages.</w:t>
      </w:r>
    </w:p>
    <w:p w14:paraId="3B510AA0" w14:textId="77777777" w:rsidR="00A9276A" w:rsidRPr="00A9276A" w:rsidRDefault="00A9276A" w:rsidP="00A9276A">
      <w:pPr>
        <w:jc w:val="center"/>
        <w:rPr>
          <w:color w:val="605DBF" w:themeColor="text2" w:themeTint="99"/>
          <w:szCs w:val="28"/>
        </w:rPr>
      </w:pPr>
    </w:p>
    <w:p w14:paraId="2F117E49" w14:textId="77777777" w:rsidR="00A9276A" w:rsidRPr="00A9276A" w:rsidRDefault="00A9276A" w:rsidP="00A9276A">
      <w:pPr>
        <w:jc w:val="center"/>
        <w:rPr>
          <w:color w:val="605DBF" w:themeColor="text2" w:themeTint="99"/>
          <w:szCs w:val="28"/>
        </w:rPr>
      </w:pPr>
      <w:r w:rsidRPr="00A9276A">
        <w:rPr>
          <w:color w:val="605DBF" w:themeColor="text2" w:themeTint="99"/>
          <w:szCs w:val="28"/>
        </w:rPr>
        <w:t>Sequence diagrams and collaboration diagrams are both graphical representations of these interactions between objects. A sequence diagram shows the order in which messages are sent between objects, and the time that it takes for each message to be processed. A collaboration diagram shows the relationships between objects and the messages that are exchanged between them.</w:t>
      </w:r>
    </w:p>
    <w:p w14:paraId="4D267F0D" w14:textId="77777777" w:rsidR="00A9276A" w:rsidRPr="00A9276A" w:rsidRDefault="00A9276A" w:rsidP="00A9276A">
      <w:pPr>
        <w:jc w:val="center"/>
        <w:rPr>
          <w:color w:val="605DBF" w:themeColor="text2" w:themeTint="99"/>
          <w:szCs w:val="28"/>
        </w:rPr>
      </w:pPr>
    </w:p>
    <w:p w14:paraId="58E4E8F7" w14:textId="77777777" w:rsidR="00A9276A" w:rsidRPr="00A9276A" w:rsidRDefault="00A9276A" w:rsidP="00A9276A">
      <w:pPr>
        <w:jc w:val="center"/>
        <w:rPr>
          <w:color w:val="605DBF" w:themeColor="text2" w:themeTint="99"/>
          <w:szCs w:val="28"/>
        </w:rPr>
      </w:pPr>
      <w:r w:rsidRPr="00A9276A">
        <w:rPr>
          <w:color w:val="605DBF" w:themeColor="text2" w:themeTint="99"/>
          <w:szCs w:val="28"/>
        </w:rPr>
        <w:t>In digital object orientation, these diagrams are used to design and implement systems in a way that is modular, flexible, and easy to understand. By breaking down a digital system into its constituent objects and illustrating the interactions between them, it is easier to identify potential issues and to make changes to the system as needed.</w:t>
      </w:r>
    </w:p>
    <w:p w14:paraId="60CA445D" w14:textId="77777777" w:rsidR="00A9276A" w:rsidRPr="00A9276A" w:rsidRDefault="00A9276A" w:rsidP="00A9276A">
      <w:pPr>
        <w:jc w:val="center"/>
        <w:rPr>
          <w:color w:val="605DBF" w:themeColor="text2" w:themeTint="99"/>
          <w:szCs w:val="28"/>
        </w:rPr>
      </w:pPr>
    </w:p>
    <w:p w14:paraId="431B21D4" w14:textId="4AAD8E8F" w:rsidR="00A9276A" w:rsidRDefault="00A9276A" w:rsidP="00A9276A">
      <w:pPr>
        <w:jc w:val="center"/>
        <w:rPr>
          <w:color w:val="605DBF" w:themeColor="text2" w:themeTint="99"/>
          <w:szCs w:val="28"/>
        </w:rPr>
      </w:pPr>
      <w:r w:rsidRPr="00A9276A">
        <w:rPr>
          <w:color w:val="605DBF" w:themeColor="text2" w:themeTint="99"/>
          <w:szCs w:val="28"/>
        </w:rPr>
        <w:t>Overall, digital object orientation and the use of sequence and collaboration diagrams are key to developing robust and effective digital systems. By focusing on the objects and interactions within a system, developers can create more modular, flexible systems that are easier to maintain and modify over time.</w:t>
      </w:r>
    </w:p>
    <w:p w14:paraId="7586B8EB" w14:textId="77777777" w:rsidR="00A9276A" w:rsidRDefault="00A9276A" w:rsidP="00A9276A">
      <w:pPr>
        <w:jc w:val="center"/>
        <w:rPr>
          <w:color w:val="605DBF" w:themeColor="text2" w:themeTint="99"/>
          <w:szCs w:val="28"/>
        </w:rPr>
      </w:pPr>
    </w:p>
    <w:p w14:paraId="286F4C27" w14:textId="77777777" w:rsidR="00A9276A" w:rsidRDefault="00A9276A" w:rsidP="00A9276A">
      <w:pPr>
        <w:jc w:val="center"/>
        <w:rPr>
          <w:color w:val="605DBF" w:themeColor="text2" w:themeTint="99"/>
          <w:szCs w:val="28"/>
        </w:rPr>
      </w:pPr>
    </w:p>
    <w:p w14:paraId="50FCCB5C" w14:textId="77777777" w:rsidR="00A9276A" w:rsidRDefault="00A9276A" w:rsidP="00A9276A">
      <w:pPr>
        <w:jc w:val="center"/>
        <w:rPr>
          <w:color w:val="605DBF" w:themeColor="text2" w:themeTint="99"/>
          <w:szCs w:val="28"/>
        </w:rPr>
      </w:pPr>
    </w:p>
    <w:p w14:paraId="19022B77" w14:textId="77777777" w:rsidR="00A9276A" w:rsidRDefault="00A9276A" w:rsidP="00A9276A">
      <w:pPr>
        <w:jc w:val="center"/>
        <w:rPr>
          <w:color w:val="605DBF" w:themeColor="text2" w:themeTint="99"/>
          <w:szCs w:val="28"/>
        </w:rPr>
      </w:pPr>
    </w:p>
    <w:p w14:paraId="5299919E" w14:textId="77777777" w:rsidR="00A9276A" w:rsidRDefault="00A9276A" w:rsidP="00A9276A">
      <w:pPr>
        <w:jc w:val="center"/>
        <w:rPr>
          <w:color w:val="605DBF" w:themeColor="text2" w:themeTint="99"/>
          <w:szCs w:val="28"/>
        </w:rPr>
      </w:pPr>
    </w:p>
    <w:p w14:paraId="4F803441" w14:textId="77777777" w:rsidR="00A9276A" w:rsidRDefault="00A9276A" w:rsidP="00A9276A">
      <w:pPr>
        <w:jc w:val="center"/>
        <w:rPr>
          <w:color w:val="605DBF" w:themeColor="text2" w:themeTint="99"/>
          <w:szCs w:val="28"/>
        </w:rPr>
      </w:pPr>
    </w:p>
    <w:p w14:paraId="2ADB220A" w14:textId="77777777" w:rsidR="00A9276A" w:rsidRDefault="00A9276A" w:rsidP="00A9276A">
      <w:pPr>
        <w:jc w:val="center"/>
        <w:rPr>
          <w:color w:val="605DBF" w:themeColor="text2" w:themeTint="99"/>
          <w:szCs w:val="28"/>
        </w:rPr>
      </w:pPr>
    </w:p>
    <w:p w14:paraId="5B329065" w14:textId="77777777" w:rsidR="00A9276A" w:rsidRPr="00A9276A" w:rsidRDefault="00A9276A" w:rsidP="00A9276A">
      <w:pPr>
        <w:jc w:val="center"/>
        <w:rPr>
          <w:color w:val="605DBF" w:themeColor="text2" w:themeTint="99"/>
          <w:szCs w:val="28"/>
        </w:rPr>
      </w:pPr>
      <w:r w:rsidRPr="00A9276A">
        <w:rPr>
          <w:rFonts w:cs="Times New Roman"/>
          <w:color w:val="605DBF" w:themeColor="text2" w:themeTint="99"/>
          <w:szCs w:val="28"/>
          <w:rtl/>
        </w:rPr>
        <w:t>نمودارها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نمودارها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همکار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هر دو ابزار مهم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برا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نما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ش</w:t>
      </w:r>
      <w:r w:rsidRPr="00A9276A">
        <w:rPr>
          <w:rFonts w:cs="Times New Roman"/>
          <w:color w:val="605DBF" w:themeColor="text2" w:themeTint="99"/>
          <w:szCs w:val="28"/>
          <w:rtl/>
        </w:rPr>
        <w:t xml:space="preserve"> تعاملات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اء</w:t>
      </w:r>
      <w:r w:rsidRPr="00A9276A">
        <w:rPr>
          <w:rFonts w:cs="Times New Roman"/>
          <w:color w:val="605DBF" w:themeColor="text2" w:themeTint="99"/>
          <w:szCs w:val="28"/>
          <w:rtl/>
        </w:rPr>
        <w:t xml:space="preserve"> در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color w:val="605DBF" w:themeColor="text2" w:themeTint="99"/>
          <w:szCs w:val="28"/>
          <w:rtl/>
        </w:rPr>
        <w:t xml:space="preserve">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color w:val="605DBF" w:themeColor="text2" w:themeTint="99"/>
          <w:szCs w:val="28"/>
          <w:rtl/>
        </w:rPr>
        <w:t xml:space="preserve"> هستند.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نمودارها به نشان دادن جر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ان</w:t>
      </w:r>
      <w:r w:rsidRPr="00A9276A">
        <w:rPr>
          <w:rFonts w:cs="Times New Roman"/>
          <w:color w:val="605DBF" w:themeColor="text2" w:themeTint="99"/>
          <w:szCs w:val="28"/>
          <w:rtl/>
        </w:rPr>
        <w:t xml:space="preserve"> کنترل و داده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w:t>
      </w:r>
      <w:r w:rsidRPr="00A9276A">
        <w:rPr>
          <w:rFonts w:cs="Times New Roman"/>
          <w:color w:val="605DBF" w:themeColor="text2" w:themeTint="99"/>
          <w:szCs w:val="28"/>
          <w:rtl/>
        </w:rPr>
        <w:t xml:space="preserve"> کمک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کنند و برا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درک رفتار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color w:val="605DBF" w:themeColor="text2" w:themeTint="99"/>
          <w:szCs w:val="28"/>
          <w:rtl/>
        </w:rPr>
        <w:t xml:space="preserve"> کل</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هستند</w:t>
      </w:r>
      <w:r w:rsidRPr="00A9276A">
        <w:rPr>
          <w:color w:val="605DBF" w:themeColor="text2" w:themeTint="99"/>
          <w:szCs w:val="28"/>
        </w:rPr>
        <w:t>.</w:t>
      </w:r>
    </w:p>
    <w:p w14:paraId="3DDA51A0" w14:textId="77777777" w:rsidR="00A9276A" w:rsidRPr="00A9276A" w:rsidRDefault="00A9276A" w:rsidP="00A9276A">
      <w:pPr>
        <w:jc w:val="center"/>
        <w:rPr>
          <w:color w:val="605DBF" w:themeColor="text2" w:themeTint="99"/>
          <w:szCs w:val="28"/>
        </w:rPr>
      </w:pPr>
    </w:p>
    <w:p w14:paraId="7B7A4648" w14:textId="77777777" w:rsidR="00A9276A" w:rsidRPr="00A9276A" w:rsidRDefault="00A9276A" w:rsidP="00A9276A">
      <w:pPr>
        <w:jc w:val="center"/>
        <w:rPr>
          <w:color w:val="605DBF" w:themeColor="text2" w:themeTint="99"/>
          <w:szCs w:val="28"/>
        </w:rPr>
      </w:pPr>
      <w:r w:rsidRPr="00A9276A">
        <w:rPr>
          <w:rFonts w:cs="Times New Roman" w:hint="eastAsia"/>
          <w:color w:val="605DBF" w:themeColor="text2" w:themeTint="99"/>
          <w:szCs w:val="28"/>
          <w:rtl/>
        </w:rPr>
        <w:t>ش</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گرا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color w:val="605DBF" w:themeColor="text2" w:themeTint="99"/>
          <w:szCs w:val="28"/>
          <w:rtl/>
        </w:rPr>
        <w:t xml:space="preserve">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color w:val="605DBF" w:themeColor="text2" w:themeTint="99"/>
          <w:szCs w:val="28"/>
          <w:rtl/>
        </w:rPr>
        <w:t xml:space="preserve"> الگو</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برنامه نو</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است که مبتن</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بر مفهوم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w:t>
      </w:r>
      <w:r w:rsidRPr="00A9276A">
        <w:rPr>
          <w:rFonts w:cs="Times New Roman"/>
          <w:color w:val="605DBF" w:themeColor="text2" w:themeTint="99"/>
          <w:szCs w:val="28"/>
          <w:rtl/>
        </w:rPr>
        <w:t xml:space="preserve"> است. در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پارادا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م،</w:t>
      </w:r>
      <w:r w:rsidRPr="00A9276A">
        <w:rPr>
          <w:rFonts w:cs="Times New Roman"/>
          <w:color w:val="605DBF" w:themeColor="text2" w:themeTint="99"/>
          <w:szCs w:val="28"/>
          <w:rtl/>
        </w:rPr>
        <w:t xml:space="preserve">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color w:val="605DBF" w:themeColor="text2" w:themeTint="99"/>
          <w:szCs w:val="28"/>
          <w:rtl/>
        </w:rPr>
        <w:t xml:space="preserve"> برنامه به جا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عملکردها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که انجام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دهد، حول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که دستکار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سازمانده</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شود. هر ش</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دارا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مجموعه 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از صفات و رفتار است که توسط کلاس آن تعر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ف</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شود و اش</w:t>
      </w:r>
      <w:r w:rsidRPr="00A9276A">
        <w:rPr>
          <w:rFonts w:cs="Times New Roman" w:hint="cs"/>
          <w:color w:val="605DBF" w:themeColor="text2" w:themeTint="99"/>
          <w:szCs w:val="28"/>
          <w:rtl/>
        </w:rPr>
        <w:t>ی</w:t>
      </w:r>
      <w:r w:rsidRPr="00A9276A">
        <w:rPr>
          <w:rFonts w:cs="Times New Roman"/>
          <w:color w:val="605DBF" w:themeColor="text2" w:themeTint="99"/>
          <w:szCs w:val="28"/>
          <w:rtl/>
        </w:rPr>
        <w:t>ا با ارسال پ</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ام</w:t>
      </w:r>
      <w:r w:rsidRPr="00A9276A">
        <w:rPr>
          <w:rFonts w:cs="Times New Roman"/>
          <w:color w:val="605DBF" w:themeColor="text2" w:themeTint="99"/>
          <w:szCs w:val="28"/>
          <w:rtl/>
        </w:rPr>
        <w:t xml:space="preserve"> با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گر</w:t>
      </w:r>
      <w:r w:rsidRPr="00A9276A">
        <w:rPr>
          <w:rFonts w:cs="Times New Roman"/>
          <w:color w:val="605DBF" w:themeColor="text2" w:themeTint="99"/>
          <w:szCs w:val="28"/>
          <w:rtl/>
        </w:rPr>
        <w:t xml:space="preserve"> ارتباط برقرار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کنند</w:t>
      </w:r>
      <w:r w:rsidRPr="00A9276A">
        <w:rPr>
          <w:color w:val="605DBF" w:themeColor="text2" w:themeTint="99"/>
          <w:szCs w:val="28"/>
        </w:rPr>
        <w:t>.</w:t>
      </w:r>
    </w:p>
    <w:p w14:paraId="1CE72C39" w14:textId="77777777" w:rsidR="00A9276A" w:rsidRPr="00A9276A" w:rsidRDefault="00A9276A" w:rsidP="00A9276A">
      <w:pPr>
        <w:jc w:val="center"/>
        <w:rPr>
          <w:color w:val="605DBF" w:themeColor="text2" w:themeTint="99"/>
          <w:szCs w:val="28"/>
        </w:rPr>
      </w:pPr>
    </w:p>
    <w:p w14:paraId="6B98481E" w14:textId="77777777" w:rsidR="00A9276A" w:rsidRPr="00A9276A" w:rsidRDefault="00A9276A" w:rsidP="00A9276A">
      <w:pPr>
        <w:jc w:val="center"/>
        <w:rPr>
          <w:color w:val="605DBF" w:themeColor="text2" w:themeTint="99"/>
          <w:szCs w:val="28"/>
        </w:rPr>
      </w:pPr>
      <w:r w:rsidRPr="00A9276A">
        <w:rPr>
          <w:rFonts w:cs="Times New Roman" w:hint="eastAsia"/>
          <w:color w:val="605DBF" w:themeColor="text2" w:themeTint="99"/>
          <w:szCs w:val="28"/>
          <w:rtl/>
        </w:rPr>
        <w:t>نمودارها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نمودارها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همکار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هر دو نما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ش</w:t>
      </w:r>
      <w:r w:rsidRPr="00A9276A">
        <w:rPr>
          <w:rFonts w:cs="Times New Roman"/>
          <w:color w:val="605DBF" w:themeColor="text2" w:themeTint="99"/>
          <w:szCs w:val="28"/>
          <w:rtl/>
        </w:rPr>
        <w:t xml:space="preserve"> گراف</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تعاملات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w:t>
      </w:r>
      <w:r w:rsidRPr="00A9276A">
        <w:rPr>
          <w:rFonts w:cs="Times New Roman"/>
          <w:color w:val="605DBF" w:themeColor="text2" w:themeTint="99"/>
          <w:szCs w:val="28"/>
          <w:rtl/>
        </w:rPr>
        <w:t xml:space="preserve"> هستند. نمودار توال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ترت</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ب</w:t>
      </w:r>
      <w:r w:rsidRPr="00A9276A">
        <w:rPr>
          <w:rFonts w:cs="Times New Roman"/>
          <w:color w:val="605DBF" w:themeColor="text2" w:themeTint="99"/>
          <w:szCs w:val="28"/>
          <w:rtl/>
        </w:rPr>
        <w:t xml:space="preserve"> ارسال پ</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ام</w:t>
      </w:r>
      <w:r w:rsidRPr="00A9276A">
        <w:rPr>
          <w:rFonts w:cs="Times New Roman"/>
          <w:color w:val="605DBF" w:themeColor="text2" w:themeTint="99"/>
          <w:szCs w:val="28"/>
          <w:rtl/>
        </w:rPr>
        <w:t xml:space="preserve"> ها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w:t>
      </w:r>
      <w:r w:rsidRPr="00A9276A">
        <w:rPr>
          <w:rFonts w:cs="Times New Roman"/>
          <w:color w:val="605DBF" w:themeColor="text2" w:themeTint="99"/>
          <w:szCs w:val="28"/>
          <w:rtl/>
        </w:rPr>
        <w:t xml:space="preserve"> و زمان پردازش هر پ</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ام</w:t>
      </w:r>
      <w:r w:rsidRPr="00A9276A">
        <w:rPr>
          <w:rFonts w:cs="Times New Roman"/>
          <w:color w:val="605DBF" w:themeColor="text2" w:themeTint="99"/>
          <w:szCs w:val="28"/>
          <w:rtl/>
        </w:rPr>
        <w:t xml:space="preserve"> را نشان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دهد.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color w:val="605DBF" w:themeColor="text2" w:themeTint="99"/>
          <w:szCs w:val="28"/>
          <w:rtl/>
        </w:rPr>
        <w:t xml:space="preserve"> نمودار همکار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w:t>
      </w:r>
      <w:r w:rsidRPr="00A9276A">
        <w:rPr>
          <w:rFonts w:cs="Times New Roman"/>
          <w:color w:val="605DBF" w:themeColor="text2" w:themeTint="99"/>
          <w:szCs w:val="28"/>
          <w:rtl/>
        </w:rPr>
        <w:t xml:space="preserve"> روابط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w:t>
      </w:r>
      <w:r w:rsidRPr="00A9276A">
        <w:rPr>
          <w:rFonts w:cs="Times New Roman"/>
          <w:color w:val="605DBF" w:themeColor="text2" w:themeTint="99"/>
          <w:szCs w:val="28"/>
          <w:rtl/>
        </w:rPr>
        <w:t xml:space="preserve"> و پ</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ام</w:t>
      </w:r>
      <w:r w:rsidRPr="00A9276A">
        <w:rPr>
          <w:rFonts w:cs="Times New Roman"/>
          <w:color w:val="605DBF" w:themeColor="text2" w:themeTint="99"/>
          <w:szCs w:val="28"/>
          <w:rtl/>
        </w:rPr>
        <w:t xml:space="preserve"> ها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که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آنها رد و بدل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شود را نشان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دهد</w:t>
      </w:r>
      <w:r w:rsidRPr="00A9276A">
        <w:rPr>
          <w:color w:val="605DBF" w:themeColor="text2" w:themeTint="99"/>
          <w:szCs w:val="28"/>
        </w:rPr>
        <w:t>.</w:t>
      </w:r>
    </w:p>
    <w:p w14:paraId="4C1396B1" w14:textId="77777777" w:rsidR="00A9276A" w:rsidRPr="00A9276A" w:rsidRDefault="00A9276A" w:rsidP="00A9276A">
      <w:pPr>
        <w:jc w:val="center"/>
        <w:rPr>
          <w:color w:val="605DBF" w:themeColor="text2" w:themeTint="99"/>
          <w:szCs w:val="28"/>
        </w:rPr>
      </w:pPr>
    </w:p>
    <w:p w14:paraId="2688DE71" w14:textId="77777777" w:rsidR="00A9276A" w:rsidRPr="00A9276A" w:rsidRDefault="00A9276A" w:rsidP="00A9276A">
      <w:pPr>
        <w:jc w:val="center"/>
        <w:rPr>
          <w:color w:val="605DBF" w:themeColor="text2" w:themeTint="99"/>
          <w:szCs w:val="28"/>
        </w:rPr>
      </w:pPr>
      <w:r w:rsidRPr="00A9276A">
        <w:rPr>
          <w:rFonts w:cs="Times New Roman" w:hint="eastAsia"/>
          <w:color w:val="605DBF" w:themeColor="text2" w:themeTint="99"/>
          <w:szCs w:val="28"/>
          <w:rtl/>
        </w:rPr>
        <w:t>در</w:t>
      </w:r>
      <w:r w:rsidRPr="00A9276A">
        <w:rPr>
          <w:rFonts w:cs="Times New Roman"/>
          <w:color w:val="605DBF" w:themeColor="text2" w:themeTint="99"/>
          <w:szCs w:val="28"/>
          <w:rtl/>
        </w:rPr>
        <w:t xml:space="preserve"> ش</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گرا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color w:val="605DBF" w:themeColor="text2" w:themeTint="99"/>
          <w:szCs w:val="28"/>
          <w:rtl/>
        </w:rPr>
        <w:t xml:space="preserve"> از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نمودارها برا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طراح</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پ</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اده</w:t>
      </w:r>
      <w:r w:rsidRPr="00A9276A">
        <w:rPr>
          <w:rFonts w:cs="Times New Roman"/>
          <w:color w:val="605DBF" w:themeColor="text2" w:themeTint="99"/>
          <w:szCs w:val="28"/>
          <w:rtl/>
        </w:rPr>
        <w:t xml:space="preserve"> ساز</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ها به گونه 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استفاده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شود که ماژولار، انعطاف پذ</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ر</w:t>
      </w:r>
      <w:r w:rsidRPr="00A9276A">
        <w:rPr>
          <w:rFonts w:cs="Times New Roman"/>
          <w:color w:val="605DBF" w:themeColor="text2" w:themeTint="99"/>
          <w:szCs w:val="28"/>
          <w:rtl/>
        </w:rPr>
        <w:t xml:space="preserve"> و قابل درک باشد. با تجز</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ه</w:t>
      </w:r>
      <w:r w:rsidRPr="00A9276A">
        <w:rPr>
          <w:rFonts w:cs="Times New Roman"/>
          <w:color w:val="605DBF" w:themeColor="text2" w:themeTint="99"/>
          <w:szCs w:val="28"/>
          <w:rtl/>
        </w:rPr>
        <w:t xml:space="preserve">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color w:val="605DBF" w:themeColor="text2" w:themeTint="99"/>
          <w:szCs w:val="28"/>
          <w:rtl/>
        </w:rPr>
        <w:t xml:space="preserve">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color w:val="605DBF" w:themeColor="text2" w:themeTint="99"/>
          <w:szCs w:val="28"/>
          <w:rtl/>
        </w:rPr>
        <w:t xml:space="preserve"> به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اء</w:t>
      </w:r>
      <w:r w:rsidRPr="00A9276A">
        <w:rPr>
          <w:rFonts w:cs="Times New Roman"/>
          <w:color w:val="605DBF" w:themeColor="text2" w:themeTint="99"/>
          <w:szCs w:val="28"/>
          <w:rtl/>
        </w:rPr>
        <w:t xml:space="preserve"> تشک</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ل</w:t>
      </w:r>
      <w:r w:rsidRPr="00A9276A">
        <w:rPr>
          <w:rFonts w:cs="Times New Roman"/>
          <w:color w:val="605DBF" w:themeColor="text2" w:themeTint="99"/>
          <w:szCs w:val="28"/>
          <w:rtl/>
        </w:rPr>
        <w:t xml:space="preserve"> دهنده آن و نشان دادن تعاملات ب</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آنها، شناسا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مسائل بالقوه و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جاد</w:t>
      </w:r>
      <w:r w:rsidRPr="00A9276A">
        <w:rPr>
          <w:rFonts w:cs="Times New Roman"/>
          <w:color w:val="605DBF" w:themeColor="text2" w:themeTint="99"/>
          <w:szCs w:val="28"/>
          <w:rtl/>
        </w:rPr>
        <w:t xml:space="preserve"> تغ</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رات</w:t>
      </w:r>
      <w:r w:rsidRPr="00A9276A">
        <w:rPr>
          <w:rFonts w:cs="Times New Roman"/>
          <w:color w:val="605DBF" w:themeColor="text2" w:themeTint="99"/>
          <w:szCs w:val="28"/>
          <w:rtl/>
        </w:rPr>
        <w:t xml:space="preserve"> در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در صورت ن</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از</w:t>
      </w:r>
      <w:r w:rsidRPr="00A9276A">
        <w:rPr>
          <w:rFonts w:cs="Times New Roman"/>
          <w:color w:val="605DBF" w:themeColor="text2" w:themeTint="99"/>
          <w:szCs w:val="28"/>
          <w:rtl/>
        </w:rPr>
        <w:t xml:space="preserve"> آسان تر است</w:t>
      </w:r>
      <w:r w:rsidRPr="00A9276A">
        <w:rPr>
          <w:color w:val="605DBF" w:themeColor="text2" w:themeTint="99"/>
          <w:szCs w:val="28"/>
        </w:rPr>
        <w:t>.</w:t>
      </w:r>
    </w:p>
    <w:p w14:paraId="6BCA5C3B" w14:textId="77777777" w:rsidR="00A9276A" w:rsidRPr="00A9276A" w:rsidRDefault="00A9276A" w:rsidP="00A9276A">
      <w:pPr>
        <w:jc w:val="center"/>
        <w:rPr>
          <w:color w:val="605DBF" w:themeColor="text2" w:themeTint="99"/>
          <w:szCs w:val="28"/>
        </w:rPr>
      </w:pPr>
    </w:p>
    <w:p w14:paraId="58ED2615" w14:textId="4D4132B4" w:rsidR="00A9276A" w:rsidRPr="00A9276A" w:rsidRDefault="00A9276A" w:rsidP="00A9276A">
      <w:pPr>
        <w:jc w:val="center"/>
        <w:rPr>
          <w:color w:val="605DBF" w:themeColor="text2" w:themeTint="99"/>
          <w:szCs w:val="28"/>
        </w:rPr>
      </w:pPr>
      <w:r w:rsidRPr="00A9276A">
        <w:rPr>
          <w:rFonts w:cs="Times New Roman" w:hint="eastAsia"/>
          <w:color w:val="605DBF" w:themeColor="text2" w:themeTint="99"/>
          <w:szCs w:val="28"/>
          <w:rtl/>
        </w:rPr>
        <w:t>به</w:t>
      </w:r>
      <w:r w:rsidRPr="00A9276A">
        <w:rPr>
          <w:rFonts w:cs="Times New Roman"/>
          <w:color w:val="605DBF" w:themeColor="text2" w:themeTint="99"/>
          <w:szCs w:val="28"/>
          <w:rtl/>
        </w:rPr>
        <w:t xml:space="preserve"> طور کل</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w:t>
      </w:r>
      <w:r w:rsidRPr="00A9276A">
        <w:rPr>
          <w:rFonts w:cs="Times New Roman"/>
          <w:color w:val="605DBF" w:themeColor="text2" w:themeTint="99"/>
          <w:szCs w:val="28"/>
          <w:rtl/>
        </w:rPr>
        <w:t xml:space="preserve"> ش</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گرا</w:t>
      </w:r>
      <w:r w:rsidRPr="00A9276A">
        <w:rPr>
          <w:rFonts w:cs="Times New Roman" w:hint="cs"/>
          <w:color w:val="605DBF" w:themeColor="text2" w:themeTint="99"/>
          <w:szCs w:val="28"/>
          <w:rtl/>
        </w:rPr>
        <w:t>یی</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color w:val="605DBF" w:themeColor="text2" w:themeTint="99"/>
          <w:szCs w:val="28"/>
          <w:rtl/>
        </w:rPr>
        <w:t xml:space="preserve"> و استفاده از نمودارها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همکار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w:t>
      </w:r>
      <w:r w:rsidRPr="00A9276A">
        <w:rPr>
          <w:rFonts w:cs="Times New Roman"/>
          <w:color w:val="605DBF" w:themeColor="text2" w:themeTint="99"/>
          <w:szCs w:val="28"/>
          <w:rtl/>
        </w:rPr>
        <w:t xml:space="preserve"> کل</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توسعه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قو</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موثر است. با تمرکز بر اش</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اء</w:t>
      </w:r>
      <w:r w:rsidRPr="00A9276A">
        <w:rPr>
          <w:rFonts w:cs="Times New Roman"/>
          <w:color w:val="605DBF" w:themeColor="text2" w:themeTint="99"/>
          <w:szCs w:val="28"/>
          <w:rtl/>
        </w:rPr>
        <w:t xml:space="preserve"> و تعاملات درون </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ک</w:t>
      </w:r>
      <w:r w:rsidRPr="00A9276A">
        <w:rPr>
          <w:rFonts w:cs="Times New Roman"/>
          <w:color w:val="605DBF" w:themeColor="text2" w:themeTint="99"/>
          <w:szCs w:val="28"/>
          <w:rtl/>
        </w:rPr>
        <w:t xml:space="preserve">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توسعه دهندگان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توانند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ها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مدولارتر و انعطاف پذ</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رتر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جاد</w:t>
      </w:r>
      <w:r w:rsidRPr="00A9276A">
        <w:rPr>
          <w:rFonts w:cs="Times New Roman"/>
          <w:color w:val="605DBF" w:themeColor="text2" w:themeTint="99"/>
          <w:szCs w:val="28"/>
          <w:rtl/>
        </w:rPr>
        <w:t xml:space="preserve"> کنند که نگهدار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اصلاح آنها در ط</w:t>
      </w:r>
      <w:r w:rsidRPr="00A9276A">
        <w:rPr>
          <w:rFonts w:cs="Times New Roman" w:hint="eastAsia"/>
          <w:color w:val="605DBF" w:themeColor="text2" w:themeTint="99"/>
          <w:szCs w:val="28"/>
          <w:rtl/>
        </w:rPr>
        <w:t>ول</w:t>
      </w:r>
      <w:r w:rsidRPr="00A9276A">
        <w:rPr>
          <w:rFonts w:cs="Times New Roman"/>
          <w:color w:val="605DBF" w:themeColor="text2" w:themeTint="99"/>
          <w:szCs w:val="28"/>
          <w:rtl/>
        </w:rPr>
        <w:t xml:space="preserve"> زمان آسان تر است</w:t>
      </w:r>
      <w:r w:rsidRPr="00A9276A">
        <w:rPr>
          <w:color w:val="605DBF" w:themeColor="text2" w:themeTint="99"/>
          <w:szCs w:val="28"/>
        </w:rPr>
        <w:t>.</w:t>
      </w:r>
    </w:p>
    <w:p w14:paraId="6E534B51" w14:textId="77777777" w:rsidR="00A9276A" w:rsidRDefault="00A9276A" w:rsidP="00A9276A">
      <w:pPr>
        <w:bidi/>
        <w:rPr>
          <w:color w:val="7A042E" w:themeColor="accent6" w:themeShade="BF"/>
          <w:szCs w:val="28"/>
        </w:rPr>
      </w:pPr>
    </w:p>
    <w:p w14:paraId="4040AE8B" w14:textId="77777777" w:rsidR="00A9276A" w:rsidRDefault="00A9276A" w:rsidP="00A9276A">
      <w:pPr>
        <w:bidi/>
        <w:rPr>
          <w:color w:val="7A042E" w:themeColor="accent6" w:themeShade="BF"/>
          <w:szCs w:val="28"/>
        </w:rPr>
      </w:pPr>
    </w:p>
    <w:p w14:paraId="7C965B55" w14:textId="77777777" w:rsidR="00A9276A" w:rsidRDefault="00A9276A" w:rsidP="00A9276A">
      <w:pPr>
        <w:bidi/>
        <w:rPr>
          <w:color w:val="7A042E" w:themeColor="accent6" w:themeShade="BF"/>
          <w:szCs w:val="28"/>
        </w:rPr>
      </w:pPr>
    </w:p>
    <w:p w14:paraId="7878636F" w14:textId="77777777" w:rsidR="00A9276A" w:rsidRDefault="00A9276A" w:rsidP="00A9276A">
      <w:pPr>
        <w:bidi/>
        <w:rPr>
          <w:color w:val="7A042E" w:themeColor="accent6" w:themeShade="BF"/>
          <w:szCs w:val="28"/>
        </w:rPr>
      </w:pPr>
    </w:p>
    <w:p w14:paraId="2C014AA9" w14:textId="77777777" w:rsidR="00A9276A" w:rsidRDefault="00A9276A" w:rsidP="00A9276A">
      <w:pPr>
        <w:bidi/>
        <w:rPr>
          <w:color w:val="7A042E" w:themeColor="accent6" w:themeShade="BF"/>
          <w:szCs w:val="28"/>
        </w:rPr>
      </w:pPr>
    </w:p>
    <w:p w14:paraId="54311D0D" w14:textId="77777777" w:rsidR="00A9276A" w:rsidRDefault="00A9276A" w:rsidP="00A9276A">
      <w:pPr>
        <w:bidi/>
        <w:rPr>
          <w:color w:val="7A042E" w:themeColor="accent6" w:themeShade="BF"/>
          <w:szCs w:val="28"/>
        </w:rPr>
      </w:pPr>
    </w:p>
    <w:p w14:paraId="25807BEC" w14:textId="77777777" w:rsidR="00A9276A" w:rsidRDefault="00A9276A" w:rsidP="00A9276A">
      <w:pPr>
        <w:bidi/>
        <w:rPr>
          <w:color w:val="7A042E" w:themeColor="accent6" w:themeShade="BF"/>
          <w:szCs w:val="28"/>
        </w:rPr>
      </w:pPr>
    </w:p>
    <w:p w14:paraId="31029ACE" w14:textId="77777777" w:rsidR="00A9276A" w:rsidRDefault="00A9276A" w:rsidP="00A9276A">
      <w:pPr>
        <w:bidi/>
        <w:rPr>
          <w:color w:val="7A042E" w:themeColor="accent6" w:themeShade="BF"/>
          <w:szCs w:val="28"/>
        </w:rPr>
      </w:pPr>
    </w:p>
    <w:p w14:paraId="43D6435D" w14:textId="77777777" w:rsidR="00A9276A" w:rsidRDefault="00A9276A" w:rsidP="00A9276A">
      <w:pPr>
        <w:bidi/>
        <w:rPr>
          <w:color w:val="7A042E" w:themeColor="accent6" w:themeShade="BF"/>
          <w:szCs w:val="28"/>
        </w:rPr>
      </w:pPr>
    </w:p>
    <w:p w14:paraId="5F6CD484" w14:textId="77777777" w:rsidR="00A9276A" w:rsidRDefault="00A9276A" w:rsidP="00A9276A">
      <w:pPr>
        <w:bidi/>
        <w:rPr>
          <w:color w:val="7A042E" w:themeColor="accent6" w:themeShade="BF"/>
          <w:szCs w:val="28"/>
        </w:rPr>
      </w:pPr>
    </w:p>
    <w:p w14:paraId="42A24339" w14:textId="77777777" w:rsidR="00A9276A" w:rsidRDefault="00A9276A" w:rsidP="00A9276A">
      <w:pPr>
        <w:bidi/>
        <w:rPr>
          <w:color w:val="7A042E" w:themeColor="accent6" w:themeShade="BF"/>
          <w:szCs w:val="28"/>
        </w:rPr>
      </w:pPr>
    </w:p>
    <w:p w14:paraId="393DB44A" w14:textId="77777777" w:rsidR="00A9276A" w:rsidRDefault="00A9276A" w:rsidP="00A9276A">
      <w:pPr>
        <w:bidi/>
        <w:rPr>
          <w:color w:val="7A042E" w:themeColor="accent6" w:themeShade="BF"/>
          <w:szCs w:val="28"/>
        </w:rPr>
      </w:pPr>
    </w:p>
    <w:p w14:paraId="4BA8D0B0" w14:textId="77777777" w:rsidR="00A9276A" w:rsidRDefault="00A9276A" w:rsidP="00A9276A">
      <w:pPr>
        <w:bidi/>
        <w:rPr>
          <w:color w:val="7A042E" w:themeColor="accent6" w:themeShade="BF"/>
          <w:szCs w:val="28"/>
        </w:rPr>
      </w:pPr>
    </w:p>
    <w:p w14:paraId="143678D6" w14:textId="77777777" w:rsidR="00A9276A" w:rsidRDefault="00A9276A" w:rsidP="00A9276A">
      <w:pPr>
        <w:bidi/>
        <w:rPr>
          <w:color w:val="7A042E" w:themeColor="accent6" w:themeShade="BF"/>
          <w:szCs w:val="28"/>
          <w:rtl/>
        </w:rPr>
      </w:pPr>
    </w:p>
    <w:p w14:paraId="172D9304" w14:textId="77777777" w:rsidR="009C6896" w:rsidRDefault="009C6896" w:rsidP="009C6896">
      <w:pPr>
        <w:bidi/>
        <w:rPr>
          <w:color w:val="7A042E" w:themeColor="accent6" w:themeShade="BF"/>
          <w:szCs w:val="28"/>
          <w:rtl/>
        </w:rPr>
      </w:pPr>
    </w:p>
    <w:p w14:paraId="6CC20CF6" w14:textId="544BE5E7" w:rsidR="009C6896" w:rsidRPr="009C6896" w:rsidRDefault="009C6896" w:rsidP="009C6896">
      <w:pPr>
        <w:bidi/>
        <w:jc w:val="center"/>
        <w:rPr>
          <w:color w:val="CAC9E9" w:themeColor="text2" w:themeTint="33"/>
          <w:sz w:val="36"/>
          <w:szCs w:val="36"/>
          <w:rtl/>
        </w:rPr>
      </w:pPr>
      <w:r w:rsidRPr="009C6896">
        <w:rPr>
          <w:b/>
          <w:bCs/>
          <w:color w:val="CAC9E9" w:themeColor="text2" w:themeTint="33"/>
          <w:sz w:val="44"/>
          <w:szCs w:val="28"/>
          <w:highlight w:val="darkBlue"/>
          <w:lang w:bidi="fa-IR"/>
        </w:rPr>
        <w:lastRenderedPageBreak/>
        <w:t>Sequence Diagram</w:t>
      </w:r>
    </w:p>
    <w:p w14:paraId="7AA33321" w14:textId="5B26814A" w:rsidR="0085679D" w:rsidRDefault="00D956E1" w:rsidP="00A9276A">
      <w:pPr>
        <w:tabs>
          <w:tab w:val="left" w:pos="1964"/>
        </w:tabs>
        <w:bidi/>
        <w:rPr>
          <w:color w:val="7A042E" w:themeColor="accent6" w:themeShade="BF"/>
          <w:szCs w:val="28"/>
          <w:rtl/>
        </w:rPr>
      </w:pPr>
      <w:r>
        <w:rPr>
          <w:color w:val="7A042E" w:themeColor="accent6" w:themeShade="BF"/>
          <w:szCs w:val="28"/>
          <w:rtl/>
        </w:rPr>
        <w:tab/>
      </w:r>
      <w:r w:rsidRPr="00D956E1">
        <w:rPr>
          <w:rFonts w:cs="Times New Roman"/>
          <w:noProof/>
          <w:color w:val="7A042E" w:themeColor="accent6" w:themeShade="BF"/>
          <w:szCs w:val="28"/>
          <w:rtl/>
        </w:rPr>
        <w:drawing>
          <wp:inline distT="0" distB="0" distL="0" distR="0" wp14:anchorId="7B88877A" wp14:editId="4C5E34AD">
            <wp:extent cx="6309360" cy="4707255"/>
            <wp:effectExtent l="0" t="0" r="0" b="0"/>
            <wp:docPr id="956577586"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77586" name="Picture 1" descr="A picture containing text, diagram, parallel, line&#10;&#10;Description automatically generated"/>
                    <pic:cNvPicPr/>
                  </pic:nvPicPr>
                  <pic:blipFill>
                    <a:blip r:embed="rId11"/>
                    <a:stretch>
                      <a:fillRect/>
                    </a:stretch>
                  </pic:blipFill>
                  <pic:spPr>
                    <a:xfrm>
                      <a:off x="0" y="0"/>
                      <a:ext cx="6309360" cy="4707255"/>
                    </a:xfrm>
                    <a:prstGeom prst="rect">
                      <a:avLst/>
                    </a:prstGeom>
                  </pic:spPr>
                </pic:pic>
              </a:graphicData>
            </a:graphic>
          </wp:inline>
        </w:drawing>
      </w:r>
    </w:p>
    <w:p w14:paraId="6E747CCA" w14:textId="77777777" w:rsidR="0085679D" w:rsidRPr="00A9276A" w:rsidRDefault="0085679D" w:rsidP="00A9276A">
      <w:pPr>
        <w:rPr>
          <w:color w:val="605DBF" w:themeColor="text2" w:themeTint="99"/>
          <w:szCs w:val="28"/>
          <w:rtl/>
        </w:rPr>
      </w:pPr>
    </w:p>
    <w:p w14:paraId="4E0A0281" w14:textId="77777777" w:rsidR="00A9276A" w:rsidRPr="00A9276A" w:rsidRDefault="00A9276A" w:rsidP="00A9276A">
      <w:pPr>
        <w:rPr>
          <w:color w:val="605DBF" w:themeColor="text2" w:themeTint="99"/>
          <w:szCs w:val="28"/>
        </w:rPr>
      </w:pPr>
      <w:r w:rsidRPr="00A9276A">
        <w:rPr>
          <w:color w:val="605DBF" w:themeColor="text2" w:themeTint="99"/>
          <w:szCs w:val="28"/>
        </w:rPr>
        <w:t>The Sequence Diagram for Digikala (Objectivity) can be represented as follows</w:t>
      </w:r>
      <w:r w:rsidRPr="00A9276A">
        <w:rPr>
          <w:rFonts w:cs="Times New Roman"/>
          <w:color w:val="605DBF" w:themeColor="text2" w:themeTint="99"/>
          <w:szCs w:val="28"/>
          <w:rtl/>
        </w:rPr>
        <w:t>:</w:t>
      </w:r>
    </w:p>
    <w:p w14:paraId="710EDDE9" w14:textId="77777777" w:rsidR="00A9276A" w:rsidRPr="00A9276A" w:rsidRDefault="00A9276A" w:rsidP="00A9276A">
      <w:pPr>
        <w:rPr>
          <w:color w:val="605DBF" w:themeColor="text2" w:themeTint="99"/>
          <w:szCs w:val="28"/>
        </w:rPr>
      </w:pPr>
    </w:p>
    <w:p w14:paraId="626425AF"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1. </w:t>
      </w:r>
      <w:r w:rsidRPr="00A9276A">
        <w:rPr>
          <w:color w:val="605DBF" w:themeColor="text2" w:themeTint="99"/>
          <w:szCs w:val="28"/>
        </w:rPr>
        <w:t>The customer selects a product and adds it to the shopping cart</w:t>
      </w:r>
      <w:r w:rsidRPr="00A9276A">
        <w:rPr>
          <w:rFonts w:cs="Times New Roman"/>
          <w:color w:val="605DBF" w:themeColor="text2" w:themeTint="99"/>
          <w:szCs w:val="28"/>
          <w:rtl/>
        </w:rPr>
        <w:t>.</w:t>
      </w:r>
    </w:p>
    <w:p w14:paraId="37069619"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2. </w:t>
      </w:r>
      <w:r w:rsidRPr="00A9276A">
        <w:rPr>
          <w:color w:val="605DBF" w:themeColor="text2" w:themeTint="99"/>
          <w:szCs w:val="28"/>
        </w:rPr>
        <w:t>The customer can choose to delete the product from the shopping cart</w:t>
      </w:r>
      <w:r w:rsidRPr="00A9276A">
        <w:rPr>
          <w:rFonts w:cs="Times New Roman"/>
          <w:color w:val="605DBF" w:themeColor="text2" w:themeTint="99"/>
          <w:szCs w:val="28"/>
          <w:rtl/>
        </w:rPr>
        <w:t>.</w:t>
      </w:r>
    </w:p>
    <w:p w14:paraId="12B909A9"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3. </w:t>
      </w:r>
      <w:r w:rsidRPr="00A9276A">
        <w:rPr>
          <w:color w:val="605DBF" w:themeColor="text2" w:themeTint="99"/>
          <w:szCs w:val="28"/>
        </w:rPr>
        <w:t>The customer can check the order status from the shopping cart</w:t>
      </w:r>
      <w:r w:rsidRPr="00A9276A">
        <w:rPr>
          <w:rFonts w:cs="Times New Roman"/>
          <w:color w:val="605DBF" w:themeColor="text2" w:themeTint="99"/>
          <w:szCs w:val="28"/>
          <w:rtl/>
        </w:rPr>
        <w:t>.</w:t>
      </w:r>
    </w:p>
    <w:p w14:paraId="5FB4644C"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4. </w:t>
      </w:r>
      <w:r w:rsidRPr="00A9276A">
        <w:rPr>
          <w:color w:val="605DBF" w:themeColor="text2" w:themeTint="99"/>
          <w:szCs w:val="28"/>
        </w:rPr>
        <w:t>The customer selects the payment method and initiates the payment</w:t>
      </w:r>
      <w:r w:rsidRPr="00A9276A">
        <w:rPr>
          <w:rFonts w:cs="Times New Roman"/>
          <w:color w:val="605DBF" w:themeColor="text2" w:themeTint="99"/>
          <w:szCs w:val="28"/>
          <w:rtl/>
        </w:rPr>
        <w:t>.</w:t>
      </w:r>
    </w:p>
    <w:p w14:paraId="26789186"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5. </w:t>
      </w:r>
      <w:r w:rsidRPr="00A9276A">
        <w:rPr>
          <w:color w:val="605DBF" w:themeColor="text2" w:themeTint="99"/>
          <w:szCs w:val="28"/>
        </w:rPr>
        <w:t>The Digikala system receives the order from the customer</w:t>
      </w:r>
      <w:r w:rsidRPr="00A9276A">
        <w:rPr>
          <w:rFonts w:cs="Times New Roman"/>
          <w:color w:val="605DBF" w:themeColor="text2" w:themeTint="99"/>
          <w:szCs w:val="28"/>
          <w:rtl/>
        </w:rPr>
        <w:t>.</w:t>
      </w:r>
    </w:p>
    <w:p w14:paraId="7A739A51"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6. </w:t>
      </w:r>
      <w:r w:rsidRPr="00A9276A">
        <w:rPr>
          <w:color w:val="605DBF" w:themeColor="text2" w:themeTint="99"/>
          <w:szCs w:val="28"/>
        </w:rPr>
        <w:t>The Digikala system checks the payment order and confirms payment</w:t>
      </w:r>
      <w:r w:rsidRPr="00A9276A">
        <w:rPr>
          <w:rFonts w:cs="Times New Roman"/>
          <w:color w:val="605DBF" w:themeColor="text2" w:themeTint="99"/>
          <w:szCs w:val="28"/>
          <w:rtl/>
        </w:rPr>
        <w:t>.</w:t>
      </w:r>
    </w:p>
    <w:p w14:paraId="3FF4110F"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7. </w:t>
      </w:r>
      <w:r w:rsidRPr="00A9276A">
        <w:rPr>
          <w:color w:val="605DBF" w:themeColor="text2" w:themeTint="99"/>
          <w:szCs w:val="28"/>
        </w:rPr>
        <w:t>The Digikala system updates the order status</w:t>
      </w:r>
      <w:r w:rsidRPr="00A9276A">
        <w:rPr>
          <w:rFonts w:cs="Times New Roman"/>
          <w:color w:val="605DBF" w:themeColor="text2" w:themeTint="99"/>
          <w:szCs w:val="28"/>
          <w:rtl/>
        </w:rPr>
        <w:t>.</w:t>
      </w:r>
    </w:p>
    <w:p w14:paraId="113F3B34"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8. </w:t>
      </w:r>
      <w:r w:rsidRPr="00A9276A">
        <w:rPr>
          <w:color w:val="605DBF" w:themeColor="text2" w:themeTint="99"/>
          <w:szCs w:val="28"/>
        </w:rPr>
        <w:t>The Digikala system sends the order information to the customer</w:t>
      </w:r>
      <w:r w:rsidRPr="00A9276A">
        <w:rPr>
          <w:rFonts w:cs="Times New Roman"/>
          <w:color w:val="605DBF" w:themeColor="text2" w:themeTint="99"/>
          <w:szCs w:val="28"/>
          <w:rtl/>
        </w:rPr>
        <w:t>.</w:t>
      </w:r>
    </w:p>
    <w:p w14:paraId="41CEE9B2" w14:textId="77777777" w:rsidR="00A9276A" w:rsidRPr="00A9276A" w:rsidRDefault="00A9276A" w:rsidP="00A9276A">
      <w:pPr>
        <w:rPr>
          <w:color w:val="605DBF" w:themeColor="text2" w:themeTint="99"/>
          <w:szCs w:val="28"/>
        </w:rPr>
      </w:pPr>
      <w:r w:rsidRPr="00A9276A">
        <w:rPr>
          <w:rFonts w:cs="Times New Roman"/>
          <w:color w:val="605DBF" w:themeColor="text2" w:themeTint="99"/>
          <w:szCs w:val="28"/>
          <w:rtl/>
        </w:rPr>
        <w:t xml:space="preserve">9. </w:t>
      </w:r>
      <w:r w:rsidRPr="00A9276A">
        <w:rPr>
          <w:color w:val="605DBF" w:themeColor="text2" w:themeTint="99"/>
          <w:szCs w:val="28"/>
        </w:rPr>
        <w:t>The bank confirms the payment and sends the payment confirmation to the Digikala system</w:t>
      </w:r>
      <w:r w:rsidRPr="00A9276A">
        <w:rPr>
          <w:rFonts w:cs="Times New Roman"/>
          <w:color w:val="605DBF" w:themeColor="text2" w:themeTint="99"/>
          <w:szCs w:val="28"/>
          <w:rtl/>
        </w:rPr>
        <w:t>.</w:t>
      </w:r>
    </w:p>
    <w:p w14:paraId="39E82728" w14:textId="77777777" w:rsidR="00A9276A" w:rsidRPr="00A9276A" w:rsidRDefault="00A9276A" w:rsidP="00A9276A">
      <w:pPr>
        <w:rPr>
          <w:color w:val="605DBF" w:themeColor="text2" w:themeTint="99"/>
          <w:szCs w:val="28"/>
        </w:rPr>
      </w:pPr>
    </w:p>
    <w:p w14:paraId="515268F9" w14:textId="1A330D0A" w:rsidR="009C6896" w:rsidRDefault="00A9276A" w:rsidP="00A9276A">
      <w:pPr>
        <w:rPr>
          <w:rFonts w:cs="Times New Roman"/>
          <w:color w:val="605DBF" w:themeColor="text2" w:themeTint="99"/>
          <w:szCs w:val="28"/>
        </w:rPr>
      </w:pPr>
      <w:r w:rsidRPr="00A9276A">
        <w:rPr>
          <w:color w:val="605DBF" w:themeColor="text2" w:themeTint="99"/>
          <w:szCs w:val="28"/>
        </w:rPr>
        <w:lastRenderedPageBreak/>
        <w:t>This sequence diagram illustrates the steps involved in the process of ordering a product from Digikala. The customer selects the desired product and adds it to the shopping cart. They can delete the product if necessary and check the order status from the shopping cart. Once the customer selects the payment method and initiates the payment, the Digikala system receives the order and checks the payment order. The system confirms the payment and updates the order status. It then sends the order information to the customer, and the bank confirms the payment and sends the payment confirmation to the Digikala system. This completes the transaction</w:t>
      </w:r>
      <w:r w:rsidRPr="00A9276A">
        <w:rPr>
          <w:rFonts w:cs="Times New Roman"/>
          <w:color w:val="605DBF" w:themeColor="text2" w:themeTint="99"/>
          <w:szCs w:val="28"/>
          <w:rtl/>
        </w:rPr>
        <w:t>.</w:t>
      </w:r>
    </w:p>
    <w:p w14:paraId="4106A072" w14:textId="77777777" w:rsidR="00A9276A" w:rsidRDefault="00A9276A" w:rsidP="00A9276A">
      <w:pPr>
        <w:bidi/>
        <w:rPr>
          <w:rFonts w:cs="Times New Roman"/>
          <w:color w:val="605DBF" w:themeColor="text2" w:themeTint="99"/>
          <w:szCs w:val="28"/>
        </w:rPr>
      </w:pPr>
    </w:p>
    <w:p w14:paraId="19BDBE90" w14:textId="77777777" w:rsidR="00A9276A" w:rsidRPr="00A9276A" w:rsidRDefault="00A9276A" w:rsidP="00A9276A">
      <w:pPr>
        <w:bidi/>
        <w:rPr>
          <w:color w:val="605DBF" w:themeColor="text2" w:themeTint="99"/>
          <w:szCs w:val="28"/>
        </w:rPr>
      </w:pPr>
      <w:r w:rsidRPr="00A9276A">
        <w:rPr>
          <w:rFonts w:cs="Times New Roman"/>
          <w:color w:val="605DBF" w:themeColor="text2" w:themeTint="99"/>
          <w:szCs w:val="28"/>
          <w:rtl/>
        </w:rPr>
        <w:t>نمودار توال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(ع</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w:t>
      </w:r>
      <w:r w:rsidRPr="00A9276A">
        <w:rPr>
          <w:rFonts w:cs="Times New Roman"/>
          <w:color w:val="605DBF" w:themeColor="text2" w:themeTint="99"/>
          <w:szCs w:val="28"/>
          <w:rtl/>
        </w:rPr>
        <w:t>) را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توان به صورت ز</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ر</w:t>
      </w:r>
      <w:r w:rsidRPr="00A9276A">
        <w:rPr>
          <w:rFonts w:cs="Times New Roman"/>
          <w:color w:val="605DBF" w:themeColor="text2" w:themeTint="99"/>
          <w:szCs w:val="28"/>
          <w:rtl/>
        </w:rPr>
        <w:t xml:space="preserve"> نشان داد</w:t>
      </w:r>
      <w:r w:rsidRPr="00A9276A">
        <w:rPr>
          <w:color w:val="605DBF" w:themeColor="text2" w:themeTint="99"/>
          <w:szCs w:val="28"/>
        </w:rPr>
        <w:t>:</w:t>
      </w:r>
    </w:p>
    <w:p w14:paraId="1F445A9A" w14:textId="77777777" w:rsidR="00A9276A" w:rsidRPr="00A9276A" w:rsidRDefault="00A9276A" w:rsidP="00A9276A">
      <w:pPr>
        <w:bidi/>
        <w:rPr>
          <w:color w:val="605DBF" w:themeColor="text2" w:themeTint="99"/>
          <w:szCs w:val="28"/>
        </w:rPr>
      </w:pPr>
    </w:p>
    <w:p w14:paraId="1C5499F1"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1. </w:t>
      </w:r>
      <w:r w:rsidRPr="00A9276A">
        <w:rPr>
          <w:rFonts w:cs="Times New Roman"/>
          <w:color w:val="605DBF" w:themeColor="text2" w:themeTint="99"/>
          <w:szCs w:val="28"/>
          <w:rtl/>
        </w:rPr>
        <w:t>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محصول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را انتخاب کرده و به سبد خر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اضافه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74A27DC7"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2. </w:t>
      </w:r>
      <w:r w:rsidRPr="00A9276A">
        <w:rPr>
          <w:rFonts w:cs="Times New Roman"/>
          <w:color w:val="605DBF" w:themeColor="text2" w:themeTint="99"/>
          <w:szCs w:val="28"/>
          <w:rtl/>
        </w:rPr>
        <w:t>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تواند انتخاب کند که محصول را از سبد خر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حذف کند</w:t>
      </w:r>
      <w:r w:rsidRPr="00A9276A">
        <w:rPr>
          <w:color w:val="605DBF" w:themeColor="text2" w:themeTint="99"/>
          <w:szCs w:val="28"/>
        </w:rPr>
        <w:t>.</w:t>
      </w:r>
    </w:p>
    <w:p w14:paraId="18C02339"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3. </w:t>
      </w:r>
      <w:r w:rsidRPr="00A9276A">
        <w:rPr>
          <w:rFonts w:cs="Times New Roman"/>
          <w:color w:val="605DBF" w:themeColor="text2" w:themeTint="99"/>
          <w:szCs w:val="28"/>
          <w:rtl/>
        </w:rPr>
        <w:t>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تواند وضع</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w:t>
      </w:r>
      <w:r w:rsidRPr="00A9276A">
        <w:rPr>
          <w:rFonts w:cs="Times New Roman"/>
          <w:color w:val="605DBF" w:themeColor="text2" w:themeTint="99"/>
          <w:szCs w:val="28"/>
          <w:rtl/>
        </w:rPr>
        <w:t xml:space="preserve"> سفارش را از سبد خر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بررس</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1E13F2CA"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4. </w:t>
      </w:r>
      <w:r w:rsidRPr="00A9276A">
        <w:rPr>
          <w:rFonts w:cs="Times New Roman"/>
          <w:color w:val="605DBF" w:themeColor="text2" w:themeTint="99"/>
          <w:szCs w:val="28"/>
          <w:rtl/>
        </w:rPr>
        <w:t>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روش پرداخت را انتخاب و پرداخت را آغاز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7E55E1E2"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5. </w:t>
      </w:r>
      <w:r w:rsidRPr="00A9276A">
        <w:rPr>
          <w:rFonts w:cs="Times New Roman"/>
          <w:color w:val="605DBF" w:themeColor="text2" w:themeTint="99"/>
          <w:szCs w:val="28"/>
          <w:rtl/>
        </w:rPr>
        <w:t>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سفارش را از 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افت</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3FC78546"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6. </w:t>
      </w:r>
      <w:r w:rsidRPr="00A9276A">
        <w:rPr>
          <w:rFonts w:cs="Times New Roman"/>
          <w:color w:val="605DBF" w:themeColor="text2" w:themeTint="99"/>
          <w:szCs w:val="28"/>
          <w:rtl/>
        </w:rPr>
        <w:t>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دستور پرداخت را بررس</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و پرداخت را تا</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6450B71A"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7. </w:t>
      </w:r>
      <w:r w:rsidRPr="00A9276A">
        <w:rPr>
          <w:rFonts w:cs="Times New Roman"/>
          <w:color w:val="605DBF" w:themeColor="text2" w:themeTint="99"/>
          <w:szCs w:val="28"/>
          <w:rtl/>
        </w:rPr>
        <w:t>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وضع</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w:t>
      </w:r>
      <w:r w:rsidRPr="00A9276A">
        <w:rPr>
          <w:rFonts w:cs="Times New Roman"/>
          <w:color w:val="605DBF" w:themeColor="text2" w:themeTint="99"/>
          <w:szCs w:val="28"/>
          <w:rtl/>
        </w:rPr>
        <w:t xml:space="preserve"> سفارش را به روز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078D5723"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8. </w:t>
      </w:r>
      <w:r w:rsidRPr="00A9276A">
        <w:rPr>
          <w:rFonts w:cs="Times New Roman"/>
          <w:color w:val="605DBF" w:themeColor="text2" w:themeTint="99"/>
          <w:szCs w:val="28"/>
          <w:rtl/>
        </w:rPr>
        <w:t>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اطلاعات سفارش را برا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ارسال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54548266" w14:textId="77777777" w:rsidR="00A9276A" w:rsidRPr="00A9276A" w:rsidRDefault="00A9276A" w:rsidP="00A9276A">
      <w:pPr>
        <w:bidi/>
        <w:rPr>
          <w:color w:val="605DBF" w:themeColor="text2" w:themeTint="99"/>
          <w:szCs w:val="28"/>
        </w:rPr>
      </w:pPr>
      <w:r w:rsidRPr="00A9276A">
        <w:rPr>
          <w:color w:val="605DBF" w:themeColor="text2" w:themeTint="99"/>
          <w:szCs w:val="28"/>
        </w:rPr>
        <w:t xml:space="preserve">9. </w:t>
      </w:r>
      <w:r w:rsidRPr="00A9276A">
        <w:rPr>
          <w:rFonts w:cs="Times New Roman"/>
          <w:color w:val="605DBF" w:themeColor="text2" w:themeTint="99"/>
          <w:szCs w:val="28"/>
          <w:rtl/>
        </w:rPr>
        <w:t>بانک پرداخت را تا</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و تا</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ه</w:t>
      </w:r>
      <w:r w:rsidRPr="00A9276A">
        <w:rPr>
          <w:rFonts w:cs="Times New Roman"/>
          <w:color w:val="605DBF" w:themeColor="text2" w:themeTint="99"/>
          <w:szCs w:val="28"/>
          <w:rtl/>
        </w:rPr>
        <w:t xml:space="preserve"> پرداخت را به 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ارسال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491B7518" w14:textId="77777777" w:rsidR="00A9276A" w:rsidRPr="00A9276A" w:rsidRDefault="00A9276A" w:rsidP="00A9276A">
      <w:pPr>
        <w:bidi/>
        <w:rPr>
          <w:color w:val="605DBF" w:themeColor="text2" w:themeTint="99"/>
          <w:szCs w:val="28"/>
        </w:rPr>
      </w:pPr>
    </w:p>
    <w:p w14:paraId="36349FC6" w14:textId="3D680517" w:rsidR="00A9276A" w:rsidRPr="00A9276A" w:rsidRDefault="00A9276A" w:rsidP="00A9276A">
      <w:pPr>
        <w:bidi/>
        <w:rPr>
          <w:color w:val="605DBF" w:themeColor="text2" w:themeTint="99"/>
          <w:szCs w:val="28"/>
          <w:rtl/>
        </w:rPr>
      </w:pPr>
      <w:r w:rsidRPr="00A9276A">
        <w:rPr>
          <w:rFonts w:cs="Times New Roman" w:hint="eastAsia"/>
          <w:color w:val="605DBF" w:themeColor="text2" w:themeTint="99"/>
          <w:szCs w:val="28"/>
          <w:rtl/>
        </w:rPr>
        <w:t>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نمودار توال</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مراحل مربوط به فرآ</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ند</w:t>
      </w:r>
      <w:r w:rsidRPr="00A9276A">
        <w:rPr>
          <w:rFonts w:cs="Times New Roman"/>
          <w:color w:val="605DBF" w:themeColor="text2" w:themeTint="99"/>
          <w:szCs w:val="28"/>
          <w:rtl/>
        </w:rPr>
        <w:t xml:space="preserve"> سفارش محصول از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را نشان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دهد. 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محصول مورد نظر را انتخاب کرده و به سبد خر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اضافه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آنها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توانند در صورت ن</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از</w:t>
      </w:r>
      <w:r w:rsidRPr="00A9276A">
        <w:rPr>
          <w:rFonts w:cs="Times New Roman"/>
          <w:color w:val="605DBF" w:themeColor="text2" w:themeTint="99"/>
          <w:szCs w:val="28"/>
          <w:rtl/>
        </w:rPr>
        <w:t xml:space="preserve"> محصول را حذف کرده و وضع</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w:t>
      </w:r>
      <w:r w:rsidRPr="00A9276A">
        <w:rPr>
          <w:rFonts w:cs="Times New Roman"/>
          <w:color w:val="605DBF" w:themeColor="text2" w:themeTint="99"/>
          <w:szCs w:val="28"/>
          <w:rtl/>
        </w:rPr>
        <w:t xml:space="preserve"> سفارش را از سبد خر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بررس</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کنند. هنگام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که 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روش پرداخ</w:t>
      </w:r>
      <w:r w:rsidRPr="00A9276A">
        <w:rPr>
          <w:rFonts w:cs="Times New Roman" w:hint="eastAsia"/>
          <w:color w:val="605DBF" w:themeColor="text2" w:themeTint="99"/>
          <w:szCs w:val="28"/>
          <w:rtl/>
        </w:rPr>
        <w:t>ت</w:t>
      </w:r>
      <w:r w:rsidRPr="00A9276A">
        <w:rPr>
          <w:rFonts w:cs="Times New Roman"/>
          <w:color w:val="605DBF" w:themeColor="text2" w:themeTint="99"/>
          <w:szCs w:val="28"/>
          <w:rtl/>
        </w:rPr>
        <w:t xml:space="preserve"> را انتخاب کرده و پرداخت را آغاز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سفارش را در</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افت</w:t>
      </w:r>
      <w:r w:rsidRPr="00A9276A">
        <w:rPr>
          <w:rFonts w:cs="Times New Roman"/>
          <w:color w:val="605DBF" w:themeColor="text2" w:themeTint="99"/>
          <w:szCs w:val="28"/>
          <w:rtl/>
        </w:rPr>
        <w:t xml:space="preserve"> و دستور پرداخت را بررس</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س</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ستم</w:t>
      </w:r>
      <w:r w:rsidRPr="00A9276A">
        <w:rPr>
          <w:rFonts w:cs="Times New Roman"/>
          <w:color w:val="605DBF" w:themeColor="text2" w:themeTint="99"/>
          <w:szCs w:val="28"/>
          <w:rtl/>
        </w:rPr>
        <w:t xml:space="preserve"> پرداخت را تا</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و وضع</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ت</w:t>
      </w:r>
      <w:r w:rsidRPr="00A9276A">
        <w:rPr>
          <w:rFonts w:cs="Times New Roman"/>
          <w:color w:val="605DBF" w:themeColor="text2" w:themeTint="99"/>
          <w:szCs w:val="28"/>
          <w:rtl/>
        </w:rPr>
        <w:t xml:space="preserve"> سفارش را به روز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سپس اطلاعات سفارش را برا</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مشتر</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ارسال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و بانک ن</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ز</w:t>
      </w:r>
      <w:r w:rsidRPr="00A9276A">
        <w:rPr>
          <w:rFonts w:cs="Times New Roman"/>
          <w:color w:val="605DBF" w:themeColor="text2" w:themeTint="99"/>
          <w:szCs w:val="28"/>
          <w:rtl/>
        </w:rPr>
        <w:t xml:space="preserve"> پرداخت را تا</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د</w:t>
      </w:r>
      <w:r w:rsidRPr="00A9276A">
        <w:rPr>
          <w:rFonts w:cs="Times New Roman"/>
          <w:color w:val="605DBF" w:themeColor="text2" w:themeTint="99"/>
          <w:szCs w:val="28"/>
          <w:rtl/>
        </w:rPr>
        <w:t xml:space="preserve"> و تا</w:t>
      </w:r>
      <w:r w:rsidRPr="00A9276A">
        <w:rPr>
          <w:rFonts w:cs="Times New Roman" w:hint="cs"/>
          <w:color w:val="605DBF" w:themeColor="text2" w:themeTint="99"/>
          <w:szCs w:val="28"/>
          <w:rtl/>
        </w:rPr>
        <w:t>یی</w:t>
      </w:r>
      <w:r w:rsidRPr="00A9276A">
        <w:rPr>
          <w:rFonts w:cs="Times New Roman" w:hint="eastAsia"/>
          <w:color w:val="605DBF" w:themeColor="text2" w:themeTint="99"/>
          <w:szCs w:val="28"/>
          <w:rtl/>
        </w:rPr>
        <w:t>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ه</w:t>
      </w:r>
      <w:r w:rsidRPr="00A9276A">
        <w:rPr>
          <w:rFonts w:cs="Times New Roman"/>
          <w:color w:val="605DBF" w:themeColor="text2" w:themeTint="99"/>
          <w:szCs w:val="28"/>
          <w:rtl/>
        </w:rPr>
        <w:t xml:space="preserve"> پرداخت را به سامانه د</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ج</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کالا ارسال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 ا</w:t>
      </w:r>
      <w:r w:rsidRPr="00A9276A">
        <w:rPr>
          <w:rFonts w:cs="Times New Roman" w:hint="cs"/>
          <w:color w:val="605DBF" w:themeColor="text2" w:themeTint="99"/>
          <w:szCs w:val="28"/>
          <w:rtl/>
        </w:rPr>
        <w:t>ی</w:t>
      </w:r>
      <w:r w:rsidRPr="00A9276A">
        <w:rPr>
          <w:rFonts w:cs="Times New Roman" w:hint="eastAsia"/>
          <w:color w:val="605DBF" w:themeColor="text2" w:themeTint="99"/>
          <w:szCs w:val="28"/>
          <w:rtl/>
        </w:rPr>
        <w:t>ن</w:t>
      </w:r>
      <w:r w:rsidRPr="00A9276A">
        <w:rPr>
          <w:rFonts w:cs="Times New Roman"/>
          <w:color w:val="605DBF" w:themeColor="text2" w:themeTint="99"/>
          <w:szCs w:val="28"/>
          <w:rtl/>
        </w:rPr>
        <w:t xml:space="preserve"> معامله را کامل م</w:t>
      </w:r>
      <w:r w:rsidRPr="00A9276A">
        <w:rPr>
          <w:rFonts w:cs="Times New Roman" w:hint="cs"/>
          <w:color w:val="605DBF" w:themeColor="text2" w:themeTint="99"/>
          <w:szCs w:val="28"/>
          <w:rtl/>
        </w:rPr>
        <w:t>ی</w:t>
      </w:r>
      <w:r w:rsidRPr="00A9276A">
        <w:rPr>
          <w:rFonts w:cs="Times New Roman"/>
          <w:color w:val="605DBF" w:themeColor="text2" w:themeTint="99"/>
          <w:szCs w:val="28"/>
          <w:rtl/>
        </w:rPr>
        <w:t xml:space="preserve"> کند</w:t>
      </w:r>
      <w:r w:rsidRPr="00A9276A">
        <w:rPr>
          <w:color w:val="605DBF" w:themeColor="text2" w:themeTint="99"/>
          <w:szCs w:val="28"/>
        </w:rPr>
        <w:t>.</w:t>
      </w:r>
    </w:p>
    <w:p w14:paraId="3945258C" w14:textId="77777777" w:rsidR="009C6896" w:rsidRDefault="009C6896" w:rsidP="00A9276A">
      <w:pPr>
        <w:bidi/>
        <w:rPr>
          <w:color w:val="7A042E" w:themeColor="accent6" w:themeShade="BF"/>
          <w:szCs w:val="28"/>
          <w:rtl/>
        </w:rPr>
      </w:pPr>
    </w:p>
    <w:p w14:paraId="1848AF70" w14:textId="77777777" w:rsidR="009C6896" w:rsidRDefault="009C6896" w:rsidP="009C6896">
      <w:pPr>
        <w:bidi/>
        <w:rPr>
          <w:color w:val="7A042E" w:themeColor="accent6" w:themeShade="BF"/>
          <w:szCs w:val="28"/>
          <w:rtl/>
        </w:rPr>
      </w:pPr>
    </w:p>
    <w:p w14:paraId="228F17BF" w14:textId="77777777" w:rsidR="009C6896" w:rsidRDefault="009C6896" w:rsidP="009C6896">
      <w:pPr>
        <w:bidi/>
        <w:rPr>
          <w:color w:val="7A042E" w:themeColor="accent6" w:themeShade="BF"/>
          <w:szCs w:val="28"/>
        </w:rPr>
      </w:pPr>
    </w:p>
    <w:p w14:paraId="06D00861" w14:textId="77777777" w:rsidR="00A9276A" w:rsidRDefault="00A9276A" w:rsidP="00A9276A">
      <w:pPr>
        <w:bidi/>
        <w:rPr>
          <w:color w:val="7A042E" w:themeColor="accent6" w:themeShade="BF"/>
          <w:szCs w:val="28"/>
        </w:rPr>
      </w:pPr>
    </w:p>
    <w:p w14:paraId="65BA9795" w14:textId="77777777" w:rsidR="00A9276A" w:rsidRDefault="00A9276A" w:rsidP="00A9276A">
      <w:pPr>
        <w:bidi/>
        <w:rPr>
          <w:color w:val="7A042E" w:themeColor="accent6" w:themeShade="BF"/>
          <w:szCs w:val="28"/>
        </w:rPr>
      </w:pPr>
    </w:p>
    <w:p w14:paraId="7C82C2A8" w14:textId="77777777" w:rsidR="00A9276A" w:rsidRDefault="00A9276A" w:rsidP="00A9276A">
      <w:pPr>
        <w:bidi/>
        <w:rPr>
          <w:color w:val="7A042E" w:themeColor="accent6" w:themeShade="BF"/>
          <w:szCs w:val="28"/>
        </w:rPr>
      </w:pPr>
    </w:p>
    <w:p w14:paraId="29955C6E" w14:textId="77777777" w:rsidR="00A9276A" w:rsidRDefault="00A9276A" w:rsidP="00A9276A">
      <w:pPr>
        <w:bidi/>
        <w:rPr>
          <w:color w:val="7A042E" w:themeColor="accent6" w:themeShade="BF"/>
          <w:szCs w:val="28"/>
        </w:rPr>
      </w:pPr>
    </w:p>
    <w:p w14:paraId="5AB1B489" w14:textId="77777777" w:rsidR="00A9276A" w:rsidRDefault="00A9276A" w:rsidP="00A9276A">
      <w:pPr>
        <w:bidi/>
        <w:rPr>
          <w:color w:val="7A042E" w:themeColor="accent6" w:themeShade="BF"/>
          <w:szCs w:val="28"/>
        </w:rPr>
      </w:pPr>
    </w:p>
    <w:p w14:paraId="2211356F" w14:textId="77777777" w:rsidR="00A9276A" w:rsidRPr="009443ED" w:rsidRDefault="00A9276A" w:rsidP="009443ED">
      <w:pPr>
        <w:rPr>
          <w:color w:val="605DBF" w:themeColor="text2" w:themeTint="99"/>
          <w:szCs w:val="28"/>
          <w:rtl/>
        </w:rPr>
      </w:pPr>
    </w:p>
    <w:p w14:paraId="1F12A8C1" w14:textId="2FFFEA0E" w:rsidR="009C6896" w:rsidRPr="009443ED" w:rsidRDefault="009C6896" w:rsidP="009443ED">
      <w:pPr>
        <w:jc w:val="center"/>
        <w:rPr>
          <w:color w:val="CAC9E9" w:themeColor="text2" w:themeTint="33"/>
          <w:sz w:val="36"/>
          <w:szCs w:val="36"/>
          <w:rtl/>
        </w:rPr>
      </w:pPr>
      <w:r w:rsidRPr="009443ED">
        <w:rPr>
          <w:b/>
          <w:bCs/>
          <w:color w:val="CAC9E9" w:themeColor="text2" w:themeTint="33"/>
          <w:sz w:val="44"/>
          <w:szCs w:val="28"/>
          <w:highlight w:val="darkBlue"/>
          <w:lang w:bidi="fa-IR"/>
        </w:rPr>
        <w:lastRenderedPageBreak/>
        <w:t>Collaboration Diagram</w:t>
      </w:r>
    </w:p>
    <w:p w14:paraId="2BCEAE37" w14:textId="77777777" w:rsidR="009C6896" w:rsidRPr="009443ED" w:rsidRDefault="009C6896" w:rsidP="009443ED">
      <w:pPr>
        <w:rPr>
          <w:color w:val="605DBF" w:themeColor="text2" w:themeTint="99"/>
          <w:szCs w:val="28"/>
          <w:rtl/>
        </w:rPr>
      </w:pPr>
    </w:p>
    <w:p w14:paraId="5E3EE284" w14:textId="208ECD7A" w:rsidR="009C6896" w:rsidRPr="009443ED" w:rsidRDefault="009C6896" w:rsidP="009443ED">
      <w:pPr>
        <w:rPr>
          <w:rFonts w:cs="Times New Roman"/>
          <w:noProof/>
          <w:color w:val="605DBF" w:themeColor="text2" w:themeTint="99"/>
          <w:szCs w:val="28"/>
          <w:rtl/>
        </w:rPr>
      </w:pPr>
      <w:r w:rsidRPr="009443ED">
        <w:rPr>
          <w:rFonts w:cs="Times New Roman"/>
          <w:noProof/>
          <w:color w:val="605DBF" w:themeColor="text2" w:themeTint="99"/>
          <w:szCs w:val="28"/>
          <w:rtl/>
        </w:rPr>
        <w:drawing>
          <wp:inline distT="0" distB="0" distL="0" distR="0" wp14:anchorId="216D7F97" wp14:editId="4EA7EDE2">
            <wp:extent cx="6309360" cy="4112260"/>
            <wp:effectExtent l="0" t="0" r="0" b="2540"/>
            <wp:docPr id="2111895348"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5348" name="Picture 1" descr="A picture containing text, diagram, plan, screenshot&#10;&#10;Description automatically generated"/>
                    <pic:cNvPicPr/>
                  </pic:nvPicPr>
                  <pic:blipFill>
                    <a:blip r:embed="rId12"/>
                    <a:stretch>
                      <a:fillRect/>
                    </a:stretch>
                  </pic:blipFill>
                  <pic:spPr>
                    <a:xfrm>
                      <a:off x="0" y="0"/>
                      <a:ext cx="6309360" cy="4112260"/>
                    </a:xfrm>
                    <a:prstGeom prst="rect">
                      <a:avLst/>
                    </a:prstGeom>
                  </pic:spPr>
                </pic:pic>
              </a:graphicData>
            </a:graphic>
          </wp:inline>
        </w:drawing>
      </w:r>
    </w:p>
    <w:p w14:paraId="2FAD8A2D" w14:textId="77777777" w:rsidR="009443ED" w:rsidRPr="009443ED" w:rsidRDefault="009443ED" w:rsidP="009443ED">
      <w:pPr>
        <w:rPr>
          <w:rFonts w:cs="Times New Roman"/>
          <w:noProof/>
          <w:color w:val="605DBF" w:themeColor="text2" w:themeTint="99"/>
          <w:szCs w:val="28"/>
        </w:rPr>
      </w:pPr>
    </w:p>
    <w:p w14:paraId="0086D1DF" w14:textId="77777777" w:rsidR="009443ED" w:rsidRPr="009443ED" w:rsidRDefault="009443ED" w:rsidP="009443ED">
      <w:pPr>
        <w:rPr>
          <w:color w:val="605DBF" w:themeColor="text2" w:themeTint="99"/>
          <w:szCs w:val="28"/>
        </w:rPr>
      </w:pPr>
      <w:r w:rsidRPr="009443ED">
        <w:rPr>
          <w:color w:val="605DBF" w:themeColor="text2" w:themeTint="99"/>
          <w:szCs w:val="28"/>
        </w:rPr>
        <w:t>The collaboration diagram starts with an online user logging in to their Digikala account and browsing the available products on the website. The user can then select an item and add it to their shopping cart. They can choose to continue browsing and adding items to their cart, or proceed to view the details and ratings of the selected product</w:t>
      </w:r>
      <w:r w:rsidRPr="009443ED">
        <w:rPr>
          <w:rFonts w:cs="Times New Roman"/>
          <w:color w:val="605DBF" w:themeColor="text2" w:themeTint="99"/>
          <w:szCs w:val="28"/>
          <w:rtl/>
        </w:rPr>
        <w:t>.</w:t>
      </w:r>
    </w:p>
    <w:p w14:paraId="4F2E17C6" w14:textId="77777777" w:rsidR="009443ED" w:rsidRPr="009443ED" w:rsidRDefault="009443ED" w:rsidP="009443ED">
      <w:pPr>
        <w:rPr>
          <w:color w:val="605DBF" w:themeColor="text2" w:themeTint="99"/>
          <w:szCs w:val="28"/>
        </w:rPr>
      </w:pPr>
    </w:p>
    <w:p w14:paraId="3652F6E0" w14:textId="77777777" w:rsidR="009443ED" w:rsidRPr="009443ED" w:rsidRDefault="009443ED" w:rsidP="009443ED">
      <w:pPr>
        <w:rPr>
          <w:color w:val="605DBF" w:themeColor="text2" w:themeTint="99"/>
          <w:szCs w:val="28"/>
        </w:rPr>
      </w:pPr>
      <w:r w:rsidRPr="009443ED">
        <w:rPr>
          <w:color w:val="605DBF" w:themeColor="text2" w:themeTint="99"/>
          <w:szCs w:val="28"/>
        </w:rPr>
        <w:t>Once the user is ready to make a purchase, they can proceed to the shopping cart and review the items they have added. At this point, they can choose to either continue browsing or proceed to checkout. If the user decides to continue browsing, they can repeat the process of adding items to their cart</w:t>
      </w:r>
      <w:r w:rsidRPr="009443ED">
        <w:rPr>
          <w:rFonts w:cs="Times New Roman"/>
          <w:color w:val="605DBF" w:themeColor="text2" w:themeTint="99"/>
          <w:szCs w:val="28"/>
          <w:rtl/>
        </w:rPr>
        <w:t>.</w:t>
      </w:r>
    </w:p>
    <w:p w14:paraId="27D5BC8E" w14:textId="77777777" w:rsidR="009443ED" w:rsidRDefault="009443ED" w:rsidP="009443ED">
      <w:pPr>
        <w:rPr>
          <w:color w:val="605DBF" w:themeColor="text2" w:themeTint="99"/>
          <w:szCs w:val="28"/>
        </w:rPr>
      </w:pPr>
    </w:p>
    <w:p w14:paraId="0F597EE2" w14:textId="77777777" w:rsidR="009443ED" w:rsidRDefault="009443ED" w:rsidP="009443ED">
      <w:pPr>
        <w:rPr>
          <w:color w:val="605DBF" w:themeColor="text2" w:themeTint="99"/>
          <w:szCs w:val="28"/>
        </w:rPr>
      </w:pPr>
    </w:p>
    <w:p w14:paraId="08B1F9DA" w14:textId="77777777" w:rsidR="009443ED" w:rsidRDefault="009443ED" w:rsidP="009443ED">
      <w:pPr>
        <w:rPr>
          <w:color w:val="605DBF" w:themeColor="text2" w:themeTint="99"/>
          <w:szCs w:val="28"/>
        </w:rPr>
      </w:pPr>
    </w:p>
    <w:p w14:paraId="35B44455" w14:textId="77777777" w:rsidR="009443ED" w:rsidRDefault="009443ED" w:rsidP="009443ED">
      <w:pPr>
        <w:rPr>
          <w:color w:val="605DBF" w:themeColor="text2" w:themeTint="99"/>
          <w:szCs w:val="28"/>
        </w:rPr>
      </w:pPr>
    </w:p>
    <w:p w14:paraId="385935DA" w14:textId="77777777" w:rsidR="009443ED" w:rsidRDefault="009443ED" w:rsidP="009443ED">
      <w:pPr>
        <w:rPr>
          <w:color w:val="605DBF" w:themeColor="text2" w:themeTint="99"/>
          <w:szCs w:val="28"/>
        </w:rPr>
      </w:pPr>
    </w:p>
    <w:p w14:paraId="5D81C6FB" w14:textId="77777777" w:rsidR="009443ED" w:rsidRDefault="009443ED" w:rsidP="009443ED">
      <w:pPr>
        <w:rPr>
          <w:color w:val="605DBF" w:themeColor="text2" w:themeTint="99"/>
          <w:szCs w:val="28"/>
        </w:rPr>
      </w:pPr>
    </w:p>
    <w:p w14:paraId="6F729997" w14:textId="77777777" w:rsidR="009443ED" w:rsidRPr="009443ED" w:rsidRDefault="009443ED" w:rsidP="009443ED">
      <w:pPr>
        <w:rPr>
          <w:color w:val="605DBF" w:themeColor="text2" w:themeTint="99"/>
          <w:szCs w:val="28"/>
        </w:rPr>
      </w:pPr>
    </w:p>
    <w:p w14:paraId="4DAF4A82" w14:textId="77777777" w:rsidR="009443ED" w:rsidRPr="009443ED" w:rsidRDefault="009443ED" w:rsidP="009443ED">
      <w:pPr>
        <w:rPr>
          <w:color w:val="605DBF" w:themeColor="text2" w:themeTint="99"/>
          <w:szCs w:val="28"/>
        </w:rPr>
      </w:pPr>
      <w:r w:rsidRPr="009443ED">
        <w:rPr>
          <w:color w:val="605DBF" w:themeColor="text2" w:themeTint="99"/>
          <w:szCs w:val="28"/>
        </w:rPr>
        <w:t>If the user proceeds to checkout, they must enter any additional text regarding their order and enter their payment details to complete the purchase. The website displays a summary of the order items for the user to review before confirming the purchase</w:t>
      </w:r>
      <w:r w:rsidRPr="009443ED">
        <w:rPr>
          <w:rFonts w:cs="Times New Roman"/>
          <w:color w:val="605DBF" w:themeColor="text2" w:themeTint="99"/>
          <w:szCs w:val="28"/>
          <w:rtl/>
        </w:rPr>
        <w:t>.</w:t>
      </w:r>
    </w:p>
    <w:p w14:paraId="58CA3C89" w14:textId="77777777" w:rsidR="009443ED" w:rsidRPr="009443ED" w:rsidRDefault="009443ED" w:rsidP="009443ED">
      <w:pPr>
        <w:rPr>
          <w:color w:val="605DBF" w:themeColor="text2" w:themeTint="99"/>
          <w:szCs w:val="28"/>
        </w:rPr>
      </w:pPr>
    </w:p>
    <w:p w14:paraId="61812F68" w14:textId="77777777" w:rsidR="009443ED" w:rsidRPr="009443ED" w:rsidRDefault="009443ED" w:rsidP="009443ED">
      <w:pPr>
        <w:rPr>
          <w:color w:val="605DBF" w:themeColor="text2" w:themeTint="99"/>
          <w:szCs w:val="28"/>
        </w:rPr>
      </w:pPr>
      <w:r w:rsidRPr="009443ED">
        <w:rPr>
          <w:color w:val="605DBF" w:themeColor="text2" w:themeTint="99"/>
          <w:szCs w:val="28"/>
        </w:rPr>
        <w:t>If the user confirms the purchase, they proceed to check out. The website then generates an order confirmation for the user to review. Once the user confirms the order, the website processes the payment and produces an order confirmation and receipt. Finally, the user logs out of the website</w:t>
      </w:r>
      <w:r w:rsidRPr="009443ED">
        <w:rPr>
          <w:rFonts w:cs="Times New Roman"/>
          <w:color w:val="605DBF" w:themeColor="text2" w:themeTint="99"/>
          <w:szCs w:val="28"/>
          <w:rtl/>
        </w:rPr>
        <w:t>.</w:t>
      </w:r>
    </w:p>
    <w:p w14:paraId="3404883E" w14:textId="77777777" w:rsidR="009443ED" w:rsidRPr="009443ED" w:rsidRDefault="009443ED" w:rsidP="009443ED">
      <w:pPr>
        <w:rPr>
          <w:color w:val="605DBF" w:themeColor="text2" w:themeTint="99"/>
          <w:szCs w:val="28"/>
        </w:rPr>
      </w:pPr>
    </w:p>
    <w:p w14:paraId="5CAC4334" w14:textId="2CEB75BC" w:rsidR="009443ED" w:rsidRDefault="009443ED" w:rsidP="009443ED">
      <w:pPr>
        <w:rPr>
          <w:rFonts w:cs="Times New Roman"/>
          <w:color w:val="605DBF" w:themeColor="text2" w:themeTint="99"/>
          <w:szCs w:val="28"/>
        </w:rPr>
      </w:pPr>
      <w:r w:rsidRPr="009443ED">
        <w:rPr>
          <w:color w:val="605DBF" w:themeColor="text2" w:themeTint="99"/>
          <w:szCs w:val="28"/>
        </w:rPr>
        <w:t>Overall, this collaboration diagram outlines the steps involved in purchasing products on Digikala, from browsing to payment and delivery of the purchased item(s)</w:t>
      </w:r>
      <w:r w:rsidRPr="009443ED">
        <w:rPr>
          <w:rFonts w:cs="Times New Roman"/>
          <w:color w:val="605DBF" w:themeColor="text2" w:themeTint="99"/>
          <w:szCs w:val="28"/>
          <w:rtl/>
        </w:rPr>
        <w:t>.</w:t>
      </w:r>
    </w:p>
    <w:p w14:paraId="02792C49" w14:textId="77777777" w:rsidR="009443ED" w:rsidRDefault="009443ED" w:rsidP="009443ED">
      <w:pPr>
        <w:rPr>
          <w:rFonts w:cs="Times New Roman"/>
          <w:color w:val="605DBF" w:themeColor="text2" w:themeTint="99"/>
          <w:szCs w:val="28"/>
        </w:rPr>
      </w:pPr>
    </w:p>
    <w:p w14:paraId="2EE5B376" w14:textId="77777777" w:rsidR="009443ED" w:rsidRDefault="009443ED" w:rsidP="009443ED">
      <w:pPr>
        <w:rPr>
          <w:rFonts w:cs="Times New Roman"/>
          <w:color w:val="605DBF" w:themeColor="text2" w:themeTint="99"/>
          <w:szCs w:val="28"/>
        </w:rPr>
      </w:pPr>
    </w:p>
    <w:p w14:paraId="6C5CDBBF" w14:textId="77777777" w:rsidR="009443ED" w:rsidRPr="009443ED" w:rsidRDefault="009443ED" w:rsidP="009443ED">
      <w:pPr>
        <w:jc w:val="right"/>
        <w:rPr>
          <w:color w:val="605DBF" w:themeColor="text2" w:themeTint="99"/>
          <w:szCs w:val="28"/>
        </w:rPr>
      </w:pPr>
      <w:r w:rsidRPr="009443ED">
        <w:rPr>
          <w:rFonts w:cs="Times New Roman"/>
          <w:color w:val="605DBF" w:themeColor="text2" w:themeTint="99"/>
          <w:szCs w:val="28"/>
          <w:rtl/>
        </w:rPr>
        <w:t>نمودار همکار</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با ورود کاربر آنلا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ن</w:t>
      </w:r>
      <w:r w:rsidRPr="009443ED">
        <w:rPr>
          <w:rFonts w:cs="Times New Roman"/>
          <w:color w:val="605DBF" w:themeColor="text2" w:themeTint="99"/>
          <w:szCs w:val="28"/>
          <w:rtl/>
        </w:rPr>
        <w:t xml:space="preserve"> به حساب د</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ج</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کالا و مرور محصولات موجود در وب سا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w:t>
      </w:r>
      <w:r w:rsidRPr="009443ED">
        <w:rPr>
          <w:rFonts w:cs="Times New Roman"/>
          <w:color w:val="605DBF" w:themeColor="text2" w:themeTint="99"/>
          <w:szCs w:val="28"/>
          <w:rtl/>
        </w:rPr>
        <w:t xml:space="preserve"> شروع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شود. سپس کاربر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تواند </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ک</w:t>
      </w:r>
      <w:r w:rsidRPr="009443ED">
        <w:rPr>
          <w:rFonts w:cs="Times New Roman"/>
          <w:color w:val="605DBF" w:themeColor="text2" w:themeTint="99"/>
          <w:szCs w:val="28"/>
          <w:rtl/>
        </w:rPr>
        <w:t xml:space="preserve"> کالا را انتخاب کرده و به سبد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خود اضافه کند. آنها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توانند انتخاب کنند که به مرور و افزودن موارد به سبد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خود ادامه دهند </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ا</w:t>
      </w:r>
      <w:r w:rsidRPr="009443ED">
        <w:rPr>
          <w:rFonts w:cs="Times New Roman"/>
          <w:color w:val="605DBF" w:themeColor="text2" w:themeTint="99"/>
          <w:szCs w:val="28"/>
          <w:rtl/>
        </w:rPr>
        <w:t xml:space="preserve"> برا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مشاهده جزئ</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ات</w:t>
      </w:r>
      <w:r w:rsidRPr="009443ED">
        <w:rPr>
          <w:rFonts w:cs="Times New Roman"/>
          <w:color w:val="605DBF" w:themeColor="text2" w:themeTint="99"/>
          <w:szCs w:val="28"/>
          <w:rtl/>
        </w:rPr>
        <w:t xml:space="preserve"> و رتبه بند</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محصول انتخاب شده اقدام کنند</w:t>
      </w:r>
      <w:r w:rsidRPr="009443ED">
        <w:rPr>
          <w:color w:val="605DBF" w:themeColor="text2" w:themeTint="99"/>
          <w:szCs w:val="28"/>
        </w:rPr>
        <w:t>.</w:t>
      </w:r>
    </w:p>
    <w:p w14:paraId="416716E9" w14:textId="77777777" w:rsidR="009443ED" w:rsidRPr="009443ED" w:rsidRDefault="009443ED" w:rsidP="009443ED">
      <w:pPr>
        <w:jc w:val="right"/>
        <w:rPr>
          <w:color w:val="605DBF" w:themeColor="text2" w:themeTint="99"/>
          <w:szCs w:val="28"/>
        </w:rPr>
      </w:pPr>
    </w:p>
    <w:p w14:paraId="2AE6D179" w14:textId="77777777" w:rsidR="009443ED" w:rsidRPr="009443ED" w:rsidRDefault="009443ED" w:rsidP="009443ED">
      <w:pPr>
        <w:jc w:val="right"/>
        <w:rPr>
          <w:color w:val="605DBF" w:themeColor="text2" w:themeTint="99"/>
          <w:szCs w:val="28"/>
        </w:rPr>
      </w:pPr>
      <w:r w:rsidRPr="009443ED">
        <w:rPr>
          <w:rFonts w:cs="Times New Roman" w:hint="eastAsia"/>
          <w:color w:val="605DBF" w:themeColor="text2" w:themeTint="99"/>
          <w:szCs w:val="28"/>
          <w:rtl/>
        </w:rPr>
        <w:t>پس</w:t>
      </w:r>
      <w:r w:rsidRPr="009443ED">
        <w:rPr>
          <w:rFonts w:cs="Times New Roman"/>
          <w:color w:val="605DBF" w:themeColor="text2" w:themeTint="99"/>
          <w:szCs w:val="28"/>
          <w:rtl/>
        </w:rPr>
        <w:t xml:space="preserve"> از آماده شدن کاربر برا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تواند به سبد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رفته و موارد</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را که اضافه کرده است بررس</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کند. در 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ن</w:t>
      </w:r>
      <w:r w:rsidRPr="009443ED">
        <w:rPr>
          <w:rFonts w:cs="Times New Roman"/>
          <w:color w:val="605DBF" w:themeColor="text2" w:themeTint="99"/>
          <w:szCs w:val="28"/>
          <w:rtl/>
        </w:rPr>
        <w:t xml:space="preserve"> مرحله، آن‌ها م</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توانند</w:t>
      </w:r>
      <w:r w:rsidRPr="009443ED">
        <w:rPr>
          <w:rFonts w:cs="Times New Roman"/>
          <w:color w:val="605DBF" w:themeColor="text2" w:themeTint="99"/>
          <w:szCs w:val="28"/>
          <w:rtl/>
        </w:rPr>
        <w:t xml:space="preserve"> انتخاب کنند </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ا</w:t>
      </w:r>
      <w:r w:rsidRPr="009443ED">
        <w:rPr>
          <w:rFonts w:cs="Times New Roman"/>
          <w:color w:val="605DBF" w:themeColor="text2" w:themeTint="99"/>
          <w:szCs w:val="28"/>
          <w:rtl/>
        </w:rPr>
        <w:t xml:space="preserve"> به مرور ادامه دهند </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ا</w:t>
      </w:r>
      <w:r w:rsidRPr="009443ED">
        <w:rPr>
          <w:rFonts w:cs="Times New Roman"/>
          <w:color w:val="605DBF" w:themeColor="text2" w:themeTint="99"/>
          <w:szCs w:val="28"/>
          <w:rtl/>
        </w:rPr>
        <w:t xml:space="preserve"> به پرداخت ادامه دهند. اگر کاربر تصم</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م</w:t>
      </w:r>
      <w:r w:rsidRPr="009443ED">
        <w:rPr>
          <w:rFonts w:cs="Times New Roman"/>
          <w:color w:val="605DBF" w:themeColor="text2" w:themeTint="99"/>
          <w:szCs w:val="28"/>
          <w:rtl/>
        </w:rPr>
        <w:t xml:space="preserve"> به ادامه مرور داشته باشد، م</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تواند</w:t>
      </w:r>
      <w:r w:rsidRPr="009443ED">
        <w:rPr>
          <w:rFonts w:cs="Times New Roman"/>
          <w:color w:val="605DBF" w:themeColor="text2" w:themeTint="99"/>
          <w:szCs w:val="28"/>
          <w:rtl/>
        </w:rPr>
        <w:t xml:space="preserve"> فرآ</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ند</w:t>
      </w:r>
      <w:r w:rsidRPr="009443ED">
        <w:rPr>
          <w:rFonts w:cs="Times New Roman"/>
          <w:color w:val="605DBF" w:themeColor="text2" w:themeTint="99"/>
          <w:szCs w:val="28"/>
          <w:rtl/>
        </w:rPr>
        <w:t xml:space="preserve"> افزودن مو</w:t>
      </w:r>
      <w:r w:rsidRPr="009443ED">
        <w:rPr>
          <w:rFonts w:cs="Times New Roman" w:hint="eastAsia"/>
          <w:color w:val="605DBF" w:themeColor="text2" w:themeTint="99"/>
          <w:szCs w:val="28"/>
          <w:rtl/>
        </w:rPr>
        <w:t>ارد</w:t>
      </w:r>
      <w:r w:rsidRPr="009443ED">
        <w:rPr>
          <w:rFonts w:cs="Times New Roman"/>
          <w:color w:val="605DBF" w:themeColor="text2" w:themeTint="99"/>
          <w:szCs w:val="28"/>
          <w:rtl/>
        </w:rPr>
        <w:t xml:space="preserve"> به سبد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خود را تکرار کند</w:t>
      </w:r>
      <w:r w:rsidRPr="009443ED">
        <w:rPr>
          <w:color w:val="605DBF" w:themeColor="text2" w:themeTint="99"/>
          <w:szCs w:val="28"/>
        </w:rPr>
        <w:t>.</w:t>
      </w:r>
    </w:p>
    <w:p w14:paraId="73FEC6DA" w14:textId="77777777" w:rsidR="009443ED" w:rsidRPr="009443ED" w:rsidRDefault="009443ED" w:rsidP="009443ED">
      <w:pPr>
        <w:jc w:val="right"/>
        <w:rPr>
          <w:color w:val="605DBF" w:themeColor="text2" w:themeTint="99"/>
          <w:szCs w:val="28"/>
        </w:rPr>
      </w:pPr>
    </w:p>
    <w:p w14:paraId="101F865E" w14:textId="77777777" w:rsidR="009443ED" w:rsidRPr="009443ED" w:rsidRDefault="009443ED" w:rsidP="009443ED">
      <w:pPr>
        <w:jc w:val="right"/>
        <w:rPr>
          <w:color w:val="605DBF" w:themeColor="text2" w:themeTint="99"/>
          <w:szCs w:val="28"/>
        </w:rPr>
      </w:pPr>
      <w:r w:rsidRPr="009443ED">
        <w:rPr>
          <w:rFonts w:cs="Times New Roman" w:hint="eastAsia"/>
          <w:color w:val="605DBF" w:themeColor="text2" w:themeTint="99"/>
          <w:szCs w:val="28"/>
          <w:rtl/>
        </w:rPr>
        <w:t>اگر</w:t>
      </w:r>
      <w:r w:rsidRPr="009443ED">
        <w:rPr>
          <w:rFonts w:cs="Times New Roman"/>
          <w:color w:val="605DBF" w:themeColor="text2" w:themeTint="99"/>
          <w:szCs w:val="28"/>
          <w:rtl/>
        </w:rPr>
        <w:t xml:space="preserve"> کاربر اقدام به تسو</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ه‌حساب</w:t>
      </w:r>
      <w:r w:rsidRPr="009443ED">
        <w:rPr>
          <w:rFonts w:cs="Times New Roman"/>
          <w:color w:val="605DBF" w:themeColor="text2" w:themeTint="99"/>
          <w:szCs w:val="28"/>
          <w:rtl/>
        </w:rPr>
        <w:t xml:space="preserve"> کرد، با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هر متن اضافه‌ا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در رابطه با سفارش خود وارد کرده و مشخصات پرداخت خود را برا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تکم</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ل</w:t>
      </w:r>
      <w:r w:rsidRPr="009443ED">
        <w:rPr>
          <w:rFonts w:cs="Times New Roman"/>
          <w:color w:val="605DBF" w:themeColor="text2" w:themeTint="99"/>
          <w:szCs w:val="28"/>
          <w:rtl/>
        </w:rPr>
        <w:t xml:space="preserve">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وارد کند. وب سا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w:t>
      </w:r>
      <w:r w:rsidRPr="009443ED">
        <w:rPr>
          <w:rFonts w:cs="Times New Roman"/>
          <w:color w:val="605DBF" w:themeColor="text2" w:themeTint="99"/>
          <w:szCs w:val="28"/>
          <w:rtl/>
        </w:rPr>
        <w:t xml:space="preserve"> خلاصه 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از اقلام سفارش را برا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کاربر نما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ش</w:t>
      </w:r>
      <w:r w:rsidRPr="009443ED">
        <w:rPr>
          <w:rFonts w:cs="Times New Roman"/>
          <w:color w:val="605DBF" w:themeColor="text2" w:themeTint="99"/>
          <w:szCs w:val="28"/>
          <w:rtl/>
        </w:rPr>
        <w:t xml:space="preserve">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دهد تا قبل از تا</w:t>
      </w:r>
      <w:r w:rsidRPr="009443ED">
        <w:rPr>
          <w:rFonts w:cs="Times New Roman" w:hint="cs"/>
          <w:color w:val="605DBF" w:themeColor="text2" w:themeTint="99"/>
          <w:szCs w:val="28"/>
          <w:rtl/>
        </w:rPr>
        <w:t>یی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آنها را بررس</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کند</w:t>
      </w:r>
      <w:r w:rsidRPr="009443ED">
        <w:rPr>
          <w:color w:val="605DBF" w:themeColor="text2" w:themeTint="99"/>
          <w:szCs w:val="28"/>
        </w:rPr>
        <w:t>.</w:t>
      </w:r>
    </w:p>
    <w:p w14:paraId="247290A7" w14:textId="77777777" w:rsidR="009443ED" w:rsidRPr="009443ED" w:rsidRDefault="009443ED" w:rsidP="009443ED">
      <w:pPr>
        <w:jc w:val="right"/>
        <w:rPr>
          <w:color w:val="605DBF" w:themeColor="text2" w:themeTint="99"/>
          <w:szCs w:val="28"/>
        </w:rPr>
      </w:pPr>
    </w:p>
    <w:p w14:paraId="5A241B9A" w14:textId="77777777" w:rsidR="009443ED" w:rsidRPr="009443ED" w:rsidRDefault="009443ED" w:rsidP="009443ED">
      <w:pPr>
        <w:jc w:val="right"/>
        <w:rPr>
          <w:color w:val="605DBF" w:themeColor="text2" w:themeTint="99"/>
          <w:szCs w:val="28"/>
        </w:rPr>
      </w:pPr>
      <w:r w:rsidRPr="009443ED">
        <w:rPr>
          <w:rFonts w:cs="Times New Roman" w:hint="eastAsia"/>
          <w:color w:val="605DBF" w:themeColor="text2" w:themeTint="99"/>
          <w:szCs w:val="28"/>
          <w:rtl/>
        </w:rPr>
        <w:t>در</w:t>
      </w:r>
      <w:r w:rsidRPr="009443ED">
        <w:rPr>
          <w:rFonts w:cs="Times New Roman"/>
          <w:color w:val="605DBF" w:themeColor="text2" w:themeTint="99"/>
          <w:szCs w:val="28"/>
          <w:rtl/>
        </w:rPr>
        <w:t xml:space="preserve"> صورت</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که کاربر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را تا</w:t>
      </w:r>
      <w:r w:rsidRPr="009443ED">
        <w:rPr>
          <w:rFonts w:cs="Times New Roman" w:hint="cs"/>
          <w:color w:val="605DBF" w:themeColor="text2" w:themeTint="99"/>
          <w:szCs w:val="28"/>
          <w:rtl/>
        </w:rPr>
        <w:t>یی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کند، اقدام به بررس</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کند. سپس وب سا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w:t>
      </w:r>
      <w:r w:rsidRPr="009443ED">
        <w:rPr>
          <w:rFonts w:cs="Times New Roman"/>
          <w:color w:val="605DBF" w:themeColor="text2" w:themeTint="99"/>
          <w:szCs w:val="28"/>
          <w:rtl/>
        </w:rPr>
        <w:t xml:space="preserve"> تأ</w:t>
      </w:r>
      <w:r w:rsidRPr="009443ED">
        <w:rPr>
          <w:rFonts w:cs="Times New Roman" w:hint="cs"/>
          <w:color w:val="605DBF" w:themeColor="text2" w:themeTint="99"/>
          <w:szCs w:val="28"/>
          <w:rtl/>
        </w:rPr>
        <w:t>یی</w:t>
      </w:r>
      <w:r w:rsidRPr="009443ED">
        <w:rPr>
          <w:rFonts w:cs="Times New Roman" w:hint="eastAsia"/>
          <w:color w:val="605DBF" w:themeColor="text2" w:themeTint="99"/>
          <w:szCs w:val="28"/>
          <w:rtl/>
        </w:rPr>
        <w:t>د</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ه</w:t>
      </w:r>
      <w:r w:rsidRPr="009443ED">
        <w:rPr>
          <w:rFonts w:cs="Times New Roman"/>
          <w:color w:val="605DBF" w:themeColor="text2" w:themeTint="99"/>
          <w:szCs w:val="28"/>
          <w:rtl/>
        </w:rPr>
        <w:t xml:space="preserve"> سفارش را برا</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کاربر 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جاد</w:t>
      </w:r>
      <w:r w:rsidRPr="009443ED">
        <w:rPr>
          <w:rFonts w:cs="Times New Roman"/>
          <w:color w:val="605DBF" w:themeColor="text2" w:themeTint="99"/>
          <w:szCs w:val="28"/>
          <w:rtl/>
        </w:rPr>
        <w:t xml:space="preserve">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کند تا آن را بررس</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کند. هنگام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که کاربر سفارش را تأ</w:t>
      </w:r>
      <w:r w:rsidRPr="009443ED">
        <w:rPr>
          <w:rFonts w:cs="Times New Roman" w:hint="cs"/>
          <w:color w:val="605DBF" w:themeColor="text2" w:themeTint="99"/>
          <w:szCs w:val="28"/>
          <w:rtl/>
        </w:rPr>
        <w:t>یی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کرد، وب سا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w:t>
      </w:r>
      <w:r w:rsidRPr="009443ED">
        <w:rPr>
          <w:rFonts w:cs="Times New Roman"/>
          <w:color w:val="605DBF" w:themeColor="text2" w:themeTint="99"/>
          <w:szCs w:val="28"/>
          <w:rtl/>
        </w:rPr>
        <w:t xml:space="preserve"> پرداخت را پردازش کرده و تأ</w:t>
      </w:r>
      <w:r w:rsidRPr="009443ED">
        <w:rPr>
          <w:rFonts w:cs="Times New Roman" w:hint="cs"/>
          <w:color w:val="605DBF" w:themeColor="text2" w:themeTint="99"/>
          <w:szCs w:val="28"/>
          <w:rtl/>
        </w:rPr>
        <w:t>یی</w:t>
      </w:r>
      <w:r w:rsidRPr="009443ED">
        <w:rPr>
          <w:rFonts w:cs="Times New Roman" w:hint="eastAsia"/>
          <w:color w:val="605DBF" w:themeColor="text2" w:themeTint="99"/>
          <w:szCs w:val="28"/>
          <w:rtl/>
        </w:rPr>
        <w:t>د</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ه</w:t>
      </w:r>
      <w:r w:rsidRPr="009443ED">
        <w:rPr>
          <w:rFonts w:cs="Times New Roman"/>
          <w:color w:val="605DBF" w:themeColor="text2" w:themeTint="99"/>
          <w:szCs w:val="28"/>
          <w:rtl/>
        </w:rPr>
        <w:t xml:space="preserve"> و رس</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سفارش را ارائه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دهد. در نها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w:t>
      </w:r>
      <w:r w:rsidRPr="009443ED">
        <w:rPr>
          <w:rFonts w:cs="Times New Roman"/>
          <w:color w:val="605DBF" w:themeColor="text2" w:themeTint="99"/>
          <w:szCs w:val="28"/>
          <w:rtl/>
        </w:rPr>
        <w:t xml:space="preserve"> کاربر از وب سا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ت</w:t>
      </w:r>
      <w:r w:rsidRPr="009443ED">
        <w:rPr>
          <w:rFonts w:cs="Times New Roman"/>
          <w:color w:val="605DBF" w:themeColor="text2" w:themeTint="99"/>
          <w:szCs w:val="28"/>
          <w:rtl/>
        </w:rPr>
        <w:t xml:space="preserve"> خارج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شود</w:t>
      </w:r>
      <w:r w:rsidRPr="009443ED">
        <w:rPr>
          <w:color w:val="605DBF" w:themeColor="text2" w:themeTint="99"/>
          <w:szCs w:val="28"/>
        </w:rPr>
        <w:t>.</w:t>
      </w:r>
    </w:p>
    <w:p w14:paraId="3643C0FB" w14:textId="77777777" w:rsidR="009443ED" w:rsidRPr="009443ED" w:rsidRDefault="009443ED" w:rsidP="009443ED">
      <w:pPr>
        <w:jc w:val="right"/>
        <w:rPr>
          <w:color w:val="605DBF" w:themeColor="text2" w:themeTint="99"/>
          <w:szCs w:val="28"/>
        </w:rPr>
      </w:pPr>
    </w:p>
    <w:p w14:paraId="02C8E5A0" w14:textId="77777777" w:rsidR="006E46F1" w:rsidRDefault="009443ED" w:rsidP="009443ED">
      <w:pPr>
        <w:jc w:val="right"/>
        <w:rPr>
          <w:rFonts w:cs="Times New Roman"/>
          <w:color w:val="605DBF" w:themeColor="text2" w:themeTint="99"/>
          <w:szCs w:val="28"/>
        </w:rPr>
      </w:pPr>
      <w:r w:rsidRPr="009443ED">
        <w:rPr>
          <w:rFonts w:cs="Times New Roman" w:hint="eastAsia"/>
          <w:color w:val="605DBF" w:themeColor="text2" w:themeTint="99"/>
          <w:szCs w:val="28"/>
          <w:rtl/>
        </w:rPr>
        <w:t>به</w:t>
      </w:r>
      <w:r w:rsidRPr="009443ED">
        <w:rPr>
          <w:rFonts w:cs="Times New Roman"/>
          <w:color w:val="605DBF" w:themeColor="text2" w:themeTint="99"/>
          <w:szCs w:val="28"/>
          <w:rtl/>
        </w:rPr>
        <w:t xml:space="preserve"> طور کل</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w:t>
      </w:r>
      <w:r w:rsidRPr="009443ED">
        <w:rPr>
          <w:rFonts w:cs="Times New Roman"/>
          <w:color w:val="605DBF" w:themeColor="text2" w:themeTint="99"/>
          <w:szCs w:val="28"/>
          <w:rtl/>
        </w:rPr>
        <w:t xml:space="preserve"> ا</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ن</w:t>
      </w:r>
      <w:r w:rsidRPr="009443ED">
        <w:rPr>
          <w:rFonts w:cs="Times New Roman"/>
          <w:color w:val="605DBF" w:themeColor="text2" w:themeTint="99"/>
          <w:szCs w:val="28"/>
          <w:rtl/>
        </w:rPr>
        <w:t xml:space="preserve"> نمودار همکار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w:t>
      </w:r>
      <w:r w:rsidRPr="009443ED">
        <w:rPr>
          <w:rFonts w:cs="Times New Roman"/>
          <w:color w:val="605DBF" w:themeColor="text2" w:themeTint="99"/>
          <w:szCs w:val="28"/>
          <w:rtl/>
        </w:rPr>
        <w:t xml:space="preserve"> مراحل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w:t>
      </w:r>
      <w:r w:rsidRPr="009443ED">
        <w:rPr>
          <w:rFonts w:cs="Times New Roman"/>
          <w:color w:val="605DBF" w:themeColor="text2" w:themeTint="99"/>
          <w:szCs w:val="28"/>
          <w:rtl/>
        </w:rPr>
        <w:t xml:space="preserve"> محصولات در د</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ج</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کالا، از مرور تا پرداخت و تحو</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ل</w:t>
      </w:r>
      <w:r w:rsidRPr="009443ED">
        <w:rPr>
          <w:rFonts w:cs="Times New Roman"/>
          <w:color w:val="605DBF" w:themeColor="text2" w:themeTint="99"/>
          <w:szCs w:val="28"/>
          <w:rtl/>
        </w:rPr>
        <w:t xml:space="preserve"> کالا(ها</w:t>
      </w:r>
      <w:r w:rsidRPr="009443ED">
        <w:rPr>
          <w:rFonts w:cs="Times New Roman" w:hint="cs"/>
          <w:color w:val="605DBF" w:themeColor="text2" w:themeTint="99"/>
          <w:szCs w:val="28"/>
          <w:rtl/>
        </w:rPr>
        <w:t>ی</w:t>
      </w:r>
      <w:r w:rsidRPr="009443ED">
        <w:rPr>
          <w:rFonts w:cs="Times New Roman"/>
          <w:color w:val="605DBF" w:themeColor="text2" w:themeTint="99"/>
          <w:szCs w:val="28"/>
          <w:rtl/>
        </w:rPr>
        <w:t>) خر</w:t>
      </w:r>
      <w:r w:rsidRPr="009443ED">
        <w:rPr>
          <w:rFonts w:cs="Times New Roman" w:hint="cs"/>
          <w:color w:val="605DBF" w:themeColor="text2" w:themeTint="99"/>
          <w:szCs w:val="28"/>
          <w:rtl/>
        </w:rPr>
        <w:t>ی</w:t>
      </w:r>
      <w:r w:rsidRPr="009443ED">
        <w:rPr>
          <w:rFonts w:cs="Times New Roman" w:hint="eastAsia"/>
          <w:color w:val="605DBF" w:themeColor="text2" w:themeTint="99"/>
          <w:szCs w:val="28"/>
          <w:rtl/>
        </w:rPr>
        <w:t>دار</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شده را نشان م</w:t>
      </w:r>
      <w:r w:rsidRPr="009443ED">
        <w:rPr>
          <w:rFonts w:cs="Times New Roman" w:hint="cs"/>
          <w:color w:val="605DBF" w:themeColor="text2" w:themeTint="99"/>
          <w:szCs w:val="28"/>
          <w:rtl/>
        </w:rPr>
        <w:t>ی</w:t>
      </w:r>
      <w:r w:rsidRPr="009443ED">
        <w:rPr>
          <w:rFonts w:cs="Times New Roman"/>
          <w:color w:val="605DBF" w:themeColor="text2" w:themeTint="99"/>
          <w:szCs w:val="28"/>
          <w:rtl/>
        </w:rPr>
        <w:t xml:space="preserve"> دهد</w:t>
      </w:r>
    </w:p>
    <w:p w14:paraId="43F49700" w14:textId="77777777" w:rsidR="006E46F1" w:rsidRDefault="006E46F1" w:rsidP="009443ED">
      <w:pPr>
        <w:jc w:val="right"/>
        <w:rPr>
          <w:rFonts w:cs="Times New Roman"/>
          <w:color w:val="605DBF" w:themeColor="text2" w:themeTint="99"/>
          <w:szCs w:val="28"/>
        </w:rPr>
      </w:pPr>
    </w:p>
    <w:p w14:paraId="6ED2AAEE" w14:textId="77777777" w:rsidR="006E46F1" w:rsidRDefault="006E46F1" w:rsidP="009443ED">
      <w:pPr>
        <w:jc w:val="right"/>
        <w:rPr>
          <w:rFonts w:cs="Times New Roman"/>
          <w:color w:val="605DBF" w:themeColor="text2" w:themeTint="99"/>
          <w:szCs w:val="28"/>
        </w:rPr>
      </w:pPr>
    </w:p>
    <w:p w14:paraId="13D1A057" w14:textId="3A5BEC4D" w:rsidR="006E46F1" w:rsidRDefault="006E46F1" w:rsidP="009443ED">
      <w:pPr>
        <w:jc w:val="right"/>
        <w:rPr>
          <w:rFonts w:cs="Times New Roman"/>
          <w:color w:val="605DBF" w:themeColor="text2" w:themeTint="99"/>
          <w:szCs w:val="28"/>
        </w:rPr>
      </w:pPr>
      <w:r w:rsidRPr="006E46F1">
        <w:rPr>
          <w:rFonts w:cs="Times New Roman"/>
          <w:noProof/>
          <w:color w:val="605DBF" w:themeColor="text2" w:themeTint="99"/>
          <w:szCs w:val="28"/>
        </w:rPr>
        <w:lastRenderedPageBreak/>
        <w:drawing>
          <wp:inline distT="0" distB="0" distL="0" distR="0" wp14:anchorId="73851758" wp14:editId="01CD7A3A">
            <wp:extent cx="5593715" cy="8699500"/>
            <wp:effectExtent l="0" t="0" r="6985" b="6350"/>
            <wp:docPr id="58925752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7520" name="Picture 1" descr="A picture containing text, screenshot, diagram, number&#10;&#10;Description automatically generated"/>
                    <pic:cNvPicPr/>
                  </pic:nvPicPr>
                  <pic:blipFill>
                    <a:blip r:embed="rId13"/>
                    <a:stretch>
                      <a:fillRect/>
                    </a:stretch>
                  </pic:blipFill>
                  <pic:spPr>
                    <a:xfrm>
                      <a:off x="0" y="0"/>
                      <a:ext cx="5593715" cy="8699500"/>
                    </a:xfrm>
                    <a:prstGeom prst="rect">
                      <a:avLst/>
                    </a:prstGeom>
                  </pic:spPr>
                </pic:pic>
              </a:graphicData>
            </a:graphic>
          </wp:inline>
        </w:drawing>
      </w:r>
    </w:p>
    <w:p w14:paraId="6E3B4F1A" w14:textId="6B7DAB3E" w:rsidR="009443ED" w:rsidRDefault="006E46F1" w:rsidP="006E46F1">
      <w:pPr>
        <w:jc w:val="center"/>
        <w:rPr>
          <w:b/>
          <w:bCs/>
          <w:color w:val="37393C" w:themeColor="background2" w:themeShade="40"/>
          <w:sz w:val="44"/>
          <w:szCs w:val="28"/>
          <w:lang w:bidi="fa-IR"/>
        </w:rPr>
      </w:pPr>
      <w:r w:rsidRPr="006E46F1">
        <w:rPr>
          <w:b/>
          <w:bCs/>
          <w:color w:val="37393C" w:themeColor="background2" w:themeShade="40"/>
          <w:sz w:val="44"/>
          <w:szCs w:val="28"/>
          <w:highlight w:val="darkGray"/>
          <w:lang w:bidi="fa-IR"/>
        </w:rPr>
        <w:lastRenderedPageBreak/>
        <w:t>Activity Diagram</w:t>
      </w:r>
    </w:p>
    <w:p w14:paraId="0FA798AE" w14:textId="77777777" w:rsidR="00C01E80" w:rsidRDefault="00C01E80" w:rsidP="006E46F1">
      <w:pPr>
        <w:jc w:val="center"/>
        <w:rPr>
          <w:color w:val="37393C" w:themeColor="background2" w:themeShade="40"/>
          <w:sz w:val="32"/>
          <w:szCs w:val="20"/>
        </w:rPr>
      </w:pPr>
    </w:p>
    <w:p w14:paraId="4B836914" w14:textId="77777777" w:rsidR="00842E3B" w:rsidRPr="00842E3B" w:rsidRDefault="00842E3B" w:rsidP="00842E3B">
      <w:pPr>
        <w:rPr>
          <w:color w:val="37393C" w:themeColor="background2" w:themeShade="40"/>
          <w:szCs w:val="18"/>
        </w:rPr>
      </w:pPr>
    </w:p>
    <w:p w14:paraId="659CBFA7" w14:textId="77777777" w:rsidR="00842E3B" w:rsidRPr="00842E3B" w:rsidRDefault="00842E3B" w:rsidP="00842E3B">
      <w:pPr>
        <w:rPr>
          <w:color w:val="37393C" w:themeColor="background2" w:themeShade="40"/>
          <w:szCs w:val="18"/>
        </w:rPr>
      </w:pPr>
      <w:r w:rsidRPr="00842E3B">
        <w:rPr>
          <w:color w:val="37393C" w:themeColor="background2" w:themeShade="40"/>
          <w:szCs w:val="18"/>
        </w:rPr>
        <w:t>Sure, here's an explanation of the Activity Diagram for object orientation of digital goods:</w:t>
      </w:r>
    </w:p>
    <w:p w14:paraId="4971483A" w14:textId="77777777" w:rsidR="00842E3B" w:rsidRPr="00842E3B" w:rsidRDefault="00842E3B" w:rsidP="00842E3B">
      <w:pPr>
        <w:rPr>
          <w:color w:val="37393C" w:themeColor="background2" w:themeShade="40"/>
          <w:szCs w:val="18"/>
        </w:rPr>
      </w:pPr>
    </w:p>
    <w:p w14:paraId="19ECBBC1" w14:textId="77777777" w:rsidR="00842E3B" w:rsidRPr="00842E3B" w:rsidRDefault="00842E3B" w:rsidP="00842E3B">
      <w:pPr>
        <w:rPr>
          <w:color w:val="37393C" w:themeColor="background2" w:themeShade="40"/>
          <w:szCs w:val="18"/>
        </w:rPr>
      </w:pPr>
      <w:r w:rsidRPr="00842E3B">
        <w:rPr>
          <w:color w:val="37393C" w:themeColor="background2" w:themeShade="40"/>
          <w:szCs w:val="18"/>
        </w:rPr>
        <w:t>The Activity Diagram starts with an online shopper accessing an online shop, in this case, Digikala, and showing the available product offers. The shopper can then inquire for a desired product, which the system checks if it is available. If the product is not available, the system displays a message apologizing for the inconvenience and prompts the shopper to inquire for another product. If the product is available, the system displays the products available to the shopper.</w:t>
      </w:r>
    </w:p>
    <w:p w14:paraId="29EB970F" w14:textId="77777777" w:rsidR="00842E3B" w:rsidRPr="00842E3B" w:rsidRDefault="00842E3B" w:rsidP="00842E3B">
      <w:pPr>
        <w:rPr>
          <w:color w:val="37393C" w:themeColor="background2" w:themeShade="40"/>
          <w:szCs w:val="18"/>
        </w:rPr>
      </w:pPr>
    </w:p>
    <w:p w14:paraId="4E0ED9EA" w14:textId="77777777" w:rsidR="00842E3B" w:rsidRPr="00842E3B" w:rsidRDefault="00842E3B" w:rsidP="00842E3B">
      <w:pPr>
        <w:rPr>
          <w:color w:val="37393C" w:themeColor="background2" w:themeShade="40"/>
          <w:szCs w:val="18"/>
        </w:rPr>
      </w:pPr>
      <w:r w:rsidRPr="00842E3B">
        <w:rPr>
          <w:color w:val="37393C" w:themeColor="background2" w:themeShade="40"/>
          <w:szCs w:val="18"/>
        </w:rPr>
        <w:t>The shopper can then select the desired quantity of the product and proceed to make a purchase. The system displays a purchase information form, which the shopper fills in with the necessary details. After the information is input, the system displays a message informing the shopper to wait for delivery.</w:t>
      </w:r>
    </w:p>
    <w:p w14:paraId="2ACABA14" w14:textId="77777777" w:rsidR="00842E3B" w:rsidRPr="00842E3B" w:rsidRDefault="00842E3B" w:rsidP="00842E3B">
      <w:pPr>
        <w:rPr>
          <w:color w:val="37393C" w:themeColor="background2" w:themeShade="40"/>
          <w:szCs w:val="18"/>
        </w:rPr>
      </w:pPr>
    </w:p>
    <w:p w14:paraId="3E516376" w14:textId="77777777" w:rsidR="00842E3B" w:rsidRPr="00842E3B" w:rsidRDefault="00842E3B" w:rsidP="00842E3B">
      <w:pPr>
        <w:rPr>
          <w:color w:val="37393C" w:themeColor="background2" w:themeShade="40"/>
          <w:szCs w:val="18"/>
        </w:rPr>
      </w:pPr>
      <w:r w:rsidRPr="00842E3B">
        <w:rPr>
          <w:color w:val="37393C" w:themeColor="background2" w:themeShade="40"/>
          <w:szCs w:val="18"/>
        </w:rPr>
        <w:t>Once the purchase is completed, the system prompts the shopper with the option to order again. If the shopper chooses to order again, they can inquire for another desired product. If not, the activity diagram ends.</w:t>
      </w:r>
    </w:p>
    <w:p w14:paraId="536189AC" w14:textId="77777777" w:rsidR="00842E3B" w:rsidRPr="00842E3B" w:rsidRDefault="00842E3B" w:rsidP="00842E3B">
      <w:pPr>
        <w:rPr>
          <w:color w:val="37393C" w:themeColor="background2" w:themeShade="40"/>
          <w:szCs w:val="18"/>
        </w:rPr>
      </w:pPr>
    </w:p>
    <w:p w14:paraId="709B5964" w14:textId="5FEB6339" w:rsidR="00842E3B" w:rsidRDefault="00842E3B" w:rsidP="00842E3B">
      <w:pPr>
        <w:rPr>
          <w:color w:val="37393C" w:themeColor="background2" w:themeShade="40"/>
          <w:szCs w:val="18"/>
        </w:rPr>
      </w:pPr>
      <w:r w:rsidRPr="00842E3B">
        <w:rPr>
          <w:color w:val="37393C" w:themeColor="background2" w:themeShade="40"/>
          <w:szCs w:val="18"/>
        </w:rPr>
        <w:t>Overall, this Activity Diagram outlines the steps involved in purchasing digital goods from an object-oriented perspective, with the focus on the interactions between the online shopper and the Digikala system.</w:t>
      </w:r>
    </w:p>
    <w:p w14:paraId="17AECD1B" w14:textId="77777777" w:rsidR="00842E3B" w:rsidRDefault="00842E3B" w:rsidP="00842E3B">
      <w:pPr>
        <w:rPr>
          <w:color w:val="37393C" w:themeColor="background2" w:themeShade="40"/>
          <w:szCs w:val="18"/>
        </w:rPr>
      </w:pPr>
    </w:p>
    <w:p w14:paraId="078EDE22" w14:textId="77777777" w:rsidR="00842E3B" w:rsidRDefault="00842E3B" w:rsidP="00842E3B">
      <w:pPr>
        <w:rPr>
          <w:color w:val="37393C" w:themeColor="background2" w:themeShade="40"/>
          <w:szCs w:val="18"/>
        </w:rPr>
      </w:pPr>
    </w:p>
    <w:p w14:paraId="1DFD5907" w14:textId="77777777" w:rsidR="00842E3B" w:rsidRDefault="00842E3B" w:rsidP="00842E3B">
      <w:pPr>
        <w:rPr>
          <w:color w:val="37393C" w:themeColor="background2" w:themeShade="40"/>
          <w:szCs w:val="18"/>
        </w:rPr>
      </w:pPr>
    </w:p>
    <w:p w14:paraId="7B456348" w14:textId="77777777" w:rsidR="00842E3B" w:rsidRDefault="00842E3B" w:rsidP="00842E3B">
      <w:pPr>
        <w:rPr>
          <w:color w:val="37393C" w:themeColor="background2" w:themeShade="40"/>
          <w:szCs w:val="18"/>
        </w:rPr>
      </w:pPr>
    </w:p>
    <w:p w14:paraId="5A07E6DB" w14:textId="77777777" w:rsidR="00842E3B" w:rsidRDefault="00842E3B" w:rsidP="00842E3B">
      <w:pPr>
        <w:rPr>
          <w:color w:val="37393C" w:themeColor="background2" w:themeShade="40"/>
          <w:szCs w:val="18"/>
        </w:rPr>
      </w:pPr>
    </w:p>
    <w:p w14:paraId="63E84F44" w14:textId="77777777" w:rsidR="00842E3B" w:rsidRDefault="00842E3B" w:rsidP="00842E3B">
      <w:pPr>
        <w:rPr>
          <w:color w:val="37393C" w:themeColor="background2" w:themeShade="40"/>
          <w:szCs w:val="18"/>
        </w:rPr>
      </w:pPr>
    </w:p>
    <w:p w14:paraId="42DD8D5C" w14:textId="77777777" w:rsidR="00842E3B" w:rsidRDefault="00842E3B" w:rsidP="00842E3B">
      <w:pPr>
        <w:rPr>
          <w:color w:val="37393C" w:themeColor="background2" w:themeShade="40"/>
          <w:szCs w:val="18"/>
        </w:rPr>
      </w:pPr>
    </w:p>
    <w:p w14:paraId="290BEA28" w14:textId="77777777" w:rsidR="00842E3B" w:rsidRDefault="00842E3B" w:rsidP="00842E3B">
      <w:pPr>
        <w:rPr>
          <w:color w:val="37393C" w:themeColor="background2" w:themeShade="40"/>
          <w:szCs w:val="18"/>
        </w:rPr>
      </w:pPr>
    </w:p>
    <w:p w14:paraId="55602B61" w14:textId="77777777" w:rsidR="00842E3B" w:rsidRDefault="00842E3B" w:rsidP="00842E3B">
      <w:pPr>
        <w:rPr>
          <w:color w:val="37393C" w:themeColor="background2" w:themeShade="40"/>
          <w:szCs w:val="18"/>
        </w:rPr>
      </w:pPr>
    </w:p>
    <w:p w14:paraId="213213BC" w14:textId="77777777" w:rsidR="00842E3B" w:rsidRDefault="00842E3B" w:rsidP="00842E3B">
      <w:pPr>
        <w:rPr>
          <w:color w:val="37393C" w:themeColor="background2" w:themeShade="40"/>
          <w:szCs w:val="18"/>
        </w:rPr>
      </w:pPr>
    </w:p>
    <w:p w14:paraId="41249834" w14:textId="77777777" w:rsidR="00842E3B" w:rsidRDefault="00842E3B" w:rsidP="00842E3B">
      <w:pPr>
        <w:rPr>
          <w:color w:val="37393C" w:themeColor="background2" w:themeShade="40"/>
          <w:szCs w:val="18"/>
        </w:rPr>
      </w:pPr>
    </w:p>
    <w:p w14:paraId="133BCBE3" w14:textId="77777777" w:rsidR="00842E3B" w:rsidRDefault="00842E3B" w:rsidP="00842E3B">
      <w:pPr>
        <w:rPr>
          <w:color w:val="37393C" w:themeColor="background2" w:themeShade="40"/>
          <w:szCs w:val="18"/>
        </w:rPr>
      </w:pPr>
    </w:p>
    <w:p w14:paraId="1D5B9647" w14:textId="77777777" w:rsidR="00842E3B" w:rsidRDefault="00842E3B" w:rsidP="00842E3B">
      <w:pPr>
        <w:rPr>
          <w:color w:val="37393C" w:themeColor="background2" w:themeShade="40"/>
          <w:szCs w:val="18"/>
        </w:rPr>
      </w:pPr>
    </w:p>
    <w:p w14:paraId="010DE81E" w14:textId="77777777" w:rsidR="00842E3B" w:rsidRPr="00842E3B" w:rsidRDefault="00842E3B" w:rsidP="00842E3B">
      <w:pPr>
        <w:bidi/>
        <w:rPr>
          <w:color w:val="37393C" w:themeColor="background2" w:themeShade="40"/>
          <w:szCs w:val="28"/>
        </w:rPr>
      </w:pPr>
    </w:p>
    <w:p w14:paraId="2E4FC2AB" w14:textId="77777777" w:rsidR="00842E3B" w:rsidRPr="00842E3B" w:rsidRDefault="00842E3B" w:rsidP="00842E3B">
      <w:pPr>
        <w:bidi/>
        <w:rPr>
          <w:color w:val="37393C" w:themeColor="background2" w:themeShade="40"/>
          <w:szCs w:val="28"/>
        </w:rPr>
      </w:pPr>
    </w:p>
    <w:p w14:paraId="320811D3" w14:textId="77777777" w:rsidR="00842E3B" w:rsidRPr="00842E3B" w:rsidRDefault="00842E3B" w:rsidP="00842E3B">
      <w:pPr>
        <w:bidi/>
        <w:rPr>
          <w:color w:val="37393C" w:themeColor="background2" w:themeShade="40"/>
          <w:szCs w:val="28"/>
        </w:rPr>
      </w:pPr>
      <w:r w:rsidRPr="00842E3B">
        <w:rPr>
          <w:rFonts w:cs="Times New Roman"/>
          <w:color w:val="37393C" w:themeColor="background2" w:themeShade="40"/>
          <w:szCs w:val="28"/>
          <w:rtl/>
        </w:rPr>
        <w:t>نمودار فعال</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ت</w:t>
      </w:r>
      <w:r w:rsidRPr="00842E3B">
        <w:rPr>
          <w:rFonts w:cs="Times New Roman"/>
          <w:color w:val="37393C" w:themeColor="background2" w:themeShade="40"/>
          <w:szCs w:val="28"/>
          <w:rtl/>
        </w:rPr>
        <w:t xml:space="preserve"> با دسترس</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ک</w:t>
      </w:r>
      <w:r w:rsidRPr="00842E3B">
        <w:rPr>
          <w:rFonts w:cs="Times New Roman"/>
          <w:color w:val="37393C" w:themeColor="background2" w:themeShade="40"/>
          <w:szCs w:val="28"/>
          <w:rtl/>
        </w:rPr>
        <w:t xml:space="preserve">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آنلا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ن</w:t>
      </w:r>
      <w:r w:rsidRPr="00842E3B">
        <w:rPr>
          <w:rFonts w:cs="Times New Roman"/>
          <w:color w:val="37393C" w:themeColor="background2" w:themeShade="40"/>
          <w:szCs w:val="28"/>
          <w:rtl/>
        </w:rPr>
        <w:t xml:space="preserve"> به </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ک</w:t>
      </w:r>
      <w:r w:rsidRPr="00842E3B">
        <w:rPr>
          <w:rFonts w:cs="Times New Roman"/>
          <w:color w:val="37393C" w:themeColor="background2" w:themeShade="40"/>
          <w:szCs w:val="28"/>
          <w:rtl/>
        </w:rPr>
        <w:t xml:space="preserve"> فروشگاه آنلا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ن،</w:t>
      </w:r>
      <w:r w:rsidRPr="00842E3B">
        <w:rPr>
          <w:rFonts w:cs="Times New Roman"/>
          <w:color w:val="37393C" w:themeColor="background2" w:themeShade="40"/>
          <w:szCs w:val="28"/>
          <w:rtl/>
        </w:rPr>
        <w:t xml:space="preserve"> در 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ن</w:t>
      </w:r>
      <w:r w:rsidRPr="00842E3B">
        <w:rPr>
          <w:rFonts w:cs="Times New Roman"/>
          <w:color w:val="37393C" w:themeColor="background2" w:themeShade="40"/>
          <w:szCs w:val="28"/>
          <w:rtl/>
        </w:rPr>
        <w:t xml:space="preserve"> مورد، د</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ج</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کالا، و نما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ش</w:t>
      </w:r>
      <w:r w:rsidRPr="00842E3B">
        <w:rPr>
          <w:rFonts w:cs="Times New Roman"/>
          <w:color w:val="37393C" w:themeColor="background2" w:themeShade="40"/>
          <w:szCs w:val="28"/>
          <w:rtl/>
        </w:rPr>
        <w:t xml:space="preserve"> پ</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شنهادات</w:t>
      </w:r>
      <w:r w:rsidRPr="00842E3B">
        <w:rPr>
          <w:rFonts w:cs="Times New Roman"/>
          <w:color w:val="37393C" w:themeColor="background2" w:themeShade="40"/>
          <w:szCs w:val="28"/>
          <w:rtl/>
        </w:rPr>
        <w:t xml:space="preserve"> محصول در دسترس شروع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شود. سپس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تواند محصول مورد نظر خود را استعلام کند که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آن را بررس</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کند که آ</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ا</w:t>
      </w:r>
      <w:r w:rsidRPr="00842E3B">
        <w:rPr>
          <w:rFonts w:cs="Times New Roman"/>
          <w:color w:val="37393C" w:themeColor="background2" w:themeShade="40"/>
          <w:szCs w:val="28"/>
          <w:rtl/>
        </w:rPr>
        <w:t xml:space="preserve"> در دسترس است. در صورت در دسترس نبو</w:t>
      </w:r>
      <w:r w:rsidRPr="00842E3B">
        <w:rPr>
          <w:rFonts w:cs="Times New Roman" w:hint="eastAsia"/>
          <w:color w:val="37393C" w:themeColor="background2" w:themeShade="40"/>
          <w:szCs w:val="28"/>
          <w:rtl/>
        </w:rPr>
        <w:t>دن</w:t>
      </w:r>
      <w:r w:rsidRPr="00842E3B">
        <w:rPr>
          <w:rFonts w:cs="Times New Roman"/>
          <w:color w:val="37393C" w:themeColor="background2" w:themeShade="40"/>
          <w:szCs w:val="28"/>
          <w:rtl/>
        </w:rPr>
        <w:t xml:space="preserve"> محصول،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پ</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ام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مبن</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بر عذرخواه</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برا</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مزاحمت 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جاد</w:t>
      </w:r>
      <w:r w:rsidRPr="00842E3B">
        <w:rPr>
          <w:rFonts w:cs="Times New Roman"/>
          <w:color w:val="37393C" w:themeColor="background2" w:themeShade="40"/>
          <w:szCs w:val="28"/>
          <w:rtl/>
        </w:rPr>
        <w:t xml:space="preserve"> شده نشان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دهد و از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خواهد که محصول د</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گر</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را استعلام کند. اگر محصول موجود باشد،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محصولات موجود را برا</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نما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ش</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دهد</w:t>
      </w:r>
      <w:r w:rsidRPr="00842E3B">
        <w:rPr>
          <w:color w:val="37393C" w:themeColor="background2" w:themeShade="40"/>
          <w:szCs w:val="28"/>
        </w:rPr>
        <w:t>.</w:t>
      </w:r>
    </w:p>
    <w:p w14:paraId="7AA08BA3" w14:textId="77777777" w:rsidR="00842E3B" w:rsidRPr="00842E3B" w:rsidRDefault="00842E3B" w:rsidP="00842E3B">
      <w:pPr>
        <w:bidi/>
        <w:rPr>
          <w:color w:val="37393C" w:themeColor="background2" w:themeShade="40"/>
          <w:szCs w:val="28"/>
        </w:rPr>
      </w:pPr>
    </w:p>
    <w:p w14:paraId="7C19F10F" w14:textId="77777777" w:rsidR="00842E3B" w:rsidRPr="00842E3B" w:rsidRDefault="00842E3B" w:rsidP="00842E3B">
      <w:pPr>
        <w:bidi/>
        <w:rPr>
          <w:color w:val="37393C" w:themeColor="background2" w:themeShade="40"/>
          <w:szCs w:val="28"/>
        </w:rPr>
      </w:pPr>
      <w:r w:rsidRPr="00842E3B">
        <w:rPr>
          <w:rFonts w:cs="Times New Roman" w:hint="eastAsia"/>
          <w:color w:val="37393C" w:themeColor="background2" w:themeShade="40"/>
          <w:szCs w:val="28"/>
          <w:rtl/>
        </w:rPr>
        <w:t>سپس</w:t>
      </w:r>
      <w:r w:rsidRPr="00842E3B">
        <w:rPr>
          <w:rFonts w:cs="Times New Roman"/>
          <w:color w:val="37393C" w:themeColor="background2" w:themeShade="40"/>
          <w:szCs w:val="28"/>
          <w:rtl/>
        </w:rPr>
        <w:t xml:space="preserve">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تواند مقدار مورد نظر محصول را انتخاب کرده و اقدام به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w:t>
      </w:r>
      <w:r w:rsidRPr="00842E3B">
        <w:rPr>
          <w:rFonts w:cs="Times New Roman"/>
          <w:color w:val="37393C" w:themeColor="background2" w:themeShade="40"/>
          <w:szCs w:val="28"/>
          <w:rtl/>
        </w:rPr>
        <w:t xml:space="preserve"> کند.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ک</w:t>
      </w:r>
      <w:r w:rsidRPr="00842E3B">
        <w:rPr>
          <w:rFonts w:cs="Times New Roman"/>
          <w:color w:val="37393C" w:themeColor="background2" w:themeShade="40"/>
          <w:szCs w:val="28"/>
          <w:rtl/>
        </w:rPr>
        <w:t xml:space="preserve"> فرم اطلاعات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w:t>
      </w:r>
      <w:r w:rsidRPr="00842E3B">
        <w:rPr>
          <w:rFonts w:cs="Times New Roman"/>
          <w:color w:val="37393C" w:themeColor="background2" w:themeShade="40"/>
          <w:szCs w:val="28"/>
          <w:rtl/>
        </w:rPr>
        <w:t xml:space="preserve"> را نما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ش</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دهد که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آن را با مشخصات لازم پر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کند. پس از وارد شدن اطلاعات،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پ</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ام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را نما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ش</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دهد که به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اطلاع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دهد که منتظر تحو</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ل</w:t>
      </w:r>
      <w:r w:rsidRPr="00842E3B">
        <w:rPr>
          <w:rFonts w:cs="Times New Roman"/>
          <w:color w:val="37393C" w:themeColor="background2" w:themeShade="40"/>
          <w:szCs w:val="28"/>
          <w:rtl/>
        </w:rPr>
        <w:t xml:space="preserve"> با</w:t>
      </w:r>
      <w:r w:rsidRPr="00842E3B">
        <w:rPr>
          <w:rFonts w:cs="Times New Roman" w:hint="eastAsia"/>
          <w:color w:val="37393C" w:themeColor="background2" w:themeShade="40"/>
          <w:szCs w:val="28"/>
          <w:rtl/>
        </w:rPr>
        <w:t>شد</w:t>
      </w:r>
      <w:r w:rsidRPr="00842E3B">
        <w:rPr>
          <w:color w:val="37393C" w:themeColor="background2" w:themeShade="40"/>
          <w:szCs w:val="28"/>
        </w:rPr>
        <w:t>.</w:t>
      </w:r>
    </w:p>
    <w:p w14:paraId="0A41CE9A" w14:textId="77777777" w:rsidR="00842E3B" w:rsidRPr="00842E3B" w:rsidRDefault="00842E3B" w:rsidP="00842E3B">
      <w:pPr>
        <w:bidi/>
        <w:rPr>
          <w:color w:val="37393C" w:themeColor="background2" w:themeShade="40"/>
          <w:szCs w:val="28"/>
        </w:rPr>
      </w:pPr>
    </w:p>
    <w:p w14:paraId="199FB10E" w14:textId="77777777" w:rsidR="00842E3B" w:rsidRPr="00842E3B" w:rsidRDefault="00842E3B" w:rsidP="00842E3B">
      <w:pPr>
        <w:bidi/>
        <w:rPr>
          <w:color w:val="37393C" w:themeColor="background2" w:themeShade="40"/>
          <w:szCs w:val="28"/>
        </w:rPr>
      </w:pPr>
      <w:r w:rsidRPr="00842E3B">
        <w:rPr>
          <w:rFonts w:cs="Times New Roman" w:hint="eastAsia"/>
          <w:color w:val="37393C" w:themeColor="background2" w:themeShade="40"/>
          <w:szCs w:val="28"/>
          <w:rtl/>
        </w:rPr>
        <w:t>پس</w:t>
      </w:r>
      <w:r w:rsidRPr="00842E3B">
        <w:rPr>
          <w:rFonts w:cs="Times New Roman"/>
          <w:color w:val="37393C" w:themeColor="background2" w:themeShade="40"/>
          <w:szCs w:val="28"/>
          <w:rtl/>
        </w:rPr>
        <w:t xml:space="preserve"> از تکم</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ل</w:t>
      </w:r>
      <w:r w:rsidRPr="00842E3B">
        <w:rPr>
          <w:rFonts w:cs="Times New Roman"/>
          <w:color w:val="37393C" w:themeColor="background2" w:themeShade="40"/>
          <w:szCs w:val="28"/>
          <w:rtl/>
        </w:rPr>
        <w:t xml:space="preserve">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w:t>
      </w:r>
      <w:r w:rsidRPr="00842E3B">
        <w:rPr>
          <w:rFonts w:cs="Times New Roman"/>
          <w:color w:val="37393C" w:themeColor="background2" w:themeShade="40"/>
          <w:szCs w:val="28"/>
          <w:rtl/>
        </w:rPr>
        <w:t xml:space="preserve">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از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خواهد</w:t>
      </w:r>
      <w:r w:rsidRPr="00842E3B">
        <w:rPr>
          <w:rFonts w:cs="Times New Roman"/>
          <w:color w:val="37393C" w:themeColor="background2" w:themeShade="40"/>
          <w:szCs w:val="28"/>
          <w:rtl/>
        </w:rPr>
        <w:t xml:space="preserve"> که دوباره سفارش دهد. اگر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تصم</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م</w:t>
      </w:r>
      <w:r w:rsidRPr="00842E3B">
        <w:rPr>
          <w:rFonts w:cs="Times New Roman"/>
          <w:color w:val="37393C" w:themeColor="background2" w:themeShade="40"/>
          <w:szCs w:val="28"/>
          <w:rtl/>
        </w:rPr>
        <w:t xml:space="preserve"> به سفارش دوباره بگ</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رد،</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تواند محصول مورد نظر د</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گر</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را استعلام کند. اگر نه، نمودار فعال</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ت</w:t>
      </w:r>
      <w:r w:rsidRPr="00842E3B">
        <w:rPr>
          <w:rFonts w:cs="Times New Roman"/>
          <w:color w:val="37393C" w:themeColor="background2" w:themeShade="40"/>
          <w:szCs w:val="28"/>
          <w:rtl/>
        </w:rPr>
        <w:t xml:space="preserve"> به پا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ان</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رسد</w:t>
      </w:r>
      <w:r w:rsidRPr="00842E3B">
        <w:rPr>
          <w:color w:val="37393C" w:themeColor="background2" w:themeShade="40"/>
          <w:szCs w:val="28"/>
        </w:rPr>
        <w:t>.</w:t>
      </w:r>
    </w:p>
    <w:p w14:paraId="1E582806" w14:textId="77777777" w:rsidR="00842E3B" w:rsidRPr="00842E3B" w:rsidRDefault="00842E3B" w:rsidP="00842E3B">
      <w:pPr>
        <w:bidi/>
        <w:rPr>
          <w:color w:val="37393C" w:themeColor="background2" w:themeShade="40"/>
          <w:szCs w:val="28"/>
        </w:rPr>
      </w:pPr>
    </w:p>
    <w:p w14:paraId="2B5B41B5" w14:textId="37044206" w:rsidR="00842E3B" w:rsidRDefault="00842E3B" w:rsidP="00842E3B">
      <w:pPr>
        <w:bidi/>
        <w:rPr>
          <w:color w:val="37393C" w:themeColor="background2" w:themeShade="40"/>
          <w:szCs w:val="28"/>
        </w:rPr>
      </w:pPr>
      <w:r w:rsidRPr="00842E3B">
        <w:rPr>
          <w:rFonts w:cs="Times New Roman" w:hint="eastAsia"/>
          <w:color w:val="37393C" w:themeColor="background2" w:themeShade="40"/>
          <w:szCs w:val="28"/>
          <w:rtl/>
        </w:rPr>
        <w:t>به</w:t>
      </w:r>
      <w:r w:rsidRPr="00842E3B">
        <w:rPr>
          <w:rFonts w:cs="Times New Roman"/>
          <w:color w:val="37393C" w:themeColor="background2" w:themeShade="40"/>
          <w:szCs w:val="28"/>
          <w:rtl/>
        </w:rPr>
        <w:t xml:space="preserve"> طور کل</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w:t>
      </w:r>
      <w:r w:rsidRPr="00842E3B">
        <w:rPr>
          <w:rFonts w:cs="Times New Roman"/>
          <w:color w:val="37393C" w:themeColor="background2" w:themeShade="40"/>
          <w:szCs w:val="28"/>
          <w:rtl/>
        </w:rPr>
        <w:t xml:space="preserve"> 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ن</w:t>
      </w:r>
      <w:r w:rsidRPr="00842E3B">
        <w:rPr>
          <w:rFonts w:cs="Times New Roman"/>
          <w:color w:val="37393C" w:themeColor="background2" w:themeShade="40"/>
          <w:szCs w:val="28"/>
          <w:rtl/>
        </w:rPr>
        <w:t xml:space="preserve"> نمودار فعال</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ت،</w:t>
      </w:r>
      <w:r w:rsidRPr="00842E3B">
        <w:rPr>
          <w:rFonts w:cs="Times New Roman"/>
          <w:color w:val="37393C" w:themeColor="background2" w:themeShade="40"/>
          <w:szCs w:val="28"/>
          <w:rtl/>
        </w:rPr>
        <w:t xml:space="preserve"> مراحل مربوط به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w:t>
      </w:r>
      <w:r w:rsidRPr="00842E3B">
        <w:rPr>
          <w:rFonts w:cs="Times New Roman"/>
          <w:color w:val="37393C" w:themeColor="background2" w:themeShade="40"/>
          <w:szCs w:val="28"/>
          <w:rtl/>
        </w:rPr>
        <w:t xml:space="preserve"> کالاها</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د</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ج</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تال</w:t>
      </w:r>
      <w:r w:rsidRPr="00842E3B">
        <w:rPr>
          <w:rFonts w:cs="Times New Roman"/>
          <w:color w:val="37393C" w:themeColor="background2" w:themeShade="40"/>
          <w:szCs w:val="28"/>
          <w:rtl/>
        </w:rPr>
        <w:t xml:space="preserve"> را از منظر ش</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گرا، با تمرکز بر تعاملات ب</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ن</w:t>
      </w:r>
      <w:r w:rsidRPr="00842E3B">
        <w:rPr>
          <w:rFonts w:cs="Times New Roman"/>
          <w:color w:val="37393C" w:themeColor="background2" w:themeShade="40"/>
          <w:szCs w:val="28"/>
          <w:rtl/>
        </w:rPr>
        <w:t xml:space="preserve"> خر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دار</w:t>
      </w:r>
      <w:r w:rsidRPr="00842E3B">
        <w:rPr>
          <w:rFonts w:cs="Times New Roman"/>
          <w:color w:val="37393C" w:themeColor="background2" w:themeShade="40"/>
          <w:szCs w:val="28"/>
          <w:rtl/>
        </w:rPr>
        <w:t xml:space="preserve"> آنلا</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ن</w:t>
      </w:r>
      <w:r w:rsidRPr="00842E3B">
        <w:rPr>
          <w:rFonts w:cs="Times New Roman"/>
          <w:color w:val="37393C" w:themeColor="background2" w:themeShade="40"/>
          <w:szCs w:val="28"/>
          <w:rtl/>
        </w:rPr>
        <w:t xml:space="preserve"> و س</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ستم</w:t>
      </w:r>
      <w:r w:rsidRPr="00842E3B">
        <w:rPr>
          <w:rFonts w:cs="Times New Roman"/>
          <w:color w:val="37393C" w:themeColor="background2" w:themeShade="40"/>
          <w:szCs w:val="28"/>
          <w:rtl/>
        </w:rPr>
        <w:t xml:space="preserve"> د</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ج</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کالا، تشر</w:t>
      </w:r>
      <w:r w:rsidRPr="00842E3B">
        <w:rPr>
          <w:rFonts w:cs="Times New Roman" w:hint="cs"/>
          <w:color w:val="37393C" w:themeColor="background2" w:themeShade="40"/>
          <w:szCs w:val="28"/>
          <w:rtl/>
        </w:rPr>
        <w:t>ی</w:t>
      </w:r>
      <w:r w:rsidRPr="00842E3B">
        <w:rPr>
          <w:rFonts w:cs="Times New Roman" w:hint="eastAsia"/>
          <w:color w:val="37393C" w:themeColor="background2" w:themeShade="40"/>
          <w:szCs w:val="28"/>
          <w:rtl/>
        </w:rPr>
        <w:t>ح</w:t>
      </w:r>
      <w:r w:rsidRPr="00842E3B">
        <w:rPr>
          <w:rFonts w:cs="Times New Roman"/>
          <w:color w:val="37393C" w:themeColor="background2" w:themeShade="40"/>
          <w:szCs w:val="28"/>
          <w:rtl/>
        </w:rPr>
        <w:t xml:space="preserve"> م</w:t>
      </w:r>
      <w:r w:rsidRPr="00842E3B">
        <w:rPr>
          <w:rFonts w:cs="Times New Roman" w:hint="cs"/>
          <w:color w:val="37393C" w:themeColor="background2" w:themeShade="40"/>
          <w:szCs w:val="28"/>
          <w:rtl/>
        </w:rPr>
        <w:t>ی</w:t>
      </w:r>
      <w:r w:rsidRPr="00842E3B">
        <w:rPr>
          <w:rFonts w:cs="Times New Roman"/>
          <w:color w:val="37393C" w:themeColor="background2" w:themeShade="40"/>
          <w:szCs w:val="28"/>
          <w:rtl/>
        </w:rPr>
        <w:t xml:space="preserve"> کند</w:t>
      </w:r>
      <w:r w:rsidRPr="00842E3B">
        <w:rPr>
          <w:color w:val="37393C" w:themeColor="background2" w:themeShade="40"/>
          <w:szCs w:val="28"/>
        </w:rPr>
        <w:t>.</w:t>
      </w:r>
    </w:p>
    <w:p w14:paraId="75DE5E8B" w14:textId="77777777" w:rsidR="00934C6C" w:rsidRDefault="00934C6C" w:rsidP="00934C6C">
      <w:pPr>
        <w:bidi/>
        <w:rPr>
          <w:color w:val="37393C" w:themeColor="background2" w:themeShade="40"/>
          <w:szCs w:val="28"/>
        </w:rPr>
      </w:pPr>
    </w:p>
    <w:p w14:paraId="52805273" w14:textId="77777777" w:rsidR="00934C6C" w:rsidRDefault="00934C6C" w:rsidP="00934C6C">
      <w:pPr>
        <w:bidi/>
        <w:rPr>
          <w:color w:val="37393C" w:themeColor="background2" w:themeShade="40"/>
          <w:szCs w:val="28"/>
        </w:rPr>
      </w:pPr>
    </w:p>
    <w:p w14:paraId="1E663778" w14:textId="77777777" w:rsidR="00934C6C" w:rsidRDefault="00934C6C" w:rsidP="00934C6C">
      <w:pPr>
        <w:bidi/>
        <w:rPr>
          <w:color w:val="37393C" w:themeColor="background2" w:themeShade="40"/>
          <w:szCs w:val="28"/>
        </w:rPr>
      </w:pPr>
    </w:p>
    <w:p w14:paraId="6213BA50" w14:textId="77777777" w:rsidR="00934C6C" w:rsidRDefault="00934C6C" w:rsidP="00934C6C">
      <w:pPr>
        <w:bidi/>
        <w:rPr>
          <w:color w:val="37393C" w:themeColor="background2" w:themeShade="40"/>
          <w:szCs w:val="28"/>
        </w:rPr>
      </w:pPr>
    </w:p>
    <w:p w14:paraId="7B63709A" w14:textId="77777777" w:rsidR="00934C6C" w:rsidRDefault="00934C6C" w:rsidP="00934C6C">
      <w:pPr>
        <w:bidi/>
        <w:rPr>
          <w:color w:val="37393C" w:themeColor="background2" w:themeShade="40"/>
          <w:szCs w:val="28"/>
        </w:rPr>
      </w:pPr>
    </w:p>
    <w:p w14:paraId="2DFCAB23" w14:textId="77777777" w:rsidR="00934C6C" w:rsidRDefault="00934C6C" w:rsidP="00934C6C">
      <w:pPr>
        <w:bidi/>
        <w:rPr>
          <w:color w:val="37393C" w:themeColor="background2" w:themeShade="40"/>
          <w:szCs w:val="28"/>
        </w:rPr>
      </w:pPr>
    </w:p>
    <w:p w14:paraId="5A143DB3" w14:textId="77777777" w:rsidR="00934C6C" w:rsidRDefault="00934C6C" w:rsidP="00934C6C">
      <w:pPr>
        <w:bidi/>
        <w:rPr>
          <w:color w:val="37393C" w:themeColor="background2" w:themeShade="40"/>
          <w:szCs w:val="28"/>
        </w:rPr>
      </w:pPr>
    </w:p>
    <w:p w14:paraId="09126293" w14:textId="77777777" w:rsidR="00934C6C" w:rsidRDefault="00934C6C" w:rsidP="00934C6C">
      <w:pPr>
        <w:bidi/>
        <w:rPr>
          <w:color w:val="37393C" w:themeColor="background2" w:themeShade="40"/>
          <w:szCs w:val="28"/>
        </w:rPr>
      </w:pPr>
    </w:p>
    <w:p w14:paraId="701C974B" w14:textId="77777777" w:rsidR="00934C6C" w:rsidRDefault="00934C6C" w:rsidP="00934C6C">
      <w:pPr>
        <w:bidi/>
        <w:rPr>
          <w:color w:val="37393C" w:themeColor="background2" w:themeShade="40"/>
          <w:szCs w:val="28"/>
        </w:rPr>
      </w:pPr>
    </w:p>
    <w:p w14:paraId="54B73EAB" w14:textId="77777777" w:rsidR="00934C6C" w:rsidRDefault="00934C6C" w:rsidP="00934C6C">
      <w:pPr>
        <w:bidi/>
        <w:rPr>
          <w:color w:val="37393C" w:themeColor="background2" w:themeShade="40"/>
          <w:szCs w:val="28"/>
        </w:rPr>
      </w:pPr>
    </w:p>
    <w:p w14:paraId="3C68764F" w14:textId="77777777" w:rsidR="00934C6C" w:rsidRDefault="00934C6C" w:rsidP="00934C6C">
      <w:pPr>
        <w:bidi/>
        <w:rPr>
          <w:color w:val="37393C" w:themeColor="background2" w:themeShade="40"/>
          <w:szCs w:val="28"/>
        </w:rPr>
      </w:pPr>
    </w:p>
    <w:p w14:paraId="31AD14B7" w14:textId="77777777" w:rsidR="00934C6C" w:rsidRDefault="00934C6C" w:rsidP="00934C6C">
      <w:pPr>
        <w:bidi/>
        <w:rPr>
          <w:color w:val="37393C" w:themeColor="background2" w:themeShade="40"/>
          <w:szCs w:val="28"/>
        </w:rPr>
      </w:pPr>
    </w:p>
    <w:p w14:paraId="25D5F3D6" w14:textId="77777777" w:rsidR="00934C6C" w:rsidRDefault="00934C6C" w:rsidP="00934C6C">
      <w:pPr>
        <w:bidi/>
        <w:rPr>
          <w:color w:val="37393C" w:themeColor="background2" w:themeShade="40"/>
          <w:szCs w:val="28"/>
        </w:rPr>
      </w:pPr>
    </w:p>
    <w:p w14:paraId="1943CC20" w14:textId="77777777" w:rsidR="00934C6C" w:rsidRDefault="00934C6C" w:rsidP="00934C6C">
      <w:pPr>
        <w:bidi/>
        <w:rPr>
          <w:color w:val="37393C" w:themeColor="background2" w:themeShade="40"/>
          <w:szCs w:val="28"/>
        </w:rPr>
      </w:pPr>
    </w:p>
    <w:p w14:paraId="2411041B" w14:textId="77777777" w:rsidR="00934C6C" w:rsidRDefault="00934C6C" w:rsidP="00934C6C">
      <w:pPr>
        <w:bidi/>
        <w:rPr>
          <w:color w:val="37393C" w:themeColor="background2" w:themeShade="40"/>
          <w:szCs w:val="28"/>
        </w:rPr>
      </w:pPr>
    </w:p>
    <w:p w14:paraId="4E12F86F" w14:textId="77777777" w:rsidR="00934C6C" w:rsidRDefault="00934C6C" w:rsidP="00934C6C">
      <w:pPr>
        <w:bidi/>
        <w:rPr>
          <w:color w:val="37393C" w:themeColor="background2" w:themeShade="40"/>
          <w:szCs w:val="28"/>
        </w:rPr>
      </w:pPr>
    </w:p>
    <w:p w14:paraId="2DFF6078" w14:textId="77777777" w:rsidR="00934C6C" w:rsidRDefault="00934C6C" w:rsidP="00934C6C">
      <w:pPr>
        <w:bidi/>
        <w:rPr>
          <w:color w:val="37393C" w:themeColor="background2" w:themeShade="40"/>
          <w:szCs w:val="28"/>
        </w:rPr>
      </w:pPr>
    </w:p>
    <w:p w14:paraId="50769350" w14:textId="77777777" w:rsidR="00934C6C" w:rsidRDefault="00934C6C" w:rsidP="00934C6C">
      <w:pPr>
        <w:bidi/>
        <w:rPr>
          <w:color w:val="37393C" w:themeColor="background2" w:themeShade="40"/>
          <w:szCs w:val="28"/>
        </w:rPr>
      </w:pPr>
    </w:p>
    <w:p w14:paraId="2F8868B7" w14:textId="77777777" w:rsidR="00934C6C" w:rsidRDefault="00934C6C" w:rsidP="00934C6C">
      <w:pPr>
        <w:bidi/>
        <w:rPr>
          <w:color w:val="37393C" w:themeColor="background2" w:themeShade="40"/>
          <w:szCs w:val="28"/>
        </w:rPr>
      </w:pPr>
    </w:p>
    <w:p w14:paraId="115F38B5" w14:textId="77777777" w:rsidR="00934C6C" w:rsidRDefault="00934C6C" w:rsidP="00934C6C">
      <w:pPr>
        <w:bidi/>
        <w:rPr>
          <w:color w:val="37393C" w:themeColor="background2" w:themeShade="40"/>
          <w:szCs w:val="28"/>
        </w:rPr>
      </w:pPr>
    </w:p>
    <w:p w14:paraId="1A0007D9" w14:textId="23DC411B" w:rsidR="00934C6C" w:rsidRDefault="00934C6C" w:rsidP="00934C6C">
      <w:pPr>
        <w:bidi/>
        <w:jc w:val="center"/>
        <w:rPr>
          <w:b/>
          <w:bCs/>
          <w:color w:val="161718" w:themeColor="text1"/>
          <w:sz w:val="36"/>
          <w:lang w:bidi="fa-IR"/>
        </w:rPr>
      </w:pPr>
      <w:r w:rsidRPr="00934C6C">
        <w:rPr>
          <w:b/>
          <w:bCs/>
          <w:color w:val="161718" w:themeColor="text1"/>
          <w:sz w:val="40"/>
          <w:szCs w:val="24"/>
          <w:lang w:bidi="fa-IR"/>
        </w:rPr>
        <w:t>ERD (normalized to BCNF level)</w:t>
      </w:r>
    </w:p>
    <w:p w14:paraId="0CDD365C" w14:textId="77777777" w:rsidR="00934C6C" w:rsidRDefault="00934C6C" w:rsidP="00934C6C">
      <w:pPr>
        <w:bidi/>
        <w:jc w:val="center"/>
        <w:rPr>
          <w:color w:val="37393C" w:themeColor="background2" w:themeShade="40"/>
          <w:sz w:val="40"/>
          <w:szCs w:val="40"/>
        </w:rPr>
      </w:pPr>
    </w:p>
    <w:p w14:paraId="2354AFC3" w14:textId="77777777" w:rsidR="00934C6C" w:rsidRDefault="00934C6C" w:rsidP="00934C6C">
      <w:pPr>
        <w:bidi/>
        <w:jc w:val="center"/>
        <w:rPr>
          <w:color w:val="37393C" w:themeColor="background2" w:themeShade="40"/>
          <w:sz w:val="40"/>
          <w:szCs w:val="40"/>
        </w:rPr>
      </w:pPr>
    </w:p>
    <w:p w14:paraId="130B1824" w14:textId="77777777" w:rsidR="00934C6C" w:rsidRPr="00934C6C" w:rsidRDefault="00934C6C" w:rsidP="00934C6C">
      <w:pPr>
        <w:rPr>
          <w:color w:val="37393C" w:themeColor="background2" w:themeShade="40"/>
          <w:szCs w:val="28"/>
        </w:rPr>
      </w:pPr>
      <w:r w:rsidRPr="00934C6C">
        <w:rPr>
          <w:color w:val="37393C" w:themeColor="background2" w:themeShade="40"/>
          <w:szCs w:val="28"/>
        </w:rPr>
        <w:t>In relational databases, especially large ones, you need to arrange entries so that other maintainers and administrators can read them and work on them. This is why database normalization is important.</w:t>
      </w:r>
    </w:p>
    <w:p w14:paraId="2BA9CD42" w14:textId="77777777" w:rsidR="00934C6C" w:rsidRPr="00934C6C" w:rsidRDefault="00934C6C" w:rsidP="00934C6C">
      <w:pPr>
        <w:rPr>
          <w:color w:val="37393C" w:themeColor="background2" w:themeShade="40"/>
          <w:szCs w:val="28"/>
        </w:rPr>
      </w:pPr>
    </w:p>
    <w:p w14:paraId="2C342EF3" w14:textId="77777777" w:rsidR="00934C6C" w:rsidRPr="00934C6C" w:rsidRDefault="00934C6C" w:rsidP="00934C6C">
      <w:pPr>
        <w:rPr>
          <w:color w:val="37393C" w:themeColor="background2" w:themeShade="40"/>
          <w:szCs w:val="28"/>
        </w:rPr>
      </w:pPr>
      <w:r w:rsidRPr="00934C6C">
        <w:rPr>
          <w:color w:val="37393C" w:themeColor="background2" w:themeShade="40"/>
          <w:szCs w:val="28"/>
        </w:rPr>
        <w:t>In simple words, database normalization entails organizing a database into several tables in order to reduce redundancy. You can design the database to follow any of the types of normalization such as 1NF, 2NF, and 3NF.</w:t>
      </w:r>
    </w:p>
    <w:p w14:paraId="68F9EF2D" w14:textId="77777777" w:rsidR="00934C6C" w:rsidRPr="00934C6C" w:rsidRDefault="00934C6C" w:rsidP="00934C6C">
      <w:pPr>
        <w:rPr>
          <w:color w:val="37393C" w:themeColor="background2" w:themeShade="40"/>
          <w:szCs w:val="28"/>
        </w:rPr>
      </w:pPr>
    </w:p>
    <w:p w14:paraId="57597573" w14:textId="77777777" w:rsidR="00934C6C" w:rsidRPr="00934C6C" w:rsidRDefault="00934C6C" w:rsidP="00934C6C">
      <w:pPr>
        <w:rPr>
          <w:color w:val="37393C" w:themeColor="background2" w:themeShade="40"/>
          <w:szCs w:val="28"/>
        </w:rPr>
      </w:pPr>
      <w:r w:rsidRPr="00934C6C">
        <w:rPr>
          <w:color w:val="37393C" w:themeColor="background2" w:themeShade="40"/>
          <w:szCs w:val="28"/>
        </w:rPr>
        <w:t>In this article, we’ll look at what database normalization is in detail and its purpose. We’ll also take a look at the types of normalization – 1NF, 2NF, 3NF – with examples.</w:t>
      </w:r>
    </w:p>
    <w:p w14:paraId="1DFBB065" w14:textId="77777777" w:rsidR="00934C6C" w:rsidRPr="00934C6C" w:rsidRDefault="00934C6C" w:rsidP="00934C6C">
      <w:pPr>
        <w:rPr>
          <w:color w:val="37393C" w:themeColor="background2" w:themeShade="40"/>
          <w:szCs w:val="28"/>
        </w:rPr>
      </w:pPr>
    </w:p>
    <w:p w14:paraId="5BAAD095" w14:textId="77777777" w:rsidR="00934C6C" w:rsidRPr="00934C6C" w:rsidRDefault="00934C6C" w:rsidP="00934C6C">
      <w:pPr>
        <w:rPr>
          <w:color w:val="37393C" w:themeColor="background2" w:themeShade="40"/>
          <w:szCs w:val="28"/>
        </w:rPr>
      </w:pPr>
      <w:r w:rsidRPr="007B67F3">
        <w:rPr>
          <w:color w:val="37393C" w:themeColor="background2" w:themeShade="40"/>
          <w:szCs w:val="28"/>
          <w:highlight w:val="darkGray"/>
        </w:rPr>
        <w:t>What We'll Cover</w:t>
      </w:r>
    </w:p>
    <w:p w14:paraId="4310BF51" w14:textId="77777777" w:rsidR="00934C6C" w:rsidRPr="007B67F3" w:rsidRDefault="00934C6C" w:rsidP="00934C6C">
      <w:pPr>
        <w:rPr>
          <w:b/>
          <w:bCs/>
          <w:color w:val="605DBF" w:themeColor="text2" w:themeTint="99"/>
          <w:szCs w:val="28"/>
        </w:rPr>
      </w:pPr>
      <w:r w:rsidRPr="007B67F3">
        <w:rPr>
          <w:b/>
          <w:bCs/>
          <w:color w:val="605DBF" w:themeColor="text2" w:themeTint="99"/>
          <w:szCs w:val="28"/>
        </w:rPr>
        <w:t>What is Database Normalization?</w:t>
      </w:r>
    </w:p>
    <w:p w14:paraId="7488626F" w14:textId="77777777" w:rsidR="00934C6C" w:rsidRPr="007B67F3" w:rsidRDefault="00934C6C" w:rsidP="00934C6C">
      <w:pPr>
        <w:rPr>
          <w:b/>
          <w:bCs/>
          <w:color w:val="605DBF" w:themeColor="text2" w:themeTint="99"/>
          <w:szCs w:val="28"/>
        </w:rPr>
      </w:pPr>
      <w:r w:rsidRPr="007B67F3">
        <w:rPr>
          <w:b/>
          <w:bCs/>
          <w:color w:val="605DBF" w:themeColor="text2" w:themeTint="99"/>
          <w:szCs w:val="28"/>
        </w:rPr>
        <w:t>What is the Purpose of Normalization?</w:t>
      </w:r>
    </w:p>
    <w:p w14:paraId="2F353EA0" w14:textId="77777777" w:rsidR="00934C6C" w:rsidRPr="007B67F3" w:rsidRDefault="00934C6C" w:rsidP="00934C6C">
      <w:pPr>
        <w:rPr>
          <w:b/>
          <w:bCs/>
          <w:color w:val="605DBF" w:themeColor="text2" w:themeTint="99"/>
          <w:szCs w:val="28"/>
        </w:rPr>
      </w:pPr>
      <w:r w:rsidRPr="007B67F3">
        <w:rPr>
          <w:b/>
          <w:bCs/>
          <w:color w:val="605DBF" w:themeColor="text2" w:themeTint="99"/>
          <w:szCs w:val="28"/>
        </w:rPr>
        <w:t>What is 1NF 2NF and 3NF?</w:t>
      </w:r>
    </w:p>
    <w:p w14:paraId="28B0552C" w14:textId="77777777" w:rsidR="00934C6C" w:rsidRPr="007B67F3" w:rsidRDefault="00934C6C" w:rsidP="00934C6C">
      <w:pPr>
        <w:rPr>
          <w:b/>
          <w:bCs/>
          <w:color w:val="605DBF" w:themeColor="text2" w:themeTint="99"/>
          <w:szCs w:val="28"/>
        </w:rPr>
      </w:pPr>
      <w:r w:rsidRPr="007B67F3">
        <w:rPr>
          <w:b/>
          <w:bCs/>
          <w:color w:val="605DBF" w:themeColor="text2" w:themeTint="99"/>
          <w:szCs w:val="28"/>
        </w:rPr>
        <w:t>The First Normal Form – 1NF</w:t>
      </w:r>
    </w:p>
    <w:p w14:paraId="0FC032AF" w14:textId="77777777" w:rsidR="00934C6C" w:rsidRPr="007B67F3" w:rsidRDefault="00934C6C" w:rsidP="00934C6C">
      <w:pPr>
        <w:rPr>
          <w:b/>
          <w:bCs/>
          <w:color w:val="605DBF" w:themeColor="text2" w:themeTint="99"/>
          <w:szCs w:val="28"/>
        </w:rPr>
      </w:pPr>
      <w:r w:rsidRPr="007B67F3">
        <w:rPr>
          <w:b/>
          <w:bCs/>
          <w:color w:val="605DBF" w:themeColor="text2" w:themeTint="99"/>
          <w:szCs w:val="28"/>
        </w:rPr>
        <w:t>The Second Normal Form – 2NF</w:t>
      </w:r>
    </w:p>
    <w:p w14:paraId="5B6511CE" w14:textId="77777777" w:rsidR="00934C6C" w:rsidRPr="007B67F3" w:rsidRDefault="00934C6C" w:rsidP="00934C6C">
      <w:pPr>
        <w:rPr>
          <w:b/>
          <w:bCs/>
          <w:color w:val="605DBF" w:themeColor="text2" w:themeTint="99"/>
          <w:szCs w:val="28"/>
        </w:rPr>
      </w:pPr>
      <w:r w:rsidRPr="007B67F3">
        <w:rPr>
          <w:b/>
          <w:bCs/>
          <w:color w:val="605DBF" w:themeColor="text2" w:themeTint="99"/>
          <w:szCs w:val="28"/>
        </w:rPr>
        <w:t>The Third Normal Form – 3NF</w:t>
      </w:r>
    </w:p>
    <w:p w14:paraId="4F68E872" w14:textId="77777777" w:rsidR="00934C6C" w:rsidRPr="007B67F3" w:rsidRDefault="00934C6C" w:rsidP="00934C6C">
      <w:pPr>
        <w:rPr>
          <w:b/>
          <w:bCs/>
          <w:color w:val="605DBF" w:themeColor="text2" w:themeTint="99"/>
          <w:szCs w:val="28"/>
        </w:rPr>
      </w:pPr>
      <w:r w:rsidRPr="007B67F3">
        <w:rPr>
          <w:b/>
          <w:bCs/>
          <w:color w:val="605DBF" w:themeColor="text2" w:themeTint="99"/>
          <w:szCs w:val="28"/>
        </w:rPr>
        <w:t>Examples of 1NF, 2NF, and 3NF</w:t>
      </w:r>
    </w:p>
    <w:p w14:paraId="06AA4ABD" w14:textId="77777777" w:rsidR="00934C6C" w:rsidRPr="007B67F3" w:rsidRDefault="00934C6C" w:rsidP="00934C6C">
      <w:pPr>
        <w:rPr>
          <w:b/>
          <w:bCs/>
          <w:color w:val="605DBF" w:themeColor="text2" w:themeTint="99"/>
          <w:szCs w:val="28"/>
        </w:rPr>
      </w:pPr>
      <w:r w:rsidRPr="007B67F3">
        <w:rPr>
          <w:b/>
          <w:bCs/>
          <w:color w:val="605DBF" w:themeColor="text2" w:themeTint="99"/>
          <w:szCs w:val="28"/>
        </w:rPr>
        <w:t>Conclusion</w:t>
      </w:r>
    </w:p>
    <w:p w14:paraId="4E01E8A9" w14:textId="77777777" w:rsidR="00934C6C" w:rsidRPr="00934C6C" w:rsidRDefault="00934C6C" w:rsidP="00934C6C">
      <w:pPr>
        <w:rPr>
          <w:color w:val="37393C" w:themeColor="background2" w:themeShade="40"/>
          <w:szCs w:val="28"/>
        </w:rPr>
      </w:pPr>
      <w:r w:rsidRPr="007B67F3">
        <w:rPr>
          <w:color w:val="37393C" w:themeColor="background2" w:themeShade="40"/>
          <w:szCs w:val="28"/>
          <w:highlight w:val="darkGray"/>
        </w:rPr>
        <w:t>What is Database Normalization?</w:t>
      </w:r>
    </w:p>
    <w:p w14:paraId="3A47777B" w14:textId="77777777" w:rsidR="00934C6C" w:rsidRPr="00934C6C" w:rsidRDefault="00934C6C" w:rsidP="00934C6C">
      <w:pPr>
        <w:rPr>
          <w:color w:val="37393C" w:themeColor="background2" w:themeShade="40"/>
          <w:szCs w:val="28"/>
        </w:rPr>
      </w:pPr>
      <w:r w:rsidRPr="00934C6C">
        <w:rPr>
          <w:color w:val="37393C" w:themeColor="background2" w:themeShade="40"/>
          <w:szCs w:val="28"/>
        </w:rPr>
        <w:t>Database normalization is a database design principle for organizing data in an organized and consistent way.</w:t>
      </w:r>
    </w:p>
    <w:p w14:paraId="62BF8C96" w14:textId="77777777" w:rsidR="00934C6C" w:rsidRPr="00934C6C" w:rsidRDefault="00934C6C" w:rsidP="00934C6C">
      <w:pPr>
        <w:rPr>
          <w:color w:val="37393C" w:themeColor="background2" w:themeShade="40"/>
          <w:szCs w:val="28"/>
        </w:rPr>
      </w:pPr>
    </w:p>
    <w:p w14:paraId="69814DB3" w14:textId="77777777" w:rsidR="00934C6C" w:rsidRPr="00934C6C" w:rsidRDefault="00934C6C" w:rsidP="00934C6C">
      <w:pPr>
        <w:rPr>
          <w:color w:val="37393C" w:themeColor="background2" w:themeShade="40"/>
          <w:szCs w:val="28"/>
        </w:rPr>
      </w:pPr>
      <w:r w:rsidRPr="00934C6C">
        <w:rPr>
          <w:color w:val="37393C" w:themeColor="background2" w:themeShade="40"/>
          <w:szCs w:val="28"/>
        </w:rPr>
        <w:t>It helps you avoid redundancy and maintain the integrity of the database. It also helps you eliminate undesirable characteristics associated with insertion, deletion, and updating.</w:t>
      </w:r>
    </w:p>
    <w:p w14:paraId="208ECBDB" w14:textId="77777777" w:rsidR="00934C6C" w:rsidRDefault="00934C6C" w:rsidP="00934C6C">
      <w:pPr>
        <w:rPr>
          <w:color w:val="37393C" w:themeColor="background2" w:themeShade="40"/>
          <w:szCs w:val="28"/>
        </w:rPr>
      </w:pPr>
    </w:p>
    <w:p w14:paraId="6B38D341" w14:textId="77777777" w:rsidR="007B67F3" w:rsidRDefault="007B67F3" w:rsidP="00934C6C">
      <w:pPr>
        <w:rPr>
          <w:color w:val="37393C" w:themeColor="background2" w:themeShade="40"/>
          <w:szCs w:val="28"/>
        </w:rPr>
      </w:pPr>
    </w:p>
    <w:p w14:paraId="62070180" w14:textId="77777777" w:rsidR="007B67F3" w:rsidRDefault="007B67F3" w:rsidP="00934C6C">
      <w:pPr>
        <w:rPr>
          <w:color w:val="37393C" w:themeColor="background2" w:themeShade="40"/>
          <w:szCs w:val="28"/>
        </w:rPr>
      </w:pPr>
    </w:p>
    <w:p w14:paraId="1B17F609" w14:textId="77777777" w:rsidR="007B67F3" w:rsidRPr="00934C6C" w:rsidRDefault="007B67F3" w:rsidP="00934C6C">
      <w:pPr>
        <w:rPr>
          <w:color w:val="37393C" w:themeColor="background2" w:themeShade="40"/>
          <w:szCs w:val="28"/>
        </w:rPr>
      </w:pPr>
    </w:p>
    <w:p w14:paraId="212F65C1" w14:textId="77777777" w:rsidR="00934C6C" w:rsidRPr="00934C6C" w:rsidRDefault="00934C6C" w:rsidP="00934C6C">
      <w:pPr>
        <w:rPr>
          <w:color w:val="37393C" w:themeColor="background2" w:themeShade="40"/>
          <w:szCs w:val="28"/>
        </w:rPr>
      </w:pPr>
      <w:r w:rsidRPr="00934C6C">
        <w:rPr>
          <w:color w:val="37393C" w:themeColor="background2" w:themeShade="40"/>
          <w:szCs w:val="28"/>
        </w:rPr>
        <w:lastRenderedPageBreak/>
        <w:t>What is the Purpose of Normalization?</w:t>
      </w:r>
    </w:p>
    <w:p w14:paraId="325F64BF" w14:textId="77777777" w:rsidR="00934C6C" w:rsidRPr="00934C6C" w:rsidRDefault="00934C6C" w:rsidP="00934C6C">
      <w:pPr>
        <w:rPr>
          <w:color w:val="37393C" w:themeColor="background2" w:themeShade="40"/>
          <w:szCs w:val="28"/>
        </w:rPr>
      </w:pPr>
      <w:r w:rsidRPr="00934C6C">
        <w:rPr>
          <w:color w:val="37393C" w:themeColor="background2" w:themeShade="40"/>
          <w:szCs w:val="28"/>
        </w:rPr>
        <w:t>The main purpose of database normalization is to avoid complexities, eliminate duplicates, and organize data in a consistent way. In normalization, the data is divided into several tables linked together with relationships.</w:t>
      </w:r>
    </w:p>
    <w:p w14:paraId="10A8BFBE" w14:textId="77777777" w:rsidR="00934C6C" w:rsidRPr="00934C6C" w:rsidRDefault="00934C6C" w:rsidP="00934C6C">
      <w:pPr>
        <w:rPr>
          <w:color w:val="37393C" w:themeColor="background2" w:themeShade="40"/>
          <w:szCs w:val="28"/>
        </w:rPr>
      </w:pPr>
    </w:p>
    <w:p w14:paraId="34D09306" w14:textId="77777777" w:rsidR="00934C6C" w:rsidRPr="00934C6C" w:rsidRDefault="00934C6C" w:rsidP="00934C6C">
      <w:pPr>
        <w:rPr>
          <w:color w:val="37393C" w:themeColor="background2" w:themeShade="40"/>
          <w:szCs w:val="28"/>
        </w:rPr>
      </w:pPr>
      <w:r w:rsidRPr="00934C6C">
        <w:rPr>
          <w:color w:val="37393C" w:themeColor="background2" w:themeShade="40"/>
          <w:szCs w:val="28"/>
        </w:rPr>
        <w:t>Database administrators are able to achieve these relationships by using primary keys, foreign keys, and composite keys.</w:t>
      </w:r>
    </w:p>
    <w:p w14:paraId="40A50D18" w14:textId="77777777" w:rsidR="00934C6C" w:rsidRPr="00934C6C" w:rsidRDefault="00934C6C" w:rsidP="00934C6C">
      <w:pPr>
        <w:rPr>
          <w:color w:val="37393C" w:themeColor="background2" w:themeShade="40"/>
          <w:szCs w:val="28"/>
        </w:rPr>
      </w:pPr>
    </w:p>
    <w:p w14:paraId="16F4293D" w14:textId="77777777" w:rsidR="00934C6C" w:rsidRPr="00934C6C" w:rsidRDefault="00934C6C" w:rsidP="00934C6C">
      <w:pPr>
        <w:rPr>
          <w:color w:val="37393C" w:themeColor="background2" w:themeShade="40"/>
          <w:szCs w:val="28"/>
        </w:rPr>
      </w:pPr>
      <w:r w:rsidRPr="00934C6C">
        <w:rPr>
          <w:color w:val="37393C" w:themeColor="background2" w:themeShade="40"/>
          <w:szCs w:val="28"/>
        </w:rPr>
        <w:t>To get it done, a primary key in one table, for example, employee_wages is related to the value from another table, for instance, employee_data.</w:t>
      </w:r>
    </w:p>
    <w:p w14:paraId="2FDEC2A2" w14:textId="77777777" w:rsidR="00934C6C" w:rsidRPr="00934C6C" w:rsidRDefault="00934C6C" w:rsidP="00934C6C">
      <w:pPr>
        <w:rPr>
          <w:color w:val="37393C" w:themeColor="background2" w:themeShade="40"/>
          <w:szCs w:val="28"/>
        </w:rPr>
      </w:pPr>
    </w:p>
    <w:p w14:paraId="0FDD808B" w14:textId="77777777" w:rsidR="00934C6C" w:rsidRPr="00934C6C" w:rsidRDefault="00934C6C" w:rsidP="00934C6C">
      <w:pPr>
        <w:rPr>
          <w:color w:val="37393C" w:themeColor="background2" w:themeShade="40"/>
          <w:szCs w:val="28"/>
        </w:rPr>
      </w:pPr>
      <w:r w:rsidRPr="00934C6C">
        <w:rPr>
          <w:color w:val="37393C" w:themeColor="background2" w:themeShade="40"/>
          <w:szCs w:val="28"/>
        </w:rPr>
        <w:t>N.B.: A primary key is a column that uniquely identifies the rows of data in that table. It’s a unique identifier such as an employee ID, student ID, voter’s identification number (VIN), and so on.</w:t>
      </w:r>
    </w:p>
    <w:p w14:paraId="3F99171C" w14:textId="77777777" w:rsidR="00934C6C" w:rsidRPr="00934C6C" w:rsidRDefault="00934C6C" w:rsidP="00934C6C">
      <w:pPr>
        <w:rPr>
          <w:color w:val="37393C" w:themeColor="background2" w:themeShade="40"/>
          <w:szCs w:val="28"/>
        </w:rPr>
      </w:pPr>
    </w:p>
    <w:p w14:paraId="6F185301" w14:textId="77777777" w:rsidR="00934C6C" w:rsidRPr="00934C6C" w:rsidRDefault="00934C6C" w:rsidP="00934C6C">
      <w:pPr>
        <w:rPr>
          <w:color w:val="37393C" w:themeColor="background2" w:themeShade="40"/>
          <w:szCs w:val="28"/>
        </w:rPr>
      </w:pPr>
      <w:r w:rsidRPr="00934C6C">
        <w:rPr>
          <w:color w:val="37393C" w:themeColor="background2" w:themeShade="40"/>
          <w:szCs w:val="28"/>
        </w:rPr>
        <w:t>A foreign key is a field that relates to the primary key in another table.</w:t>
      </w:r>
    </w:p>
    <w:p w14:paraId="1335324B" w14:textId="77777777" w:rsidR="00934C6C" w:rsidRPr="00934C6C" w:rsidRDefault="00934C6C" w:rsidP="00934C6C">
      <w:pPr>
        <w:rPr>
          <w:color w:val="37393C" w:themeColor="background2" w:themeShade="40"/>
          <w:szCs w:val="28"/>
        </w:rPr>
      </w:pPr>
    </w:p>
    <w:p w14:paraId="7AD7347E" w14:textId="77777777" w:rsidR="00934C6C" w:rsidRPr="00934C6C" w:rsidRDefault="00934C6C" w:rsidP="00934C6C">
      <w:pPr>
        <w:rPr>
          <w:color w:val="37393C" w:themeColor="background2" w:themeShade="40"/>
          <w:szCs w:val="28"/>
        </w:rPr>
      </w:pPr>
      <w:r w:rsidRPr="00934C6C">
        <w:rPr>
          <w:color w:val="37393C" w:themeColor="background2" w:themeShade="40"/>
          <w:szCs w:val="28"/>
        </w:rPr>
        <w:t>A composite key is just like a primary key, but instead of having a column, it has multiple columns.</w:t>
      </w:r>
    </w:p>
    <w:p w14:paraId="2D05D064" w14:textId="77777777" w:rsidR="00934C6C" w:rsidRPr="00934C6C" w:rsidRDefault="00934C6C" w:rsidP="00934C6C">
      <w:pPr>
        <w:rPr>
          <w:color w:val="37393C" w:themeColor="background2" w:themeShade="40"/>
          <w:szCs w:val="28"/>
        </w:rPr>
      </w:pPr>
    </w:p>
    <w:p w14:paraId="531867AA" w14:textId="77777777" w:rsidR="00934C6C" w:rsidRPr="00934C6C" w:rsidRDefault="00934C6C" w:rsidP="00934C6C">
      <w:pPr>
        <w:rPr>
          <w:color w:val="37393C" w:themeColor="background2" w:themeShade="40"/>
          <w:szCs w:val="28"/>
        </w:rPr>
      </w:pPr>
      <w:r w:rsidRPr="007B67F3">
        <w:rPr>
          <w:color w:val="37393C" w:themeColor="background2" w:themeShade="40"/>
          <w:szCs w:val="28"/>
          <w:highlight w:val="darkGray"/>
        </w:rPr>
        <w:t>What is 1NF 2NF and 3NF?</w:t>
      </w:r>
    </w:p>
    <w:p w14:paraId="6A4DCEB4" w14:textId="77777777" w:rsidR="00934C6C" w:rsidRPr="00934C6C" w:rsidRDefault="00934C6C" w:rsidP="00934C6C">
      <w:pPr>
        <w:rPr>
          <w:color w:val="37393C" w:themeColor="background2" w:themeShade="40"/>
          <w:szCs w:val="28"/>
        </w:rPr>
      </w:pPr>
      <w:r w:rsidRPr="00934C6C">
        <w:rPr>
          <w:color w:val="37393C" w:themeColor="background2" w:themeShade="40"/>
          <w:szCs w:val="28"/>
        </w:rPr>
        <w:t>1NF, 2NF, and 3NF are the first three types of database normalization. They stand for first normal form, second normal form, and third normal form, respectively.</w:t>
      </w:r>
    </w:p>
    <w:p w14:paraId="45FFC973" w14:textId="77777777" w:rsidR="00934C6C" w:rsidRPr="00934C6C" w:rsidRDefault="00934C6C" w:rsidP="00934C6C">
      <w:pPr>
        <w:rPr>
          <w:color w:val="37393C" w:themeColor="background2" w:themeShade="40"/>
          <w:szCs w:val="28"/>
        </w:rPr>
      </w:pPr>
    </w:p>
    <w:p w14:paraId="00E01680" w14:textId="77777777" w:rsidR="00934C6C" w:rsidRPr="00934C6C" w:rsidRDefault="00934C6C" w:rsidP="00934C6C">
      <w:pPr>
        <w:rPr>
          <w:color w:val="37393C" w:themeColor="background2" w:themeShade="40"/>
          <w:szCs w:val="28"/>
        </w:rPr>
      </w:pPr>
      <w:r w:rsidRPr="00934C6C">
        <w:rPr>
          <w:color w:val="37393C" w:themeColor="background2" w:themeShade="40"/>
          <w:szCs w:val="28"/>
        </w:rPr>
        <w:t>There are also 4NF (fourth normal form) and 5NF (fifth normal form). There’s even 6NF (sixth normal form), but the commonest normal form you’ll see out there is 3NF (third normal form).</w:t>
      </w:r>
    </w:p>
    <w:p w14:paraId="2FCBD82F" w14:textId="77777777" w:rsidR="00934C6C" w:rsidRPr="00934C6C" w:rsidRDefault="00934C6C" w:rsidP="00934C6C">
      <w:pPr>
        <w:rPr>
          <w:color w:val="37393C" w:themeColor="background2" w:themeShade="40"/>
          <w:szCs w:val="28"/>
        </w:rPr>
      </w:pPr>
    </w:p>
    <w:p w14:paraId="3A3158F2" w14:textId="77777777" w:rsidR="00934C6C" w:rsidRPr="00934C6C" w:rsidRDefault="00934C6C" w:rsidP="00934C6C">
      <w:pPr>
        <w:rPr>
          <w:color w:val="37393C" w:themeColor="background2" w:themeShade="40"/>
          <w:szCs w:val="28"/>
        </w:rPr>
      </w:pPr>
      <w:r w:rsidRPr="00934C6C">
        <w:rPr>
          <w:color w:val="37393C" w:themeColor="background2" w:themeShade="40"/>
          <w:szCs w:val="28"/>
        </w:rPr>
        <w:t>All the types of database normalization are cumulative – meaning each one builds on top of those beneath it. So all the concepts in 1NF also carry over to 2NF, and so on.</w:t>
      </w:r>
    </w:p>
    <w:p w14:paraId="122E010A" w14:textId="77777777" w:rsidR="00934C6C" w:rsidRPr="00934C6C" w:rsidRDefault="00934C6C" w:rsidP="00934C6C">
      <w:pPr>
        <w:rPr>
          <w:color w:val="37393C" w:themeColor="background2" w:themeShade="40"/>
          <w:szCs w:val="28"/>
        </w:rPr>
      </w:pPr>
    </w:p>
    <w:p w14:paraId="09EA9296" w14:textId="77777777" w:rsidR="00934C6C" w:rsidRPr="00934C6C" w:rsidRDefault="00934C6C" w:rsidP="00934C6C">
      <w:pPr>
        <w:rPr>
          <w:color w:val="37393C" w:themeColor="background2" w:themeShade="40"/>
          <w:szCs w:val="28"/>
        </w:rPr>
      </w:pPr>
      <w:r w:rsidRPr="00934C6C">
        <w:rPr>
          <w:color w:val="37393C" w:themeColor="background2" w:themeShade="40"/>
          <w:szCs w:val="28"/>
        </w:rPr>
        <w:t>The First Normal Form – 1NF</w:t>
      </w:r>
    </w:p>
    <w:p w14:paraId="07062F94" w14:textId="77777777" w:rsidR="00934C6C" w:rsidRPr="00934C6C" w:rsidRDefault="00934C6C" w:rsidP="00934C6C">
      <w:pPr>
        <w:rPr>
          <w:color w:val="37393C" w:themeColor="background2" w:themeShade="40"/>
          <w:szCs w:val="28"/>
        </w:rPr>
      </w:pPr>
      <w:r w:rsidRPr="00934C6C">
        <w:rPr>
          <w:color w:val="37393C" w:themeColor="background2" w:themeShade="40"/>
          <w:szCs w:val="28"/>
        </w:rPr>
        <w:t>For a table to be in the first normal form, it must meet the following criteria:</w:t>
      </w:r>
    </w:p>
    <w:p w14:paraId="135C0541" w14:textId="77777777" w:rsidR="00934C6C" w:rsidRPr="00934C6C" w:rsidRDefault="00934C6C" w:rsidP="00934C6C">
      <w:pPr>
        <w:rPr>
          <w:color w:val="37393C" w:themeColor="background2" w:themeShade="40"/>
          <w:szCs w:val="28"/>
        </w:rPr>
      </w:pPr>
    </w:p>
    <w:p w14:paraId="4C4242D6" w14:textId="77777777" w:rsidR="00934C6C" w:rsidRPr="00934C6C" w:rsidRDefault="00934C6C" w:rsidP="00934C6C">
      <w:pPr>
        <w:rPr>
          <w:color w:val="37393C" w:themeColor="background2" w:themeShade="40"/>
          <w:szCs w:val="28"/>
        </w:rPr>
      </w:pPr>
      <w:r w:rsidRPr="00934C6C">
        <w:rPr>
          <w:color w:val="37393C" w:themeColor="background2" w:themeShade="40"/>
          <w:szCs w:val="28"/>
        </w:rPr>
        <w:t>a single cell must not hold more than one value (atomicity)</w:t>
      </w:r>
    </w:p>
    <w:p w14:paraId="250AFCBC" w14:textId="77777777" w:rsidR="00934C6C" w:rsidRPr="00934C6C" w:rsidRDefault="00934C6C" w:rsidP="00934C6C">
      <w:pPr>
        <w:rPr>
          <w:color w:val="37393C" w:themeColor="background2" w:themeShade="40"/>
          <w:szCs w:val="28"/>
        </w:rPr>
      </w:pPr>
      <w:r w:rsidRPr="00934C6C">
        <w:rPr>
          <w:color w:val="37393C" w:themeColor="background2" w:themeShade="40"/>
          <w:szCs w:val="28"/>
        </w:rPr>
        <w:lastRenderedPageBreak/>
        <w:t>there must be a primary key for identification</w:t>
      </w:r>
    </w:p>
    <w:p w14:paraId="318E8ED7" w14:textId="77777777" w:rsidR="00934C6C" w:rsidRPr="00934C6C" w:rsidRDefault="00934C6C" w:rsidP="00934C6C">
      <w:pPr>
        <w:rPr>
          <w:color w:val="37393C" w:themeColor="background2" w:themeShade="40"/>
          <w:szCs w:val="28"/>
        </w:rPr>
      </w:pPr>
      <w:r w:rsidRPr="00934C6C">
        <w:rPr>
          <w:color w:val="37393C" w:themeColor="background2" w:themeShade="40"/>
          <w:szCs w:val="28"/>
        </w:rPr>
        <w:t>no duplicated rows or columns</w:t>
      </w:r>
    </w:p>
    <w:p w14:paraId="450AA014" w14:textId="77777777" w:rsidR="00934C6C" w:rsidRPr="00934C6C" w:rsidRDefault="00934C6C" w:rsidP="00934C6C">
      <w:pPr>
        <w:rPr>
          <w:color w:val="37393C" w:themeColor="background2" w:themeShade="40"/>
          <w:szCs w:val="28"/>
        </w:rPr>
      </w:pPr>
      <w:r w:rsidRPr="00934C6C">
        <w:rPr>
          <w:color w:val="37393C" w:themeColor="background2" w:themeShade="40"/>
          <w:szCs w:val="28"/>
        </w:rPr>
        <w:t>each column must have only one value for each row in the table</w:t>
      </w:r>
    </w:p>
    <w:p w14:paraId="43ABEE2A" w14:textId="77777777" w:rsidR="00934C6C" w:rsidRPr="00934C6C" w:rsidRDefault="00934C6C" w:rsidP="00934C6C">
      <w:pPr>
        <w:rPr>
          <w:color w:val="37393C" w:themeColor="background2" w:themeShade="40"/>
          <w:szCs w:val="28"/>
        </w:rPr>
      </w:pPr>
      <w:r w:rsidRPr="00934C6C">
        <w:rPr>
          <w:color w:val="37393C" w:themeColor="background2" w:themeShade="40"/>
          <w:szCs w:val="28"/>
        </w:rPr>
        <w:t>The Second Normal Form – 2NF</w:t>
      </w:r>
    </w:p>
    <w:p w14:paraId="35DCA55D" w14:textId="77777777" w:rsidR="00934C6C" w:rsidRPr="00934C6C" w:rsidRDefault="00934C6C" w:rsidP="00934C6C">
      <w:pPr>
        <w:rPr>
          <w:color w:val="37393C" w:themeColor="background2" w:themeShade="40"/>
          <w:szCs w:val="28"/>
        </w:rPr>
      </w:pPr>
      <w:r w:rsidRPr="00934C6C">
        <w:rPr>
          <w:color w:val="37393C" w:themeColor="background2" w:themeShade="40"/>
          <w:szCs w:val="28"/>
        </w:rPr>
        <w:t>The 1NF only eliminates repeating groups, not redundancy. That’s why there is 2NF.</w:t>
      </w:r>
    </w:p>
    <w:p w14:paraId="6CC0AE09" w14:textId="77777777" w:rsidR="00934C6C" w:rsidRPr="00934C6C" w:rsidRDefault="00934C6C" w:rsidP="00934C6C">
      <w:pPr>
        <w:rPr>
          <w:color w:val="37393C" w:themeColor="background2" w:themeShade="40"/>
          <w:szCs w:val="28"/>
        </w:rPr>
      </w:pPr>
    </w:p>
    <w:p w14:paraId="36E17386" w14:textId="77777777" w:rsidR="00934C6C" w:rsidRPr="00934C6C" w:rsidRDefault="00934C6C" w:rsidP="00934C6C">
      <w:pPr>
        <w:rPr>
          <w:color w:val="37393C" w:themeColor="background2" w:themeShade="40"/>
          <w:szCs w:val="28"/>
        </w:rPr>
      </w:pPr>
      <w:r w:rsidRPr="00934C6C">
        <w:rPr>
          <w:color w:val="37393C" w:themeColor="background2" w:themeShade="40"/>
          <w:szCs w:val="28"/>
        </w:rPr>
        <w:t>A table is said to be in 2NF if it meets the following criteria:</w:t>
      </w:r>
    </w:p>
    <w:p w14:paraId="0219B705" w14:textId="77777777" w:rsidR="00934C6C" w:rsidRPr="00934C6C" w:rsidRDefault="00934C6C" w:rsidP="00934C6C">
      <w:pPr>
        <w:rPr>
          <w:color w:val="37393C" w:themeColor="background2" w:themeShade="40"/>
          <w:szCs w:val="28"/>
        </w:rPr>
      </w:pPr>
    </w:p>
    <w:p w14:paraId="2F8EFE67" w14:textId="77777777" w:rsidR="00934C6C" w:rsidRPr="00934C6C" w:rsidRDefault="00934C6C" w:rsidP="00934C6C">
      <w:pPr>
        <w:rPr>
          <w:color w:val="37393C" w:themeColor="background2" w:themeShade="40"/>
          <w:szCs w:val="28"/>
        </w:rPr>
      </w:pPr>
      <w:r w:rsidRPr="00934C6C">
        <w:rPr>
          <w:color w:val="37393C" w:themeColor="background2" w:themeShade="40"/>
          <w:szCs w:val="28"/>
        </w:rPr>
        <w:t>it’s already in 1NF</w:t>
      </w:r>
    </w:p>
    <w:p w14:paraId="1BC2891E" w14:textId="77777777" w:rsidR="00934C6C" w:rsidRPr="00934C6C" w:rsidRDefault="00934C6C" w:rsidP="00934C6C">
      <w:pPr>
        <w:rPr>
          <w:color w:val="37393C" w:themeColor="background2" w:themeShade="40"/>
          <w:szCs w:val="28"/>
        </w:rPr>
      </w:pPr>
      <w:r w:rsidRPr="00934C6C">
        <w:rPr>
          <w:color w:val="37393C" w:themeColor="background2" w:themeShade="40"/>
          <w:szCs w:val="28"/>
        </w:rPr>
        <w:t>has no partial dependency. That is, all non-key attributes are fully dependent on a primary key.</w:t>
      </w:r>
    </w:p>
    <w:p w14:paraId="11130A42" w14:textId="77777777" w:rsidR="00934C6C" w:rsidRPr="00934C6C" w:rsidRDefault="00934C6C" w:rsidP="00934C6C">
      <w:pPr>
        <w:rPr>
          <w:color w:val="37393C" w:themeColor="background2" w:themeShade="40"/>
          <w:szCs w:val="28"/>
        </w:rPr>
      </w:pPr>
      <w:r w:rsidRPr="00934C6C">
        <w:rPr>
          <w:color w:val="37393C" w:themeColor="background2" w:themeShade="40"/>
          <w:szCs w:val="28"/>
        </w:rPr>
        <w:t>The Third Normal Form – 3NF</w:t>
      </w:r>
    </w:p>
    <w:p w14:paraId="227D4EF5" w14:textId="77777777" w:rsidR="00934C6C" w:rsidRPr="00934C6C" w:rsidRDefault="00934C6C" w:rsidP="00934C6C">
      <w:pPr>
        <w:rPr>
          <w:color w:val="37393C" w:themeColor="background2" w:themeShade="40"/>
          <w:szCs w:val="28"/>
        </w:rPr>
      </w:pPr>
      <w:r w:rsidRPr="00934C6C">
        <w:rPr>
          <w:color w:val="37393C" w:themeColor="background2" w:themeShade="40"/>
          <w:szCs w:val="28"/>
        </w:rPr>
        <w:t>When a table is in 2NF, it eliminates repeating groups and redundancy, but it does not eliminate transitive partial dependency.</w:t>
      </w:r>
    </w:p>
    <w:p w14:paraId="3C4AE3B2" w14:textId="77777777" w:rsidR="00934C6C" w:rsidRPr="00934C6C" w:rsidRDefault="00934C6C" w:rsidP="00934C6C">
      <w:pPr>
        <w:rPr>
          <w:color w:val="37393C" w:themeColor="background2" w:themeShade="40"/>
          <w:szCs w:val="28"/>
        </w:rPr>
      </w:pPr>
    </w:p>
    <w:p w14:paraId="200E0393" w14:textId="77777777" w:rsidR="00934C6C" w:rsidRPr="00934C6C" w:rsidRDefault="00934C6C" w:rsidP="00934C6C">
      <w:pPr>
        <w:rPr>
          <w:color w:val="37393C" w:themeColor="background2" w:themeShade="40"/>
          <w:szCs w:val="28"/>
        </w:rPr>
      </w:pPr>
      <w:r w:rsidRPr="00934C6C">
        <w:rPr>
          <w:color w:val="37393C" w:themeColor="background2" w:themeShade="40"/>
          <w:szCs w:val="28"/>
        </w:rPr>
        <w:t>This means a non-prime attribute (an attribute that is not part of the candidate’s key) is dependent on another non-prime attribute. This is what the third normal form (3NF) eliminates.</w:t>
      </w:r>
    </w:p>
    <w:p w14:paraId="54ABE50F" w14:textId="77777777" w:rsidR="00934C6C" w:rsidRPr="00934C6C" w:rsidRDefault="00934C6C" w:rsidP="00934C6C">
      <w:pPr>
        <w:rPr>
          <w:color w:val="37393C" w:themeColor="background2" w:themeShade="40"/>
          <w:szCs w:val="28"/>
        </w:rPr>
      </w:pPr>
    </w:p>
    <w:p w14:paraId="617F554D" w14:textId="77777777" w:rsidR="00934C6C" w:rsidRPr="00934C6C" w:rsidRDefault="00934C6C" w:rsidP="00934C6C">
      <w:pPr>
        <w:rPr>
          <w:color w:val="37393C" w:themeColor="background2" w:themeShade="40"/>
          <w:szCs w:val="28"/>
        </w:rPr>
      </w:pPr>
      <w:r w:rsidRPr="00934C6C">
        <w:rPr>
          <w:color w:val="37393C" w:themeColor="background2" w:themeShade="40"/>
          <w:szCs w:val="28"/>
        </w:rPr>
        <w:t>So, for a table to be in 3NF, it must:</w:t>
      </w:r>
    </w:p>
    <w:p w14:paraId="6CF8578B" w14:textId="77777777" w:rsidR="00934C6C" w:rsidRPr="00934C6C" w:rsidRDefault="00934C6C" w:rsidP="00934C6C">
      <w:pPr>
        <w:rPr>
          <w:color w:val="37393C" w:themeColor="background2" w:themeShade="40"/>
          <w:szCs w:val="28"/>
        </w:rPr>
      </w:pPr>
    </w:p>
    <w:p w14:paraId="0E4350E8" w14:textId="77777777" w:rsidR="00934C6C" w:rsidRPr="00934C6C" w:rsidRDefault="00934C6C" w:rsidP="00934C6C">
      <w:pPr>
        <w:rPr>
          <w:color w:val="37393C" w:themeColor="background2" w:themeShade="40"/>
          <w:szCs w:val="28"/>
        </w:rPr>
      </w:pPr>
      <w:r w:rsidRPr="00934C6C">
        <w:rPr>
          <w:color w:val="37393C" w:themeColor="background2" w:themeShade="40"/>
          <w:szCs w:val="28"/>
        </w:rPr>
        <w:t>be in 2NF</w:t>
      </w:r>
    </w:p>
    <w:p w14:paraId="47838CDA" w14:textId="77777777" w:rsidR="00934C6C" w:rsidRPr="00934C6C" w:rsidRDefault="00934C6C" w:rsidP="00934C6C">
      <w:pPr>
        <w:rPr>
          <w:color w:val="37393C" w:themeColor="background2" w:themeShade="40"/>
          <w:szCs w:val="28"/>
        </w:rPr>
      </w:pPr>
      <w:r w:rsidRPr="00934C6C">
        <w:rPr>
          <w:color w:val="37393C" w:themeColor="background2" w:themeShade="40"/>
          <w:szCs w:val="28"/>
        </w:rPr>
        <w:t>have no transitive partial dependency.</w:t>
      </w:r>
    </w:p>
    <w:p w14:paraId="1CBF665B" w14:textId="77777777" w:rsidR="00934C6C" w:rsidRPr="00934C6C" w:rsidRDefault="00934C6C" w:rsidP="00934C6C">
      <w:pPr>
        <w:rPr>
          <w:color w:val="37393C" w:themeColor="background2" w:themeShade="40"/>
          <w:szCs w:val="28"/>
        </w:rPr>
      </w:pPr>
      <w:r w:rsidRPr="00934C6C">
        <w:rPr>
          <w:color w:val="37393C" w:themeColor="background2" w:themeShade="40"/>
          <w:szCs w:val="28"/>
        </w:rPr>
        <w:t>Examples of 1NF, 2NF, and 3NF</w:t>
      </w:r>
    </w:p>
    <w:p w14:paraId="75C67EC2" w14:textId="77777777" w:rsidR="00934C6C" w:rsidRPr="00934C6C" w:rsidRDefault="00934C6C" w:rsidP="00934C6C">
      <w:pPr>
        <w:rPr>
          <w:color w:val="37393C" w:themeColor="background2" w:themeShade="40"/>
          <w:szCs w:val="28"/>
        </w:rPr>
      </w:pPr>
      <w:r w:rsidRPr="00934C6C">
        <w:rPr>
          <w:color w:val="37393C" w:themeColor="background2" w:themeShade="40"/>
          <w:szCs w:val="28"/>
        </w:rPr>
        <w:t>Database normalization is quite technical, but we will illustrate each of the normal forms with examples.</w:t>
      </w:r>
    </w:p>
    <w:p w14:paraId="5AF9C02D" w14:textId="77777777" w:rsidR="00934C6C" w:rsidRDefault="00934C6C" w:rsidP="00934C6C">
      <w:pPr>
        <w:rPr>
          <w:color w:val="37393C" w:themeColor="background2" w:themeShade="40"/>
          <w:szCs w:val="28"/>
        </w:rPr>
      </w:pPr>
    </w:p>
    <w:p w14:paraId="1D6907D2" w14:textId="77777777" w:rsidR="007B67F3" w:rsidRDefault="007B67F3" w:rsidP="00934C6C">
      <w:pPr>
        <w:rPr>
          <w:color w:val="37393C" w:themeColor="background2" w:themeShade="40"/>
          <w:szCs w:val="28"/>
        </w:rPr>
      </w:pPr>
    </w:p>
    <w:p w14:paraId="667DC93D" w14:textId="77777777" w:rsidR="007B67F3" w:rsidRDefault="007B67F3" w:rsidP="00934C6C">
      <w:pPr>
        <w:rPr>
          <w:color w:val="37393C" w:themeColor="background2" w:themeShade="40"/>
          <w:szCs w:val="28"/>
        </w:rPr>
      </w:pPr>
    </w:p>
    <w:p w14:paraId="07161870" w14:textId="77777777" w:rsidR="007B67F3" w:rsidRDefault="007B67F3" w:rsidP="00934C6C">
      <w:pPr>
        <w:rPr>
          <w:color w:val="37393C" w:themeColor="background2" w:themeShade="40"/>
          <w:szCs w:val="28"/>
        </w:rPr>
      </w:pPr>
    </w:p>
    <w:p w14:paraId="1CCC3D3A" w14:textId="77777777" w:rsidR="007B67F3" w:rsidRDefault="007B67F3" w:rsidP="00934C6C">
      <w:pPr>
        <w:rPr>
          <w:color w:val="37393C" w:themeColor="background2" w:themeShade="40"/>
          <w:szCs w:val="28"/>
        </w:rPr>
      </w:pPr>
    </w:p>
    <w:p w14:paraId="0B851319" w14:textId="77777777" w:rsidR="007B67F3" w:rsidRDefault="007B67F3" w:rsidP="00934C6C">
      <w:pPr>
        <w:rPr>
          <w:color w:val="37393C" w:themeColor="background2" w:themeShade="40"/>
          <w:szCs w:val="28"/>
        </w:rPr>
      </w:pPr>
    </w:p>
    <w:p w14:paraId="59148E6A" w14:textId="77777777" w:rsidR="007B67F3" w:rsidRDefault="007B67F3" w:rsidP="00934C6C">
      <w:pPr>
        <w:rPr>
          <w:color w:val="37393C" w:themeColor="background2" w:themeShade="40"/>
          <w:szCs w:val="28"/>
        </w:rPr>
      </w:pPr>
    </w:p>
    <w:p w14:paraId="4774BD20" w14:textId="77777777" w:rsidR="007B67F3" w:rsidRPr="00934C6C" w:rsidRDefault="007B67F3" w:rsidP="00934C6C">
      <w:pPr>
        <w:rPr>
          <w:color w:val="37393C" w:themeColor="background2" w:themeShade="40"/>
          <w:szCs w:val="28"/>
        </w:rPr>
      </w:pPr>
    </w:p>
    <w:p w14:paraId="080EA0F4" w14:textId="076EBBE7" w:rsidR="00934C6C" w:rsidRDefault="00934C6C" w:rsidP="00934C6C">
      <w:pPr>
        <w:rPr>
          <w:color w:val="37393C" w:themeColor="background2" w:themeShade="40"/>
          <w:szCs w:val="28"/>
        </w:rPr>
      </w:pPr>
      <w:r w:rsidRPr="00934C6C">
        <w:rPr>
          <w:color w:val="37393C" w:themeColor="background2" w:themeShade="40"/>
          <w:szCs w:val="28"/>
        </w:rPr>
        <w:lastRenderedPageBreak/>
        <w:t xml:space="preserve">Imagine we're building a </w:t>
      </w:r>
      <w:r w:rsidR="007B67F3">
        <w:rPr>
          <w:color w:val="37393C" w:themeColor="background2" w:themeShade="40"/>
          <w:szCs w:val="28"/>
        </w:rPr>
        <w:t>online shoping</w:t>
      </w:r>
      <w:r w:rsidRPr="00934C6C">
        <w:rPr>
          <w:color w:val="37393C" w:themeColor="background2" w:themeShade="40"/>
          <w:szCs w:val="28"/>
        </w:rPr>
        <w:t xml:space="preserve"> management application. That application needs to store data about the company's employees and it starts out by creating the following table of employees:</w:t>
      </w:r>
    </w:p>
    <w:p w14:paraId="20938BBB" w14:textId="77777777" w:rsidR="007B67F3" w:rsidRDefault="007B67F3" w:rsidP="00934C6C">
      <w:pPr>
        <w:rPr>
          <w:color w:val="37393C" w:themeColor="background2" w:themeShade="40"/>
          <w:szCs w:val="28"/>
        </w:rPr>
      </w:pPr>
    </w:p>
    <w:p w14:paraId="3CDD2E69" w14:textId="77777777" w:rsidR="007B67F3" w:rsidRDefault="007B67F3" w:rsidP="00934C6C">
      <w:pPr>
        <w:rPr>
          <w:color w:val="37393C" w:themeColor="background2" w:themeShade="40"/>
          <w:szCs w:val="28"/>
        </w:rPr>
      </w:pPr>
    </w:p>
    <w:p w14:paraId="16B4125B" w14:textId="77777777" w:rsidR="007B67F3" w:rsidRDefault="007B67F3" w:rsidP="00934C6C">
      <w:pPr>
        <w:rPr>
          <w:color w:val="37393C" w:themeColor="background2" w:themeShade="40"/>
          <w:szCs w:val="28"/>
        </w:rPr>
      </w:pPr>
    </w:p>
    <w:p w14:paraId="0F3C9848" w14:textId="77777777" w:rsidR="007B67F3" w:rsidRDefault="007B67F3" w:rsidP="00934C6C">
      <w:pPr>
        <w:rPr>
          <w:color w:val="37393C" w:themeColor="background2" w:themeShade="40"/>
          <w:szCs w:val="28"/>
        </w:rPr>
      </w:pPr>
    </w:p>
    <w:tbl>
      <w:tblPr>
        <w:tblStyle w:val="TableGrid"/>
        <w:tblW w:w="9927" w:type="dxa"/>
        <w:tblLook w:val="04A0" w:firstRow="1" w:lastRow="0" w:firstColumn="1" w:lastColumn="0" w:noHBand="0" w:noVBand="1"/>
      </w:tblPr>
      <w:tblGrid>
        <w:gridCol w:w="1640"/>
        <w:gridCol w:w="1639"/>
        <w:gridCol w:w="1622"/>
        <w:gridCol w:w="1448"/>
        <w:gridCol w:w="1787"/>
        <w:gridCol w:w="1791"/>
      </w:tblGrid>
      <w:tr w:rsidR="007B67F3" w14:paraId="6C0AB6AE" w14:textId="77777777" w:rsidTr="007563A7">
        <w:tc>
          <w:tcPr>
            <w:tcW w:w="1654" w:type="dxa"/>
          </w:tcPr>
          <w:p w14:paraId="13DAAAD3" w14:textId="5B41B22B" w:rsidR="007B67F3" w:rsidRPr="007B67F3" w:rsidRDefault="007B67F3" w:rsidP="007B67F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EMPLOYEE_ID</w:t>
            </w:r>
          </w:p>
        </w:tc>
        <w:tc>
          <w:tcPr>
            <w:tcW w:w="1654" w:type="dxa"/>
          </w:tcPr>
          <w:p w14:paraId="46D81015" w14:textId="58F8FE81" w:rsidR="007B67F3" w:rsidRPr="007B67F3" w:rsidRDefault="007B67F3" w:rsidP="007B67F3">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NAME</w:t>
            </w:r>
          </w:p>
        </w:tc>
        <w:tc>
          <w:tcPr>
            <w:tcW w:w="1654" w:type="dxa"/>
          </w:tcPr>
          <w:p w14:paraId="69EDCEA4" w14:textId="603E2E86" w:rsidR="007B67F3" w:rsidRPr="007B67F3" w:rsidRDefault="007B67F3" w:rsidP="007B67F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JOB_CODE</w:t>
            </w:r>
          </w:p>
        </w:tc>
        <w:tc>
          <w:tcPr>
            <w:tcW w:w="1333" w:type="dxa"/>
          </w:tcPr>
          <w:p w14:paraId="631D61B0" w14:textId="61B23FAE" w:rsidR="007B67F3" w:rsidRPr="007B67F3" w:rsidRDefault="007B67F3" w:rsidP="007B67F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JOB</w:t>
            </w:r>
          </w:p>
        </w:tc>
        <w:tc>
          <w:tcPr>
            <w:tcW w:w="1816" w:type="dxa"/>
          </w:tcPr>
          <w:p w14:paraId="79397D4B" w14:textId="4E3E0E3F" w:rsidR="007B67F3" w:rsidRPr="007B67F3" w:rsidRDefault="007B67F3" w:rsidP="007B67F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c>
          <w:tcPr>
            <w:tcW w:w="1816" w:type="dxa"/>
          </w:tcPr>
          <w:p w14:paraId="2D8896B7" w14:textId="2D5BBC95" w:rsidR="007B67F3" w:rsidRPr="007B67F3" w:rsidRDefault="007B67F3" w:rsidP="007B67F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HOME_STATE</w:t>
            </w:r>
          </w:p>
        </w:tc>
      </w:tr>
      <w:tr w:rsidR="007B67F3" w14:paraId="7DE37D7F" w14:textId="77777777" w:rsidTr="007563A7">
        <w:tc>
          <w:tcPr>
            <w:tcW w:w="1654" w:type="dxa"/>
          </w:tcPr>
          <w:p w14:paraId="720F26FF" w14:textId="3013F74B" w:rsidR="007B67F3" w:rsidRDefault="007B67F3" w:rsidP="007B67F3">
            <w:pPr>
              <w:jc w:val="center"/>
              <w:rPr>
                <w:color w:val="37393C" w:themeColor="background2" w:themeShade="40"/>
                <w:szCs w:val="28"/>
              </w:rPr>
            </w:pPr>
            <w:r>
              <w:rPr>
                <w:color w:val="37393C" w:themeColor="background2" w:themeShade="40"/>
                <w:szCs w:val="28"/>
              </w:rPr>
              <w:t>E001</w:t>
            </w:r>
          </w:p>
        </w:tc>
        <w:tc>
          <w:tcPr>
            <w:tcW w:w="1654" w:type="dxa"/>
          </w:tcPr>
          <w:p w14:paraId="4A57F328" w14:textId="251B1AE7" w:rsidR="007B67F3" w:rsidRDefault="003A74D6" w:rsidP="007B67F3">
            <w:pPr>
              <w:jc w:val="center"/>
              <w:rPr>
                <w:color w:val="37393C" w:themeColor="background2" w:themeShade="40"/>
                <w:szCs w:val="28"/>
              </w:rPr>
            </w:pPr>
            <w:r>
              <w:rPr>
                <w:color w:val="37393C" w:themeColor="background2" w:themeShade="40"/>
                <w:szCs w:val="28"/>
              </w:rPr>
              <w:t>SHAYAN</w:t>
            </w:r>
          </w:p>
        </w:tc>
        <w:tc>
          <w:tcPr>
            <w:tcW w:w="1654" w:type="dxa"/>
          </w:tcPr>
          <w:p w14:paraId="2B181C60" w14:textId="6CA99B54" w:rsidR="007B67F3" w:rsidRDefault="003A74D6" w:rsidP="003A74D6">
            <w:pPr>
              <w:jc w:val="center"/>
              <w:rPr>
                <w:color w:val="37393C" w:themeColor="background2" w:themeShade="40"/>
                <w:szCs w:val="28"/>
              </w:rPr>
            </w:pPr>
            <w:r>
              <w:rPr>
                <w:color w:val="37393C" w:themeColor="background2" w:themeShade="40"/>
                <w:szCs w:val="28"/>
              </w:rPr>
              <w:t>J01</w:t>
            </w:r>
          </w:p>
        </w:tc>
        <w:tc>
          <w:tcPr>
            <w:tcW w:w="1333" w:type="dxa"/>
          </w:tcPr>
          <w:p w14:paraId="5705565B" w14:textId="0C56CF90" w:rsidR="007B67F3" w:rsidRDefault="003A74D6" w:rsidP="003A74D6">
            <w:pPr>
              <w:jc w:val="center"/>
              <w:rPr>
                <w:color w:val="37393C" w:themeColor="background2" w:themeShade="40"/>
                <w:szCs w:val="28"/>
              </w:rPr>
            </w:pPr>
            <w:r w:rsidRPr="003A74D6">
              <w:rPr>
                <w:color w:val="37393C" w:themeColor="background2" w:themeShade="40"/>
                <w:szCs w:val="28"/>
              </w:rPr>
              <w:t>developer</w:t>
            </w:r>
          </w:p>
        </w:tc>
        <w:tc>
          <w:tcPr>
            <w:tcW w:w="1816" w:type="dxa"/>
          </w:tcPr>
          <w:p w14:paraId="02CEC5D7" w14:textId="15B67C02" w:rsidR="007B67F3" w:rsidRDefault="003A74D6" w:rsidP="003A74D6">
            <w:pPr>
              <w:jc w:val="center"/>
              <w:rPr>
                <w:color w:val="37393C" w:themeColor="background2" w:themeShade="40"/>
                <w:szCs w:val="28"/>
              </w:rPr>
            </w:pPr>
            <w:r>
              <w:rPr>
                <w:color w:val="37393C" w:themeColor="background2" w:themeShade="40"/>
                <w:szCs w:val="28"/>
              </w:rPr>
              <w:t>26</w:t>
            </w:r>
          </w:p>
        </w:tc>
        <w:tc>
          <w:tcPr>
            <w:tcW w:w="1816" w:type="dxa"/>
          </w:tcPr>
          <w:p w14:paraId="51888858" w14:textId="7954A2AC" w:rsidR="007B67F3" w:rsidRDefault="003A74D6" w:rsidP="003A74D6">
            <w:pPr>
              <w:jc w:val="center"/>
              <w:rPr>
                <w:color w:val="37393C" w:themeColor="background2" w:themeShade="40"/>
                <w:szCs w:val="28"/>
                <w:lang w:bidi="fa-IR"/>
              </w:rPr>
            </w:pPr>
            <w:r>
              <w:rPr>
                <w:color w:val="37393C" w:themeColor="background2" w:themeShade="40"/>
                <w:szCs w:val="28"/>
                <w:lang w:bidi="fa-IR"/>
              </w:rPr>
              <w:t>Tajrish</w:t>
            </w:r>
          </w:p>
        </w:tc>
      </w:tr>
      <w:tr w:rsidR="007B67F3" w14:paraId="0C0D76CB" w14:textId="77777777" w:rsidTr="007563A7">
        <w:tc>
          <w:tcPr>
            <w:tcW w:w="1654" w:type="dxa"/>
          </w:tcPr>
          <w:p w14:paraId="1B5266B4" w14:textId="450786EB" w:rsidR="007B67F3" w:rsidRDefault="007B67F3" w:rsidP="007B67F3">
            <w:pPr>
              <w:jc w:val="center"/>
              <w:rPr>
                <w:color w:val="37393C" w:themeColor="background2" w:themeShade="40"/>
                <w:szCs w:val="28"/>
              </w:rPr>
            </w:pPr>
            <w:r>
              <w:rPr>
                <w:color w:val="37393C" w:themeColor="background2" w:themeShade="40"/>
                <w:szCs w:val="28"/>
              </w:rPr>
              <w:t>E002</w:t>
            </w:r>
          </w:p>
        </w:tc>
        <w:tc>
          <w:tcPr>
            <w:tcW w:w="1654" w:type="dxa"/>
          </w:tcPr>
          <w:p w14:paraId="433ABAB7" w14:textId="58592F08" w:rsidR="007B67F3" w:rsidRDefault="007B67F3" w:rsidP="007B67F3">
            <w:pPr>
              <w:jc w:val="center"/>
              <w:rPr>
                <w:color w:val="37393C" w:themeColor="background2" w:themeShade="40"/>
                <w:szCs w:val="28"/>
              </w:rPr>
            </w:pPr>
            <w:r>
              <w:rPr>
                <w:color w:val="37393C" w:themeColor="background2" w:themeShade="40"/>
                <w:szCs w:val="28"/>
              </w:rPr>
              <w:t>PARSA</w:t>
            </w:r>
          </w:p>
        </w:tc>
        <w:tc>
          <w:tcPr>
            <w:tcW w:w="1654" w:type="dxa"/>
          </w:tcPr>
          <w:p w14:paraId="3F19E894" w14:textId="2F164E76" w:rsidR="007B67F3" w:rsidRDefault="003A74D6" w:rsidP="003A74D6">
            <w:pPr>
              <w:jc w:val="center"/>
              <w:rPr>
                <w:color w:val="37393C" w:themeColor="background2" w:themeShade="40"/>
                <w:szCs w:val="28"/>
              </w:rPr>
            </w:pPr>
            <w:r>
              <w:rPr>
                <w:color w:val="37393C" w:themeColor="background2" w:themeShade="40"/>
                <w:szCs w:val="28"/>
              </w:rPr>
              <w:t>J02</w:t>
            </w:r>
          </w:p>
        </w:tc>
        <w:tc>
          <w:tcPr>
            <w:tcW w:w="1333" w:type="dxa"/>
          </w:tcPr>
          <w:p w14:paraId="5FFC5765" w14:textId="6E0F00CB" w:rsidR="007B67F3" w:rsidRDefault="003A74D6" w:rsidP="003A74D6">
            <w:pPr>
              <w:jc w:val="center"/>
              <w:rPr>
                <w:color w:val="37393C" w:themeColor="background2" w:themeShade="40"/>
                <w:szCs w:val="28"/>
              </w:rPr>
            </w:pPr>
            <w:r w:rsidRPr="003A74D6">
              <w:rPr>
                <w:color w:val="37393C" w:themeColor="background2" w:themeShade="40"/>
                <w:szCs w:val="28"/>
              </w:rPr>
              <w:t>Secretary</w:t>
            </w:r>
          </w:p>
        </w:tc>
        <w:tc>
          <w:tcPr>
            <w:tcW w:w="1816" w:type="dxa"/>
          </w:tcPr>
          <w:p w14:paraId="6EB1B187" w14:textId="2644FCB4" w:rsidR="007B67F3" w:rsidRDefault="003A74D6" w:rsidP="003A74D6">
            <w:pPr>
              <w:jc w:val="center"/>
              <w:rPr>
                <w:color w:val="37393C" w:themeColor="background2" w:themeShade="40"/>
                <w:szCs w:val="28"/>
              </w:rPr>
            </w:pPr>
            <w:r>
              <w:rPr>
                <w:color w:val="37393C" w:themeColor="background2" w:themeShade="40"/>
                <w:szCs w:val="28"/>
              </w:rPr>
              <w:t>26</w:t>
            </w:r>
          </w:p>
        </w:tc>
        <w:tc>
          <w:tcPr>
            <w:tcW w:w="1816" w:type="dxa"/>
          </w:tcPr>
          <w:p w14:paraId="31F48134" w14:textId="1BD9AAA2" w:rsidR="007B67F3" w:rsidRDefault="003A74D6" w:rsidP="003A74D6">
            <w:pPr>
              <w:jc w:val="center"/>
              <w:rPr>
                <w:color w:val="37393C" w:themeColor="background2" w:themeShade="40"/>
                <w:szCs w:val="28"/>
              </w:rPr>
            </w:pPr>
            <w:r>
              <w:rPr>
                <w:color w:val="37393C" w:themeColor="background2" w:themeShade="40"/>
                <w:szCs w:val="28"/>
                <w:lang w:bidi="fa-IR"/>
              </w:rPr>
              <w:t>Tajrish</w:t>
            </w:r>
          </w:p>
        </w:tc>
      </w:tr>
      <w:tr w:rsidR="007B67F3" w14:paraId="66D1931F" w14:textId="77777777" w:rsidTr="007563A7">
        <w:tc>
          <w:tcPr>
            <w:tcW w:w="1654" w:type="dxa"/>
          </w:tcPr>
          <w:p w14:paraId="7B93077C" w14:textId="2CC5A738" w:rsidR="007B67F3" w:rsidRDefault="007B67F3" w:rsidP="007B67F3">
            <w:pPr>
              <w:jc w:val="center"/>
              <w:rPr>
                <w:color w:val="37393C" w:themeColor="background2" w:themeShade="40"/>
                <w:szCs w:val="28"/>
              </w:rPr>
            </w:pPr>
            <w:r>
              <w:rPr>
                <w:color w:val="37393C" w:themeColor="background2" w:themeShade="40"/>
                <w:szCs w:val="28"/>
              </w:rPr>
              <w:t>E003</w:t>
            </w:r>
          </w:p>
        </w:tc>
        <w:tc>
          <w:tcPr>
            <w:tcW w:w="1654" w:type="dxa"/>
          </w:tcPr>
          <w:p w14:paraId="529313A9" w14:textId="0AD7382C" w:rsidR="007B67F3" w:rsidRDefault="007B67F3" w:rsidP="007B67F3">
            <w:pPr>
              <w:jc w:val="center"/>
              <w:rPr>
                <w:color w:val="37393C" w:themeColor="background2" w:themeShade="40"/>
                <w:szCs w:val="28"/>
              </w:rPr>
            </w:pPr>
            <w:r>
              <w:rPr>
                <w:color w:val="37393C" w:themeColor="background2" w:themeShade="40"/>
                <w:szCs w:val="28"/>
              </w:rPr>
              <w:t>DIANA</w:t>
            </w:r>
          </w:p>
        </w:tc>
        <w:tc>
          <w:tcPr>
            <w:tcW w:w="1654" w:type="dxa"/>
          </w:tcPr>
          <w:p w14:paraId="6F661EB9" w14:textId="0FBC25FB" w:rsidR="007B67F3" w:rsidRDefault="003A74D6" w:rsidP="003A74D6">
            <w:pPr>
              <w:jc w:val="center"/>
              <w:rPr>
                <w:color w:val="37393C" w:themeColor="background2" w:themeShade="40"/>
                <w:szCs w:val="28"/>
              </w:rPr>
            </w:pPr>
            <w:r>
              <w:rPr>
                <w:color w:val="37393C" w:themeColor="background2" w:themeShade="40"/>
                <w:szCs w:val="28"/>
              </w:rPr>
              <w:t>J02</w:t>
            </w:r>
          </w:p>
        </w:tc>
        <w:tc>
          <w:tcPr>
            <w:tcW w:w="1333" w:type="dxa"/>
          </w:tcPr>
          <w:p w14:paraId="3BB5815D" w14:textId="64F4422B" w:rsidR="007B67F3" w:rsidRDefault="003A74D6" w:rsidP="003A74D6">
            <w:pPr>
              <w:jc w:val="center"/>
              <w:rPr>
                <w:color w:val="37393C" w:themeColor="background2" w:themeShade="40"/>
                <w:szCs w:val="28"/>
              </w:rPr>
            </w:pPr>
            <w:r w:rsidRPr="003A74D6">
              <w:rPr>
                <w:color w:val="37393C" w:themeColor="background2" w:themeShade="40"/>
                <w:szCs w:val="28"/>
              </w:rPr>
              <w:t>Secretary</w:t>
            </w:r>
          </w:p>
        </w:tc>
        <w:tc>
          <w:tcPr>
            <w:tcW w:w="1816" w:type="dxa"/>
          </w:tcPr>
          <w:p w14:paraId="3D30A4D4" w14:textId="5CC81220" w:rsidR="007B67F3" w:rsidRDefault="003A74D6" w:rsidP="003A74D6">
            <w:pPr>
              <w:jc w:val="center"/>
              <w:rPr>
                <w:color w:val="37393C" w:themeColor="background2" w:themeShade="40"/>
                <w:szCs w:val="28"/>
              </w:rPr>
            </w:pPr>
            <w:r>
              <w:rPr>
                <w:color w:val="37393C" w:themeColor="background2" w:themeShade="40"/>
                <w:szCs w:val="28"/>
              </w:rPr>
              <w:t>56</w:t>
            </w:r>
          </w:p>
        </w:tc>
        <w:tc>
          <w:tcPr>
            <w:tcW w:w="1816" w:type="dxa"/>
          </w:tcPr>
          <w:p w14:paraId="0E301CE7" w14:textId="722C4BA9" w:rsidR="007B67F3" w:rsidRDefault="003A74D6" w:rsidP="003A74D6">
            <w:pPr>
              <w:jc w:val="center"/>
              <w:rPr>
                <w:color w:val="37393C" w:themeColor="background2" w:themeShade="40"/>
                <w:szCs w:val="28"/>
              </w:rPr>
            </w:pPr>
            <w:r>
              <w:rPr>
                <w:color w:val="37393C" w:themeColor="background2" w:themeShade="40"/>
                <w:szCs w:val="28"/>
              </w:rPr>
              <w:t>Shahrak gh</w:t>
            </w:r>
          </w:p>
        </w:tc>
      </w:tr>
      <w:tr w:rsidR="007B67F3" w14:paraId="56138564" w14:textId="77777777" w:rsidTr="007563A7">
        <w:tc>
          <w:tcPr>
            <w:tcW w:w="1654" w:type="dxa"/>
          </w:tcPr>
          <w:p w14:paraId="1105F7DD" w14:textId="1EB0735A" w:rsidR="007B67F3" w:rsidRDefault="007B67F3" w:rsidP="007B67F3">
            <w:pPr>
              <w:jc w:val="center"/>
              <w:rPr>
                <w:color w:val="37393C" w:themeColor="background2" w:themeShade="40"/>
                <w:szCs w:val="28"/>
              </w:rPr>
            </w:pPr>
            <w:r>
              <w:rPr>
                <w:color w:val="37393C" w:themeColor="background2" w:themeShade="40"/>
                <w:szCs w:val="28"/>
              </w:rPr>
              <w:t>E004</w:t>
            </w:r>
          </w:p>
        </w:tc>
        <w:tc>
          <w:tcPr>
            <w:tcW w:w="1654" w:type="dxa"/>
          </w:tcPr>
          <w:p w14:paraId="2D028678" w14:textId="3A993831" w:rsidR="007B67F3" w:rsidRDefault="003A74D6" w:rsidP="007B67F3">
            <w:pPr>
              <w:jc w:val="center"/>
              <w:rPr>
                <w:color w:val="37393C" w:themeColor="background2" w:themeShade="40"/>
                <w:szCs w:val="28"/>
              </w:rPr>
            </w:pPr>
            <w:r>
              <w:rPr>
                <w:color w:val="37393C" w:themeColor="background2" w:themeShade="40"/>
                <w:szCs w:val="28"/>
              </w:rPr>
              <w:t>SORENA</w:t>
            </w:r>
          </w:p>
        </w:tc>
        <w:tc>
          <w:tcPr>
            <w:tcW w:w="1654" w:type="dxa"/>
          </w:tcPr>
          <w:p w14:paraId="54ED7160" w14:textId="1D562686" w:rsidR="007B67F3" w:rsidRDefault="003A74D6" w:rsidP="003A74D6">
            <w:pPr>
              <w:jc w:val="center"/>
              <w:rPr>
                <w:color w:val="37393C" w:themeColor="background2" w:themeShade="40"/>
                <w:szCs w:val="28"/>
              </w:rPr>
            </w:pPr>
            <w:r>
              <w:rPr>
                <w:color w:val="37393C" w:themeColor="background2" w:themeShade="40"/>
                <w:szCs w:val="28"/>
              </w:rPr>
              <w:t>J03</w:t>
            </w:r>
          </w:p>
        </w:tc>
        <w:tc>
          <w:tcPr>
            <w:tcW w:w="1333" w:type="dxa"/>
          </w:tcPr>
          <w:p w14:paraId="34234A2A" w14:textId="19415F0A" w:rsidR="007B67F3" w:rsidRDefault="003A74D6" w:rsidP="003A74D6">
            <w:pPr>
              <w:jc w:val="center"/>
              <w:rPr>
                <w:color w:val="37393C" w:themeColor="background2" w:themeShade="40"/>
                <w:szCs w:val="28"/>
              </w:rPr>
            </w:pPr>
            <w:r w:rsidRPr="003A74D6">
              <w:rPr>
                <w:color w:val="37393C" w:themeColor="background2" w:themeShade="40"/>
                <w:szCs w:val="28"/>
              </w:rPr>
              <w:t>delivery</w:t>
            </w:r>
          </w:p>
        </w:tc>
        <w:tc>
          <w:tcPr>
            <w:tcW w:w="1816" w:type="dxa"/>
          </w:tcPr>
          <w:p w14:paraId="48E10260" w14:textId="0EAD1424" w:rsidR="007B67F3" w:rsidRDefault="003A74D6" w:rsidP="003A74D6">
            <w:pPr>
              <w:jc w:val="center"/>
              <w:rPr>
                <w:color w:val="37393C" w:themeColor="background2" w:themeShade="40"/>
                <w:szCs w:val="28"/>
              </w:rPr>
            </w:pPr>
            <w:r>
              <w:rPr>
                <w:color w:val="37393C" w:themeColor="background2" w:themeShade="40"/>
                <w:szCs w:val="28"/>
              </w:rPr>
              <w:t>56</w:t>
            </w:r>
          </w:p>
        </w:tc>
        <w:tc>
          <w:tcPr>
            <w:tcW w:w="1816" w:type="dxa"/>
          </w:tcPr>
          <w:p w14:paraId="7B2503E6" w14:textId="29F1BEFD" w:rsidR="007B67F3" w:rsidRDefault="003A74D6" w:rsidP="003A74D6">
            <w:pPr>
              <w:jc w:val="center"/>
              <w:rPr>
                <w:color w:val="37393C" w:themeColor="background2" w:themeShade="40"/>
                <w:szCs w:val="28"/>
              </w:rPr>
            </w:pPr>
            <w:r>
              <w:rPr>
                <w:color w:val="37393C" w:themeColor="background2" w:themeShade="40"/>
                <w:szCs w:val="28"/>
              </w:rPr>
              <w:t>Shahrak gh</w:t>
            </w:r>
          </w:p>
        </w:tc>
      </w:tr>
      <w:tr w:rsidR="007B67F3" w14:paraId="351DB21D" w14:textId="77777777" w:rsidTr="007563A7">
        <w:tc>
          <w:tcPr>
            <w:tcW w:w="1654" w:type="dxa"/>
          </w:tcPr>
          <w:p w14:paraId="45F12A77" w14:textId="59307DFD" w:rsidR="007B67F3" w:rsidRDefault="007B67F3" w:rsidP="007B67F3">
            <w:pPr>
              <w:jc w:val="center"/>
              <w:rPr>
                <w:color w:val="37393C" w:themeColor="background2" w:themeShade="40"/>
                <w:szCs w:val="28"/>
              </w:rPr>
            </w:pPr>
            <w:r>
              <w:rPr>
                <w:color w:val="37393C" w:themeColor="background2" w:themeShade="40"/>
                <w:szCs w:val="28"/>
              </w:rPr>
              <w:t>E005</w:t>
            </w:r>
          </w:p>
        </w:tc>
        <w:tc>
          <w:tcPr>
            <w:tcW w:w="1654" w:type="dxa"/>
          </w:tcPr>
          <w:p w14:paraId="4FF6E89A" w14:textId="1465BB2A" w:rsidR="007B67F3" w:rsidRDefault="007B67F3" w:rsidP="007B67F3">
            <w:pPr>
              <w:jc w:val="center"/>
              <w:rPr>
                <w:color w:val="37393C" w:themeColor="background2" w:themeShade="40"/>
                <w:szCs w:val="28"/>
              </w:rPr>
            </w:pPr>
            <w:r>
              <w:rPr>
                <w:color w:val="37393C" w:themeColor="background2" w:themeShade="40"/>
                <w:szCs w:val="28"/>
              </w:rPr>
              <w:t>PARISA</w:t>
            </w:r>
          </w:p>
        </w:tc>
        <w:tc>
          <w:tcPr>
            <w:tcW w:w="1654" w:type="dxa"/>
          </w:tcPr>
          <w:p w14:paraId="4E463FD3" w14:textId="7225BBFE" w:rsidR="007B67F3" w:rsidRDefault="003A74D6" w:rsidP="003A74D6">
            <w:pPr>
              <w:jc w:val="center"/>
              <w:rPr>
                <w:color w:val="37393C" w:themeColor="background2" w:themeShade="40"/>
                <w:szCs w:val="28"/>
              </w:rPr>
            </w:pPr>
            <w:r>
              <w:rPr>
                <w:color w:val="37393C" w:themeColor="background2" w:themeShade="40"/>
                <w:szCs w:val="28"/>
              </w:rPr>
              <w:t>J01</w:t>
            </w:r>
          </w:p>
        </w:tc>
        <w:tc>
          <w:tcPr>
            <w:tcW w:w="1333" w:type="dxa"/>
          </w:tcPr>
          <w:p w14:paraId="780B605C" w14:textId="17C61F6C" w:rsidR="007B67F3" w:rsidRDefault="003A74D6" w:rsidP="003A74D6">
            <w:pPr>
              <w:jc w:val="center"/>
              <w:rPr>
                <w:color w:val="37393C" w:themeColor="background2" w:themeShade="40"/>
                <w:szCs w:val="28"/>
              </w:rPr>
            </w:pPr>
            <w:r w:rsidRPr="003A74D6">
              <w:rPr>
                <w:color w:val="37393C" w:themeColor="background2" w:themeShade="40"/>
                <w:szCs w:val="28"/>
              </w:rPr>
              <w:t>developer</w:t>
            </w:r>
          </w:p>
        </w:tc>
        <w:tc>
          <w:tcPr>
            <w:tcW w:w="1816" w:type="dxa"/>
          </w:tcPr>
          <w:p w14:paraId="677C9A09" w14:textId="5D7FB322" w:rsidR="007B67F3" w:rsidRDefault="003A74D6" w:rsidP="003A74D6">
            <w:pPr>
              <w:jc w:val="center"/>
              <w:rPr>
                <w:color w:val="37393C" w:themeColor="background2" w:themeShade="40"/>
                <w:szCs w:val="28"/>
              </w:rPr>
            </w:pPr>
            <w:r>
              <w:rPr>
                <w:color w:val="37393C" w:themeColor="background2" w:themeShade="40"/>
                <w:szCs w:val="28"/>
              </w:rPr>
              <w:t>56</w:t>
            </w:r>
          </w:p>
        </w:tc>
        <w:tc>
          <w:tcPr>
            <w:tcW w:w="1816" w:type="dxa"/>
          </w:tcPr>
          <w:p w14:paraId="322E4BC6" w14:textId="7D140B0C" w:rsidR="007B67F3" w:rsidRDefault="003A74D6" w:rsidP="003A74D6">
            <w:pPr>
              <w:jc w:val="center"/>
              <w:rPr>
                <w:color w:val="37393C" w:themeColor="background2" w:themeShade="40"/>
                <w:szCs w:val="28"/>
              </w:rPr>
            </w:pPr>
            <w:r>
              <w:rPr>
                <w:color w:val="37393C" w:themeColor="background2" w:themeShade="40"/>
                <w:szCs w:val="28"/>
              </w:rPr>
              <w:t>Shahrak gh</w:t>
            </w:r>
          </w:p>
        </w:tc>
      </w:tr>
    </w:tbl>
    <w:p w14:paraId="0A26781B" w14:textId="77777777" w:rsidR="007B67F3" w:rsidRDefault="007B67F3" w:rsidP="00934C6C">
      <w:pPr>
        <w:rPr>
          <w:color w:val="37393C" w:themeColor="background2" w:themeShade="40"/>
          <w:szCs w:val="28"/>
        </w:rPr>
      </w:pPr>
    </w:p>
    <w:p w14:paraId="5236C9FE" w14:textId="77777777" w:rsidR="007B67F3" w:rsidRDefault="007B67F3" w:rsidP="00934C6C">
      <w:pPr>
        <w:rPr>
          <w:color w:val="37393C" w:themeColor="background2" w:themeShade="40"/>
          <w:szCs w:val="28"/>
        </w:rPr>
      </w:pPr>
    </w:p>
    <w:p w14:paraId="0549FF6C" w14:textId="77777777" w:rsidR="007B67F3" w:rsidRDefault="007B67F3" w:rsidP="00934C6C">
      <w:pPr>
        <w:rPr>
          <w:color w:val="37393C" w:themeColor="background2" w:themeShade="40"/>
          <w:szCs w:val="28"/>
        </w:rPr>
      </w:pPr>
    </w:p>
    <w:p w14:paraId="44BFC91F" w14:textId="747D6EF5" w:rsidR="007B67F3" w:rsidRDefault="003A74D6" w:rsidP="00934C6C">
      <w:pPr>
        <w:rPr>
          <w:color w:val="37393C" w:themeColor="background2" w:themeShade="40"/>
          <w:szCs w:val="28"/>
        </w:rPr>
      </w:pPr>
      <w:r w:rsidRPr="003A74D6">
        <w:rPr>
          <w:rFonts w:ascii="Lato" w:hAnsi="Lato"/>
          <w:color w:val="0A0A23"/>
          <w:szCs w:val="28"/>
          <w:shd w:val="clear" w:color="auto" w:fill="FFFFFF"/>
        </w:rPr>
        <w:t>All the entries are atomic and there is a composite primary key (employee_id, job_code) so the table is in the </w:t>
      </w:r>
      <w:r w:rsidRPr="003A74D6">
        <w:rPr>
          <w:rStyle w:val="Strong"/>
          <w:rFonts w:ascii="Lato" w:hAnsi="Lato"/>
          <w:szCs w:val="28"/>
          <w:bdr w:val="none" w:sz="0" w:space="0" w:color="auto" w:frame="1"/>
          <w:shd w:val="clear" w:color="auto" w:fill="FFFFFF"/>
        </w:rPr>
        <w:t xml:space="preserve">first normal </w:t>
      </w:r>
      <w:r>
        <w:rPr>
          <w:rStyle w:val="Strong"/>
          <w:rFonts w:ascii="Lato" w:hAnsi="Lato"/>
          <w:sz w:val="33"/>
          <w:szCs w:val="33"/>
          <w:bdr w:val="none" w:sz="0" w:space="0" w:color="auto" w:frame="1"/>
          <w:shd w:val="clear" w:color="auto" w:fill="FFFFFF"/>
        </w:rPr>
        <w:t>form (1NF)</w:t>
      </w:r>
    </w:p>
    <w:p w14:paraId="1159CC78" w14:textId="77777777" w:rsidR="007B67F3" w:rsidRDefault="007B67F3" w:rsidP="00934C6C">
      <w:pPr>
        <w:rPr>
          <w:color w:val="37393C" w:themeColor="background2" w:themeShade="40"/>
          <w:szCs w:val="28"/>
        </w:rPr>
      </w:pPr>
    </w:p>
    <w:p w14:paraId="3F8C1997" w14:textId="77777777" w:rsidR="003A74D6" w:rsidRDefault="003A74D6" w:rsidP="00934C6C">
      <w:pPr>
        <w:rPr>
          <w:rFonts w:ascii="Lato" w:hAnsi="Lato"/>
          <w:color w:val="0A0A23"/>
          <w:szCs w:val="28"/>
          <w:shd w:val="clear" w:color="auto" w:fill="FFFFFF"/>
        </w:rPr>
      </w:pPr>
      <w:r w:rsidRPr="003A74D6">
        <w:rPr>
          <w:rFonts w:ascii="Lato" w:hAnsi="Lato"/>
          <w:color w:val="0A0A23"/>
          <w:szCs w:val="28"/>
          <w:shd w:val="clear" w:color="auto" w:fill="FFFFFF"/>
        </w:rPr>
        <w:t>But even if you only know someone's </w:t>
      </w:r>
      <w:r w:rsidRPr="003A74D6">
        <w:rPr>
          <w:rStyle w:val="HTMLCode"/>
          <w:rFonts w:ascii="Roboto Mono" w:eastAsiaTheme="minorEastAsia" w:hAnsi="Roboto Mono"/>
          <w:color w:val="0A0A23"/>
          <w:sz w:val="28"/>
          <w:szCs w:val="28"/>
          <w:bdr w:val="none" w:sz="0" w:space="0" w:color="auto" w:frame="1"/>
        </w:rPr>
        <w:t>employee_id</w:t>
      </w:r>
      <w:r w:rsidRPr="003A74D6">
        <w:rPr>
          <w:rFonts w:ascii="Lato" w:hAnsi="Lato"/>
          <w:color w:val="0A0A23"/>
          <w:szCs w:val="28"/>
          <w:shd w:val="clear" w:color="auto" w:fill="FFFFFF"/>
        </w:rPr>
        <w:t>, then you can determine their </w:t>
      </w:r>
      <w:r w:rsidRPr="003A74D6">
        <w:rPr>
          <w:rStyle w:val="HTMLCode"/>
          <w:rFonts w:ascii="Roboto Mono" w:eastAsiaTheme="minorEastAsia" w:hAnsi="Roboto Mono"/>
          <w:color w:val="0A0A23"/>
          <w:sz w:val="28"/>
          <w:szCs w:val="28"/>
          <w:bdr w:val="none" w:sz="0" w:space="0" w:color="auto" w:frame="1"/>
        </w:rPr>
        <w:t>name</w:t>
      </w:r>
      <w:r w:rsidRPr="003A74D6">
        <w:rPr>
          <w:rFonts w:ascii="Lato" w:hAnsi="Lato"/>
          <w:color w:val="0A0A23"/>
          <w:szCs w:val="28"/>
          <w:shd w:val="clear" w:color="auto" w:fill="FFFFFF"/>
        </w:rPr>
        <w:t>, </w:t>
      </w:r>
      <w:r w:rsidRPr="003A74D6">
        <w:rPr>
          <w:rStyle w:val="HTMLCode"/>
          <w:rFonts w:ascii="Roboto Mono" w:eastAsiaTheme="minorEastAsia" w:hAnsi="Roboto Mono"/>
          <w:color w:val="0A0A23"/>
          <w:sz w:val="28"/>
          <w:szCs w:val="28"/>
          <w:bdr w:val="none" w:sz="0" w:space="0" w:color="auto" w:frame="1"/>
        </w:rPr>
        <w:t>home_state</w:t>
      </w:r>
      <w:r w:rsidRPr="003A74D6">
        <w:rPr>
          <w:rFonts w:ascii="Lato" w:hAnsi="Lato"/>
          <w:color w:val="0A0A23"/>
          <w:szCs w:val="28"/>
          <w:shd w:val="clear" w:color="auto" w:fill="FFFFFF"/>
        </w:rPr>
        <w:t>, and </w:t>
      </w:r>
      <w:r w:rsidRPr="003A74D6">
        <w:rPr>
          <w:rStyle w:val="HTMLCode"/>
          <w:rFonts w:ascii="Roboto Mono" w:eastAsiaTheme="minorEastAsia" w:hAnsi="Roboto Mono"/>
          <w:color w:val="0A0A23"/>
          <w:sz w:val="28"/>
          <w:szCs w:val="28"/>
          <w:bdr w:val="none" w:sz="0" w:space="0" w:color="auto" w:frame="1"/>
        </w:rPr>
        <w:t>state_code</w:t>
      </w:r>
      <w:r w:rsidRPr="003A74D6">
        <w:rPr>
          <w:rFonts w:ascii="Lato" w:hAnsi="Lato"/>
          <w:color w:val="0A0A23"/>
          <w:szCs w:val="28"/>
          <w:shd w:val="clear" w:color="auto" w:fill="FFFFFF"/>
        </w:rPr>
        <w:t> (because they should be the same person). This means </w:t>
      </w:r>
      <w:r w:rsidRPr="003A74D6">
        <w:rPr>
          <w:rStyle w:val="HTMLCode"/>
          <w:rFonts w:ascii="Roboto Mono" w:eastAsiaTheme="minorEastAsia" w:hAnsi="Roboto Mono"/>
          <w:color w:val="0A0A23"/>
          <w:sz w:val="28"/>
          <w:szCs w:val="28"/>
          <w:bdr w:val="none" w:sz="0" w:space="0" w:color="auto" w:frame="1"/>
        </w:rPr>
        <w:t>name</w:t>
      </w:r>
      <w:r w:rsidRPr="003A74D6">
        <w:rPr>
          <w:rFonts w:ascii="Lato" w:hAnsi="Lato"/>
          <w:color w:val="0A0A23"/>
          <w:szCs w:val="28"/>
          <w:shd w:val="clear" w:color="auto" w:fill="FFFFFF"/>
        </w:rPr>
        <w:t>, </w:t>
      </w:r>
      <w:r w:rsidRPr="003A74D6">
        <w:rPr>
          <w:rStyle w:val="HTMLCode"/>
          <w:rFonts w:ascii="Roboto Mono" w:eastAsiaTheme="minorEastAsia" w:hAnsi="Roboto Mono"/>
          <w:color w:val="0A0A23"/>
          <w:sz w:val="28"/>
          <w:szCs w:val="28"/>
          <w:bdr w:val="none" w:sz="0" w:space="0" w:color="auto" w:frame="1"/>
        </w:rPr>
        <w:t>home_state</w:t>
      </w:r>
      <w:r w:rsidRPr="003A74D6">
        <w:rPr>
          <w:rFonts w:ascii="Lato" w:hAnsi="Lato"/>
          <w:color w:val="0A0A23"/>
          <w:szCs w:val="28"/>
          <w:shd w:val="clear" w:color="auto" w:fill="FFFFFF"/>
        </w:rPr>
        <w:t>, and </w:t>
      </w:r>
      <w:r w:rsidRPr="003A74D6">
        <w:rPr>
          <w:rStyle w:val="HTMLCode"/>
          <w:rFonts w:ascii="Roboto Mono" w:eastAsiaTheme="minorEastAsia" w:hAnsi="Roboto Mono"/>
          <w:color w:val="0A0A23"/>
          <w:sz w:val="28"/>
          <w:szCs w:val="28"/>
          <w:bdr w:val="none" w:sz="0" w:space="0" w:color="auto" w:frame="1"/>
        </w:rPr>
        <w:t>state_code</w:t>
      </w:r>
      <w:r w:rsidRPr="003A74D6">
        <w:rPr>
          <w:rFonts w:ascii="Lato" w:hAnsi="Lato"/>
          <w:color w:val="0A0A23"/>
          <w:szCs w:val="28"/>
          <w:shd w:val="clear" w:color="auto" w:fill="FFFFFF"/>
        </w:rPr>
        <w:t> are dependent on </w:t>
      </w:r>
      <w:r w:rsidRPr="003A74D6">
        <w:rPr>
          <w:rStyle w:val="HTMLCode"/>
          <w:rFonts w:ascii="Roboto Mono" w:eastAsiaTheme="minorEastAsia" w:hAnsi="Roboto Mono"/>
          <w:color w:val="0A0A23"/>
          <w:sz w:val="28"/>
          <w:szCs w:val="28"/>
          <w:bdr w:val="none" w:sz="0" w:space="0" w:color="auto" w:frame="1"/>
        </w:rPr>
        <w:t>employee_id</w:t>
      </w:r>
      <w:r w:rsidRPr="003A74D6">
        <w:rPr>
          <w:rFonts w:ascii="Lato" w:hAnsi="Lato"/>
          <w:color w:val="0A0A23"/>
          <w:szCs w:val="28"/>
          <w:shd w:val="clear" w:color="auto" w:fill="FFFFFF"/>
        </w:rPr>
        <w:t> (a part of primary composite key). So, the table is not in </w:t>
      </w:r>
      <w:r w:rsidRPr="003A74D6">
        <w:rPr>
          <w:rStyle w:val="Strong"/>
          <w:rFonts w:ascii="Lato" w:hAnsi="Lato"/>
          <w:szCs w:val="28"/>
          <w:bdr w:val="none" w:sz="0" w:space="0" w:color="auto" w:frame="1"/>
          <w:shd w:val="clear" w:color="auto" w:fill="FFFFFF"/>
        </w:rPr>
        <w:t>2NF</w:t>
      </w:r>
    </w:p>
    <w:p w14:paraId="3EB21AE5" w14:textId="77777777" w:rsidR="00162BA3" w:rsidRDefault="003A74D6" w:rsidP="00162BA3">
      <w:pPr>
        <w:rPr>
          <w:rFonts w:ascii="Lato" w:hAnsi="Lato"/>
          <w:color w:val="0A0A23"/>
          <w:szCs w:val="28"/>
          <w:shd w:val="clear" w:color="auto" w:fill="FFFFFF"/>
        </w:rPr>
      </w:pPr>
      <w:r w:rsidRPr="003A74D6">
        <w:rPr>
          <w:rFonts w:ascii="Lato" w:hAnsi="Lato"/>
          <w:color w:val="0A0A23"/>
          <w:szCs w:val="28"/>
          <w:shd w:val="clear" w:color="auto" w:fill="FFFFFF"/>
        </w:rPr>
        <w:t>We should separate them to a different table to make it 2NF</w:t>
      </w:r>
    </w:p>
    <w:p w14:paraId="1A305B59" w14:textId="77777777" w:rsidR="00162BA3" w:rsidRDefault="00162BA3" w:rsidP="00162BA3">
      <w:pPr>
        <w:rPr>
          <w:rFonts w:ascii="Lato" w:hAnsi="Lato"/>
          <w:b/>
          <w:bCs/>
          <w:color w:val="0A0A23"/>
          <w:szCs w:val="36"/>
          <w:shd w:val="clear" w:color="auto" w:fill="FFFFFF"/>
        </w:rPr>
      </w:pPr>
    </w:p>
    <w:p w14:paraId="336BD82E" w14:textId="51BEA798" w:rsidR="003A74D6" w:rsidRDefault="00162BA3" w:rsidP="00162BA3">
      <w:pPr>
        <w:rPr>
          <w:rFonts w:ascii="Lato" w:hAnsi="Lato"/>
          <w:b/>
          <w:bCs/>
          <w:color w:val="0A0A23"/>
          <w:sz w:val="36"/>
          <w:szCs w:val="36"/>
          <w:shd w:val="clear" w:color="auto" w:fill="FFFFFF"/>
        </w:rPr>
      </w:pPr>
      <w:r w:rsidRPr="00162BA3">
        <w:rPr>
          <w:rFonts w:ascii="Lato" w:hAnsi="Lato"/>
          <w:b/>
          <w:bCs/>
          <w:color w:val="0A0A23"/>
          <w:sz w:val="36"/>
          <w:szCs w:val="36"/>
          <w:shd w:val="clear" w:color="auto" w:fill="FFFFFF"/>
        </w:rPr>
        <w:t>EXAMPEL OF SECOND NORMAL FORM (2NF)</w:t>
      </w:r>
    </w:p>
    <w:p w14:paraId="7834B958" w14:textId="77777777" w:rsidR="00162BA3" w:rsidRDefault="00162BA3" w:rsidP="00162BA3">
      <w:pPr>
        <w:rPr>
          <w:rFonts w:ascii="Lato" w:hAnsi="Lato"/>
          <w:b/>
          <w:bCs/>
          <w:color w:val="0A0A23"/>
          <w:sz w:val="36"/>
          <w:szCs w:val="36"/>
          <w:shd w:val="clear" w:color="auto" w:fill="FFFFFF"/>
        </w:rPr>
      </w:pPr>
    </w:p>
    <w:p w14:paraId="29E80F38" w14:textId="7F94BD7C" w:rsidR="00162BA3" w:rsidRPr="00162BA3" w:rsidRDefault="00162BA3" w:rsidP="00162BA3">
      <w:pPr>
        <w:rPr>
          <w:rFonts w:ascii="Lato" w:hAnsi="Lato"/>
          <w:color w:val="0A0A23"/>
          <w:sz w:val="32"/>
          <w:szCs w:val="32"/>
          <w:shd w:val="clear" w:color="auto" w:fill="FFFFFF"/>
        </w:rPr>
      </w:pPr>
      <w:r w:rsidRPr="00162BA3">
        <w:rPr>
          <w:rFonts w:ascii="Lato" w:hAnsi="Lato"/>
          <w:color w:val="0A0A23"/>
          <w:sz w:val="32"/>
          <w:szCs w:val="32"/>
          <w:shd w:val="clear" w:color="auto" w:fill="FFFFFF"/>
        </w:rPr>
        <w:t xml:space="preserve">Employee roles </w:t>
      </w:r>
      <w:r>
        <w:rPr>
          <w:rFonts w:ascii="Lato" w:hAnsi="Lato"/>
          <w:color w:val="0A0A23"/>
          <w:sz w:val="32"/>
          <w:szCs w:val="32"/>
          <w:shd w:val="clear" w:color="auto" w:fill="FFFFFF"/>
        </w:rPr>
        <w:t>Tablet</w:t>
      </w:r>
    </w:p>
    <w:tbl>
      <w:tblPr>
        <w:tblStyle w:val="TableGrid"/>
        <w:tblW w:w="0" w:type="auto"/>
        <w:tblLook w:val="04A0" w:firstRow="1" w:lastRow="0" w:firstColumn="1" w:lastColumn="0" w:noHBand="0" w:noVBand="1"/>
      </w:tblPr>
      <w:tblGrid>
        <w:gridCol w:w="1654"/>
        <w:gridCol w:w="1654"/>
      </w:tblGrid>
      <w:tr w:rsidR="00162BA3" w14:paraId="74432C5E" w14:textId="77777777" w:rsidTr="00162BA3">
        <w:tc>
          <w:tcPr>
            <w:tcW w:w="1654" w:type="dxa"/>
            <w:hideMark/>
          </w:tcPr>
          <w:p w14:paraId="4A0D7C86" w14:textId="77777777" w:rsidR="00162BA3" w:rsidRDefault="00162BA3">
            <w:pPr>
              <w:jc w:val="center"/>
              <w:rPr>
                <w:color w:val="002060"/>
                <w:szCs w:val="28"/>
                <w:highlight w:val="lightGray"/>
              </w:rPr>
            </w:pPr>
            <w:r>
              <w:rPr>
                <w:rFonts w:ascii="Segoe UI" w:hAnsi="Segoe UI" w:cs="Segoe UI"/>
                <w:b/>
                <w:bCs/>
                <w:caps/>
                <w:color w:val="002060"/>
                <w:spacing w:val="3"/>
                <w:sz w:val="18"/>
                <w:szCs w:val="18"/>
                <w:highlight w:val="lightGray"/>
                <w:shd w:val="clear" w:color="auto" w:fill="DFDFE2"/>
              </w:rPr>
              <w:t>EMPLOYEE_ID</w:t>
            </w:r>
          </w:p>
        </w:tc>
        <w:tc>
          <w:tcPr>
            <w:tcW w:w="1654" w:type="dxa"/>
            <w:hideMark/>
          </w:tcPr>
          <w:p w14:paraId="026EEB3D" w14:textId="77777777" w:rsidR="00162BA3" w:rsidRDefault="00162BA3">
            <w:pPr>
              <w:jc w:val="center"/>
              <w:rPr>
                <w:b/>
                <w:bCs/>
              </w:rPr>
            </w:pPr>
            <w:r>
              <w:rPr>
                <w:rFonts w:ascii="Segoe UI" w:hAnsi="Segoe UI" w:cs="Segoe UI"/>
                <w:b/>
                <w:bCs/>
                <w:caps/>
                <w:color w:val="002060"/>
                <w:spacing w:val="3"/>
                <w:sz w:val="18"/>
                <w:szCs w:val="18"/>
                <w:highlight w:val="lightGray"/>
                <w:shd w:val="clear" w:color="auto" w:fill="DFDFE2"/>
              </w:rPr>
              <w:t>JOB_CODE</w:t>
            </w:r>
          </w:p>
        </w:tc>
      </w:tr>
      <w:tr w:rsidR="00162BA3" w14:paraId="0A21314E" w14:textId="77777777" w:rsidTr="00162BA3">
        <w:tc>
          <w:tcPr>
            <w:tcW w:w="1654" w:type="dxa"/>
            <w:hideMark/>
          </w:tcPr>
          <w:p w14:paraId="500A0E9B" w14:textId="77777777" w:rsidR="00162BA3" w:rsidRDefault="00162BA3">
            <w:pPr>
              <w:jc w:val="center"/>
              <w:rPr>
                <w:color w:val="37393C" w:themeColor="background2" w:themeShade="40"/>
                <w:szCs w:val="28"/>
              </w:rPr>
            </w:pPr>
            <w:r>
              <w:rPr>
                <w:color w:val="37393C" w:themeColor="background2" w:themeShade="40"/>
                <w:szCs w:val="28"/>
              </w:rPr>
              <w:t>E001</w:t>
            </w:r>
          </w:p>
        </w:tc>
        <w:tc>
          <w:tcPr>
            <w:tcW w:w="1654" w:type="dxa"/>
            <w:hideMark/>
          </w:tcPr>
          <w:p w14:paraId="2CDF35D7" w14:textId="77777777" w:rsidR="00162BA3" w:rsidRDefault="00162BA3">
            <w:pPr>
              <w:jc w:val="center"/>
              <w:rPr>
                <w:color w:val="37393C" w:themeColor="background2" w:themeShade="40"/>
                <w:szCs w:val="28"/>
              </w:rPr>
            </w:pPr>
            <w:r>
              <w:rPr>
                <w:color w:val="37393C" w:themeColor="background2" w:themeShade="40"/>
                <w:szCs w:val="28"/>
              </w:rPr>
              <w:t>J01</w:t>
            </w:r>
          </w:p>
        </w:tc>
      </w:tr>
      <w:tr w:rsidR="00162BA3" w14:paraId="7E3E3F48" w14:textId="77777777" w:rsidTr="00162BA3">
        <w:tc>
          <w:tcPr>
            <w:tcW w:w="1654" w:type="dxa"/>
            <w:hideMark/>
          </w:tcPr>
          <w:p w14:paraId="366D39A7" w14:textId="77777777" w:rsidR="00162BA3" w:rsidRDefault="00162BA3">
            <w:pPr>
              <w:jc w:val="center"/>
              <w:rPr>
                <w:color w:val="37393C" w:themeColor="background2" w:themeShade="40"/>
                <w:szCs w:val="28"/>
              </w:rPr>
            </w:pPr>
            <w:r>
              <w:rPr>
                <w:color w:val="37393C" w:themeColor="background2" w:themeShade="40"/>
                <w:szCs w:val="28"/>
              </w:rPr>
              <w:t>E002</w:t>
            </w:r>
          </w:p>
        </w:tc>
        <w:tc>
          <w:tcPr>
            <w:tcW w:w="1654" w:type="dxa"/>
            <w:hideMark/>
          </w:tcPr>
          <w:p w14:paraId="17499DFA" w14:textId="77777777" w:rsidR="00162BA3" w:rsidRDefault="00162BA3">
            <w:pPr>
              <w:jc w:val="center"/>
              <w:rPr>
                <w:color w:val="37393C" w:themeColor="background2" w:themeShade="40"/>
                <w:szCs w:val="28"/>
              </w:rPr>
            </w:pPr>
            <w:r>
              <w:rPr>
                <w:color w:val="37393C" w:themeColor="background2" w:themeShade="40"/>
                <w:szCs w:val="28"/>
              </w:rPr>
              <w:t>J02</w:t>
            </w:r>
          </w:p>
        </w:tc>
      </w:tr>
      <w:tr w:rsidR="00162BA3" w14:paraId="4CD37C45" w14:textId="77777777" w:rsidTr="00162BA3">
        <w:tc>
          <w:tcPr>
            <w:tcW w:w="1654" w:type="dxa"/>
            <w:hideMark/>
          </w:tcPr>
          <w:p w14:paraId="350EA797" w14:textId="77777777" w:rsidR="00162BA3" w:rsidRDefault="00162BA3">
            <w:pPr>
              <w:jc w:val="center"/>
              <w:rPr>
                <w:color w:val="37393C" w:themeColor="background2" w:themeShade="40"/>
                <w:szCs w:val="28"/>
              </w:rPr>
            </w:pPr>
            <w:r>
              <w:rPr>
                <w:color w:val="37393C" w:themeColor="background2" w:themeShade="40"/>
                <w:szCs w:val="28"/>
              </w:rPr>
              <w:t>E003</w:t>
            </w:r>
          </w:p>
        </w:tc>
        <w:tc>
          <w:tcPr>
            <w:tcW w:w="1654" w:type="dxa"/>
            <w:hideMark/>
          </w:tcPr>
          <w:p w14:paraId="0E401E34" w14:textId="77777777" w:rsidR="00162BA3" w:rsidRDefault="00162BA3">
            <w:pPr>
              <w:jc w:val="center"/>
              <w:rPr>
                <w:color w:val="37393C" w:themeColor="background2" w:themeShade="40"/>
                <w:szCs w:val="28"/>
              </w:rPr>
            </w:pPr>
            <w:r>
              <w:rPr>
                <w:color w:val="37393C" w:themeColor="background2" w:themeShade="40"/>
                <w:szCs w:val="28"/>
              </w:rPr>
              <w:t>J02</w:t>
            </w:r>
          </w:p>
        </w:tc>
      </w:tr>
      <w:tr w:rsidR="00162BA3" w14:paraId="3A49921F" w14:textId="77777777" w:rsidTr="00162BA3">
        <w:tc>
          <w:tcPr>
            <w:tcW w:w="1654" w:type="dxa"/>
            <w:hideMark/>
          </w:tcPr>
          <w:p w14:paraId="68533290" w14:textId="77777777" w:rsidR="00162BA3" w:rsidRDefault="00162BA3">
            <w:pPr>
              <w:jc w:val="center"/>
              <w:rPr>
                <w:color w:val="37393C" w:themeColor="background2" w:themeShade="40"/>
                <w:szCs w:val="28"/>
              </w:rPr>
            </w:pPr>
            <w:r>
              <w:rPr>
                <w:color w:val="37393C" w:themeColor="background2" w:themeShade="40"/>
                <w:szCs w:val="28"/>
              </w:rPr>
              <w:t>E004</w:t>
            </w:r>
          </w:p>
        </w:tc>
        <w:tc>
          <w:tcPr>
            <w:tcW w:w="1654" w:type="dxa"/>
            <w:hideMark/>
          </w:tcPr>
          <w:p w14:paraId="5AC7B3CC" w14:textId="77777777" w:rsidR="00162BA3" w:rsidRDefault="00162BA3">
            <w:pPr>
              <w:jc w:val="center"/>
              <w:rPr>
                <w:color w:val="37393C" w:themeColor="background2" w:themeShade="40"/>
                <w:szCs w:val="28"/>
              </w:rPr>
            </w:pPr>
            <w:r>
              <w:rPr>
                <w:color w:val="37393C" w:themeColor="background2" w:themeShade="40"/>
                <w:szCs w:val="28"/>
              </w:rPr>
              <w:t>J03</w:t>
            </w:r>
          </w:p>
        </w:tc>
      </w:tr>
      <w:tr w:rsidR="00162BA3" w14:paraId="59B5A6B2" w14:textId="77777777" w:rsidTr="00162BA3">
        <w:tc>
          <w:tcPr>
            <w:tcW w:w="1654" w:type="dxa"/>
            <w:hideMark/>
          </w:tcPr>
          <w:p w14:paraId="33777027" w14:textId="77777777" w:rsidR="00162BA3" w:rsidRDefault="00162BA3">
            <w:pPr>
              <w:jc w:val="center"/>
              <w:rPr>
                <w:color w:val="37393C" w:themeColor="background2" w:themeShade="40"/>
                <w:szCs w:val="28"/>
              </w:rPr>
            </w:pPr>
            <w:r>
              <w:rPr>
                <w:color w:val="37393C" w:themeColor="background2" w:themeShade="40"/>
                <w:szCs w:val="28"/>
              </w:rPr>
              <w:t>E005</w:t>
            </w:r>
          </w:p>
        </w:tc>
        <w:tc>
          <w:tcPr>
            <w:tcW w:w="1654" w:type="dxa"/>
            <w:hideMark/>
          </w:tcPr>
          <w:p w14:paraId="08164730" w14:textId="77777777" w:rsidR="00162BA3" w:rsidRDefault="00162BA3">
            <w:pPr>
              <w:jc w:val="center"/>
              <w:rPr>
                <w:color w:val="37393C" w:themeColor="background2" w:themeShade="40"/>
                <w:szCs w:val="28"/>
              </w:rPr>
            </w:pPr>
            <w:r>
              <w:rPr>
                <w:color w:val="37393C" w:themeColor="background2" w:themeShade="40"/>
                <w:szCs w:val="28"/>
              </w:rPr>
              <w:t>J01</w:t>
            </w:r>
          </w:p>
        </w:tc>
      </w:tr>
    </w:tbl>
    <w:p w14:paraId="7EC172B2" w14:textId="77777777" w:rsidR="00162BA3" w:rsidRDefault="00162BA3" w:rsidP="00162BA3">
      <w:pPr>
        <w:spacing w:after="200"/>
        <w:rPr>
          <w:rFonts w:ascii="Lato" w:hAnsi="Lato"/>
          <w:color w:val="0A0A23"/>
          <w:szCs w:val="28"/>
          <w:shd w:val="clear" w:color="auto" w:fill="FFFFFF"/>
        </w:rPr>
      </w:pPr>
    </w:p>
    <w:p w14:paraId="6D4DF162" w14:textId="77777777" w:rsidR="00162BA3" w:rsidRDefault="00162BA3" w:rsidP="00162BA3">
      <w:pPr>
        <w:spacing w:after="200"/>
        <w:rPr>
          <w:rFonts w:ascii="Lato" w:hAnsi="Lato"/>
          <w:color w:val="0A0A23"/>
          <w:szCs w:val="28"/>
          <w:shd w:val="clear" w:color="auto" w:fill="FFFFFF"/>
        </w:rPr>
      </w:pPr>
    </w:p>
    <w:p w14:paraId="040C830C" w14:textId="0CF8BBED" w:rsidR="00162BA3" w:rsidRPr="00162BA3" w:rsidRDefault="00162BA3" w:rsidP="00162BA3">
      <w:pPr>
        <w:rPr>
          <w:rFonts w:ascii="Lato" w:hAnsi="Lato"/>
          <w:b/>
          <w:bCs/>
          <w:color w:val="0A0A23"/>
          <w:sz w:val="32"/>
          <w:szCs w:val="32"/>
          <w:shd w:val="clear" w:color="auto" w:fill="FFFFFF"/>
        </w:rPr>
      </w:pPr>
      <w:r w:rsidRPr="00162BA3">
        <w:rPr>
          <w:rFonts w:ascii="Lato" w:hAnsi="Lato"/>
          <w:b/>
          <w:bCs/>
          <w:color w:val="0A0A23"/>
          <w:sz w:val="32"/>
          <w:szCs w:val="32"/>
          <w:shd w:val="clear" w:color="auto" w:fill="FFFFFF"/>
        </w:rPr>
        <w:lastRenderedPageBreak/>
        <w:t>Employee Tablet</w:t>
      </w:r>
    </w:p>
    <w:p w14:paraId="7F19A658" w14:textId="77777777" w:rsidR="00162BA3" w:rsidRPr="00162BA3" w:rsidRDefault="00162BA3" w:rsidP="00162BA3">
      <w:pPr>
        <w:rPr>
          <w:rFonts w:ascii="Lato" w:hAnsi="Lato"/>
          <w:color w:val="0A0A23"/>
          <w:sz w:val="32"/>
          <w:szCs w:val="32"/>
          <w:shd w:val="clear" w:color="auto" w:fill="FFFFFF"/>
        </w:rPr>
      </w:pPr>
    </w:p>
    <w:tbl>
      <w:tblPr>
        <w:tblStyle w:val="TableGrid"/>
        <w:tblW w:w="0" w:type="auto"/>
        <w:tblLook w:val="04A0" w:firstRow="1" w:lastRow="0" w:firstColumn="1" w:lastColumn="0" w:noHBand="0" w:noVBand="1"/>
      </w:tblPr>
      <w:tblGrid>
        <w:gridCol w:w="1655"/>
        <w:gridCol w:w="1655"/>
        <w:gridCol w:w="1655"/>
        <w:gridCol w:w="1655"/>
      </w:tblGrid>
      <w:tr w:rsidR="00162BA3" w:rsidRPr="007B67F3" w14:paraId="16C3F78E" w14:textId="77777777" w:rsidTr="00EB5DC0">
        <w:tc>
          <w:tcPr>
            <w:tcW w:w="1655" w:type="dxa"/>
          </w:tcPr>
          <w:p w14:paraId="4D58F13F" w14:textId="58AB2D3F" w:rsidR="00162BA3" w:rsidRPr="007B67F3" w:rsidRDefault="00162BA3" w:rsidP="00162BA3">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EMPLOYEE_ID</w:t>
            </w:r>
          </w:p>
        </w:tc>
        <w:tc>
          <w:tcPr>
            <w:tcW w:w="1655" w:type="dxa"/>
          </w:tcPr>
          <w:p w14:paraId="682BCAC3" w14:textId="39F3AB38" w:rsidR="00162BA3" w:rsidRPr="007B67F3" w:rsidRDefault="00162BA3" w:rsidP="00162BA3">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NAME</w:t>
            </w:r>
          </w:p>
        </w:tc>
        <w:tc>
          <w:tcPr>
            <w:tcW w:w="1655" w:type="dxa"/>
          </w:tcPr>
          <w:p w14:paraId="1ACB5883" w14:textId="52F2F2C9" w:rsidR="00162BA3" w:rsidRPr="007B67F3" w:rsidRDefault="00162BA3" w:rsidP="00162BA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c>
          <w:tcPr>
            <w:tcW w:w="1655" w:type="dxa"/>
          </w:tcPr>
          <w:p w14:paraId="060F5F34" w14:textId="77777777" w:rsidR="00162BA3" w:rsidRPr="007B67F3" w:rsidRDefault="00162BA3" w:rsidP="00162BA3">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HOME_STATE</w:t>
            </w:r>
          </w:p>
        </w:tc>
      </w:tr>
      <w:tr w:rsidR="00162BA3" w14:paraId="417FA806" w14:textId="77777777" w:rsidTr="00EB5DC0">
        <w:tc>
          <w:tcPr>
            <w:tcW w:w="1655" w:type="dxa"/>
          </w:tcPr>
          <w:p w14:paraId="0EB5B0D5" w14:textId="53FC5B4F" w:rsidR="00162BA3" w:rsidRDefault="00162BA3" w:rsidP="00162BA3">
            <w:pPr>
              <w:jc w:val="center"/>
              <w:rPr>
                <w:color w:val="37393C" w:themeColor="background2" w:themeShade="40"/>
                <w:szCs w:val="28"/>
              </w:rPr>
            </w:pPr>
            <w:r>
              <w:rPr>
                <w:color w:val="37393C" w:themeColor="background2" w:themeShade="40"/>
                <w:szCs w:val="28"/>
              </w:rPr>
              <w:t>E001</w:t>
            </w:r>
          </w:p>
        </w:tc>
        <w:tc>
          <w:tcPr>
            <w:tcW w:w="1655" w:type="dxa"/>
          </w:tcPr>
          <w:p w14:paraId="6B4D8F27" w14:textId="1347C8FB" w:rsidR="00162BA3" w:rsidRDefault="00162BA3" w:rsidP="00162BA3">
            <w:pPr>
              <w:jc w:val="center"/>
              <w:rPr>
                <w:color w:val="37393C" w:themeColor="background2" w:themeShade="40"/>
                <w:szCs w:val="28"/>
              </w:rPr>
            </w:pPr>
            <w:r>
              <w:rPr>
                <w:color w:val="37393C" w:themeColor="background2" w:themeShade="40"/>
                <w:szCs w:val="28"/>
              </w:rPr>
              <w:t>SHAYAN</w:t>
            </w:r>
          </w:p>
        </w:tc>
        <w:tc>
          <w:tcPr>
            <w:tcW w:w="1655" w:type="dxa"/>
          </w:tcPr>
          <w:p w14:paraId="76FCB5C2" w14:textId="730E829D" w:rsidR="00162BA3" w:rsidRDefault="00162BA3" w:rsidP="00162BA3">
            <w:pPr>
              <w:jc w:val="center"/>
              <w:rPr>
                <w:color w:val="37393C" w:themeColor="background2" w:themeShade="40"/>
                <w:szCs w:val="28"/>
              </w:rPr>
            </w:pPr>
            <w:r>
              <w:rPr>
                <w:color w:val="37393C" w:themeColor="background2" w:themeShade="40"/>
                <w:szCs w:val="28"/>
              </w:rPr>
              <w:t>26</w:t>
            </w:r>
          </w:p>
        </w:tc>
        <w:tc>
          <w:tcPr>
            <w:tcW w:w="1655" w:type="dxa"/>
          </w:tcPr>
          <w:p w14:paraId="57D5D600" w14:textId="77777777" w:rsidR="00162BA3" w:rsidRDefault="00162BA3" w:rsidP="00162BA3">
            <w:pPr>
              <w:jc w:val="center"/>
              <w:rPr>
                <w:color w:val="37393C" w:themeColor="background2" w:themeShade="40"/>
                <w:szCs w:val="28"/>
                <w:lang w:bidi="fa-IR"/>
              </w:rPr>
            </w:pPr>
            <w:r>
              <w:rPr>
                <w:color w:val="37393C" w:themeColor="background2" w:themeShade="40"/>
                <w:szCs w:val="28"/>
                <w:lang w:bidi="fa-IR"/>
              </w:rPr>
              <w:t>Tajrish</w:t>
            </w:r>
          </w:p>
        </w:tc>
      </w:tr>
      <w:tr w:rsidR="00162BA3" w14:paraId="4EE3D699" w14:textId="77777777" w:rsidTr="00EB5DC0">
        <w:tc>
          <w:tcPr>
            <w:tcW w:w="1655" w:type="dxa"/>
          </w:tcPr>
          <w:p w14:paraId="6DB00D88" w14:textId="43F61282" w:rsidR="00162BA3" w:rsidRDefault="00162BA3" w:rsidP="00162BA3">
            <w:pPr>
              <w:jc w:val="center"/>
              <w:rPr>
                <w:color w:val="37393C" w:themeColor="background2" w:themeShade="40"/>
                <w:szCs w:val="28"/>
              </w:rPr>
            </w:pPr>
            <w:r>
              <w:rPr>
                <w:color w:val="37393C" w:themeColor="background2" w:themeShade="40"/>
                <w:szCs w:val="28"/>
              </w:rPr>
              <w:t>E002</w:t>
            </w:r>
          </w:p>
        </w:tc>
        <w:tc>
          <w:tcPr>
            <w:tcW w:w="1655" w:type="dxa"/>
          </w:tcPr>
          <w:p w14:paraId="16041E6F" w14:textId="5230F073" w:rsidR="00162BA3" w:rsidRDefault="00162BA3" w:rsidP="00162BA3">
            <w:pPr>
              <w:jc w:val="center"/>
              <w:rPr>
                <w:color w:val="37393C" w:themeColor="background2" w:themeShade="40"/>
                <w:szCs w:val="28"/>
              </w:rPr>
            </w:pPr>
            <w:r>
              <w:rPr>
                <w:color w:val="37393C" w:themeColor="background2" w:themeShade="40"/>
                <w:szCs w:val="28"/>
              </w:rPr>
              <w:t>PARSA</w:t>
            </w:r>
          </w:p>
        </w:tc>
        <w:tc>
          <w:tcPr>
            <w:tcW w:w="1655" w:type="dxa"/>
          </w:tcPr>
          <w:p w14:paraId="595DC8D7" w14:textId="1979B8B7" w:rsidR="00162BA3" w:rsidRDefault="00162BA3" w:rsidP="00162BA3">
            <w:pPr>
              <w:jc w:val="center"/>
              <w:rPr>
                <w:color w:val="37393C" w:themeColor="background2" w:themeShade="40"/>
                <w:szCs w:val="28"/>
              </w:rPr>
            </w:pPr>
            <w:r>
              <w:rPr>
                <w:color w:val="37393C" w:themeColor="background2" w:themeShade="40"/>
                <w:szCs w:val="28"/>
              </w:rPr>
              <w:t>26</w:t>
            </w:r>
          </w:p>
        </w:tc>
        <w:tc>
          <w:tcPr>
            <w:tcW w:w="1655" w:type="dxa"/>
          </w:tcPr>
          <w:p w14:paraId="7DEED810" w14:textId="77777777" w:rsidR="00162BA3" w:rsidRDefault="00162BA3" w:rsidP="00162BA3">
            <w:pPr>
              <w:jc w:val="center"/>
              <w:rPr>
                <w:color w:val="37393C" w:themeColor="background2" w:themeShade="40"/>
                <w:szCs w:val="28"/>
              </w:rPr>
            </w:pPr>
            <w:r>
              <w:rPr>
                <w:color w:val="37393C" w:themeColor="background2" w:themeShade="40"/>
                <w:szCs w:val="28"/>
                <w:lang w:bidi="fa-IR"/>
              </w:rPr>
              <w:t>Tajrish</w:t>
            </w:r>
          </w:p>
        </w:tc>
      </w:tr>
      <w:tr w:rsidR="00162BA3" w14:paraId="4CDCAD9B" w14:textId="77777777" w:rsidTr="00EB5DC0">
        <w:tc>
          <w:tcPr>
            <w:tcW w:w="1655" w:type="dxa"/>
          </w:tcPr>
          <w:p w14:paraId="05237587" w14:textId="3A8542D8" w:rsidR="00162BA3" w:rsidRDefault="00162BA3" w:rsidP="00162BA3">
            <w:pPr>
              <w:jc w:val="center"/>
              <w:rPr>
                <w:color w:val="37393C" w:themeColor="background2" w:themeShade="40"/>
                <w:szCs w:val="28"/>
              </w:rPr>
            </w:pPr>
            <w:r>
              <w:rPr>
                <w:color w:val="37393C" w:themeColor="background2" w:themeShade="40"/>
                <w:szCs w:val="28"/>
              </w:rPr>
              <w:t>E003</w:t>
            </w:r>
          </w:p>
        </w:tc>
        <w:tc>
          <w:tcPr>
            <w:tcW w:w="1655" w:type="dxa"/>
          </w:tcPr>
          <w:p w14:paraId="3C606EC5" w14:textId="256234DB" w:rsidR="00162BA3" w:rsidRDefault="00162BA3" w:rsidP="00162BA3">
            <w:pPr>
              <w:jc w:val="center"/>
              <w:rPr>
                <w:color w:val="37393C" w:themeColor="background2" w:themeShade="40"/>
                <w:szCs w:val="28"/>
              </w:rPr>
            </w:pPr>
            <w:r>
              <w:rPr>
                <w:color w:val="37393C" w:themeColor="background2" w:themeShade="40"/>
                <w:szCs w:val="28"/>
              </w:rPr>
              <w:t>DIANA</w:t>
            </w:r>
          </w:p>
        </w:tc>
        <w:tc>
          <w:tcPr>
            <w:tcW w:w="1655" w:type="dxa"/>
          </w:tcPr>
          <w:p w14:paraId="15AC7DEE" w14:textId="37103DE6" w:rsidR="00162BA3" w:rsidRDefault="00162BA3" w:rsidP="00162BA3">
            <w:pPr>
              <w:jc w:val="center"/>
              <w:rPr>
                <w:color w:val="37393C" w:themeColor="background2" w:themeShade="40"/>
                <w:szCs w:val="28"/>
              </w:rPr>
            </w:pPr>
            <w:r>
              <w:rPr>
                <w:color w:val="37393C" w:themeColor="background2" w:themeShade="40"/>
                <w:szCs w:val="28"/>
              </w:rPr>
              <w:t>56</w:t>
            </w:r>
          </w:p>
        </w:tc>
        <w:tc>
          <w:tcPr>
            <w:tcW w:w="1655" w:type="dxa"/>
          </w:tcPr>
          <w:p w14:paraId="1567DED7" w14:textId="77777777" w:rsidR="00162BA3" w:rsidRDefault="00162BA3" w:rsidP="00162BA3">
            <w:pPr>
              <w:jc w:val="center"/>
              <w:rPr>
                <w:color w:val="37393C" w:themeColor="background2" w:themeShade="40"/>
                <w:szCs w:val="28"/>
              </w:rPr>
            </w:pPr>
            <w:r>
              <w:rPr>
                <w:color w:val="37393C" w:themeColor="background2" w:themeShade="40"/>
                <w:szCs w:val="28"/>
              </w:rPr>
              <w:t>Shahrak gh</w:t>
            </w:r>
          </w:p>
        </w:tc>
      </w:tr>
      <w:tr w:rsidR="00162BA3" w14:paraId="7384A758" w14:textId="77777777" w:rsidTr="00EB5DC0">
        <w:tc>
          <w:tcPr>
            <w:tcW w:w="1655" w:type="dxa"/>
          </w:tcPr>
          <w:p w14:paraId="6E5C2A64" w14:textId="43928DF9" w:rsidR="00162BA3" w:rsidRDefault="00162BA3" w:rsidP="00162BA3">
            <w:pPr>
              <w:jc w:val="center"/>
              <w:rPr>
                <w:color w:val="37393C" w:themeColor="background2" w:themeShade="40"/>
                <w:szCs w:val="28"/>
              </w:rPr>
            </w:pPr>
            <w:r>
              <w:rPr>
                <w:color w:val="37393C" w:themeColor="background2" w:themeShade="40"/>
                <w:szCs w:val="28"/>
              </w:rPr>
              <w:t>E004</w:t>
            </w:r>
          </w:p>
        </w:tc>
        <w:tc>
          <w:tcPr>
            <w:tcW w:w="1655" w:type="dxa"/>
          </w:tcPr>
          <w:p w14:paraId="60D32F2B" w14:textId="685D702E" w:rsidR="00162BA3" w:rsidRDefault="00162BA3" w:rsidP="00162BA3">
            <w:pPr>
              <w:jc w:val="center"/>
              <w:rPr>
                <w:color w:val="37393C" w:themeColor="background2" w:themeShade="40"/>
                <w:szCs w:val="28"/>
              </w:rPr>
            </w:pPr>
            <w:r>
              <w:rPr>
                <w:color w:val="37393C" w:themeColor="background2" w:themeShade="40"/>
                <w:szCs w:val="28"/>
              </w:rPr>
              <w:t>SORENA</w:t>
            </w:r>
          </w:p>
        </w:tc>
        <w:tc>
          <w:tcPr>
            <w:tcW w:w="1655" w:type="dxa"/>
          </w:tcPr>
          <w:p w14:paraId="48FCE26F" w14:textId="5A865448" w:rsidR="00162BA3" w:rsidRDefault="00162BA3" w:rsidP="00162BA3">
            <w:pPr>
              <w:jc w:val="center"/>
              <w:rPr>
                <w:color w:val="37393C" w:themeColor="background2" w:themeShade="40"/>
                <w:szCs w:val="28"/>
              </w:rPr>
            </w:pPr>
            <w:r>
              <w:rPr>
                <w:color w:val="37393C" w:themeColor="background2" w:themeShade="40"/>
                <w:szCs w:val="28"/>
              </w:rPr>
              <w:t>56</w:t>
            </w:r>
          </w:p>
        </w:tc>
        <w:tc>
          <w:tcPr>
            <w:tcW w:w="1655" w:type="dxa"/>
          </w:tcPr>
          <w:p w14:paraId="28878EF9" w14:textId="77777777" w:rsidR="00162BA3" w:rsidRDefault="00162BA3" w:rsidP="00162BA3">
            <w:pPr>
              <w:jc w:val="center"/>
              <w:rPr>
                <w:color w:val="37393C" w:themeColor="background2" w:themeShade="40"/>
                <w:szCs w:val="28"/>
              </w:rPr>
            </w:pPr>
            <w:r>
              <w:rPr>
                <w:color w:val="37393C" w:themeColor="background2" w:themeShade="40"/>
                <w:szCs w:val="28"/>
              </w:rPr>
              <w:t>Shahrak gh</w:t>
            </w:r>
          </w:p>
        </w:tc>
      </w:tr>
      <w:tr w:rsidR="00162BA3" w14:paraId="1262E970" w14:textId="77777777" w:rsidTr="00EB5DC0">
        <w:tc>
          <w:tcPr>
            <w:tcW w:w="1655" w:type="dxa"/>
          </w:tcPr>
          <w:p w14:paraId="51F601CF" w14:textId="63A59609" w:rsidR="00162BA3" w:rsidRDefault="00162BA3" w:rsidP="00162BA3">
            <w:pPr>
              <w:jc w:val="center"/>
              <w:rPr>
                <w:color w:val="37393C" w:themeColor="background2" w:themeShade="40"/>
                <w:szCs w:val="28"/>
              </w:rPr>
            </w:pPr>
            <w:r>
              <w:rPr>
                <w:color w:val="37393C" w:themeColor="background2" w:themeShade="40"/>
                <w:szCs w:val="28"/>
              </w:rPr>
              <w:t>E005</w:t>
            </w:r>
          </w:p>
        </w:tc>
        <w:tc>
          <w:tcPr>
            <w:tcW w:w="1655" w:type="dxa"/>
          </w:tcPr>
          <w:p w14:paraId="65B04E78" w14:textId="6279C4BD" w:rsidR="00162BA3" w:rsidRDefault="00162BA3" w:rsidP="00162BA3">
            <w:pPr>
              <w:jc w:val="center"/>
              <w:rPr>
                <w:color w:val="37393C" w:themeColor="background2" w:themeShade="40"/>
                <w:szCs w:val="28"/>
              </w:rPr>
            </w:pPr>
            <w:r>
              <w:rPr>
                <w:color w:val="37393C" w:themeColor="background2" w:themeShade="40"/>
                <w:szCs w:val="28"/>
              </w:rPr>
              <w:t>PARISA</w:t>
            </w:r>
          </w:p>
        </w:tc>
        <w:tc>
          <w:tcPr>
            <w:tcW w:w="1655" w:type="dxa"/>
          </w:tcPr>
          <w:p w14:paraId="4314C059" w14:textId="20C573BE" w:rsidR="00162BA3" w:rsidRDefault="00162BA3" w:rsidP="00162BA3">
            <w:pPr>
              <w:jc w:val="center"/>
              <w:rPr>
                <w:color w:val="37393C" w:themeColor="background2" w:themeShade="40"/>
                <w:szCs w:val="28"/>
              </w:rPr>
            </w:pPr>
            <w:r>
              <w:rPr>
                <w:color w:val="37393C" w:themeColor="background2" w:themeShade="40"/>
                <w:szCs w:val="28"/>
              </w:rPr>
              <w:t>56</w:t>
            </w:r>
          </w:p>
        </w:tc>
        <w:tc>
          <w:tcPr>
            <w:tcW w:w="1655" w:type="dxa"/>
          </w:tcPr>
          <w:p w14:paraId="0E23E708" w14:textId="77777777" w:rsidR="00162BA3" w:rsidRDefault="00162BA3" w:rsidP="00162BA3">
            <w:pPr>
              <w:jc w:val="center"/>
              <w:rPr>
                <w:color w:val="37393C" w:themeColor="background2" w:themeShade="40"/>
                <w:szCs w:val="28"/>
              </w:rPr>
            </w:pPr>
            <w:r>
              <w:rPr>
                <w:color w:val="37393C" w:themeColor="background2" w:themeShade="40"/>
                <w:szCs w:val="28"/>
              </w:rPr>
              <w:t>Shahrak gh</w:t>
            </w:r>
          </w:p>
        </w:tc>
      </w:tr>
    </w:tbl>
    <w:p w14:paraId="3A6AD292" w14:textId="77777777" w:rsidR="00162BA3" w:rsidRDefault="00162BA3" w:rsidP="00162BA3">
      <w:pPr>
        <w:spacing w:after="200"/>
        <w:rPr>
          <w:rFonts w:ascii="Lato" w:hAnsi="Lato"/>
          <w:color w:val="0A0A23"/>
          <w:szCs w:val="28"/>
          <w:shd w:val="clear" w:color="auto" w:fill="FFFFFF"/>
        </w:rPr>
      </w:pPr>
    </w:p>
    <w:p w14:paraId="6A0C5F74" w14:textId="2A64B1A5" w:rsidR="00162BA3" w:rsidRDefault="00162BA3" w:rsidP="00162BA3">
      <w:pPr>
        <w:spacing w:after="200"/>
        <w:rPr>
          <w:rFonts w:ascii="Lato" w:hAnsi="Lato"/>
          <w:b/>
          <w:bCs/>
          <w:color w:val="0A0A23"/>
          <w:sz w:val="32"/>
          <w:szCs w:val="32"/>
          <w:shd w:val="clear" w:color="auto" w:fill="FFFFFF"/>
        </w:rPr>
      </w:pPr>
      <w:r w:rsidRPr="00162BA3">
        <w:rPr>
          <w:rFonts w:ascii="Lato" w:hAnsi="Lato"/>
          <w:b/>
          <w:bCs/>
          <w:color w:val="0A0A23"/>
          <w:sz w:val="32"/>
          <w:szCs w:val="32"/>
          <w:shd w:val="clear" w:color="auto" w:fill="FFFFFF"/>
        </w:rPr>
        <w:t>Jobs Tablet</w:t>
      </w:r>
    </w:p>
    <w:tbl>
      <w:tblPr>
        <w:tblStyle w:val="TableGrid"/>
        <w:tblW w:w="0" w:type="auto"/>
        <w:tblLook w:val="04A0" w:firstRow="1" w:lastRow="0" w:firstColumn="1" w:lastColumn="0" w:noHBand="0" w:noVBand="1"/>
      </w:tblPr>
      <w:tblGrid>
        <w:gridCol w:w="1654"/>
        <w:gridCol w:w="1654"/>
      </w:tblGrid>
      <w:tr w:rsidR="007563A7" w:rsidRPr="007B67F3" w14:paraId="627B3DFA" w14:textId="77777777" w:rsidTr="00D5173A">
        <w:tc>
          <w:tcPr>
            <w:tcW w:w="1654" w:type="dxa"/>
          </w:tcPr>
          <w:p w14:paraId="5CDAC8C3"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JOB_CODE</w:t>
            </w:r>
          </w:p>
        </w:tc>
        <w:tc>
          <w:tcPr>
            <w:tcW w:w="1654" w:type="dxa"/>
          </w:tcPr>
          <w:p w14:paraId="5054DBA6"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JOB</w:t>
            </w:r>
          </w:p>
        </w:tc>
      </w:tr>
      <w:tr w:rsidR="007563A7" w14:paraId="2DCEE31D" w14:textId="77777777" w:rsidTr="00D5173A">
        <w:tc>
          <w:tcPr>
            <w:tcW w:w="1654" w:type="dxa"/>
          </w:tcPr>
          <w:p w14:paraId="2D059562" w14:textId="77777777" w:rsidR="007563A7" w:rsidRDefault="007563A7" w:rsidP="00D5173A">
            <w:pPr>
              <w:jc w:val="center"/>
              <w:rPr>
                <w:color w:val="37393C" w:themeColor="background2" w:themeShade="40"/>
                <w:szCs w:val="28"/>
              </w:rPr>
            </w:pPr>
            <w:r>
              <w:rPr>
                <w:color w:val="37393C" w:themeColor="background2" w:themeShade="40"/>
                <w:szCs w:val="28"/>
              </w:rPr>
              <w:t>J01</w:t>
            </w:r>
          </w:p>
        </w:tc>
        <w:tc>
          <w:tcPr>
            <w:tcW w:w="1654" w:type="dxa"/>
          </w:tcPr>
          <w:p w14:paraId="4A40AA37" w14:textId="77777777" w:rsidR="007563A7" w:rsidRDefault="007563A7" w:rsidP="00D5173A">
            <w:pPr>
              <w:jc w:val="center"/>
              <w:rPr>
                <w:color w:val="37393C" w:themeColor="background2" w:themeShade="40"/>
                <w:szCs w:val="28"/>
              </w:rPr>
            </w:pPr>
            <w:r w:rsidRPr="003A74D6">
              <w:rPr>
                <w:color w:val="37393C" w:themeColor="background2" w:themeShade="40"/>
                <w:szCs w:val="28"/>
              </w:rPr>
              <w:t>developer</w:t>
            </w:r>
          </w:p>
        </w:tc>
      </w:tr>
      <w:tr w:rsidR="007563A7" w14:paraId="4E7065EB" w14:textId="77777777" w:rsidTr="00D5173A">
        <w:tc>
          <w:tcPr>
            <w:tcW w:w="1654" w:type="dxa"/>
          </w:tcPr>
          <w:p w14:paraId="74EB8EEC" w14:textId="77777777" w:rsidR="007563A7" w:rsidRDefault="007563A7" w:rsidP="00D5173A">
            <w:pPr>
              <w:jc w:val="center"/>
              <w:rPr>
                <w:color w:val="37393C" w:themeColor="background2" w:themeShade="40"/>
                <w:szCs w:val="28"/>
              </w:rPr>
            </w:pPr>
            <w:r>
              <w:rPr>
                <w:color w:val="37393C" w:themeColor="background2" w:themeShade="40"/>
                <w:szCs w:val="28"/>
              </w:rPr>
              <w:t>J02</w:t>
            </w:r>
          </w:p>
        </w:tc>
        <w:tc>
          <w:tcPr>
            <w:tcW w:w="1654" w:type="dxa"/>
          </w:tcPr>
          <w:p w14:paraId="0BD6E734" w14:textId="77777777" w:rsidR="007563A7" w:rsidRDefault="007563A7" w:rsidP="00D5173A">
            <w:pPr>
              <w:jc w:val="center"/>
              <w:rPr>
                <w:color w:val="37393C" w:themeColor="background2" w:themeShade="40"/>
                <w:szCs w:val="28"/>
              </w:rPr>
            </w:pPr>
            <w:r w:rsidRPr="003A74D6">
              <w:rPr>
                <w:color w:val="37393C" w:themeColor="background2" w:themeShade="40"/>
                <w:szCs w:val="28"/>
              </w:rPr>
              <w:t>Secretary</w:t>
            </w:r>
          </w:p>
        </w:tc>
      </w:tr>
      <w:tr w:rsidR="007563A7" w14:paraId="5974511C" w14:textId="77777777" w:rsidTr="00D5173A">
        <w:tc>
          <w:tcPr>
            <w:tcW w:w="1654" w:type="dxa"/>
          </w:tcPr>
          <w:p w14:paraId="4902D2C5" w14:textId="77777777" w:rsidR="007563A7" w:rsidRDefault="007563A7" w:rsidP="00D5173A">
            <w:pPr>
              <w:jc w:val="center"/>
              <w:rPr>
                <w:color w:val="37393C" w:themeColor="background2" w:themeShade="40"/>
                <w:szCs w:val="28"/>
              </w:rPr>
            </w:pPr>
            <w:r>
              <w:rPr>
                <w:color w:val="37393C" w:themeColor="background2" w:themeShade="40"/>
                <w:szCs w:val="28"/>
              </w:rPr>
              <w:t>J02</w:t>
            </w:r>
          </w:p>
        </w:tc>
        <w:tc>
          <w:tcPr>
            <w:tcW w:w="1654" w:type="dxa"/>
          </w:tcPr>
          <w:p w14:paraId="0C5CA6B6" w14:textId="77777777" w:rsidR="007563A7" w:rsidRDefault="007563A7" w:rsidP="00D5173A">
            <w:pPr>
              <w:jc w:val="center"/>
              <w:rPr>
                <w:color w:val="37393C" w:themeColor="background2" w:themeShade="40"/>
                <w:szCs w:val="28"/>
              </w:rPr>
            </w:pPr>
            <w:r w:rsidRPr="003A74D6">
              <w:rPr>
                <w:color w:val="37393C" w:themeColor="background2" w:themeShade="40"/>
                <w:szCs w:val="28"/>
              </w:rPr>
              <w:t>Secretary</w:t>
            </w:r>
          </w:p>
        </w:tc>
      </w:tr>
      <w:tr w:rsidR="007563A7" w14:paraId="32852B52" w14:textId="77777777" w:rsidTr="00D5173A">
        <w:tc>
          <w:tcPr>
            <w:tcW w:w="1654" w:type="dxa"/>
          </w:tcPr>
          <w:p w14:paraId="5E587377" w14:textId="77777777" w:rsidR="007563A7" w:rsidRDefault="007563A7" w:rsidP="00D5173A">
            <w:pPr>
              <w:jc w:val="center"/>
              <w:rPr>
                <w:color w:val="37393C" w:themeColor="background2" w:themeShade="40"/>
                <w:szCs w:val="28"/>
              </w:rPr>
            </w:pPr>
            <w:r>
              <w:rPr>
                <w:color w:val="37393C" w:themeColor="background2" w:themeShade="40"/>
                <w:szCs w:val="28"/>
              </w:rPr>
              <w:t>J03</w:t>
            </w:r>
          </w:p>
        </w:tc>
        <w:tc>
          <w:tcPr>
            <w:tcW w:w="1654" w:type="dxa"/>
          </w:tcPr>
          <w:p w14:paraId="02528356" w14:textId="77777777" w:rsidR="007563A7" w:rsidRDefault="007563A7" w:rsidP="00D5173A">
            <w:pPr>
              <w:jc w:val="center"/>
              <w:rPr>
                <w:color w:val="37393C" w:themeColor="background2" w:themeShade="40"/>
                <w:szCs w:val="28"/>
              </w:rPr>
            </w:pPr>
            <w:r w:rsidRPr="003A74D6">
              <w:rPr>
                <w:color w:val="37393C" w:themeColor="background2" w:themeShade="40"/>
                <w:szCs w:val="28"/>
              </w:rPr>
              <w:t>delivery</w:t>
            </w:r>
          </w:p>
        </w:tc>
      </w:tr>
      <w:tr w:rsidR="007563A7" w14:paraId="470F5201" w14:textId="77777777" w:rsidTr="00D5173A">
        <w:tc>
          <w:tcPr>
            <w:tcW w:w="1654" w:type="dxa"/>
          </w:tcPr>
          <w:p w14:paraId="39DBC1A8" w14:textId="77777777" w:rsidR="007563A7" w:rsidRDefault="007563A7" w:rsidP="00D5173A">
            <w:pPr>
              <w:jc w:val="center"/>
              <w:rPr>
                <w:color w:val="37393C" w:themeColor="background2" w:themeShade="40"/>
                <w:szCs w:val="28"/>
              </w:rPr>
            </w:pPr>
            <w:r>
              <w:rPr>
                <w:color w:val="37393C" w:themeColor="background2" w:themeShade="40"/>
                <w:szCs w:val="28"/>
              </w:rPr>
              <w:t>J01</w:t>
            </w:r>
          </w:p>
        </w:tc>
        <w:tc>
          <w:tcPr>
            <w:tcW w:w="1654" w:type="dxa"/>
          </w:tcPr>
          <w:p w14:paraId="3EA124D8" w14:textId="77777777" w:rsidR="007563A7" w:rsidRDefault="007563A7" w:rsidP="00D5173A">
            <w:pPr>
              <w:jc w:val="center"/>
              <w:rPr>
                <w:color w:val="37393C" w:themeColor="background2" w:themeShade="40"/>
                <w:szCs w:val="28"/>
              </w:rPr>
            </w:pPr>
            <w:r w:rsidRPr="003A74D6">
              <w:rPr>
                <w:color w:val="37393C" w:themeColor="background2" w:themeShade="40"/>
                <w:szCs w:val="28"/>
              </w:rPr>
              <w:t>developer</w:t>
            </w:r>
          </w:p>
        </w:tc>
      </w:tr>
    </w:tbl>
    <w:p w14:paraId="2BB5145C" w14:textId="77777777" w:rsidR="007563A7" w:rsidRDefault="007563A7" w:rsidP="00162BA3">
      <w:pPr>
        <w:spacing w:after="200"/>
        <w:rPr>
          <w:rFonts w:ascii="Lato" w:hAnsi="Lato"/>
          <w:b/>
          <w:bCs/>
          <w:color w:val="0A0A23"/>
          <w:sz w:val="32"/>
          <w:szCs w:val="32"/>
          <w:shd w:val="clear" w:color="auto" w:fill="FFFFFF"/>
        </w:rPr>
      </w:pPr>
    </w:p>
    <w:p w14:paraId="779FE4F6" w14:textId="77777777" w:rsidR="007563A7" w:rsidRDefault="007563A7" w:rsidP="007563A7">
      <w:pPr>
        <w:pStyle w:val="NormalWeb"/>
        <w:shd w:val="clear" w:color="auto" w:fill="FFFFFF"/>
        <w:spacing w:before="0" w:beforeAutospacing="0" w:after="0" w:afterAutospacing="0"/>
        <w:textAlignment w:val="baseline"/>
        <w:rPr>
          <w:rFonts w:ascii="Lato" w:hAnsi="Lato"/>
          <w:color w:val="0A0A23"/>
          <w:sz w:val="33"/>
          <w:szCs w:val="33"/>
        </w:rPr>
      </w:pPr>
      <w:r>
        <w:rPr>
          <w:rStyle w:val="HTMLCode"/>
          <w:rFonts w:ascii="Roboto Mono" w:hAnsi="Roboto Mono"/>
          <w:color w:val="0A0A23"/>
          <w:sz w:val="26"/>
          <w:szCs w:val="26"/>
          <w:bdr w:val="none" w:sz="0" w:space="0" w:color="auto" w:frame="1"/>
        </w:rPr>
        <w:t>home_state</w:t>
      </w:r>
      <w:r>
        <w:rPr>
          <w:rFonts w:ascii="Lato" w:hAnsi="Lato"/>
          <w:color w:val="0A0A23"/>
          <w:sz w:val="33"/>
          <w:szCs w:val="33"/>
        </w:rPr>
        <w:t> is now dependent on </w:t>
      </w:r>
      <w:r>
        <w:rPr>
          <w:rStyle w:val="HTMLCode"/>
          <w:rFonts w:ascii="Roboto Mono" w:hAnsi="Roboto Mono"/>
          <w:color w:val="0A0A23"/>
          <w:sz w:val="26"/>
          <w:szCs w:val="26"/>
          <w:bdr w:val="none" w:sz="0" w:space="0" w:color="auto" w:frame="1"/>
        </w:rPr>
        <w:t>state_code</w:t>
      </w:r>
      <w:r>
        <w:rPr>
          <w:rFonts w:ascii="Lato" w:hAnsi="Lato"/>
          <w:color w:val="0A0A23"/>
          <w:sz w:val="33"/>
          <w:szCs w:val="33"/>
        </w:rPr>
        <w:t>. So, if you know the </w:t>
      </w:r>
      <w:r>
        <w:rPr>
          <w:rStyle w:val="HTMLCode"/>
          <w:rFonts w:ascii="Roboto Mono" w:hAnsi="Roboto Mono"/>
          <w:color w:val="0A0A23"/>
          <w:sz w:val="26"/>
          <w:szCs w:val="26"/>
          <w:bdr w:val="none" w:sz="0" w:space="0" w:color="auto" w:frame="1"/>
        </w:rPr>
        <w:t>state_code</w:t>
      </w:r>
      <w:r>
        <w:rPr>
          <w:rFonts w:ascii="Lato" w:hAnsi="Lato"/>
          <w:color w:val="0A0A23"/>
          <w:sz w:val="33"/>
          <w:szCs w:val="33"/>
        </w:rPr>
        <w:t>, then you can find the </w:t>
      </w:r>
      <w:r>
        <w:rPr>
          <w:rStyle w:val="HTMLCode"/>
          <w:rFonts w:ascii="Roboto Mono" w:hAnsi="Roboto Mono"/>
          <w:color w:val="0A0A23"/>
          <w:sz w:val="26"/>
          <w:szCs w:val="26"/>
          <w:bdr w:val="none" w:sz="0" w:space="0" w:color="auto" w:frame="1"/>
        </w:rPr>
        <w:t>home_state</w:t>
      </w:r>
      <w:r>
        <w:rPr>
          <w:rFonts w:ascii="Lato" w:hAnsi="Lato"/>
          <w:color w:val="0A0A23"/>
          <w:sz w:val="33"/>
          <w:szCs w:val="33"/>
        </w:rPr>
        <w:t> value.</w:t>
      </w:r>
    </w:p>
    <w:p w14:paraId="4C1FAFC5" w14:textId="77777777" w:rsidR="007563A7" w:rsidRDefault="007563A7" w:rsidP="007563A7">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To take this a step further, we should separate them again to a different table to make it 3NF.</w:t>
      </w:r>
    </w:p>
    <w:p w14:paraId="4419179C" w14:textId="0D3C9E3D" w:rsidR="007563A7" w:rsidRDefault="007563A7" w:rsidP="007563A7">
      <w:pPr>
        <w:rPr>
          <w:rFonts w:ascii="Lato" w:hAnsi="Lato"/>
          <w:b/>
          <w:bCs/>
          <w:color w:val="0A0A23"/>
          <w:sz w:val="36"/>
          <w:szCs w:val="36"/>
          <w:shd w:val="clear" w:color="auto" w:fill="FFFFFF"/>
        </w:rPr>
      </w:pPr>
      <w:r w:rsidRPr="00162BA3">
        <w:rPr>
          <w:rFonts w:ascii="Lato" w:hAnsi="Lato"/>
          <w:b/>
          <w:bCs/>
          <w:color w:val="0A0A23"/>
          <w:sz w:val="36"/>
          <w:szCs w:val="36"/>
          <w:shd w:val="clear" w:color="auto" w:fill="FFFFFF"/>
        </w:rPr>
        <w:t xml:space="preserve">EXAMPEL OF </w:t>
      </w:r>
      <w:r>
        <w:rPr>
          <w:rFonts w:ascii="Lato" w:hAnsi="Lato"/>
          <w:b/>
          <w:bCs/>
          <w:color w:val="0A0A23"/>
          <w:sz w:val="36"/>
          <w:szCs w:val="36"/>
          <w:shd w:val="clear" w:color="auto" w:fill="FFFFFF"/>
        </w:rPr>
        <w:t>THIRD</w:t>
      </w:r>
      <w:r w:rsidRPr="00162BA3">
        <w:rPr>
          <w:rFonts w:ascii="Lato" w:hAnsi="Lato"/>
          <w:b/>
          <w:bCs/>
          <w:color w:val="0A0A23"/>
          <w:sz w:val="36"/>
          <w:szCs w:val="36"/>
          <w:shd w:val="clear" w:color="auto" w:fill="FFFFFF"/>
        </w:rPr>
        <w:t xml:space="preserve"> NORMAL FORM (</w:t>
      </w:r>
      <w:r>
        <w:rPr>
          <w:rFonts w:ascii="Lato" w:hAnsi="Lato"/>
          <w:b/>
          <w:bCs/>
          <w:color w:val="0A0A23"/>
          <w:sz w:val="36"/>
          <w:szCs w:val="36"/>
          <w:shd w:val="clear" w:color="auto" w:fill="FFFFFF"/>
        </w:rPr>
        <w:t>3</w:t>
      </w:r>
      <w:r w:rsidRPr="00162BA3">
        <w:rPr>
          <w:rFonts w:ascii="Lato" w:hAnsi="Lato"/>
          <w:b/>
          <w:bCs/>
          <w:color w:val="0A0A23"/>
          <w:sz w:val="36"/>
          <w:szCs w:val="36"/>
          <w:shd w:val="clear" w:color="auto" w:fill="FFFFFF"/>
        </w:rPr>
        <w:t>NF)</w:t>
      </w:r>
    </w:p>
    <w:p w14:paraId="3653925D" w14:textId="77777777" w:rsidR="007563A7" w:rsidRDefault="007563A7" w:rsidP="007563A7">
      <w:pPr>
        <w:rPr>
          <w:rFonts w:ascii="Lato" w:hAnsi="Lato"/>
          <w:b/>
          <w:bCs/>
          <w:color w:val="0A0A23"/>
          <w:sz w:val="36"/>
          <w:szCs w:val="36"/>
          <w:shd w:val="clear" w:color="auto" w:fill="FFFFFF"/>
        </w:rPr>
      </w:pPr>
    </w:p>
    <w:p w14:paraId="27AA8D7D" w14:textId="77777777" w:rsidR="007563A7" w:rsidRPr="00162BA3" w:rsidRDefault="007563A7" w:rsidP="007563A7">
      <w:pPr>
        <w:rPr>
          <w:rFonts w:ascii="Lato" w:hAnsi="Lato"/>
          <w:color w:val="0A0A23"/>
          <w:sz w:val="32"/>
          <w:szCs w:val="32"/>
          <w:shd w:val="clear" w:color="auto" w:fill="FFFFFF"/>
        </w:rPr>
      </w:pPr>
      <w:r w:rsidRPr="00162BA3">
        <w:rPr>
          <w:rFonts w:ascii="Lato" w:hAnsi="Lato"/>
          <w:color w:val="0A0A23"/>
          <w:sz w:val="32"/>
          <w:szCs w:val="32"/>
          <w:shd w:val="clear" w:color="auto" w:fill="FFFFFF"/>
        </w:rPr>
        <w:t xml:space="preserve">Employee roles </w:t>
      </w:r>
      <w:r>
        <w:rPr>
          <w:rFonts w:ascii="Lato" w:hAnsi="Lato"/>
          <w:color w:val="0A0A23"/>
          <w:sz w:val="32"/>
          <w:szCs w:val="32"/>
          <w:shd w:val="clear" w:color="auto" w:fill="FFFFFF"/>
        </w:rPr>
        <w:t>Tablet</w:t>
      </w:r>
    </w:p>
    <w:p w14:paraId="3454675C" w14:textId="77777777" w:rsidR="007563A7" w:rsidRDefault="007563A7" w:rsidP="007563A7">
      <w:pPr>
        <w:rPr>
          <w:rFonts w:ascii="Lato" w:hAnsi="Lato"/>
          <w:b/>
          <w:bCs/>
          <w:color w:val="0A0A23"/>
          <w:sz w:val="36"/>
          <w:szCs w:val="36"/>
          <w:shd w:val="clear" w:color="auto" w:fill="FFFFFF"/>
        </w:rPr>
      </w:pPr>
    </w:p>
    <w:tbl>
      <w:tblPr>
        <w:tblStyle w:val="TableGrid"/>
        <w:tblW w:w="5790" w:type="dxa"/>
        <w:tblLook w:val="04A0" w:firstRow="1" w:lastRow="0" w:firstColumn="1" w:lastColumn="0" w:noHBand="0" w:noVBand="1"/>
      </w:tblPr>
      <w:tblGrid>
        <w:gridCol w:w="1930"/>
        <w:gridCol w:w="1930"/>
        <w:gridCol w:w="1930"/>
      </w:tblGrid>
      <w:tr w:rsidR="007563A7" w:rsidRPr="007B67F3" w14:paraId="2C114CDA" w14:textId="19D1F6E6" w:rsidTr="007563A7">
        <w:trPr>
          <w:trHeight w:val="230"/>
        </w:trPr>
        <w:tc>
          <w:tcPr>
            <w:tcW w:w="1930" w:type="dxa"/>
          </w:tcPr>
          <w:p w14:paraId="3D316C37" w14:textId="77777777" w:rsidR="007563A7" w:rsidRPr="007B67F3" w:rsidRDefault="007563A7" w:rsidP="007563A7">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EMPLOYEE_ID</w:t>
            </w:r>
          </w:p>
        </w:tc>
        <w:tc>
          <w:tcPr>
            <w:tcW w:w="1930" w:type="dxa"/>
          </w:tcPr>
          <w:p w14:paraId="26F98968" w14:textId="37F2BDB1" w:rsidR="007563A7" w:rsidRPr="007B67F3" w:rsidRDefault="007563A7" w:rsidP="007563A7">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JOB_CODE</w:t>
            </w:r>
          </w:p>
        </w:tc>
        <w:tc>
          <w:tcPr>
            <w:tcW w:w="1930" w:type="dxa"/>
          </w:tcPr>
          <w:p w14:paraId="4E1928EE" w14:textId="766401F2" w:rsidR="007563A7" w:rsidRPr="007B67F3" w:rsidRDefault="007563A7" w:rsidP="007563A7">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JOB</w:t>
            </w:r>
          </w:p>
        </w:tc>
      </w:tr>
      <w:tr w:rsidR="007563A7" w14:paraId="4E6AEEED" w14:textId="36441D9C" w:rsidTr="007563A7">
        <w:trPr>
          <w:trHeight w:val="327"/>
        </w:trPr>
        <w:tc>
          <w:tcPr>
            <w:tcW w:w="1930" w:type="dxa"/>
          </w:tcPr>
          <w:p w14:paraId="2EBE1CFD" w14:textId="77777777" w:rsidR="007563A7" w:rsidRDefault="007563A7" w:rsidP="007563A7">
            <w:pPr>
              <w:jc w:val="center"/>
              <w:rPr>
                <w:color w:val="37393C" w:themeColor="background2" w:themeShade="40"/>
                <w:szCs w:val="28"/>
              </w:rPr>
            </w:pPr>
            <w:r>
              <w:rPr>
                <w:color w:val="37393C" w:themeColor="background2" w:themeShade="40"/>
                <w:szCs w:val="28"/>
              </w:rPr>
              <w:t>E001</w:t>
            </w:r>
          </w:p>
        </w:tc>
        <w:tc>
          <w:tcPr>
            <w:tcW w:w="1930" w:type="dxa"/>
          </w:tcPr>
          <w:p w14:paraId="6E30B9C5" w14:textId="75AB882A" w:rsidR="007563A7" w:rsidRDefault="007563A7" w:rsidP="007563A7">
            <w:pPr>
              <w:jc w:val="center"/>
              <w:rPr>
                <w:color w:val="37393C" w:themeColor="background2" w:themeShade="40"/>
                <w:szCs w:val="28"/>
              </w:rPr>
            </w:pPr>
            <w:r>
              <w:rPr>
                <w:color w:val="37393C" w:themeColor="background2" w:themeShade="40"/>
                <w:szCs w:val="28"/>
              </w:rPr>
              <w:t>J01</w:t>
            </w:r>
          </w:p>
        </w:tc>
        <w:tc>
          <w:tcPr>
            <w:tcW w:w="1930" w:type="dxa"/>
          </w:tcPr>
          <w:p w14:paraId="5E539B13" w14:textId="509398C9" w:rsidR="007563A7" w:rsidRDefault="007563A7" w:rsidP="007563A7">
            <w:pPr>
              <w:jc w:val="center"/>
              <w:rPr>
                <w:color w:val="37393C" w:themeColor="background2" w:themeShade="40"/>
                <w:szCs w:val="28"/>
              </w:rPr>
            </w:pPr>
            <w:r w:rsidRPr="003A74D6">
              <w:rPr>
                <w:color w:val="37393C" w:themeColor="background2" w:themeShade="40"/>
                <w:szCs w:val="28"/>
              </w:rPr>
              <w:t>developer</w:t>
            </w:r>
          </w:p>
        </w:tc>
      </w:tr>
      <w:tr w:rsidR="007563A7" w14:paraId="3E04FDD4" w14:textId="4870FFF1" w:rsidTr="007563A7">
        <w:trPr>
          <w:trHeight w:val="307"/>
        </w:trPr>
        <w:tc>
          <w:tcPr>
            <w:tcW w:w="1930" w:type="dxa"/>
          </w:tcPr>
          <w:p w14:paraId="775CCBD7" w14:textId="77777777" w:rsidR="007563A7" w:rsidRDefault="007563A7" w:rsidP="007563A7">
            <w:pPr>
              <w:jc w:val="center"/>
              <w:rPr>
                <w:color w:val="37393C" w:themeColor="background2" w:themeShade="40"/>
                <w:szCs w:val="28"/>
              </w:rPr>
            </w:pPr>
            <w:r>
              <w:rPr>
                <w:color w:val="37393C" w:themeColor="background2" w:themeShade="40"/>
                <w:szCs w:val="28"/>
              </w:rPr>
              <w:t>E002</w:t>
            </w:r>
          </w:p>
        </w:tc>
        <w:tc>
          <w:tcPr>
            <w:tcW w:w="1930" w:type="dxa"/>
          </w:tcPr>
          <w:p w14:paraId="3217AACD" w14:textId="495935A7" w:rsidR="007563A7" w:rsidRDefault="007563A7" w:rsidP="007563A7">
            <w:pPr>
              <w:jc w:val="center"/>
              <w:rPr>
                <w:color w:val="37393C" w:themeColor="background2" w:themeShade="40"/>
                <w:szCs w:val="28"/>
              </w:rPr>
            </w:pPr>
            <w:r>
              <w:rPr>
                <w:color w:val="37393C" w:themeColor="background2" w:themeShade="40"/>
                <w:szCs w:val="28"/>
              </w:rPr>
              <w:t>J02</w:t>
            </w:r>
          </w:p>
        </w:tc>
        <w:tc>
          <w:tcPr>
            <w:tcW w:w="1930" w:type="dxa"/>
          </w:tcPr>
          <w:p w14:paraId="510043AD" w14:textId="7E6C3150" w:rsidR="007563A7" w:rsidRDefault="007563A7" w:rsidP="007563A7">
            <w:pPr>
              <w:jc w:val="center"/>
              <w:rPr>
                <w:color w:val="37393C" w:themeColor="background2" w:themeShade="40"/>
                <w:szCs w:val="28"/>
              </w:rPr>
            </w:pPr>
            <w:r w:rsidRPr="003A74D6">
              <w:rPr>
                <w:color w:val="37393C" w:themeColor="background2" w:themeShade="40"/>
                <w:szCs w:val="28"/>
              </w:rPr>
              <w:t>Secretary</w:t>
            </w:r>
          </w:p>
        </w:tc>
      </w:tr>
      <w:tr w:rsidR="007563A7" w14:paraId="3B34C921" w14:textId="12312F73" w:rsidTr="007563A7">
        <w:trPr>
          <w:trHeight w:val="327"/>
        </w:trPr>
        <w:tc>
          <w:tcPr>
            <w:tcW w:w="1930" w:type="dxa"/>
          </w:tcPr>
          <w:p w14:paraId="608A7845" w14:textId="77777777" w:rsidR="007563A7" w:rsidRDefault="007563A7" w:rsidP="007563A7">
            <w:pPr>
              <w:jc w:val="center"/>
              <w:rPr>
                <w:color w:val="37393C" w:themeColor="background2" w:themeShade="40"/>
                <w:szCs w:val="28"/>
              </w:rPr>
            </w:pPr>
            <w:r>
              <w:rPr>
                <w:color w:val="37393C" w:themeColor="background2" w:themeShade="40"/>
                <w:szCs w:val="28"/>
              </w:rPr>
              <w:t>E003</w:t>
            </w:r>
          </w:p>
        </w:tc>
        <w:tc>
          <w:tcPr>
            <w:tcW w:w="1930" w:type="dxa"/>
          </w:tcPr>
          <w:p w14:paraId="03F5FBF7" w14:textId="17ACCE9D" w:rsidR="007563A7" w:rsidRDefault="007563A7" w:rsidP="007563A7">
            <w:pPr>
              <w:jc w:val="center"/>
              <w:rPr>
                <w:color w:val="37393C" w:themeColor="background2" w:themeShade="40"/>
                <w:szCs w:val="28"/>
              </w:rPr>
            </w:pPr>
            <w:r>
              <w:rPr>
                <w:color w:val="37393C" w:themeColor="background2" w:themeShade="40"/>
                <w:szCs w:val="28"/>
              </w:rPr>
              <w:t>J02</w:t>
            </w:r>
          </w:p>
        </w:tc>
        <w:tc>
          <w:tcPr>
            <w:tcW w:w="1930" w:type="dxa"/>
          </w:tcPr>
          <w:p w14:paraId="0ECFD427" w14:textId="5B7F1CF3" w:rsidR="007563A7" w:rsidRDefault="007563A7" w:rsidP="007563A7">
            <w:pPr>
              <w:jc w:val="center"/>
              <w:rPr>
                <w:color w:val="37393C" w:themeColor="background2" w:themeShade="40"/>
                <w:szCs w:val="28"/>
              </w:rPr>
            </w:pPr>
            <w:r w:rsidRPr="003A74D6">
              <w:rPr>
                <w:color w:val="37393C" w:themeColor="background2" w:themeShade="40"/>
                <w:szCs w:val="28"/>
              </w:rPr>
              <w:t>Secretary</w:t>
            </w:r>
          </w:p>
        </w:tc>
      </w:tr>
      <w:tr w:rsidR="007563A7" w14:paraId="0284D0B5" w14:textId="560A9018" w:rsidTr="007563A7">
        <w:trPr>
          <w:trHeight w:val="307"/>
        </w:trPr>
        <w:tc>
          <w:tcPr>
            <w:tcW w:w="1930" w:type="dxa"/>
          </w:tcPr>
          <w:p w14:paraId="7314DD90" w14:textId="77777777" w:rsidR="007563A7" w:rsidRDefault="007563A7" w:rsidP="007563A7">
            <w:pPr>
              <w:jc w:val="center"/>
              <w:rPr>
                <w:color w:val="37393C" w:themeColor="background2" w:themeShade="40"/>
                <w:szCs w:val="28"/>
              </w:rPr>
            </w:pPr>
            <w:r>
              <w:rPr>
                <w:color w:val="37393C" w:themeColor="background2" w:themeShade="40"/>
                <w:szCs w:val="28"/>
              </w:rPr>
              <w:t>E004</w:t>
            </w:r>
          </w:p>
        </w:tc>
        <w:tc>
          <w:tcPr>
            <w:tcW w:w="1930" w:type="dxa"/>
          </w:tcPr>
          <w:p w14:paraId="6E46BDD6" w14:textId="36866DCB" w:rsidR="007563A7" w:rsidRDefault="007563A7" w:rsidP="007563A7">
            <w:pPr>
              <w:jc w:val="center"/>
              <w:rPr>
                <w:color w:val="37393C" w:themeColor="background2" w:themeShade="40"/>
                <w:szCs w:val="28"/>
              </w:rPr>
            </w:pPr>
            <w:r>
              <w:rPr>
                <w:color w:val="37393C" w:themeColor="background2" w:themeShade="40"/>
                <w:szCs w:val="28"/>
              </w:rPr>
              <w:t>J03</w:t>
            </w:r>
          </w:p>
        </w:tc>
        <w:tc>
          <w:tcPr>
            <w:tcW w:w="1930" w:type="dxa"/>
          </w:tcPr>
          <w:p w14:paraId="2AEDA1C5" w14:textId="5E2EE494" w:rsidR="007563A7" w:rsidRDefault="007563A7" w:rsidP="007563A7">
            <w:pPr>
              <w:jc w:val="center"/>
              <w:rPr>
                <w:color w:val="37393C" w:themeColor="background2" w:themeShade="40"/>
                <w:szCs w:val="28"/>
              </w:rPr>
            </w:pPr>
            <w:r w:rsidRPr="003A74D6">
              <w:rPr>
                <w:color w:val="37393C" w:themeColor="background2" w:themeShade="40"/>
                <w:szCs w:val="28"/>
              </w:rPr>
              <w:t>delivery</w:t>
            </w:r>
          </w:p>
        </w:tc>
      </w:tr>
      <w:tr w:rsidR="007563A7" w14:paraId="18243237" w14:textId="7963D31C" w:rsidTr="007563A7">
        <w:trPr>
          <w:trHeight w:val="307"/>
        </w:trPr>
        <w:tc>
          <w:tcPr>
            <w:tcW w:w="1930" w:type="dxa"/>
          </w:tcPr>
          <w:p w14:paraId="3C4758BE" w14:textId="77777777" w:rsidR="007563A7" w:rsidRDefault="007563A7" w:rsidP="007563A7">
            <w:pPr>
              <w:jc w:val="center"/>
              <w:rPr>
                <w:color w:val="37393C" w:themeColor="background2" w:themeShade="40"/>
                <w:szCs w:val="28"/>
              </w:rPr>
            </w:pPr>
            <w:r>
              <w:rPr>
                <w:color w:val="37393C" w:themeColor="background2" w:themeShade="40"/>
                <w:szCs w:val="28"/>
              </w:rPr>
              <w:t>E005</w:t>
            </w:r>
          </w:p>
        </w:tc>
        <w:tc>
          <w:tcPr>
            <w:tcW w:w="1930" w:type="dxa"/>
          </w:tcPr>
          <w:p w14:paraId="05A6E37E" w14:textId="4803E7D1" w:rsidR="007563A7" w:rsidRDefault="007563A7" w:rsidP="007563A7">
            <w:pPr>
              <w:jc w:val="center"/>
              <w:rPr>
                <w:color w:val="37393C" w:themeColor="background2" w:themeShade="40"/>
                <w:szCs w:val="28"/>
              </w:rPr>
            </w:pPr>
            <w:r>
              <w:rPr>
                <w:color w:val="37393C" w:themeColor="background2" w:themeShade="40"/>
                <w:szCs w:val="28"/>
              </w:rPr>
              <w:t>J01</w:t>
            </w:r>
          </w:p>
        </w:tc>
        <w:tc>
          <w:tcPr>
            <w:tcW w:w="1930" w:type="dxa"/>
          </w:tcPr>
          <w:p w14:paraId="6E72183C" w14:textId="58E125E6" w:rsidR="007563A7" w:rsidRDefault="007563A7" w:rsidP="007563A7">
            <w:pPr>
              <w:jc w:val="center"/>
              <w:rPr>
                <w:color w:val="37393C" w:themeColor="background2" w:themeShade="40"/>
                <w:szCs w:val="28"/>
              </w:rPr>
            </w:pPr>
            <w:r w:rsidRPr="003A74D6">
              <w:rPr>
                <w:color w:val="37393C" w:themeColor="background2" w:themeShade="40"/>
                <w:szCs w:val="28"/>
              </w:rPr>
              <w:t>developer</w:t>
            </w:r>
          </w:p>
        </w:tc>
      </w:tr>
    </w:tbl>
    <w:p w14:paraId="2F86BCB5" w14:textId="77777777" w:rsidR="007563A7" w:rsidRDefault="007563A7" w:rsidP="00162BA3">
      <w:pPr>
        <w:spacing w:after="200"/>
        <w:rPr>
          <w:rFonts w:ascii="Lato" w:hAnsi="Lato"/>
          <w:b/>
          <w:bCs/>
          <w:color w:val="0A0A23"/>
          <w:sz w:val="32"/>
          <w:szCs w:val="32"/>
          <w:shd w:val="clear" w:color="auto" w:fill="FFFFFF"/>
        </w:rPr>
      </w:pPr>
    </w:p>
    <w:p w14:paraId="2029AEAE" w14:textId="77777777" w:rsidR="007563A7" w:rsidRDefault="007563A7" w:rsidP="00162BA3">
      <w:pPr>
        <w:spacing w:after="200"/>
        <w:rPr>
          <w:rFonts w:ascii="Lato" w:hAnsi="Lato"/>
          <w:b/>
          <w:bCs/>
          <w:color w:val="0A0A23"/>
          <w:sz w:val="32"/>
          <w:szCs w:val="32"/>
          <w:shd w:val="clear" w:color="auto" w:fill="FFFFFF"/>
        </w:rPr>
      </w:pPr>
    </w:p>
    <w:p w14:paraId="09BD76B2" w14:textId="77777777" w:rsidR="007563A7" w:rsidRPr="00162BA3" w:rsidRDefault="007563A7" w:rsidP="007563A7">
      <w:pPr>
        <w:rPr>
          <w:rFonts w:ascii="Lato" w:hAnsi="Lato"/>
          <w:b/>
          <w:bCs/>
          <w:color w:val="0A0A23"/>
          <w:sz w:val="32"/>
          <w:szCs w:val="32"/>
          <w:shd w:val="clear" w:color="auto" w:fill="FFFFFF"/>
        </w:rPr>
      </w:pPr>
      <w:r w:rsidRPr="00162BA3">
        <w:rPr>
          <w:rFonts w:ascii="Lato" w:hAnsi="Lato"/>
          <w:b/>
          <w:bCs/>
          <w:color w:val="0A0A23"/>
          <w:sz w:val="32"/>
          <w:szCs w:val="32"/>
          <w:shd w:val="clear" w:color="auto" w:fill="FFFFFF"/>
        </w:rPr>
        <w:lastRenderedPageBreak/>
        <w:t>Employee Tablet</w:t>
      </w:r>
    </w:p>
    <w:p w14:paraId="447F4EA0" w14:textId="77777777" w:rsidR="007563A7" w:rsidRPr="00162BA3" w:rsidRDefault="007563A7" w:rsidP="007563A7">
      <w:pPr>
        <w:rPr>
          <w:rFonts w:ascii="Lato" w:hAnsi="Lato"/>
          <w:color w:val="0A0A23"/>
          <w:sz w:val="32"/>
          <w:szCs w:val="32"/>
          <w:shd w:val="clear" w:color="auto" w:fill="FFFFFF"/>
        </w:rPr>
      </w:pPr>
    </w:p>
    <w:tbl>
      <w:tblPr>
        <w:tblStyle w:val="TableGrid"/>
        <w:tblW w:w="0" w:type="auto"/>
        <w:tblLook w:val="04A0" w:firstRow="1" w:lastRow="0" w:firstColumn="1" w:lastColumn="0" w:noHBand="0" w:noVBand="1"/>
      </w:tblPr>
      <w:tblGrid>
        <w:gridCol w:w="1655"/>
        <w:gridCol w:w="1655"/>
        <w:gridCol w:w="1655"/>
      </w:tblGrid>
      <w:tr w:rsidR="007563A7" w:rsidRPr="007B67F3" w14:paraId="51246BC0" w14:textId="77777777" w:rsidTr="00D5173A">
        <w:tc>
          <w:tcPr>
            <w:tcW w:w="1655" w:type="dxa"/>
          </w:tcPr>
          <w:p w14:paraId="62F8204C" w14:textId="77777777" w:rsidR="007563A7" w:rsidRPr="007B67F3" w:rsidRDefault="007563A7" w:rsidP="00D5173A">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EMPLOYEE_ID</w:t>
            </w:r>
          </w:p>
        </w:tc>
        <w:tc>
          <w:tcPr>
            <w:tcW w:w="1655" w:type="dxa"/>
          </w:tcPr>
          <w:p w14:paraId="63FBEB15" w14:textId="77777777" w:rsidR="007563A7" w:rsidRPr="007B67F3" w:rsidRDefault="007563A7" w:rsidP="00D5173A">
            <w:pPr>
              <w:jc w:val="center"/>
              <w:rPr>
                <w:rFonts w:ascii="Segoe UI" w:hAnsi="Segoe UI" w:cs="Segoe UI"/>
                <w:b/>
                <w:bCs/>
                <w:caps/>
                <w:color w:val="002060"/>
                <w:spacing w:val="3"/>
                <w:sz w:val="18"/>
                <w:szCs w:val="18"/>
                <w:highlight w:val="lightGray"/>
                <w:shd w:val="clear" w:color="auto" w:fill="DFDFE2"/>
              </w:rPr>
            </w:pPr>
            <w:r w:rsidRPr="007B67F3">
              <w:rPr>
                <w:rFonts w:ascii="Segoe UI" w:hAnsi="Segoe UI" w:cs="Segoe UI"/>
                <w:b/>
                <w:bCs/>
                <w:caps/>
                <w:color w:val="002060"/>
                <w:spacing w:val="3"/>
                <w:sz w:val="18"/>
                <w:szCs w:val="18"/>
                <w:highlight w:val="lightGray"/>
                <w:shd w:val="clear" w:color="auto" w:fill="DFDFE2"/>
              </w:rPr>
              <w:t>NAME</w:t>
            </w:r>
          </w:p>
        </w:tc>
        <w:tc>
          <w:tcPr>
            <w:tcW w:w="1655" w:type="dxa"/>
          </w:tcPr>
          <w:p w14:paraId="52767EE9"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r>
      <w:tr w:rsidR="007563A7" w14:paraId="0E5070F5" w14:textId="77777777" w:rsidTr="00D5173A">
        <w:tc>
          <w:tcPr>
            <w:tcW w:w="1655" w:type="dxa"/>
          </w:tcPr>
          <w:p w14:paraId="7D467BBD" w14:textId="77777777" w:rsidR="007563A7" w:rsidRDefault="007563A7" w:rsidP="00D5173A">
            <w:pPr>
              <w:jc w:val="center"/>
              <w:rPr>
                <w:color w:val="37393C" w:themeColor="background2" w:themeShade="40"/>
                <w:szCs w:val="28"/>
              </w:rPr>
            </w:pPr>
            <w:r>
              <w:rPr>
                <w:color w:val="37393C" w:themeColor="background2" w:themeShade="40"/>
                <w:szCs w:val="28"/>
              </w:rPr>
              <w:t>E001</w:t>
            </w:r>
          </w:p>
        </w:tc>
        <w:tc>
          <w:tcPr>
            <w:tcW w:w="1655" w:type="dxa"/>
          </w:tcPr>
          <w:p w14:paraId="1405FD72" w14:textId="77777777" w:rsidR="007563A7" w:rsidRDefault="007563A7" w:rsidP="00D5173A">
            <w:pPr>
              <w:jc w:val="center"/>
              <w:rPr>
                <w:color w:val="37393C" w:themeColor="background2" w:themeShade="40"/>
                <w:szCs w:val="28"/>
              </w:rPr>
            </w:pPr>
            <w:r>
              <w:rPr>
                <w:color w:val="37393C" w:themeColor="background2" w:themeShade="40"/>
                <w:szCs w:val="28"/>
              </w:rPr>
              <w:t>SHAYAN</w:t>
            </w:r>
          </w:p>
        </w:tc>
        <w:tc>
          <w:tcPr>
            <w:tcW w:w="1655" w:type="dxa"/>
          </w:tcPr>
          <w:p w14:paraId="44D8B496" w14:textId="77777777" w:rsidR="007563A7" w:rsidRDefault="007563A7" w:rsidP="00D5173A">
            <w:pPr>
              <w:jc w:val="center"/>
              <w:rPr>
                <w:color w:val="37393C" w:themeColor="background2" w:themeShade="40"/>
                <w:szCs w:val="28"/>
              </w:rPr>
            </w:pPr>
            <w:r>
              <w:rPr>
                <w:color w:val="37393C" w:themeColor="background2" w:themeShade="40"/>
                <w:szCs w:val="28"/>
              </w:rPr>
              <w:t>26</w:t>
            </w:r>
          </w:p>
        </w:tc>
      </w:tr>
      <w:tr w:rsidR="007563A7" w14:paraId="62D08958" w14:textId="77777777" w:rsidTr="00D5173A">
        <w:tc>
          <w:tcPr>
            <w:tcW w:w="1655" w:type="dxa"/>
          </w:tcPr>
          <w:p w14:paraId="3F0A1C5A" w14:textId="77777777" w:rsidR="007563A7" w:rsidRDefault="007563A7" w:rsidP="00D5173A">
            <w:pPr>
              <w:jc w:val="center"/>
              <w:rPr>
                <w:color w:val="37393C" w:themeColor="background2" w:themeShade="40"/>
                <w:szCs w:val="28"/>
              </w:rPr>
            </w:pPr>
            <w:r>
              <w:rPr>
                <w:color w:val="37393C" w:themeColor="background2" w:themeShade="40"/>
                <w:szCs w:val="28"/>
              </w:rPr>
              <w:t>E002</w:t>
            </w:r>
          </w:p>
        </w:tc>
        <w:tc>
          <w:tcPr>
            <w:tcW w:w="1655" w:type="dxa"/>
          </w:tcPr>
          <w:p w14:paraId="01EE8F20" w14:textId="77777777" w:rsidR="007563A7" w:rsidRDefault="007563A7" w:rsidP="00D5173A">
            <w:pPr>
              <w:jc w:val="center"/>
              <w:rPr>
                <w:color w:val="37393C" w:themeColor="background2" w:themeShade="40"/>
                <w:szCs w:val="28"/>
              </w:rPr>
            </w:pPr>
            <w:r>
              <w:rPr>
                <w:color w:val="37393C" w:themeColor="background2" w:themeShade="40"/>
                <w:szCs w:val="28"/>
              </w:rPr>
              <w:t>PARSA</w:t>
            </w:r>
          </w:p>
        </w:tc>
        <w:tc>
          <w:tcPr>
            <w:tcW w:w="1655" w:type="dxa"/>
          </w:tcPr>
          <w:p w14:paraId="37F57DB7" w14:textId="77777777" w:rsidR="007563A7" w:rsidRDefault="007563A7" w:rsidP="00D5173A">
            <w:pPr>
              <w:jc w:val="center"/>
              <w:rPr>
                <w:color w:val="37393C" w:themeColor="background2" w:themeShade="40"/>
                <w:szCs w:val="28"/>
              </w:rPr>
            </w:pPr>
            <w:r>
              <w:rPr>
                <w:color w:val="37393C" w:themeColor="background2" w:themeShade="40"/>
                <w:szCs w:val="28"/>
              </w:rPr>
              <w:t>26</w:t>
            </w:r>
          </w:p>
        </w:tc>
      </w:tr>
      <w:tr w:rsidR="007563A7" w14:paraId="19AEE8CA" w14:textId="77777777" w:rsidTr="00D5173A">
        <w:tc>
          <w:tcPr>
            <w:tcW w:w="1655" w:type="dxa"/>
          </w:tcPr>
          <w:p w14:paraId="7531CDD5" w14:textId="77777777" w:rsidR="007563A7" w:rsidRDefault="007563A7" w:rsidP="00D5173A">
            <w:pPr>
              <w:jc w:val="center"/>
              <w:rPr>
                <w:color w:val="37393C" w:themeColor="background2" w:themeShade="40"/>
                <w:szCs w:val="28"/>
              </w:rPr>
            </w:pPr>
            <w:r>
              <w:rPr>
                <w:color w:val="37393C" w:themeColor="background2" w:themeShade="40"/>
                <w:szCs w:val="28"/>
              </w:rPr>
              <w:t>E003</w:t>
            </w:r>
          </w:p>
        </w:tc>
        <w:tc>
          <w:tcPr>
            <w:tcW w:w="1655" w:type="dxa"/>
          </w:tcPr>
          <w:p w14:paraId="12B24E8E" w14:textId="77777777" w:rsidR="007563A7" w:rsidRDefault="007563A7" w:rsidP="00D5173A">
            <w:pPr>
              <w:jc w:val="center"/>
              <w:rPr>
                <w:color w:val="37393C" w:themeColor="background2" w:themeShade="40"/>
                <w:szCs w:val="28"/>
              </w:rPr>
            </w:pPr>
            <w:r>
              <w:rPr>
                <w:color w:val="37393C" w:themeColor="background2" w:themeShade="40"/>
                <w:szCs w:val="28"/>
              </w:rPr>
              <w:t>DIANA</w:t>
            </w:r>
          </w:p>
        </w:tc>
        <w:tc>
          <w:tcPr>
            <w:tcW w:w="1655" w:type="dxa"/>
          </w:tcPr>
          <w:p w14:paraId="5D7C5FE5" w14:textId="77777777" w:rsidR="007563A7" w:rsidRDefault="007563A7" w:rsidP="00D5173A">
            <w:pPr>
              <w:jc w:val="center"/>
              <w:rPr>
                <w:color w:val="37393C" w:themeColor="background2" w:themeShade="40"/>
                <w:szCs w:val="28"/>
              </w:rPr>
            </w:pPr>
            <w:r>
              <w:rPr>
                <w:color w:val="37393C" w:themeColor="background2" w:themeShade="40"/>
                <w:szCs w:val="28"/>
              </w:rPr>
              <w:t>56</w:t>
            </w:r>
          </w:p>
        </w:tc>
      </w:tr>
      <w:tr w:rsidR="007563A7" w14:paraId="0846827F" w14:textId="77777777" w:rsidTr="00D5173A">
        <w:tc>
          <w:tcPr>
            <w:tcW w:w="1655" w:type="dxa"/>
          </w:tcPr>
          <w:p w14:paraId="6625590F" w14:textId="77777777" w:rsidR="007563A7" w:rsidRDefault="007563A7" w:rsidP="00D5173A">
            <w:pPr>
              <w:jc w:val="center"/>
              <w:rPr>
                <w:color w:val="37393C" w:themeColor="background2" w:themeShade="40"/>
                <w:szCs w:val="28"/>
              </w:rPr>
            </w:pPr>
            <w:r>
              <w:rPr>
                <w:color w:val="37393C" w:themeColor="background2" w:themeShade="40"/>
                <w:szCs w:val="28"/>
              </w:rPr>
              <w:t>E004</w:t>
            </w:r>
          </w:p>
        </w:tc>
        <w:tc>
          <w:tcPr>
            <w:tcW w:w="1655" w:type="dxa"/>
          </w:tcPr>
          <w:p w14:paraId="41D67FD2" w14:textId="77777777" w:rsidR="007563A7" w:rsidRDefault="007563A7" w:rsidP="00D5173A">
            <w:pPr>
              <w:jc w:val="center"/>
              <w:rPr>
                <w:color w:val="37393C" w:themeColor="background2" w:themeShade="40"/>
                <w:szCs w:val="28"/>
              </w:rPr>
            </w:pPr>
            <w:r>
              <w:rPr>
                <w:color w:val="37393C" w:themeColor="background2" w:themeShade="40"/>
                <w:szCs w:val="28"/>
              </w:rPr>
              <w:t>SORENA</w:t>
            </w:r>
          </w:p>
        </w:tc>
        <w:tc>
          <w:tcPr>
            <w:tcW w:w="1655" w:type="dxa"/>
          </w:tcPr>
          <w:p w14:paraId="5CF2804A" w14:textId="77777777" w:rsidR="007563A7" w:rsidRDefault="007563A7" w:rsidP="00D5173A">
            <w:pPr>
              <w:jc w:val="center"/>
              <w:rPr>
                <w:color w:val="37393C" w:themeColor="background2" w:themeShade="40"/>
                <w:szCs w:val="28"/>
              </w:rPr>
            </w:pPr>
            <w:r>
              <w:rPr>
                <w:color w:val="37393C" w:themeColor="background2" w:themeShade="40"/>
                <w:szCs w:val="28"/>
              </w:rPr>
              <w:t>56</w:t>
            </w:r>
          </w:p>
        </w:tc>
      </w:tr>
      <w:tr w:rsidR="007563A7" w14:paraId="55989DA7" w14:textId="77777777" w:rsidTr="00D5173A">
        <w:tc>
          <w:tcPr>
            <w:tcW w:w="1655" w:type="dxa"/>
          </w:tcPr>
          <w:p w14:paraId="1408FB76" w14:textId="77777777" w:rsidR="007563A7" w:rsidRDefault="007563A7" w:rsidP="00D5173A">
            <w:pPr>
              <w:jc w:val="center"/>
              <w:rPr>
                <w:color w:val="37393C" w:themeColor="background2" w:themeShade="40"/>
                <w:szCs w:val="28"/>
              </w:rPr>
            </w:pPr>
            <w:r>
              <w:rPr>
                <w:color w:val="37393C" w:themeColor="background2" w:themeShade="40"/>
                <w:szCs w:val="28"/>
              </w:rPr>
              <w:t>E005</w:t>
            </w:r>
          </w:p>
        </w:tc>
        <w:tc>
          <w:tcPr>
            <w:tcW w:w="1655" w:type="dxa"/>
          </w:tcPr>
          <w:p w14:paraId="37A38F9F" w14:textId="77777777" w:rsidR="007563A7" w:rsidRDefault="007563A7" w:rsidP="00D5173A">
            <w:pPr>
              <w:jc w:val="center"/>
              <w:rPr>
                <w:color w:val="37393C" w:themeColor="background2" w:themeShade="40"/>
                <w:szCs w:val="28"/>
              </w:rPr>
            </w:pPr>
            <w:r>
              <w:rPr>
                <w:color w:val="37393C" w:themeColor="background2" w:themeShade="40"/>
                <w:szCs w:val="28"/>
              </w:rPr>
              <w:t>PARISA</w:t>
            </w:r>
          </w:p>
        </w:tc>
        <w:tc>
          <w:tcPr>
            <w:tcW w:w="1655" w:type="dxa"/>
          </w:tcPr>
          <w:p w14:paraId="18C9919E" w14:textId="77777777" w:rsidR="007563A7" w:rsidRDefault="007563A7" w:rsidP="00D5173A">
            <w:pPr>
              <w:jc w:val="center"/>
              <w:rPr>
                <w:color w:val="37393C" w:themeColor="background2" w:themeShade="40"/>
                <w:szCs w:val="28"/>
              </w:rPr>
            </w:pPr>
            <w:r>
              <w:rPr>
                <w:color w:val="37393C" w:themeColor="background2" w:themeShade="40"/>
                <w:szCs w:val="28"/>
              </w:rPr>
              <w:t>56</w:t>
            </w:r>
          </w:p>
        </w:tc>
      </w:tr>
    </w:tbl>
    <w:p w14:paraId="5AE5060E" w14:textId="77777777" w:rsidR="007563A7" w:rsidRDefault="007563A7" w:rsidP="007563A7">
      <w:pPr>
        <w:spacing w:after="200"/>
        <w:rPr>
          <w:rFonts w:ascii="Lato" w:hAnsi="Lato"/>
          <w:color w:val="0A0A23"/>
          <w:szCs w:val="28"/>
          <w:shd w:val="clear" w:color="auto" w:fill="FFFFFF"/>
        </w:rPr>
      </w:pPr>
    </w:p>
    <w:p w14:paraId="1F2620A1" w14:textId="77777777" w:rsidR="007563A7" w:rsidRDefault="007563A7" w:rsidP="007563A7">
      <w:pPr>
        <w:spacing w:after="200"/>
        <w:rPr>
          <w:rFonts w:ascii="Lato" w:hAnsi="Lato"/>
          <w:b/>
          <w:bCs/>
          <w:color w:val="0A0A23"/>
          <w:sz w:val="32"/>
          <w:szCs w:val="32"/>
          <w:shd w:val="clear" w:color="auto" w:fill="FFFFFF"/>
        </w:rPr>
      </w:pPr>
      <w:r w:rsidRPr="00162BA3">
        <w:rPr>
          <w:rFonts w:ascii="Lato" w:hAnsi="Lato"/>
          <w:b/>
          <w:bCs/>
          <w:color w:val="0A0A23"/>
          <w:sz w:val="32"/>
          <w:szCs w:val="32"/>
          <w:shd w:val="clear" w:color="auto" w:fill="FFFFFF"/>
        </w:rPr>
        <w:t>Jobs Tablet</w:t>
      </w:r>
    </w:p>
    <w:tbl>
      <w:tblPr>
        <w:tblStyle w:val="TableGrid"/>
        <w:tblW w:w="0" w:type="auto"/>
        <w:tblLook w:val="04A0" w:firstRow="1" w:lastRow="0" w:firstColumn="1" w:lastColumn="0" w:noHBand="0" w:noVBand="1"/>
      </w:tblPr>
      <w:tblGrid>
        <w:gridCol w:w="1654"/>
        <w:gridCol w:w="1654"/>
      </w:tblGrid>
      <w:tr w:rsidR="007563A7" w:rsidRPr="007B67F3" w14:paraId="6DCAC76A" w14:textId="77777777" w:rsidTr="00D5173A">
        <w:tc>
          <w:tcPr>
            <w:tcW w:w="1654" w:type="dxa"/>
          </w:tcPr>
          <w:p w14:paraId="14BE764A"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JOB_CODE</w:t>
            </w:r>
          </w:p>
        </w:tc>
        <w:tc>
          <w:tcPr>
            <w:tcW w:w="1654" w:type="dxa"/>
          </w:tcPr>
          <w:p w14:paraId="69CCB864"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JOB</w:t>
            </w:r>
          </w:p>
        </w:tc>
      </w:tr>
      <w:tr w:rsidR="007563A7" w14:paraId="3C1DAEA5" w14:textId="77777777" w:rsidTr="00D5173A">
        <w:tc>
          <w:tcPr>
            <w:tcW w:w="1654" w:type="dxa"/>
          </w:tcPr>
          <w:p w14:paraId="17512DB7" w14:textId="77777777" w:rsidR="007563A7" w:rsidRDefault="007563A7" w:rsidP="00D5173A">
            <w:pPr>
              <w:jc w:val="center"/>
              <w:rPr>
                <w:color w:val="37393C" w:themeColor="background2" w:themeShade="40"/>
                <w:szCs w:val="28"/>
              </w:rPr>
            </w:pPr>
            <w:r>
              <w:rPr>
                <w:color w:val="37393C" w:themeColor="background2" w:themeShade="40"/>
                <w:szCs w:val="28"/>
              </w:rPr>
              <w:t>J01</w:t>
            </w:r>
          </w:p>
        </w:tc>
        <w:tc>
          <w:tcPr>
            <w:tcW w:w="1654" w:type="dxa"/>
          </w:tcPr>
          <w:p w14:paraId="205370DE" w14:textId="77777777" w:rsidR="007563A7" w:rsidRDefault="007563A7" w:rsidP="00D5173A">
            <w:pPr>
              <w:jc w:val="center"/>
              <w:rPr>
                <w:color w:val="37393C" w:themeColor="background2" w:themeShade="40"/>
                <w:szCs w:val="28"/>
              </w:rPr>
            </w:pPr>
            <w:r w:rsidRPr="003A74D6">
              <w:rPr>
                <w:color w:val="37393C" w:themeColor="background2" w:themeShade="40"/>
                <w:szCs w:val="28"/>
              </w:rPr>
              <w:t>developer</w:t>
            </w:r>
          </w:p>
        </w:tc>
      </w:tr>
      <w:tr w:rsidR="007563A7" w14:paraId="5F69C5DD" w14:textId="77777777" w:rsidTr="00D5173A">
        <w:tc>
          <w:tcPr>
            <w:tcW w:w="1654" w:type="dxa"/>
          </w:tcPr>
          <w:p w14:paraId="59C1BA0B" w14:textId="77777777" w:rsidR="007563A7" w:rsidRDefault="007563A7" w:rsidP="00D5173A">
            <w:pPr>
              <w:jc w:val="center"/>
              <w:rPr>
                <w:color w:val="37393C" w:themeColor="background2" w:themeShade="40"/>
                <w:szCs w:val="28"/>
              </w:rPr>
            </w:pPr>
            <w:r>
              <w:rPr>
                <w:color w:val="37393C" w:themeColor="background2" w:themeShade="40"/>
                <w:szCs w:val="28"/>
              </w:rPr>
              <w:t>J02</w:t>
            </w:r>
          </w:p>
        </w:tc>
        <w:tc>
          <w:tcPr>
            <w:tcW w:w="1654" w:type="dxa"/>
          </w:tcPr>
          <w:p w14:paraId="780B2A7C" w14:textId="77777777" w:rsidR="007563A7" w:rsidRDefault="007563A7" w:rsidP="00D5173A">
            <w:pPr>
              <w:jc w:val="center"/>
              <w:rPr>
                <w:color w:val="37393C" w:themeColor="background2" w:themeShade="40"/>
                <w:szCs w:val="28"/>
              </w:rPr>
            </w:pPr>
            <w:r w:rsidRPr="003A74D6">
              <w:rPr>
                <w:color w:val="37393C" w:themeColor="background2" w:themeShade="40"/>
                <w:szCs w:val="28"/>
              </w:rPr>
              <w:t>Secretary</w:t>
            </w:r>
          </w:p>
        </w:tc>
      </w:tr>
      <w:tr w:rsidR="007563A7" w14:paraId="3E462AD9" w14:textId="77777777" w:rsidTr="00D5173A">
        <w:tc>
          <w:tcPr>
            <w:tcW w:w="1654" w:type="dxa"/>
          </w:tcPr>
          <w:p w14:paraId="77D8A1FF" w14:textId="77777777" w:rsidR="007563A7" w:rsidRDefault="007563A7" w:rsidP="00D5173A">
            <w:pPr>
              <w:jc w:val="center"/>
              <w:rPr>
                <w:color w:val="37393C" w:themeColor="background2" w:themeShade="40"/>
                <w:szCs w:val="28"/>
              </w:rPr>
            </w:pPr>
            <w:r>
              <w:rPr>
                <w:color w:val="37393C" w:themeColor="background2" w:themeShade="40"/>
                <w:szCs w:val="28"/>
              </w:rPr>
              <w:t>J02</w:t>
            </w:r>
          </w:p>
        </w:tc>
        <w:tc>
          <w:tcPr>
            <w:tcW w:w="1654" w:type="dxa"/>
          </w:tcPr>
          <w:p w14:paraId="4CCBB75C" w14:textId="77777777" w:rsidR="007563A7" w:rsidRDefault="007563A7" w:rsidP="00D5173A">
            <w:pPr>
              <w:jc w:val="center"/>
              <w:rPr>
                <w:color w:val="37393C" w:themeColor="background2" w:themeShade="40"/>
                <w:szCs w:val="28"/>
              </w:rPr>
            </w:pPr>
            <w:r w:rsidRPr="003A74D6">
              <w:rPr>
                <w:color w:val="37393C" w:themeColor="background2" w:themeShade="40"/>
                <w:szCs w:val="28"/>
              </w:rPr>
              <w:t>Secretary</w:t>
            </w:r>
          </w:p>
        </w:tc>
      </w:tr>
      <w:tr w:rsidR="007563A7" w14:paraId="147DCCFA" w14:textId="77777777" w:rsidTr="00D5173A">
        <w:tc>
          <w:tcPr>
            <w:tcW w:w="1654" w:type="dxa"/>
          </w:tcPr>
          <w:p w14:paraId="24E6AC49" w14:textId="77777777" w:rsidR="007563A7" w:rsidRDefault="007563A7" w:rsidP="00D5173A">
            <w:pPr>
              <w:jc w:val="center"/>
              <w:rPr>
                <w:color w:val="37393C" w:themeColor="background2" w:themeShade="40"/>
                <w:szCs w:val="28"/>
              </w:rPr>
            </w:pPr>
            <w:r>
              <w:rPr>
                <w:color w:val="37393C" w:themeColor="background2" w:themeShade="40"/>
                <w:szCs w:val="28"/>
              </w:rPr>
              <w:t>J03</w:t>
            </w:r>
          </w:p>
        </w:tc>
        <w:tc>
          <w:tcPr>
            <w:tcW w:w="1654" w:type="dxa"/>
          </w:tcPr>
          <w:p w14:paraId="406C441C" w14:textId="77777777" w:rsidR="007563A7" w:rsidRDefault="007563A7" w:rsidP="00D5173A">
            <w:pPr>
              <w:jc w:val="center"/>
              <w:rPr>
                <w:color w:val="37393C" w:themeColor="background2" w:themeShade="40"/>
                <w:szCs w:val="28"/>
              </w:rPr>
            </w:pPr>
            <w:r w:rsidRPr="003A74D6">
              <w:rPr>
                <w:color w:val="37393C" w:themeColor="background2" w:themeShade="40"/>
                <w:szCs w:val="28"/>
              </w:rPr>
              <w:t>delivery</w:t>
            </w:r>
          </w:p>
        </w:tc>
      </w:tr>
      <w:tr w:rsidR="007563A7" w14:paraId="1BAF86BD" w14:textId="77777777" w:rsidTr="00D5173A">
        <w:tc>
          <w:tcPr>
            <w:tcW w:w="1654" w:type="dxa"/>
          </w:tcPr>
          <w:p w14:paraId="392D4E64" w14:textId="77777777" w:rsidR="007563A7" w:rsidRDefault="007563A7" w:rsidP="00D5173A">
            <w:pPr>
              <w:jc w:val="center"/>
              <w:rPr>
                <w:color w:val="37393C" w:themeColor="background2" w:themeShade="40"/>
                <w:szCs w:val="28"/>
              </w:rPr>
            </w:pPr>
            <w:r>
              <w:rPr>
                <w:color w:val="37393C" w:themeColor="background2" w:themeShade="40"/>
                <w:szCs w:val="28"/>
              </w:rPr>
              <w:t>J01</w:t>
            </w:r>
          </w:p>
        </w:tc>
        <w:tc>
          <w:tcPr>
            <w:tcW w:w="1654" w:type="dxa"/>
          </w:tcPr>
          <w:p w14:paraId="1A251551" w14:textId="77777777" w:rsidR="007563A7" w:rsidRDefault="007563A7" w:rsidP="00D5173A">
            <w:pPr>
              <w:jc w:val="center"/>
              <w:rPr>
                <w:color w:val="37393C" w:themeColor="background2" w:themeShade="40"/>
                <w:szCs w:val="28"/>
              </w:rPr>
            </w:pPr>
            <w:r w:rsidRPr="003A74D6">
              <w:rPr>
                <w:color w:val="37393C" w:themeColor="background2" w:themeShade="40"/>
                <w:szCs w:val="28"/>
              </w:rPr>
              <w:t>developer</w:t>
            </w:r>
          </w:p>
        </w:tc>
      </w:tr>
    </w:tbl>
    <w:p w14:paraId="15AAB141" w14:textId="77777777" w:rsidR="007563A7" w:rsidRDefault="007563A7" w:rsidP="00162BA3">
      <w:pPr>
        <w:spacing w:after="200"/>
        <w:rPr>
          <w:rFonts w:ascii="Lato" w:hAnsi="Lato"/>
          <w:b/>
          <w:bCs/>
          <w:color w:val="0A0A23"/>
          <w:sz w:val="32"/>
          <w:szCs w:val="32"/>
          <w:shd w:val="clear" w:color="auto" w:fill="FFFFFF"/>
        </w:rPr>
      </w:pPr>
    </w:p>
    <w:p w14:paraId="6BE6E8BD" w14:textId="7C149658" w:rsidR="007563A7" w:rsidRDefault="007563A7" w:rsidP="00162BA3">
      <w:pPr>
        <w:spacing w:after="200"/>
        <w:rPr>
          <w:rFonts w:ascii="Lato" w:hAnsi="Lato"/>
          <w:b/>
          <w:bCs/>
          <w:color w:val="0A0A23"/>
          <w:sz w:val="32"/>
          <w:szCs w:val="32"/>
          <w:shd w:val="clear" w:color="auto" w:fill="FFFFFF"/>
        </w:rPr>
      </w:pPr>
      <w:r>
        <w:rPr>
          <w:rFonts w:ascii="Lato" w:hAnsi="Lato"/>
          <w:b/>
          <w:bCs/>
          <w:color w:val="0A0A23"/>
          <w:sz w:val="32"/>
          <w:szCs w:val="32"/>
          <w:shd w:val="clear" w:color="auto" w:fill="FFFFFF"/>
        </w:rPr>
        <w:t>STATES Table</w:t>
      </w:r>
    </w:p>
    <w:tbl>
      <w:tblPr>
        <w:tblStyle w:val="TableGrid"/>
        <w:tblW w:w="3738" w:type="dxa"/>
        <w:tblLook w:val="04A0" w:firstRow="1" w:lastRow="0" w:firstColumn="1" w:lastColumn="0" w:noHBand="0" w:noVBand="1"/>
      </w:tblPr>
      <w:tblGrid>
        <w:gridCol w:w="1869"/>
        <w:gridCol w:w="1869"/>
      </w:tblGrid>
      <w:tr w:rsidR="007563A7" w:rsidRPr="007B67F3" w14:paraId="2F8DF992" w14:textId="77777777" w:rsidTr="007563A7">
        <w:trPr>
          <w:trHeight w:val="236"/>
        </w:trPr>
        <w:tc>
          <w:tcPr>
            <w:tcW w:w="1869" w:type="dxa"/>
          </w:tcPr>
          <w:p w14:paraId="79414009"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c>
          <w:tcPr>
            <w:tcW w:w="1869" w:type="dxa"/>
          </w:tcPr>
          <w:p w14:paraId="57428FA8" w14:textId="77777777" w:rsidR="007563A7" w:rsidRPr="007B67F3" w:rsidRDefault="007563A7"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HOME_STATE</w:t>
            </w:r>
          </w:p>
        </w:tc>
      </w:tr>
      <w:tr w:rsidR="007563A7" w14:paraId="08C51439" w14:textId="77777777" w:rsidTr="007563A7">
        <w:trPr>
          <w:trHeight w:val="295"/>
        </w:trPr>
        <w:tc>
          <w:tcPr>
            <w:tcW w:w="1869" w:type="dxa"/>
          </w:tcPr>
          <w:p w14:paraId="74AC3233" w14:textId="77777777" w:rsidR="007563A7" w:rsidRDefault="007563A7" w:rsidP="00D5173A">
            <w:pPr>
              <w:jc w:val="center"/>
              <w:rPr>
                <w:color w:val="37393C" w:themeColor="background2" w:themeShade="40"/>
                <w:szCs w:val="28"/>
              </w:rPr>
            </w:pPr>
            <w:r>
              <w:rPr>
                <w:color w:val="37393C" w:themeColor="background2" w:themeShade="40"/>
                <w:szCs w:val="28"/>
              </w:rPr>
              <w:t>26</w:t>
            </w:r>
          </w:p>
        </w:tc>
        <w:tc>
          <w:tcPr>
            <w:tcW w:w="1869" w:type="dxa"/>
          </w:tcPr>
          <w:p w14:paraId="0D0EB868" w14:textId="77777777" w:rsidR="007563A7" w:rsidRDefault="007563A7" w:rsidP="00D5173A">
            <w:pPr>
              <w:jc w:val="center"/>
              <w:rPr>
                <w:color w:val="37393C" w:themeColor="background2" w:themeShade="40"/>
                <w:szCs w:val="28"/>
                <w:lang w:bidi="fa-IR"/>
              </w:rPr>
            </w:pPr>
            <w:r>
              <w:rPr>
                <w:color w:val="37393C" w:themeColor="background2" w:themeShade="40"/>
                <w:szCs w:val="28"/>
                <w:lang w:bidi="fa-IR"/>
              </w:rPr>
              <w:t>Tajrish</w:t>
            </w:r>
          </w:p>
        </w:tc>
      </w:tr>
      <w:tr w:rsidR="007563A7" w14:paraId="4789EE9C" w14:textId="77777777" w:rsidTr="007563A7">
        <w:trPr>
          <w:trHeight w:val="295"/>
        </w:trPr>
        <w:tc>
          <w:tcPr>
            <w:tcW w:w="1869" w:type="dxa"/>
          </w:tcPr>
          <w:p w14:paraId="0BA58928" w14:textId="77777777" w:rsidR="007563A7" w:rsidRDefault="007563A7" w:rsidP="00D5173A">
            <w:pPr>
              <w:jc w:val="center"/>
              <w:rPr>
                <w:color w:val="37393C" w:themeColor="background2" w:themeShade="40"/>
                <w:szCs w:val="28"/>
              </w:rPr>
            </w:pPr>
            <w:r>
              <w:rPr>
                <w:color w:val="37393C" w:themeColor="background2" w:themeShade="40"/>
                <w:szCs w:val="28"/>
              </w:rPr>
              <w:t>26</w:t>
            </w:r>
          </w:p>
        </w:tc>
        <w:tc>
          <w:tcPr>
            <w:tcW w:w="1869" w:type="dxa"/>
          </w:tcPr>
          <w:p w14:paraId="688B6AB7" w14:textId="77777777" w:rsidR="007563A7" w:rsidRDefault="007563A7" w:rsidP="00D5173A">
            <w:pPr>
              <w:jc w:val="center"/>
              <w:rPr>
                <w:color w:val="37393C" w:themeColor="background2" w:themeShade="40"/>
                <w:szCs w:val="28"/>
              </w:rPr>
            </w:pPr>
            <w:r>
              <w:rPr>
                <w:color w:val="37393C" w:themeColor="background2" w:themeShade="40"/>
                <w:szCs w:val="28"/>
                <w:lang w:bidi="fa-IR"/>
              </w:rPr>
              <w:t>Tajrish</w:t>
            </w:r>
          </w:p>
        </w:tc>
      </w:tr>
      <w:tr w:rsidR="007563A7" w14:paraId="69484CD0" w14:textId="77777777" w:rsidTr="007563A7">
        <w:trPr>
          <w:trHeight w:val="295"/>
        </w:trPr>
        <w:tc>
          <w:tcPr>
            <w:tcW w:w="1869" w:type="dxa"/>
          </w:tcPr>
          <w:p w14:paraId="1193A161" w14:textId="77777777" w:rsidR="007563A7" w:rsidRDefault="007563A7" w:rsidP="00D5173A">
            <w:pPr>
              <w:jc w:val="center"/>
              <w:rPr>
                <w:color w:val="37393C" w:themeColor="background2" w:themeShade="40"/>
                <w:szCs w:val="28"/>
              </w:rPr>
            </w:pPr>
            <w:r>
              <w:rPr>
                <w:color w:val="37393C" w:themeColor="background2" w:themeShade="40"/>
                <w:szCs w:val="28"/>
              </w:rPr>
              <w:t>56</w:t>
            </w:r>
          </w:p>
        </w:tc>
        <w:tc>
          <w:tcPr>
            <w:tcW w:w="1869" w:type="dxa"/>
          </w:tcPr>
          <w:p w14:paraId="67A2BD62" w14:textId="77777777" w:rsidR="007563A7" w:rsidRDefault="007563A7" w:rsidP="00D5173A">
            <w:pPr>
              <w:jc w:val="center"/>
              <w:rPr>
                <w:color w:val="37393C" w:themeColor="background2" w:themeShade="40"/>
                <w:szCs w:val="28"/>
              </w:rPr>
            </w:pPr>
            <w:r>
              <w:rPr>
                <w:color w:val="37393C" w:themeColor="background2" w:themeShade="40"/>
                <w:szCs w:val="28"/>
              </w:rPr>
              <w:t>Shahrak gh</w:t>
            </w:r>
          </w:p>
        </w:tc>
      </w:tr>
      <w:tr w:rsidR="007563A7" w14:paraId="340FC72F" w14:textId="77777777" w:rsidTr="007563A7">
        <w:trPr>
          <w:trHeight w:val="295"/>
        </w:trPr>
        <w:tc>
          <w:tcPr>
            <w:tcW w:w="1869" w:type="dxa"/>
          </w:tcPr>
          <w:p w14:paraId="15B7BD34" w14:textId="77777777" w:rsidR="007563A7" w:rsidRDefault="007563A7" w:rsidP="00D5173A">
            <w:pPr>
              <w:jc w:val="center"/>
              <w:rPr>
                <w:color w:val="37393C" w:themeColor="background2" w:themeShade="40"/>
                <w:szCs w:val="28"/>
              </w:rPr>
            </w:pPr>
            <w:r>
              <w:rPr>
                <w:color w:val="37393C" w:themeColor="background2" w:themeShade="40"/>
                <w:szCs w:val="28"/>
              </w:rPr>
              <w:t>56</w:t>
            </w:r>
          </w:p>
        </w:tc>
        <w:tc>
          <w:tcPr>
            <w:tcW w:w="1869" w:type="dxa"/>
          </w:tcPr>
          <w:p w14:paraId="44E22E1C" w14:textId="77777777" w:rsidR="007563A7" w:rsidRDefault="007563A7" w:rsidP="00D5173A">
            <w:pPr>
              <w:jc w:val="center"/>
              <w:rPr>
                <w:color w:val="37393C" w:themeColor="background2" w:themeShade="40"/>
                <w:szCs w:val="28"/>
              </w:rPr>
            </w:pPr>
            <w:r>
              <w:rPr>
                <w:color w:val="37393C" w:themeColor="background2" w:themeShade="40"/>
                <w:szCs w:val="28"/>
              </w:rPr>
              <w:t>Shahrak gh</w:t>
            </w:r>
          </w:p>
        </w:tc>
      </w:tr>
      <w:tr w:rsidR="007563A7" w14:paraId="1A18FBA7" w14:textId="77777777" w:rsidTr="007563A7">
        <w:trPr>
          <w:trHeight w:val="315"/>
        </w:trPr>
        <w:tc>
          <w:tcPr>
            <w:tcW w:w="1869" w:type="dxa"/>
          </w:tcPr>
          <w:p w14:paraId="5C5915D6" w14:textId="77777777" w:rsidR="007563A7" w:rsidRDefault="007563A7" w:rsidP="00D5173A">
            <w:pPr>
              <w:jc w:val="center"/>
              <w:rPr>
                <w:color w:val="37393C" w:themeColor="background2" w:themeShade="40"/>
                <w:szCs w:val="28"/>
              </w:rPr>
            </w:pPr>
            <w:r>
              <w:rPr>
                <w:color w:val="37393C" w:themeColor="background2" w:themeShade="40"/>
                <w:szCs w:val="28"/>
              </w:rPr>
              <w:t>56</w:t>
            </w:r>
          </w:p>
        </w:tc>
        <w:tc>
          <w:tcPr>
            <w:tcW w:w="1869" w:type="dxa"/>
          </w:tcPr>
          <w:p w14:paraId="60A7A2AF" w14:textId="77777777" w:rsidR="007563A7" w:rsidRDefault="007563A7" w:rsidP="00D5173A">
            <w:pPr>
              <w:jc w:val="center"/>
              <w:rPr>
                <w:color w:val="37393C" w:themeColor="background2" w:themeShade="40"/>
                <w:szCs w:val="28"/>
              </w:rPr>
            </w:pPr>
            <w:r>
              <w:rPr>
                <w:color w:val="37393C" w:themeColor="background2" w:themeShade="40"/>
                <w:szCs w:val="28"/>
              </w:rPr>
              <w:t>Shahrak gh</w:t>
            </w:r>
          </w:p>
        </w:tc>
      </w:tr>
    </w:tbl>
    <w:p w14:paraId="3A982146" w14:textId="7CE3C23F" w:rsidR="007563A7" w:rsidRDefault="007563A7" w:rsidP="00162BA3">
      <w:pPr>
        <w:spacing w:after="200"/>
        <w:rPr>
          <w:rFonts w:ascii="Lato" w:hAnsi="Lato"/>
          <w:b/>
          <w:bCs/>
          <w:color w:val="0A0A23"/>
          <w:sz w:val="32"/>
          <w:szCs w:val="32"/>
          <w:shd w:val="clear" w:color="auto" w:fill="FFFFFF"/>
        </w:rPr>
      </w:pPr>
    </w:p>
    <w:p w14:paraId="1E1994D9" w14:textId="77777777" w:rsidR="007563A7" w:rsidRDefault="007563A7" w:rsidP="00162BA3">
      <w:pPr>
        <w:spacing w:after="200"/>
        <w:rPr>
          <w:rFonts w:ascii="Lato" w:hAnsi="Lato"/>
          <w:b/>
          <w:bCs/>
          <w:color w:val="0A0A23"/>
          <w:sz w:val="32"/>
          <w:szCs w:val="32"/>
          <w:shd w:val="clear" w:color="auto" w:fill="FFFFFF"/>
        </w:rPr>
      </w:pPr>
    </w:p>
    <w:p w14:paraId="1BC3C377" w14:textId="77777777" w:rsidR="007563A7" w:rsidRDefault="007563A7" w:rsidP="00162BA3">
      <w:pPr>
        <w:spacing w:after="200"/>
        <w:rPr>
          <w:rFonts w:ascii="Lato" w:hAnsi="Lato"/>
          <w:b/>
          <w:bCs/>
          <w:color w:val="0A0A23"/>
          <w:sz w:val="32"/>
          <w:szCs w:val="32"/>
          <w:shd w:val="clear" w:color="auto" w:fill="FFFFFF"/>
        </w:rPr>
      </w:pPr>
    </w:p>
    <w:p w14:paraId="4E70B08C" w14:textId="77777777" w:rsidR="007563A7" w:rsidRDefault="007563A7" w:rsidP="00162BA3">
      <w:pPr>
        <w:spacing w:after="200"/>
        <w:rPr>
          <w:rFonts w:ascii="Lato" w:hAnsi="Lato"/>
          <w:b/>
          <w:bCs/>
          <w:color w:val="0A0A23"/>
          <w:sz w:val="32"/>
          <w:szCs w:val="32"/>
          <w:shd w:val="clear" w:color="auto" w:fill="FFFFFF"/>
        </w:rPr>
      </w:pPr>
    </w:p>
    <w:p w14:paraId="12FAE839" w14:textId="77777777" w:rsidR="007563A7" w:rsidRDefault="007563A7" w:rsidP="00162BA3">
      <w:pPr>
        <w:spacing w:after="200"/>
        <w:rPr>
          <w:rFonts w:ascii="Lato" w:hAnsi="Lato"/>
          <w:b/>
          <w:bCs/>
          <w:color w:val="0A0A23"/>
          <w:sz w:val="32"/>
          <w:szCs w:val="32"/>
          <w:shd w:val="clear" w:color="auto" w:fill="FFFFFF"/>
        </w:rPr>
      </w:pPr>
    </w:p>
    <w:p w14:paraId="549552C3" w14:textId="77777777" w:rsidR="007563A7" w:rsidRDefault="007563A7" w:rsidP="00162BA3">
      <w:pPr>
        <w:spacing w:after="200"/>
        <w:rPr>
          <w:rFonts w:ascii="Lato" w:hAnsi="Lato"/>
          <w:b/>
          <w:bCs/>
          <w:color w:val="0A0A23"/>
          <w:sz w:val="32"/>
          <w:szCs w:val="32"/>
          <w:shd w:val="clear" w:color="auto" w:fill="FFFFFF"/>
        </w:rPr>
      </w:pPr>
    </w:p>
    <w:p w14:paraId="109D25F3" w14:textId="77777777" w:rsidR="007563A7" w:rsidRDefault="007563A7" w:rsidP="00162BA3">
      <w:pPr>
        <w:spacing w:after="200"/>
        <w:rPr>
          <w:rFonts w:ascii="Lato" w:hAnsi="Lato"/>
          <w:b/>
          <w:bCs/>
          <w:color w:val="0A0A23"/>
          <w:sz w:val="32"/>
          <w:szCs w:val="32"/>
          <w:shd w:val="clear" w:color="auto" w:fill="FFFFFF"/>
        </w:rPr>
      </w:pPr>
    </w:p>
    <w:p w14:paraId="2378F6E4" w14:textId="77777777" w:rsidR="007563A7" w:rsidRDefault="007563A7" w:rsidP="007563A7">
      <w:pPr>
        <w:pStyle w:val="Heading2"/>
        <w:shd w:val="clear" w:color="auto" w:fill="FFFFFF"/>
        <w:spacing w:before="120" w:after="48"/>
        <w:textAlignment w:val="baseline"/>
        <w:rPr>
          <w:rFonts w:ascii="Segoe UI" w:hAnsi="Segoe UI" w:cs="Segoe UI"/>
          <w:sz w:val="36"/>
          <w:szCs w:val="36"/>
        </w:rPr>
      </w:pPr>
      <w:r>
        <w:rPr>
          <w:rFonts w:ascii="Segoe UI" w:hAnsi="Segoe UI" w:cs="Segoe UI"/>
        </w:rPr>
        <w:lastRenderedPageBreak/>
        <w:t>Conclusion</w:t>
      </w:r>
    </w:p>
    <w:p w14:paraId="72A43CC0" w14:textId="77777777" w:rsidR="007563A7" w:rsidRDefault="007563A7" w:rsidP="007563A7">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This article took you through what database normalization is, its purpose, and its types. We also look at those types of normalization and the criteria a table must meet before it can be certified to be in any of them.</w:t>
      </w:r>
    </w:p>
    <w:p w14:paraId="21BB8D3C" w14:textId="77777777" w:rsidR="007563A7" w:rsidRDefault="007563A7" w:rsidP="007563A7">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It is worth noting that most tables don’t exceed the 3NF limit, but you can also take them to 4NF and 5NF, depending on requirements and the size of the data at hand.</w:t>
      </w:r>
    </w:p>
    <w:p w14:paraId="72E53E0E" w14:textId="77777777" w:rsidR="007563A7" w:rsidRDefault="007563A7" w:rsidP="00162BA3">
      <w:pPr>
        <w:spacing w:after="200"/>
        <w:rPr>
          <w:rFonts w:ascii="Lato" w:hAnsi="Lato"/>
          <w:b/>
          <w:bCs/>
          <w:color w:val="0A0A23"/>
          <w:sz w:val="32"/>
          <w:szCs w:val="32"/>
          <w:shd w:val="clear" w:color="auto" w:fill="FFFFFF"/>
        </w:rPr>
      </w:pPr>
    </w:p>
    <w:p w14:paraId="63BD2F40" w14:textId="77777777" w:rsidR="007563A7" w:rsidRDefault="007563A7" w:rsidP="00162BA3">
      <w:pPr>
        <w:spacing w:after="200"/>
        <w:rPr>
          <w:rFonts w:ascii="Lato" w:hAnsi="Lato"/>
          <w:b/>
          <w:bCs/>
          <w:color w:val="0A0A23"/>
          <w:sz w:val="32"/>
          <w:szCs w:val="32"/>
          <w:shd w:val="clear" w:color="auto" w:fill="FFFFFF"/>
        </w:rPr>
      </w:pPr>
    </w:p>
    <w:p w14:paraId="67BB247E" w14:textId="77777777" w:rsidR="00D155F8" w:rsidRDefault="00D155F8" w:rsidP="00162BA3">
      <w:pPr>
        <w:spacing w:after="200"/>
        <w:rPr>
          <w:rFonts w:ascii="Lato" w:hAnsi="Lato"/>
          <w:b/>
          <w:bCs/>
          <w:color w:val="0A0A23"/>
          <w:sz w:val="32"/>
          <w:szCs w:val="32"/>
          <w:shd w:val="clear" w:color="auto" w:fill="FFFFFF"/>
        </w:rPr>
      </w:pPr>
    </w:p>
    <w:p w14:paraId="5E086B3E" w14:textId="77777777" w:rsidR="00D155F8" w:rsidRDefault="00D155F8" w:rsidP="00162BA3">
      <w:pPr>
        <w:spacing w:after="200"/>
        <w:rPr>
          <w:rFonts w:ascii="Lato" w:hAnsi="Lato"/>
          <w:b/>
          <w:bCs/>
          <w:color w:val="0A0A23"/>
          <w:sz w:val="32"/>
          <w:szCs w:val="32"/>
          <w:shd w:val="clear" w:color="auto" w:fill="FFFFFF"/>
        </w:rPr>
      </w:pPr>
    </w:p>
    <w:p w14:paraId="1D636996" w14:textId="77777777" w:rsidR="00D155F8" w:rsidRDefault="00D155F8" w:rsidP="00162BA3">
      <w:pPr>
        <w:spacing w:after="200"/>
        <w:rPr>
          <w:rFonts w:ascii="Lato" w:hAnsi="Lato"/>
          <w:b/>
          <w:bCs/>
          <w:color w:val="0A0A23"/>
          <w:sz w:val="32"/>
          <w:szCs w:val="32"/>
          <w:shd w:val="clear" w:color="auto" w:fill="FFFFFF"/>
        </w:rPr>
      </w:pPr>
    </w:p>
    <w:p w14:paraId="01DFFBBD" w14:textId="77777777" w:rsidR="00D155F8" w:rsidRDefault="00D155F8" w:rsidP="00162BA3">
      <w:pPr>
        <w:spacing w:after="200"/>
        <w:rPr>
          <w:rFonts w:ascii="Lato" w:hAnsi="Lato"/>
          <w:b/>
          <w:bCs/>
          <w:color w:val="0A0A23"/>
          <w:sz w:val="32"/>
          <w:szCs w:val="32"/>
          <w:shd w:val="clear" w:color="auto" w:fill="FFFFFF"/>
        </w:rPr>
      </w:pPr>
    </w:p>
    <w:p w14:paraId="2A786C59" w14:textId="77777777" w:rsidR="00D155F8" w:rsidRDefault="00D155F8" w:rsidP="00162BA3">
      <w:pPr>
        <w:spacing w:after="200"/>
        <w:rPr>
          <w:rFonts w:ascii="Lato" w:hAnsi="Lato"/>
          <w:b/>
          <w:bCs/>
          <w:color w:val="0A0A23"/>
          <w:sz w:val="32"/>
          <w:szCs w:val="32"/>
          <w:shd w:val="clear" w:color="auto" w:fill="FFFFFF"/>
        </w:rPr>
      </w:pPr>
    </w:p>
    <w:p w14:paraId="2789F184" w14:textId="77777777" w:rsidR="00D155F8" w:rsidRDefault="00D155F8" w:rsidP="00162BA3">
      <w:pPr>
        <w:spacing w:after="200"/>
        <w:rPr>
          <w:rFonts w:ascii="Lato" w:hAnsi="Lato"/>
          <w:b/>
          <w:bCs/>
          <w:color w:val="0A0A23"/>
          <w:sz w:val="32"/>
          <w:szCs w:val="32"/>
          <w:shd w:val="clear" w:color="auto" w:fill="FFFFFF"/>
        </w:rPr>
      </w:pPr>
    </w:p>
    <w:p w14:paraId="7CEAED27" w14:textId="77777777" w:rsidR="00D155F8" w:rsidRDefault="00D155F8" w:rsidP="00162BA3">
      <w:pPr>
        <w:spacing w:after="200"/>
        <w:rPr>
          <w:rFonts w:ascii="Lato" w:hAnsi="Lato"/>
          <w:b/>
          <w:bCs/>
          <w:color w:val="0A0A23"/>
          <w:sz w:val="32"/>
          <w:szCs w:val="32"/>
          <w:shd w:val="clear" w:color="auto" w:fill="FFFFFF"/>
        </w:rPr>
      </w:pPr>
    </w:p>
    <w:p w14:paraId="11CD452A" w14:textId="77777777" w:rsidR="00D155F8" w:rsidRDefault="00D155F8" w:rsidP="00162BA3">
      <w:pPr>
        <w:spacing w:after="200"/>
        <w:rPr>
          <w:rFonts w:ascii="Lato" w:hAnsi="Lato"/>
          <w:b/>
          <w:bCs/>
          <w:color w:val="0A0A23"/>
          <w:sz w:val="32"/>
          <w:szCs w:val="32"/>
          <w:shd w:val="clear" w:color="auto" w:fill="FFFFFF"/>
        </w:rPr>
      </w:pPr>
    </w:p>
    <w:p w14:paraId="43BA12A6" w14:textId="77777777" w:rsidR="00D155F8" w:rsidRDefault="00D155F8" w:rsidP="00162BA3">
      <w:pPr>
        <w:spacing w:after="200"/>
        <w:rPr>
          <w:rFonts w:ascii="Lato" w:hAnsi="Lato"/>
          <w:b/>
          <w:bCs/>
          <w:color w:val="0A0A23"/>
          <w:sz w:val="32"/>
          <w:szCs w:val="32"/>
          <w:shd w:val="clear" w:color="auto" w:fill="FFFFFF"/>
        </w:rPr>
      </w:pPr>
    </w:p>
    <w:p w14:paraId="0DFB57A4" w14:textId="77777777" w:rsidR="00D155F8" w:rsidRDefault="00D155F8" w:rsidP="00162BA3">
      <w:pPr>
        <w:spacing w:after="200"/>
        <w:rPr>
          <w:rFonts w:ascii="Lato" w:hAnsi="Lato"/>
          <w:b/>
          <w:bCs/>
          <w:color w:val="0A0A23"/>
          <w:sz w:val="32"/>
          <w:szCs w:val="32"/>
          <w:shd w:val="clear" w:color="auto" w:fill="FFFFFF"/>
        </w:rPr>
      </w:pPr>
    </w:p>
    <w:p w14:paraId="71B63044" w14:textId="77777777" w:rsidR="00D155F8" w:rsidRDefault="00D155F8" w:rsidP="00162BA3">
      <w:pPr>
        <w:spacing w:after="200"/>
        <w:rPr>
          <w:rFonts w:ascii="Lato" w:hAnsi="Lato"/>
          <w:b/>
          <w:bCs/>
          <w:color w:val="0A0A23"/>
          <w:sz w:val="32"/>
          <w:szCs w:val="32"/>
          <w:shd w:val="clear" w:color="auto" w:fill="FFFFFF"/>
        </w:rPr>
      </w:pPr>
    </w:p>
    <w:p w14:paraId="7AA293C5" w14:textId="77777777" w:rsidR="00D155F8" w:rsidRDefault="00D155F8" w:rsidP="00162BA3">
      <w:pPr>
        <w:spacing w:after="200"/>
        <w:rPr>
          <w:rFonts w:ascii="Lato" w:hAnsi="Lato"/>
          <w:b/>
          <w:bCs/>
          <w:color w:val="0A0A23"/>
          <w:sz w:val="32"/>
          <w:szCs w:val="32"/>
          <w:shd w:val="clear" w:color="auto" w:fill="FFFFFF"/>
        </w:rPr>
      </w:pPr>
    </w:p>
    <w:p w14:paraId="45D4DB55" w14:textId="77777777" w:rsidR="00D155F8" w:rsidRDefault="00D155F8" w:rsidP="00162BA3">
      <w:pPr>
        <w:spacing w:after="200"/>
        <w:rPr>
          <w:rFonts w:ascii="Lato" w:hAnsi="Lato"/>
          <w:b/>
          <w:bCs/>
          <w:color w:val="0A0A23"/>
          <w:sz w:val="32"/>
          <w:szCs w:val="32"/>
          <w:shd w:val="clear" w:color="auto" w:fill="FFFFFF"/>
        </w:rPr>
      </w:pPr>
    </w:p>
    <w:p w14:paraId="11EF1F34" w14:textId="77777777" w:rsidR="00D155F8" w:rsidRDefault="00D155F8" w:rsidP="00D155F8">
      <w:pPr>
        <w:bidi/>
        <w:rPr>
          <w:color w:val="37393C" w:themeColor="background2" w:themeShade="40"/>
          <w:szCs w:val="28"/>
        </w:rPr>
      </w:pPr>
    </w:p>
    <w:p w14:paraId="1D8CC0C5" w14:textId="77777777" w:rsidR="00D155F8" w:rsidRDefault="00D155F8" w:rsidP="00D155F8">
      <w:pPr>
        <w:bidi/>
        <w:jc w:val="center"/>
        <w:rPr>
          <w:b/>
          <w:bCs/>
          <w:color w:val="161718" w:themeColor="text1"/>
          <w:sz w:val="36"/>
          <w:lang w:bidi="fa-IR"/>
        </w:rPr>
      </w:pPr>
      <w:r w:rsidRPr="00934C6C">
        <w:rPr>
          <w:b/>
          <w:bCs/>
          <w:color w:val="161718" w:themeColor="text1"/>
          <w:sz w:val="40"/>
          <w:szCs w:val="24"/>
          <w:lang w:bidi="fa-IR"/>
        </w:rPr>
        <w:t>ERD (normalized to BCNF level)</w:t>
      </w:r>
    </w:p>
    <w:p w14:paraId="543FCC42" w14:textId="77777777" w:rsidR="007563A7" w:rsidRDefault="007563A7" w:rsidP="00D155F8">
      <w:pPr>
        <w:spacing w:after="200"/>
        <w:jc w:val="center"/>
        <w:rPr>
          <w:rFonts w:ascii="Lato" w:hAnsi="Lato"/>
          <w:b/>
          <w:bCs/>
          <w:color w:val="0A0A23"/>
          <w:sz w:val="32"/>
          <w:szCs w:val="32"/>
          <w:shd w:val="clear" w:color="auto" w:fill="FFFFFF"/>
        </w:rPr>
      </w:pPr>
    </w:p>
    <w:p w14:paraId="5543A2AB" w14:textId="24C6F99E" w:rsidR="00D155F8" w:rsidRPr="00D155F8" w:rsidRDefault="00D155F8" w:rsidP="00D155F8">
      <w:pPr>
        <w:bidi/>
        <w:spacing w:after="200"/>
        <w:rPr>
          <w:color w:val="37393C" w:themeColor="background2" w:themeShade="40"/>
          <w:szCs w:val="28"/>
        </w:rPr>
      </w:pPr>
      <w:r w:rsidRPr="00D155F8">
        <w:rPr>
          <w:rFonts w:cs="Times New Roman"/>
          <w:color w:val="37393C" w:themeColor="background2" w:themeShade="40"/>
          <w:szCs w:val="28"/>
          <w:rtl/>
        </w:rPr>
        <w:t>در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رابطه‌ا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w:t>
      </w:r>
      <w:r w:rsidRPr="00D155F8">
        <w:rPr>
          <w:rFonts w:cs="Times New Roman"/>
          <w:color w:val="37393C" w:themeColor="background2" w:themeShade="40"/>
          <w:szCs w:val="28"/>
          <w:rtl/>
        </w:rPr>
        <w:t xml:space="preserve"> به‌و</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ژه</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داده بزرگ، با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ورود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ها</w:t>
      </w:r>
      <w:r w:rsidRPr="00D155F8">
        <w:rPr>
          <w:rFonts w:cs="Times New Roman"/>
          <w:color w:val="37393C" w:themeColor="background2" w:themeShade="40"/>
          <w:szCs w:val="28"/>
          <w:rtl/>
        </w:rPr>
        <w:t xml:space="preserve"> را طور</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ترت</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ب</w:t>
      </w:r>
      <w:r w:rsidRPr="00D155F8">
        <w:rPr>
          <w:rFonts w:cs="Times New Roman"/>
          <w:color w:val="37393C" w:themeColor="background2" w:themeShade="40"/>
          <w:szCs w:val="28"/>
          <w:rtl/>
        </w:rPr>
        <w:t xml:space="preserve"> ده</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که سا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w:t>
      </w:r>
      <w:r w:rsidRPr="00D155F8">
        <w:rPr>
          <w:rFonts w:cs="Times New Roman"/>
          <w:color w:val="37393C" w:themeColor="background2" w:themeShade="40"/>
          <w:szCs w:val="28"/>
          <w:rtl/>
        </w:rPr>
        <w:t xml:space="preserve"> نگهدارنده‌ها و مد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ران</w:t>
      </w:r>
      <w:r w:rsidRPr="00D155F8">
        <w:rPr>
          <w:rFonts w:cs="Times New Roman"/>
          <w:color w:val="37393C" w:themeColor="background2" w:themeShade="40"/>
          <w:szCs w:val="28"/>
          <w:rtl/>
        </w:rPr>
        <w:t xml:space="preserve"> بتوانند آنها را بخوانند و رو</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آنها کار کنند. به هم</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دل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ل</w:t>
      </w:r>
      <w:r w:rsidRPr="00D155F8">
        <w:rPr>
          <w:rFonts w:cs="Times New Roman"/>
          <w:color w:val="37393C" w:themeColor="background2" w:themeShade="40"/>
          <w:szCs w:val="28"/>
          <w:rtl/>
        </w:rPr>
        <w:t xml:space="preserve">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مهم است.</w:t>
      </w:r>
    </w:p>
    <w:p w14:paraId="6FC13469" w14:textId="0062E277" w:rsidR="00D155F8" w:rsidRPr="00D155F8" w:rsidRDefault="00D155F8" w:rsidP="00D155F8">
      <w:pPr>
        <w:bidi/>
        <w:spacing w:after="200"/>
        <w:rPr>
          <w:color w:val="37393C" w:themeColor="background2" w:themeShade="40"/>
          <w:szCs w:val="28"/>
        </w:rPr>
      </w:pPr>
      <w:r w:rsidRPr="00D155F8">
        <w:rPr>
          <w:rFonts w:cs="Times New Roman" w:hint="eastAsia"/>
          <w:color w:val="37393C" w:themeColor="background2" w:themeShade="40"/>
          <w:szCs w:val="28"/>
          <w:rtl/>
        </w:rPr>
        <w:t>به</w:t>
      </w:r>
      <w:r w:rsidRPr="00D155F8">
        <w:rPr>
          <w:rFonts w:cs="Times New Roman"/>
          <w:color w:val="37393C" w:themeColor="background2" w:themeShade="40"/>
          <w:szCs w:val="28"/>
          <w:rtl/>
        </w:rPr>
        <w:t xml:space="preserve"> عبارت ساده،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مستلزم سازمانده</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در چند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جدول به منظور کاهش افزونگ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است. شما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توان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را طور</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طراح</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که از هر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از انواع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مانند 1</w:t>
      </w:r>
      <w:r w:rsidRPr="00D155F8">
        <w:rPr>
          <w:color w:val="37393C" w:themeColor="background2" w:themeShade="40"/>
          <w:szCs w:val="28"/>
        </w:rPr>
        <w:t>NF</w:t>
      </w:r>
      <w:r w:rsidRPr="00D155F8">
        <w:rPr>
          <w:rFonts w:cs="Times New Roman"/>
          <w:color w:val="37393C" w:themeColor="background2" w:themeShade="40"/>
          <w:szCs w:val="28"/>
          <w:rtl/>
        </w:rPr>
        <w:t>، 2</w:t>
      </w:r>
      <w:r w:rsidRPr="00D155F8">
        <w:rPr>
          <w:color w:val="37393C" w:themeColor="background2" w:themeShade="40"/>
          <w:szCs w:val="28"/>
        </w:rPr>
        <w:t>NF</w:t>
      </w:r>
      <w:r w:rsidRPr="00D155F8">
        <w:rPr>
          <w:rFonts w:cs="Times New Roman"/>
          <w:color w:val="37393C" w:themeColor="background2" w:themeShade="40"/>
          <w:szCs w:val="28"/>
          <w:rtl/>
        </w:rPr>
        <w:t xml:space="preserve"> و 3</w:t>
      </w:r>
      <w:r w:rsidRPr="00D155F8">
        <w:rPr>
          <w:color w:val="37393C" w:themeColor="background2" w:themeShade="40"/>
          <w:szCs w:val="28"/>
        </w:rPr>
        <w:t>NF</w:t>
      </w:r>
      <w:r w:rsidRPr="00D155F8">
        <w:rPr>
          <w:rFonts w:cs="Times New Roman"/>
          <w:color w:val="37393C" w:themeColor="background2" w:themeShade="40"/>
          <w:szCs w:val="28"/>
          <w:rtl/>
        </w:rPr>
        <w:t xml:space="preserve"> پ</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رو</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w:t>
      </w:r>
    </w:p>
    <w:p w14:paraId="66DE8432" w14:textId="6C96AE51" w:rsidR="00D155F8" w:rsidRPr="00D155F8" w:rsidRDefault="00D155F8" w:rsidP="00D155F8">
      <w:pPr>
        <w:bidi/>
        <w:spacing w:after="200"/>
        <w:rPr>
          <w:color w:val="37393C" w:themeColor="background2" w:themeShade="40"/>
          <w:szCs w:val="28"/>
        </w:rPr>
      </w:pPr>
      <w:r w:rsidRPr="00D155F8">
        <w:rPr>
          <w:rFonts w:cs="Times New Roman" w:hint="eastAsia"/>
          <w:color w:val="37393C" w:themeColor="background2" w:themeShade="40"/>
          <w:szCs w:val="28"/>
          <w:rtl/>
        </w:rPr>
        <w:t>در</w:t>
      </w:r>
      <w:r w:rsidRPr="00D155F8">
        <w:rPr>
          <w:rFonts w:cs="Times New Roman"/>
          <w:color w:val="37393C" w:themeColor="background2" w:themeShade="40"/>
          <w:szCs w:val="28"/>
          <w:rtl/>
        </w:rPr>
        <w:t xml:space="preserve"> 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مقاله، به طور دق</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ق</w:t>
      </w:r>
      <w:r w:rsidRPr="00D155F8">
        <w:rPr>
          <w:rFonts w:cs="Times New Roman"/>
          <w:color w:val="37393C" w:themeColor="background2" w:themeShade="40"/>
          <w:szCs w:val="28"/>
          <w:rtl/>
        </w:rPr>
        <w:t xml:space="preserve"> به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و هدف آن خواه</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م</w:t>
      </w:r>
      <w:r w:rsidRPr="00D155F8">
        <w:rPr>
          <w:rFonts w:cs="Times New Roman"/>
          <w:color w:val="37393C" w:themeColor="background2" w:themeShade="40"/>
          <w:szCs w:val="28"/>
          <w:rtl/>
        </w:rPr>
        <w:t xml:space="preserve"> پرداخت. ما همچن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نگاه</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به انواع نرمال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- 1</w:t>
      </w:r>
      <w:r w:rsidRPr="00D155F8">
        <w:rPr>
          <w:color w:val="37393C" w:themeColor="background2" w:themeShade="40"/>
          <w:szCs w:val="28"/>
        </w:rPr>
        <w:t>NF</w:t>
      </w:r>
      <w:r w:rsidRPr="00D155F8">
        <w:rPr>
          <w:rFonts w:cs="Times New Roman"/>
          <w:color w:val="37393C" w:themeColor="background2" w:themeShade="40"/>
          <w:szCs w:val="28"/>
          <w:rtl/>
        </w:rPr>
        <w:t>، 2</w:t>
      </w:r>
      <w:r w:rsidRPr="00D155F8">
        <w:rPr>
          <w:color w:val="37393C" w:themeColor="background2" w:themeShade="40"/>
          <w:szCs w:val="28"/>
        </w:rPr>
        <w:t>NF</w:t>
      </w:r>
      <w:r w:rsidRPr="00D155F8">
        <w:rPr>
          <w:rFonts w:cs="Times New Roman"/>
          <w:color w:val="37393C" w:themeColor="background2" w:themeShade="40"/>
          <w:szCs w:val="28"/>
          <w:rtl/>
        </w:rPr>
        <w:t>، 3</w:t>
      </w:r>
      <w:r w:rsidRPr="00D155F8">
        <w:rPr>
          <w:color w:val="37393C" w:themeColor="background2" w:themeShade="40"/>
          <w:szCs w:val="28"/>
        </w:rPr>
        <w:t>NF</w:t>
      </w:r>
      <w:r w:rsidRPr="00D155F8">
        <w:rPr>
          <w:rFonts w:cs="Times New Roman"/>
          <w:color w:val="37393C" w:themeColor="background2" w:themeShade="40"/>
          <w:szCs w:val="28"/>
          <w:rtl/>
        </w:rPr>
        <w:t xml:space="preserve"> - با مثال خواه</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م</w:t>
      </w:r>
      <w:r w:rsidRPr="00D155F8">
        <w:rPr>
          <w:rFonts w:cs="Times New Roman"/>
          <w:color w:val="37393C" w:themeColor="background2" w:themeShade="40"/>
          <w:szCs w:val="28"/>
          <w:rtl/>
        </w:rPr>
        <w:t xml:space="preserve"> انداخت.</w:t>
      </w:r>
    </w:p>
    <w:p w14:paraId="01827059" w14:textId="77777777" w:rsidR="00D155F8" w:rsidRPr="00D155F8" w:rsidRDefault="00D155F8" w:rsidP="00D155F8">
      <w:pPr>
        <w:bidi/>
        <w:spacing w:after="200"/>
        <w:rPr>
          <w:color w:val="37393C" w:themeColor="background2" w:themeShade="40"/>
          <w:szCs w:val="28"/>
        </w:rPr>
      </w:pPr>
      <w:r w:rsidRPr="00D155F8">
        <w:rPr>
          <w:rFonts w:cs="Times New Roman" w:hint="eastAsia"/>
          <w:color w:val="37393C" w:themeColor="background2" w:themeShade="40"/>
          <w:szCs w:val="28"/>
          <w:rtl/>
        </w:rPr>
        <w:t>آنچه</w:t>
      </w:r>
      <w:r w:rsidRPr="00D155F8">
        <w:rPr>
          <w:rFonts w:cs="Times New Roman"/>
          <w:color w:val="37393C" w:themeColor="background2" w:themeShade="40"/>
          <w:szCs w:val="28"/>
          <w:rtl/>
        </w:rPr>
        <w:t xml:space="preserve"> را پوشش خواه</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م</w:t>
      </w:r>
      <w:r w:rsidRPr="00D155F8">
        <w:rPr>
          <w:rFonts w:cs="Times New Roman"/>
          <w:color w:val="37393C" w:themeColor="background2" w:themeShade="40"/>
          <w:szCs w:val="28"/>
          <w:rtl/>
        </w:rPr>
        <w:t xml:space="preserve"> داد</w:t>
      </w:r>
    </w:p>
    <w:p w14:paraId="041CB551" w14:textId="77777777" w:rsidR="00D155F8" w:rsidRPr="00D155F8" w:rsidRDefault="00D155F8" w:rsidP="00D155F8">
      <w:pPr>
        <w:bidi/>
        <w:spacing w:after="200"/>
        <w:rPr>
          <w:color w:val="002060"/>
          <w:szCs w:val="28"/>
          <w:highlight w:val="lightGray"/>
        </w:rPr>
      </w:pPr>
      <w:r w:rsidRPr="00D155F8">
        <w:rPr>
          <w:rFonts w:cs="Times New Roman" w:hint="eastAsia"/>
          <w:color w:val="002060"/>
          <w:szCs w:val="28"/>
          <w:highlight w:val="lightGray"/>
          <w:rtl/>
        </w:rPr>
        <w:t>عاد</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ساز</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پا</w:t>
      </w:r>
      <w:r w:rsidRPr="00D155F8">
        <w:rPr>
          <w:rFonts w:cs="Times New Roman" w:hint="cs"/>
          <w:color w:val="002060"/>
          <w:szCs w:val="28"/>
          <w:highlight w:val="lightGray"/>
          <w:rtl/>
        </w:rPr>
        <w:t>ی</w:t>
      </w:r>
      <w:r w:rsidRPr="00D155F8">
        <w:rPr>
          <w:rFonts w:cs="Times New Roman" w:hint="eastAsia"/>
          <w:color w:val="002060"/>
          <w:szCs w:val="28"/>
          <w:highlight w:val="lightGray"/>
          <w:rtl/>
        </w:rPr>
        <w:t>گاه</w:t>
      </w:r>
      <w:r w:rsidRPr="00D155F8">
        <w:rPr>
          <w:rFonts w:cs="Times New Roman"/>
          <w:color w:val="002060"/>
          <w:szCs w:val="28"/>
          <w:highlight w:val="lightGray"/>
          <w:rtl/>
        </w:rPr>
        <w:t xml:space="preserve"> داده چ</w:t>
      </w:r>
      <w:r w:rsidRPr="00D155F8">
        <w:rPr>
          <w:rFonts w:cs="Times New Roman" w:hint="cs"/>
          <w:color w:val="002060"/>
          <w:szCs w:val="28"/>
          <w:highlight w:val="lightGray"/>
          <w:rtl/>
        </w:rPr>
        <w:t>ی</w:t>
      </w:r>
      <w:r w:rsidRPr="00D155F8">
        <w:rPr>
          <w:rFonts w:cs="Times New Roman" w:hint="eastAsia"/>
          <w:color w:val="002060"/>
          <w:szCs w:val="28"/>
          <w:highlight w:val="lightGray"/>
          <w:rtl/>
        </w:rPr>
        <w:t>ست؟</w:t>
      </w:r>
    </w:p>
    <w:p w14:paraId="5C6493A1" w14:textId="77777777" w:rsidR="00D155F8" w:rsidRPr="00D155F8" w:rsidRDefault="00D155F8" w:rsidP="00D155F8">
      <w:pPr>
        <w:bidi/>
        <w:spacing w:after="200"/>
        <w:rPr>
          <w:color w:val="002060"/>
          <w:szCs w:val="28"/>
          <w:highlight w:val="lightGray"/>
        </w:rPr>
      </w:pPr>
      <w:r w:rsidRPr="00D155F8">
        <w:rPr>
          <w:rFonts w:cs="Times New Roman" w:hint="eastAsia"/>
          <w:color w:val="002060"/>
          <w:szCs w:val="28"/>
          <w:highlight w:val="lightGray"/>
          <w:rtl/>
        </w:rPr>
        <w:t>هدف</w:t>
      </w:r>
      <w:r w:rsidRPr="00D155F8">
        <w:rPr>
          <w:rFonts w:cs="Times New Roman"/>
          <w:color w:val="002060"/>
          <w:szCs w:val="28"/>
          <w:highlight w:val="lightGray"/>
          <w:rtl/>
        </w:rPr>
        <w:t xml:space="preserve"> از عاد</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ساز</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چ</w:t>
      </w:r>
      <w:r w:rsidRPr="00D155F8">
        <w:rPr>
          <w:rFonts w:cs="Times New Roman" w:hint="cs"/>
          <w:color w:val="002060"/>
          <w:szCs w:val="28"/>
          <w:highlight w:val="lightGray"/>
          <w:rtl/>
        </w:rPr>
        <w:t>ی</w:t>
      </w:r>
      <w:r w:rsidRPr="00D155F8">
        <w:rPr>
          <w:rFonts w:cs="Times New Roman" w:hint="eastAsia"/>
          <w:color w:val="002060"/>
          <w:szCs w:val="28"/>
          <w:highlight w:val="lightGray"/>
          <w:rtl/>
        </w:rPr>
        <w:t>ست؟</w:t>
      </w:r>
    </w:p>
    <w:p w14:paraId="19807D76" w14:textId="77777777" w:rsidR="00D155F8" w:rsidRPr="00D155F8" w:rsidRDefault="00D155F8" w:rsidP="00D155F8">
      <w:pPr>
        <w:bidi/>
        <w:spacing w:after="200"/>
        <w:rPr>
          <w:color w:val="002060"/>
          <w:szCs w:val="28"/>
          <w:highlight w:val="lightGray"/>
        </w:rPr>
      </w:pPr>
      <w:r w:rsidRPr="00D155F8">
        <w:rPr>
          <w:color w:val="002060"/>
          <w:szCs w:val="28"/>
          <w:highlight w:val="lightGray"/>
        </w:rPr>
        <w:t>1NF 2NF</w:t>
      </w:r>
      <w:r w:rsidRPr="00D155F8">
        <w:rPr>
          <w:rFonts w:cs="Times New Roman"/>
          <w:color w:val="002060"/>
          <w:szCs w:val="28"/>
          <w:highlight w:val="lightGray"/>
          <w:rtl/>
        </w:rPr>
        <w:t xml:space="preserve"> و 3</w:t>
      </w:r>
      <w:r w:rsidRPr="00D155F8">
        <w:rPr>
          <w:color w:val="002060"/>
          <w:szCs w:val="28"/>
          <w:highlight w:val="lightGray"/>
        </w:rPr>
        <w:t>NF</w:t>
      </w:r>
      <w:r w:rsidRPr="00D155F8">
        <w:rPr>
          <w:rFonts w:cs="Times New Roman"/>
          <w:color w:val="002060"/>
          <w:szCs w:val="28"/>
          <w:highlight w:val="lightGray"/>
          <w:rtl/>
        </w:rPr>
        <w:t xml:space="preserve"> چ</w:t>
      </w:r>
      <w:r w:rsidRPr="00D155F8">
        <w:rPr>
          <w:rFonts w:cs="Times New Roman" w:hint="cs"/>
          <w:color w:val="002060"/>
          <w:szCs w:val="28"/>
          <w:highlight w:val="lightGray"/>
          <w:rtl/>
        </w:rPr>
        <w:t>ی</w:t>
      </w:r>
      <w:r w:rsidRPr="00D155F8">
        <w:rPr>
          <w:rFonts w:cs="Times New Roman" w:hint="eastAsia"/>
          <w:color w:val="002060"/>
          <w:szCs w:val="28"/>
          <w:highlight w:val="lightGray"/>
          <w:rtl/>
        </w:rPr>
        <w:t>ست؟</w:t>
      </w:r>
    </w:p>
    <w:p w14:paraId="7159D6A8" w14:textId="77777777" w:rsidR="00D155F8" w:rsidRPr="00D155F8" w:rsidRDefault="00D155F8" w:rsidP="00D155F8">
      <w:pPr>
        <w:bidi/>
        <w:spacing w:after="200"/>
        <w:rPr>
          <w:color w:val="002060"/>
          <w:szCs w:val="28"/>
          <w:highlight w:val="lightGray"/>
        </w:rPr>
      </w:pPr>
      <w:r w:rsidRPr="00D155F8">
        <w:rPr>
          <w:rFonts w:cs="Times New Roman" w:hint="eastAsia"/>
          <w:color w:val="002060"/>
          <w:szCs w:val="28"/>
          <w:highlight w:val="lightGray"/>
          <w:rtl/>
        </w:rPr>
        <w:t>اول</w:t>
      </w:r>
      <w:r w:rsidRPr="00D155F8">
        <w:rPr>
          <w:rFonts w:cs="Times New Roman" w:hint="cs"/>
          <w:color w:val="002060"/>
          <w:szCs w:val="28"/>
          <w:highlight w:val="lightGray"/>
          <w:rtl/>
        </w:rPr>
        <w:t>ی</w:t>
      </w:r>
      <w:r w:rsidRPr="00D155F8">
        <w:rPr>
          <w:rFonts w:cs="Times New Roman" w:hint="eastAsia"/>
          <w:color w:val="002060"/>
          <w:szCs w:val="28"/>
          <w:highlight w:val="lightGray"/>
          <w:rtl/>
        </w:rPr>
        <w:t>ن</w:t>
      </w:r>
      <w:r w:rsidRPr="00D155F8">
        <w:rPr>
          <w:rFonts w:cs="Times New Roman"/>
          <w:color w:val="002060"/>
          <w:szCs w:val="28"/>
          <w:highlight w:val="lightGray"/>
          <w:rtl/>
        </w:rPr>
        <w:t xml:space="preserve"> فرم عاد</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- 1</w:t>
      </w:r>
      <w:r w:rsidRPr="00D155F8">
        <w:rPr>
          <w:color w:val="002060"/>
          <w:szCs w:val="28"/>
          <w:highlight w:val="lightGray"/>
        </w:rPr>
        <w:t>NF</w:t>
      </w:r>
    </w:p>
    <w:p w14:paraId="1E8CCD1D" w14:textId="77777777" w:rsidR="00D155F8" w:rsidRPr="00D155F8" w:rsidRDefault="00D155F8" w:rsidP="00D155F8">
      <w:pPr>
        <w:bidi/>
        <w:spacing w:after="200"/>
        <w:rPr>
          <w:color w:val="002060"/>
          <w:szCs w:val="28"/>
          <w:highlight w:val="lightGray"/>
        </w:rPr>
      </w:pPr>
      <w:r w:rsidRPr="00D155F8">
        <w:rPr>
          <w:rFonts w:cs="Times New Roman" w:hint="eastAsia"/>
          <w:color w:val="002060"/>
          <w:szCs w:val="28"/>
          <w:highlight w:val="lightGray"/>
          <w:rtl/>
        </w:rPr>
        <w:t>دوم</w:t>
      </w:r>
      <w:r w:rsidRPr="00D155F8">
        <w:rPr>
          <w:rFonts w:cs="Times New Roman" w:hint="cs"/>
          <w:color w:val="002060"/>
          <w:szCs w:val="28"/>
          <w:highlight w:val="lightGray"/>
          <w:rtl/>
        </w:rPr>
        <w:t>ی</w:t>
      </w:r>
      <w:r w:rsidRPr="00D155F8">
        <w:rPr>
          <w:rFonts w:cs="Times New Roman" w:hint="eastAsia"/>
          <w:color w:val="002060"/>
          <w:szCs w:val="28"/>
          <w:highlight w:val="lightGray"/>
          <w:rtl/>
        </w:rPr>
        <w:t>ن</w:t>
      </w:r>
      <w:r w:rsidRPr="00D155F8">
        <w:rPr>
          <w:rFonts w:cs="Times New Roman"/>
          <w:color w:val="002060"/>
          <w:szCs w:val="28"/>
          <w:highlight w:val="lightGray"/>
          <w:rtl/>
        </w:rPr>
        <w:t xml:space="preserve"> فرم عاد</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- 2</w:t>
      </w:r>
      <w:r w:rsidRPr="00D155F8">
        <w:rPr>
          <w:color w:val="002060"/>
          <w:szCs w:val="28"/>
          <w:highlight w:val="lightGray"/>
        </w:rPr>
        <w:t>NF</w:t>
      </w:r>
    </w:p>
    <w:p w14:paraId="1AA5A289" w14:textId="77777777" w:rsidR="00D155F8" w:rsidRPr="00D155F8" w:rsidRDefault="00D155F8" w:rsidP="00D155F8">
      <w:pPr>
        <w:bidi/>
        <w:spacing w:after="200"/>
        <w:rPr>
          <w:color w:val="002060"/>
          <w:szCs w:val="28"/>
          <w:highlight w:val="lightGray"/>
        </w:rPr>
      </w:pPr>
      <w:r w:rsidRPr="00D155F8">
        <w:rPr>
          <w:rFonts w:cs="Times New Roman" w:hint="eastAsia"/>
          <w:color w:val="002060"/>
          <w:szCs w:val="28"/>
          <w:highlight w:val="lightGray"/>
          <w:rtl/>
        </w:rPr>
        <w:t>سوم</w:t>
      </w:r>
      <w:r w:rsidRPr="00D155F8">
        <w:rPr>
          <w:rFonts w:cs="Times New Roman" w:hint="cs"/>
          <w:color w:val="002060"/>
          <w:szCs w:val="28"/>
          <w:highlight w:val="lightGray"/>
          <w:rtl/>
        </w:rPr>
        <w:t>ی</w:t>
      </w:r>
      <w:r w:rsidRPr="00D155F8">
        <w:rPr>
          <w:rFonts w:cs="Times New Roman" w:hint="eastAsia"/>
          <w:color w:val="002060"/>
          <w:szCs w:val="28"/>
          <w:highlight w:val="lightGray"/>
          <w:rtl/>
        </w:rPr>
        <w:t>ن</w:t>
      </w:r>
      <w:r w:rsidRPr="00D155F8">
        <w:rPr>
          <w:rFonts w:cs="Times New Roman"/>
          <w:color w:val="002060"/>
          <w:szCs w:val="28"/>
          <w:highlight w:val="lightGray"/>
          <w:rtl/>
        </w:rPr>
        <w:t xml:space="preserve"> فرم عاد</w:t>
      </w:r>
      <w:r w:rsidRPr="00D155F8">
        <w:rPr>
          <w:rFonts w:cs="Times New Roman" w:hint="cs"/>
          <w:color w:val="002060"/>
          <w:szCs w:val="28"/>
          <w:highlight w:val="lightGray"/>
          <w:rtl/>
        </w:rPr>
        <w:t>ی</w:t>
      </w:r>
      <w:r w:rsidRPr="00D155F8">
        <w:rPr>
          <w:rFonts w:cs="Times New Roman"/>
          <w:color w:val="002060"/>
          <w:szCs w:val="28"/>
          <w:highlight w:val="lightGray"/>
          <w:rtl/>
        </w:rPr>
        <w:t xml:space="preserve"> - 3</w:t>
      </w:r>
      <w:r w:rsidRPr="00D155F8">
        <w:rPr>
          <w:color w:val="002060"/>
          <w:szCs w:val="28"/>
          <w:highlight w:val="lightGray"/>
        </w:rPr>
        <w:t>NF</w:t>
      </w:r>
    </w:p>
    <w:p w14:paraId="5F5922CE" w14:textId="77777777" w:rsidR="00D155F8" w:rsidRPr="00D155F8" w:rsidRDefault="00D155F8" w:rsidP="00D155F8">
      <w:pPr>
        <w:bidi/>
        <w:spacing w:after="200"/>
        <w:rPr>
          <w:color w:val="002060"/>
          <w:szCs w:val="28"/>
        </w:rPr>
      </w:pPr>
      <w:r w:rsidRPr="00D155F8">
        <w:rPr>
          <w:rFonts w:cs="Times New Roman" w:hint="eastAsia"/>
          <w:color w:val="002060"/>
          <w:szCs w:val="28"/>
          <w:highlight w:val="lightGray"/>
          <w:rtl/>
        </w:rPr>
        <w:t>نمونه</w:t>
      </w:r>
      <w:r w:rsidRPr="00D155F8">
        <w:rPr>
          <w:rFonts w:cs="Times New Roman"/>
          <w:color w:val="002060"/>
          <w:szCs w:val="28"/>
          <w:highlight w:val="lightGray"/>
          <w:rtl/>
        </w:rPr>
        <w:t xml:space="preserve"> ها</w:t>
      </w:r>
      <w:r w:rsidRPr="00D155F8">
        <w:rPr>
          <w:rFonts w:cs="Times New Roman" w:hint="cs"/>
          <w:color w:val="002060"/>
          <w:szCs w:val="28"/>
          <w:highlight w:val="lightGray"/>
          <w:rtl/>
        </w:rPr>
        <w:t>یی</w:t>
      </w:r>
      <w:r w:rsidRPr="00D155F8">
        <w:rPr>
          <w:rFonts w:cs="Times New Roman"/>
          <w:color w:val="002060"/>
          <w:szCs w:val="28"/>
          <w:highlight w:val="lightGray"/>
          <w:rtl/>
        </w:rPr>
        <w:t xml:space="preserve"> از 1</w:t>
      </w:r>
      <w:r w:rsidRPr="00D155F8">
        <w:rPr>
          <w:color w:val="002060"/>
          <w:szCs w:val="28"/>
          <w:highlight w:val="lightGray"/>
        </w:rPr>
        <w:t>NF</w:t>
      </w:r>
      <w:r w:rsidRPr="00D155F8">
        <w:rPr>
          <w:rFonts w:cs="Times New Roman"/>
          <w:color w:val="002060"/>
          <w:szCs w:val="28"/>
          <w:highlight w:val="lightGray"/>
          <w:rtl/>
        </w:rPr>
        <w:t>، 2</w:t>
      </w:r>
      <w:r w:rsidRPr="00D155F8">
        <w:rPr>
          <w:color w:val="002060"/>
          <w:szCs w:val="28"/>
          <w:highlight w:val="lightGray"/>
        </w:rPr>
        <w:t>NF</w:t>
      </w:r>
      <w:r w:rsidRPr="00D155F8">
        <w:rPr>
          <w:rFonts w:cs="Times New Roman"/>
          <w:color w:val="002060"/>
          <w:szCs w:val="28"/>
          <w:highlight w:val="lightGray"/>
          <w:rtl/>
        </w:rPr>
        <w:t>، و 3</w:t>
      </w:r>
      <w:r w:rsidRPr="00D155F8">
        <w:rPr>
          <w:color w:val="002060"/>
          <w:szCs w:val="28"/>
          <w:highlight w:val="lightGray"/>
        </w:rPr>
        <w:t>NF</w:t>
      </w:r>
    </w:p>
    <w:p w14:paraId="27F60914" w14:textId="3D6FC407" w:rsidR="00D155F8" w:rsidRPr="00D155F8" w:rsidRDefault="00D155F8" w:rsidP="00D155F8">
      <w:pPr>
        <w:bidi/>
        <w:spacing w:after="200"/>
        <w:rPr>
          <w:rFonts w:cs="Times New Roman"/>
          <w:color w:val="37393C" w:themeColor="background2" w:themeShade="40"/>
          <w:szCs w:val="28"/>
        </w:rPr>
      </w:pPr>
      <w:r w:rsidRPr="00D155F8">
        <w:rPr>
          <w:rFonts w:cs="Times New Roman" w:hint="eastAsia"/>
          <w:color w:val="37393C" w:themeColor="background2" w:themeShade="40"/>
          <w:szCs w:val="28"/>
          <w:rtl/>
        </w:rPr>
        <w:t>نت</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جه</w:t>
      </w:r>
    </w:p>
    <w:p w14:paraId="043F9C8D" w14:textId="77777777" w:rsidR="00D155F8" w:rsidRPr="00D155F8" w:rsidRDefault="00D155F8" w:rsidP="00D155F8">
      <w:pPr>
        <w:bidi/>
        <w:spacing w:after="200"/>
        <w:rPr>
          <w:b/>
          <w:bCs/>
          <w:color w:val="37393C" w:themeColor="background2" w:themeShade="40"/>
          <w:szCs w:val="28"/>
        </w:rPr>
      </w:pPr>
      <w:r w:rsidRPr="00D155F8">
        <w:rPr>
          <w:rFonts w:cs="Times New Roman" w:hint="eastAsia"/>
          <w:color w:val="37393C" w:themeColor="background2" w:themeShade="40"/>
          <w:szCs w:val="28"/>
          <w:highlight w:val="lightGray"/>
          <w:rtl/>
        </w:rPr>
        <w:t>عاد</w:t>
      </w:r>
      <w:r w:rsidRPr="00D155F8">
        <w:rPr>
          <w:rFonts w:cs="Times New Roman" w:hint="cs"/>
          <w:color w:val="37393C" w:themeColor="background2" w:themeShade="40"/>
          <w:szCs w:val="28"/>
          <w:highlight w:val="lightGray"/>
          <w:rtl/>
        </w:rPr>
        <w:t>ی</w:t>
      </w:r>
      <w:r w:rsidRPr="00D155F8">
        <w:rPr>
          <w:rFonts w:cs="Times New Roman"/>
          <w:color w:val="37393C" w:themeColor="background2" w:themeShade="40"/>
          <w:szCs w:val="28"/>
          <w:highlight w:val="lightGray"/>
          <w:rtl/>
        </w:rPr>
        <w:t xml:space="preserve"> ساز</w:t>
      </w:r>
      <w:r w:rsidRPr="00D155F8">
        <w:rPr>
          <w:rFonts w:cs="Times New Roman" w:hint="cs"/>
          <w:color w:val="37393C" w:themeColor="background2" w:themeShade="40"/>
          <w:szCs w:val="28"/>
          <w:highlight w:val="lightGray"/>
          <w:rtl/>
        </w:rPr>
        <w:t>ی</w:t>
      </w:r>
      <w:r w:rsidRPr="00D155F8">
        <w:rPr>
          <w:rFonts w:cs="Times New Roman"/>
          <w:color w:val="37393C" w:themeColor="background2" w:themeShade="40"/>
          <w:szCs w:val="28"/>
          <w:highlight w:val="lightGray"/>
          <w:rtl/>
        </w:rPr>
        <w:t xml:space="preserve"> پا</w:t>
      </w:r>
      <w:r w:rsidRPr="00D155F8">
        <w:rPr>
          <w:rFonts w:cs="Times New Roman" w:hint="cs"/>
          <w:color w:val="37393C" w:themeColor="background2" w:themeShade="40"/>
          <w:szCs w:val="28"/>
          <w:highlight w:val="lightGray"/>
          <w:rtl/>
        </w:rPr>
        <w:t>ی</w:t>
      </w:r>
      <w:r w:rsidRPr="00D155F8">
        <w:rPr>
          <w:rFonts w:cs="Times New Roman" w:hint="eastAsia"/>
          <w:color w:val="37393C" w:themeColor="background2" w:themeShade="40"/>
          <w:szCs w:val="28"/>
          <w:highlight w:val="lightGray"/>
          <w:rtl/>
        </w:rPr>
        <w:t>گاه</w:t>
      </w:r>
      <w:r w:rsidRPr="00D155F8">
        <w:rPr>
          <w:rFonts w:cs="Times New Roman"/>
          <w:color w:val="37393C" w:themeColor="background2" w:themeShade="40"/>
          <w:szCs w:val="28"/>
          <w:highlight w:val="lightGray"/>
          <w:rtl/>
        </w:rPr>
        <w:t xml:space="preserve"> داده چ</w:t>
      </w:r>
      <w:r w:rsidRPr="00D155F8">
        <w:rPr>
          <w:rFonts w:cs="Times New Roman" w:hint="cs"/>
          <w:color w:val="37393C" w:themeColor="background2" w:themeShade="40"/>
          <w:szCs w:val="28"/>
          <w:highlight w:val="lightGray"/>
          <w:rtl/>
        </w:rPr>
        <w:t>ی</w:t>
      </w:r>
      <w:r w:rsidRPr="00D155F8">
        <w:rPr>
          <w:rFonts w:cs="Times New Roman" w:hint="eastAsia"/>
          <w:color w:val="37393C" w:themeColor="background2" w:themeShade="40"/>
          <w:szCs w:val="28"/>
          <w:highlight w:val="lightGray"/>
          <w:rtl/>
        </w:rPr>
        <w:t>ست؟</w:t>
      </w:r>
    </w:p>
    <w:p w14:paraId="176592AF" w14:textId="77777777" w:rsidR="00D155F8" w:rsidRPr="00D155F8" w:rsidRDefault="00D155F8" w:rsidP="00D155F8">
      <w:pPr>
        <w:bidi/>
        <w:spacing w:after="200"/>
        <w:rPr>
          <w:color w:val="37393C" w:themeColor="background2" w:themeShade="40"/>
          <w:szCs w:val="28"/>
        </w:rPr>
      </w:pPr>
      <w:r w:rsidRPr="00D155F8">
        <w:rPr>
          <w:rFonts w:cs="Times New Roman" w:hint="eastAsia"/>
          <w:color w:val="37393C" w:themeColor="background2" w:themeShade="40"/>
          <w:szCs w:val="28"/>
          <w:rtl/>
        </w:rPr>
        <w:t>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اصل طراح</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برا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سازمانده</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داده ها به روش</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سازمان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افته</w:t>
      </w:r>
      <w:r w:rsidRPr="00D155F8">
        <w:rPr>
          <w:rFonts w:cs="Times New Roman"/>
          <w:color w:val="37393C" w:themeColor="background2" w:themeShade="40"/>
          <w:szCs w:val="28"/>
          <w:rtl/>
        </w:rPr>
        <w:t xml:space="preserve"> و سازگار است.</w:t>
      </w:r>
    </w:p>
    <w:p w14:paraId="2EB905AA" w14:textId="77777777" w:rsidR="00D155F8" w:rsidRPr="00D155F8" w:rsidRDefault="00D155F8" w:rsidP="00D155F8">
      <w:pPr>
        <w:bidi/>
        <w:spacing w:after="200"/>
        <w:rPr>
          <w:color w:val="37393C" w:themeColor="background2" w:themeShade="40"/>
          <w:szCs w:val="28"/>
        </w:rPr>
      </w:pPr>
    </w:p>
    <w:p w14:paraId="476C2A5F" w14:textId="0B1B062E" w:rsidR="007563A7" w:rsidRDefault="00D155F8" w:rsidP="00D155F8">
      <w:pPr>
        <w:bidi/>
        <w:spacing w:after="200"/>
        <w:rPr>
          <w:rFonts w:cs="Times New Roman"/>
          <w:color w:val="37393C" w:themeColor="background2" w:themeShade="40"/>
          <w:szCs w:val="28"/>
        </w:rPr>
      </w:pPr>
      <w:r w:rsidRPr="00D155F8">
        <w:rPr>
          <w:rFonts w:cs="Times New Roman" w:hint="eastAsia"/>
          <w:color w:val="37393C" w:themeColor="background2" w:themeShade="40"/>
          <w:szCs w:val="28"/>
          <w:rtl/>
        </w:rPr>
        <w:t>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به شما کمک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 تا از افزونگ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جلوگ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و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کپارچگ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را حفظ کن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همچن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به شما کمک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 تا و</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ژگ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نامطلوب مرتبط با درج، حذف و به روز رسان</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را حذف کن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w:t>
      </w:r>
    </w:p>
    <w:p w14:paraId="2A09BA97" w14:textId="77777777" w:rsidR="00D155F8" w:rsidRDefault="00D155F8" w:rsidP="00D155F8">
      <w:pPr>
        <w:bidi/>
        <w:spacing w:after="200"/>
        <w:rPr>
          <w:rFonts w:cs="Times New Roman"/>
          <w:color w:val="37393C" w:themeColor="background2" w:themeShade="40"/>
          <w:szCs w:val="28"/>
        </w:rPr>
      </w:pPr>
    </w:p>
    <w:p w14:paraId="564CB95F"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color w:val="161718" w:themeColor="text1"/>
          <w:szCs w:val="28"/>
          <w:shd w:val="clear" w:color="auto" w:fill="FFFFFF"/>
          <w:rtl/>
        </w:rPr>
        <w:lastRenderedPageBreak/>
        <w:t>هدف از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ساز</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ست؟</w:t>
      </w:r>
    </w:p>
    <w:p w14:paraId="58705E62"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هدف</w:t>
      </w:r>
      <w:r w:rsidRPr="00D155F8">
        <w:rPr>
          <w:rFonts w:ascii="Lato" w:hAnsi="Lato" w:cs="Times New Roman"/>
          <w:color w:val="161718" w:themeColor="text1"/>
          <w:szCs w:val="28"/>
          <w:shd w:val="clear" w:color="auto" w:fill="FFFFFF"/>
          <w:rtl/>
        </w:rPr>
        <w:t xml:space="preserve"> اصل</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ساز</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پا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گاه</w:t>
      </w:r>
      <w:r w:rsidRPr="00D155F8">
        <w:rPr>
          <w:rFonts w:ascii="Lato" w:hAnsi="Lato" w:cs="Times New Roman"/>
          <w:color w:val="161718" w:themeColor="text1"/>
          <w:szCs w:val="28"/>
          <w:shd w:val="clear" w:color="auto" w:fill="FFFFFF"/>
          <w:rtl/>
        </w:rPr>
        <w:t xml:space="preserve"> داده اجتناب از پ</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ها، حذف موارد تکرار</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و سازمانده</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داده ها به روش</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سازگار است. در نرمال‌ساز</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w:t>
      </w:r>
      <w:r w:rsidRPr="00D155F8">
        <w:rPr>
          <w:rFonts w:ascii="Lato" w:hAnsi="Lato" w:cs="Times New Roman"/>
          <w:color w:val="161718" w:themeColor="text1"/>
          <w:szCs w:val="28"/>
          <w:shd w:val="clear" w:color="auto" w:fill="FFFFFF"/>
          <w:rtl/>
        </w:rPr>
        <w:t xml:space="preserve"> داده‌ها به چند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جدول که با هم مرتبط هستند، تقس</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م</w:t>
      </w:r>
      <w:r w:rsidRPr="00D155F8">
        <w:rPr>
          <w:rFonts w:ascii="Lato" w:hAnsi="Lato" w:cs="Times New Roman"/>
          <w:color w:val="161718" w:themeColor="text1"/>
          <w:szCs w:val="28"/>
          <w:shd w:val="clear" w:color="auto" w:fill="FFFFFF"/>
          <w:rtl/>
        </w:rPr>
        <w:t xml:space="preserve"> 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شوند</w:t>
      </w:r>
      <w:r w:rsidRPr="00D155F8">
        <w:rPr>
          <w:rFonts w:ascii="Lato" w:hAnsi="Lato" w:cs="Times New Roman"/>
          <w:color w:val="161718" w:themeColor="text1"/>
          <w:szCs w:val="28"/>
          <w:shd w:val="clear" w:color="auto" w:fill="FFFFFF"/>
          <w:rtl/>
        </w:rPr>
        <w:t>.</w:t>
      </w:r>
    </w:p>
    <w:p w14:paraId="11A438C5"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مد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ران</w:t>
      </w:r>
      <w:r w:rsidRPr="00D155F8">
        <w:rPr>
          <w:rFonts w:ascii="Lato" w:hAnsi="Lato" w:cs="Times New Roman"/>
          <w:color w:val="161718" w:themeColor="text1"/>
          <w:szCs w:val="28"/>
          <w:shd w:val="clear" w:color="auto" w:fill="FFFFFF"/>
          <w:rtl/>
        </w:rPr>
        <w:t xml:space="preserve"> پا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گاه</w:t>
      </w:r>
      <w:r w:rsidRPr="00D155F8">
        <w:rPr>
          <w:rFonts w:ascii="Lato" w:hAnsi="Lato" w:cs="Times New Roman"/>
          <w:color w:val="161718" w:themeColor="text1"/>
          <w:szCs w:val="28"/>
          <w:shd w:val="clear" w:color="auto" w:fill="FFFFFF"/>
          <w:rtl/>
        </w:rPr>
        <w:t xml:space="preserve"> داده 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توانند با استفاده از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دها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اصل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w:t>
      </w:r>
      <w:r w:rsidRPr="00D155F8">
        <w:rPr>
          <w:rFonts w:ascii="Lato" w:hAnsi="Lato" w:cs="Times New Roman"/>
          <w:color w:val="161718" w:themeColor="text1"/>
          <w:szCs w:val="28"/>
          <w:shd w:val="clear" w:color="auto" w:fill="FFFFFF"/>
          <w:rtl/>
        </w:rPr>
        <w:t xml:space="preserve">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دها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خارج</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و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دها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ترک</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ب</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به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روابط دست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ابند</w:t>
      </w:r>
      <w:r w:rsidRPr="00D155F8">
        <w:rPr>
          <w:rFonts w:ascii="Lato" w:hAnsi="Lato" w:cs="Times New Roman"/>
          <w:color w:val="161718" w:themeColor="text1"/>
          <w:szCs w:val="28"/>
          <w:shd w:val="clear" w:color="auto" w:fill="FFFFFF"/>
          <w:rtl/>
        </w:rPr>
        <w:t>.</w:t>
      </w:r>
    </w:p>
    <w:p w14:paraId="1E28B8E7"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برا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انجام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کار،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اصل</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در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جدول، به عنوان مثال، </w:t>
      </w:r>
      <w:r w:rsidRPr="00D155F8">
        <w:rPr>
          <w:rFonts w:ascii="Lato" w:hAnsi="Lato"/>
          <w:color w:val="161718" w:themeColor="text1"/>
          <w:szCs w:val="28"/>
          <w:shd w:val="clear" w:color="auto" w:fill="FFFFFF"/>
        </w:rPr>
        <w:t>staff_wages</w:t>
      </w:r>
      <w:r w:rsidRPr="00D155F8">
        <w:rPr>
          <w:rFonts w:ascii="Lato" w:hAnsi="Lato" w:cs="Times New Roman"/>
          <w:color w:val="161718" w:themeColor="text1"/>
          <w:szCs w:val="28"/>
          <w:shd w:val="clear" w:color="auto" w:fill="FFFFFF"/>
          <w:rtl/>
        </w:rPr>
        <w:t xml:space="preserve"> با مقدار جدول 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گر</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w:t>
      </w:r>
      <w:r w:rsidRPr="00D155F8">
        <w:rPr>
          <w:rFonts w:ascii="Lato" w:hAnsi="Lato" w:cs="Times New Roman"/>
          <w:color w:val="161718" w:themeColor="text1"/>
          <w:szCs w:val="28"/>
          <w:shd w:val="clear" w:color="auto" w:fill="FFFFFF"/>
          <w:rtl/>
        </w:rPr>
        <w:t xml:space="preserve"> به عنوان مثال، </w:t>
      </w:r>
      <w:r w:rsidRPr="00D155F8">
        <w:rPr>
          <w:rFonts w:ascii="Lato" w:hAnsi="Lato"/>
          <w:color w:val="161718" w:themeColor="text1"/>
          <w:szCs w:val="28"/>
          <w:shd w:val="clear" w:color="auto" w:fill="FFFFFF"/>
        </w:rPr>
        <w:t>working_data</w:t>
      </w:r>
      <w:r w:rsidRPr="00D155F8">
        <w:rPr>
          <w:rFonts w:ascii="Lato" w:hAnsi="Lato" w:cs="Times New Roman"/>
          <w:color w:val="161718" w:themeColor="text1"/>
          <w:szCs w:val="28"/>
          <w:shd w:val="clear" w:color="auto" w:fill="FFFFFF"/>
          <w:rtl/>
        </w:rPr>
        <w:t xml:space="preserve"> مرتبط است.</w:t>
      </w:r>
    </w:p>
    <w:p w14:paraId="085C2B45"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نکته</w:t>
      </w:r>
      <w:r w:rsidRPr="00D155F8">
        <w:rPr>
          <w:rFonts w:ascii="Lato" w:hAnsi="Lato" w:cs="Times New Roman"/>
          <w:color w:val="161718" w:themeColor="text1"/>
          <w:szCs w:val="28"/>
          <w:shd w:val="clear" w:color="auto" w:fill="FFFFFF"/>
          <w:rtl/>
        </w:rPr>
        <w:t>: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اصل</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ستون</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است که رد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ف</w:t>
      </w:r>
      <w:r w:rsidRPr="00D155F8">
        <w:rPr>
          <w:rFonts w:ascii="Lato" w:hAnsi="Lato" w:cs="Times New Roman"/>
          <w:color w:val="161718" w:themeColor="text1"/>
          <w:szCs w:val="28"/>
          <w:shd w:val="clear" w:color="auto" w:fill="FFFFFF"/>
          <w:rtl/>
        </w:rPr>
        <w:t xml:space="preserve"> ها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داده در آن جدول را به طور منحصر به فرد شناسا</w:t>
      </w:r>
      <w:r w:rsidRPr="00D155F8">
        <w:rPr>
          <w:rFonts w:ascii="Lato" w:hAnsi="Lato" w:cs="Times New Roman" w:hint="cs"/>
          <w:color w:val="161718" w:themeColor="text1"/>
          <w:szCs w:val="28"/>
          <w:shd w:val="clear" w:color="auto" w:fill="FFFFFF"/>
          <w:rtl/>
        </w:rPr>
        <w:t>یی</w:t>
      </w:r>
      <w:r w:rsidRPr="00D155F8">
        <w:rPr>
          <w:rFonts w:ascii="Lato" w:hAnsi="Lato" w:cs="Times New Roman"/>
          <w:color w:val="161718" w:themeColor="text1"/>
          <w:szCs w:val="28"/>
          <w:shd w:val="clear" w:color="auto" w:fill="FFFFFF"/>
          <w:rtl/>
        </w:rPr>
        <w:t xml:space="preserve"> 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کند.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شناسه منحصر به فرد مانند شناسه کارمند، شناسه دانشجو</w:t>
      </w:r>
      <w:r w:rsidRPr="00D155F8">
        <w:rPr>
          <w:rFonts w:ascii="Lato" w:hAnsi="Lato" w:cs="Times New Roman" w:hint="cs"/>
          <w:color w:val="161718" w:themeColor="text1"/>
          <w:szCs w:val="28"/>
          <w:shd w:val="clear" w:color="auto" w:fill="FFFFFF"/>
          <w:rtl/>
        </w:rPr>
        <w:t>یی</w:t>
      </w:r>
      <w:r w:rsidRPr="00D155F8">
        <w:rPr>
          <w:rFonts w:ascii="Lato" w:hAnsi="Lato" w:cs="Times New Roman" w:hint="eastAsia"/>
          <w:color w:val="161718" w:themeColor="text1"/>
          <w:szCs w:val="28"/>
          <w:shd w:val="clear" w:color="auto" w:fill="FFFFFF"/>
          <w:rtl/>
        </w:rPr>
        <w:t>،</w:t>
      </w:r>
      <w:r w:rsidRPr="00D155F8">
        <w:rPr>
          <w:rFonts w:ascii="Lato" w:hAnsi="Lato" w:cs="Times New Roman"/>
          <w:color w:val="161718" w:themeColor="text1"/>
          <w:szCs w:val="28"/>
          <w:shd w:val="clear" w:color="auto" w:fill="FFFFFF"/>
          <w:rtl/>
        </w:rPr>
        <w:t xml:space="preserve"> شماره شناسا</w:t>
      </w:r>
      <w:r w:rsidRPr="00D155F8">
        <w:rPr>
          <w:rFonts w:ascii="Lato" w:hAnsi="Lato" w:cs="Times New Roman" w:hint="cs"/>
          <w:color w:val="161718" w:themeColor="text1"/>
          <w:szCs w:val="28"/>
          <w:shd w:val="clear" w:color="auto" w:fill="FFFFFF"/>
          <w:rtl/>
        </w:rPr>
        <w:t>یی</w:t>
      </w:r>
      <w:r w:rsidRPr="00D155F8">
        <w:rPr>
          <w:rFonts w:ascii="Lato" w:hAnsi="Lato" w:cs="Times New Roman"/>
          <w:color w:val="161718" w:themeColor="text1"/>
          <w:szCs w:val="28"/>
          <w:shd w:val="clear" w:color="auto" w:fill="FFFFFF"/>
          <w:rtl/>
        </w:rPr>
        <w:t xml:space="preserve"> رأ</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دهنده (</w:t>
      </w:r>
      <w:r w:rsidRPr="00D155F8">
        <w:rPr>
          <w:rFonts w:ascii="Lato" w:hAnsi="Lato"/>
          <w:color w:val="161718" w:themeColor="text1"/>
          <w:szCs w:val="28"/>
          <w:shd w:val="clear" w:color="auto" w:fill="FFFFFF"/>
        </w:rPr>
        <w:t>VIN</w:t>
      </w:r>
      <w:r w:rsidRPr="00D155F8">
        <w:rPr>
          <w:rFonts w:ascii="Lato" w:hAnsi="Lato" w:cs="Times New Roman"/>
          <w:color w:val="161718" w:themeColor="text1"/>
          <w:szCs w:val="28"/>
          <w:shd w:val="clear" w:color="auto" w:fill="FFFFFF"/>
          <w:rtl/>
        </w:rPr>
        <w:t>) و غ</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ره</w:t>
      </w:r>
      <w:r w:rsidRPr="00D155F8">
        <w:rPr>
          <w:rFonts w:ascii="Lato" w:hAnsi="Lato" w:cs="Times New Roman"/>
          <w:color w:val="161718" w:themeColor="text1"/>
          <w:szCs w:val="28"/>
          <w:shd w:val="clear" w:color="auto" w:fill="FFFFFF"/>
          <w:rtl/>
        </w:rPr>
        <w:t xml:space="preserve"> است.</w:t>
      </w:r>
    </w:p>
    <w:p w14:paraId="10B418AD"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خارج</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ف</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لد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است که به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اصل</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در جدول 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گر</w:t>
      </w:r>
      <w:r w:rsidRPr="00D155F8">
        <w:rPr>
          <w:rFonts w:ascii="Lato" w:hAnsi="Lato" w:cs="Times New Roman"/>
          <w:color w:val="161718" w:themeColor="text1"/>
          <w:szCs w:val="28"/>
          <w:shd w:val="clear" w:color="auto" w:fill="FFFFFF"/>
          <w:rtl/>
        </w:rPr>
        <w:t xml:space="preserve"> مربوط 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شود.</w:t>
      </w:r>
    </w:p>
    <w:p w14:paraId="329AF050"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ترک</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ب</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درست مانند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اصل</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است، اما به جا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داشتن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ستون، چند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ستون دارد.</w:t>
      </w:r>
    </w:p>
    <w:p w14:paraId="7D01F3F1" w14:textId="77777777" w:rsidR="00D155F8" w:rsidRPr="00D155F8" w:rsidRDefault="00D155F8" w:rsidP="00D155F8">
      <w:pPr>
        <w:bidi/>
        <w:spacing w:after="200"/>
        <w:rPr>
          <w:rFonts w:ascii="Lato" w:hAnsi="Lato"/>
          <w:color w:val="161718" w:themeColor="text1"/>
          <w:szCs w:val="28"/>
          <w:shd w:val="clear" w:color="auto" w:fill="FFFFFF"/>
        </w:rPr>
      </w:pPr>
    </w:p>
    <w:p w14:paraId="4EF85E4F"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color w:val="161718" w:themeColor="text1"/>
          <w:szCs w:val="28"/>
          <w:shd w:val="clear" w:color="auto" w:fill="FFFFFF"/>
          <w:rtl/>
        </w:rPr>
        <w:t>1</w:t>
      </w:r>
      <w:r w:rsidRPr="00D155F8">
        <w:rPr>
          <w:rFonts w:ascii="Lato" w:hAnsi="Lato"/>
          <w:color w:val="161718" w:themeColor="text1"/>
          <w:szCs w:val="28"/>
          <w:shd w:val="clear" w:color="auto" w:fill="FFFFFF"/>
        </w:rPr>
        <w:t>NF 2NF</w:t>
      </w:r>
      <w:r w:rsidRPr="00D155F8">
        <w:rPr>
          <w:rFonts w:ascii="Lato" w:hAnsi="Lato" w:cs="Times New Roman"/>
          <w:color w:val="161718" w:themeColor="text1"/>
          <w:szCs w:val="28"/>
          <w:shd w:val="clear" w:color="auto" w:fill="FFFFFF"/>
          <w:rtl/>
        </w:rPr>
        <w:t xml:space="preserve"> و 3</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ست؟</w:t>
      </w:r>
    </w:p>
    <w:p w14:paraId="2946DCFC"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color w:val="161718" w:themeColor="text1"/>
          <w:szCs w:val="28"/>
          <w:shd w:val="clear" w:color="auto" w:fill="FFFFFF"/>
          <w:rtl/>
        </w:rPr>
        <w:t>1</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2</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و 3</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سه نوع اول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ساز</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پا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گاه</w:t>
      </w:r>
      <w:r w:rsidRPr="00D155F8">
        <w:rPr>
          <w:rFonts w:ascii="Lato" w:hAnsi="Lato" w:cs="Times New Roman"/>
          <w:color w:val="161718" w:themeColor="text1"/>
          <w:szCs w:val="28"/>
          <w:shd w:val="clear" w:color="auto" w:fill="FFFFFF"/>
          <w:rtl/>
        </w:rPr>
        <w:t xml:space="preserve"> داده هستند. آنها به ترت</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ب</w:t>
      </w:r>
      <w:r w:rsidRPr="00D155F8">
        <w:rPr>
          <w:rFonts w:ascii="Lato" w:hAnsi="Lato" w:cs="Times New Roman"/>
          <w:color w:val="161718" w:themeColor="text1"/>
          <w:szCs w:val="28"/>
          <w:shd w:val="clear" w:color="auto" w:fill="FFFFFF"/>
          <w:rtl/>
        </w:rPr>
        <w:t xml:space="preserve"> برا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اول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فرم نرمال، دوم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فرم نرمال و سوم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فرم نرمال هستند.</w:t>
      </w:r>
    </w:p>
    <w:p w14:paraId="1E9872AF" w14:textId="77777777" w:rsidR="00D155F8" w:rsidRPr="00D155F8" w:rsidRDefault="00D155F8" w:rsidP="00D155F8">
      <w:pPr>
        <w:bidi/>
        <w:spacing w:after="200"/>
        <w:rPr>
          <w:rFonts w:ascii="Lato" w:hAnsi="Lato"/>
          <w:color w:val="161718" w:themeColor="text1"/>
          <w:szCs w:val="28"/>
          <w:shd w:val="clear" w:color="auto" w:fill="FFFFFF"/>
        </w:rPr>
      </w:pPr>
    </w:p>
    <w:p w14:paraId="597473D2"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همچن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4</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(فرم چهارم نرمال) و 5</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(فرم نرمال پنجم) وجود دارد. حت</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6</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(ششم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فرم طب</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ع</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وجود دارد، اما را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ج</w:t>
      </w:r>
      <w:r w:rsidRPr="00D155F8">
        <w:rPr>
          <w:rFonts w:ascii="Lato" w:hAnsi="Lato" w:cs="Times New Roman"/>
          <w:color w:val="161718" w:themeColor="text1"/>
          <w:szCs w:val="28"/>
          <w:shd w:val="clear" w:color="auto" w:fill="FFFFFF"/>
          <w:rtl/>
        </w:rPr>
        <w:t xml:space="preserve"> تر</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شکل طب</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ع</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که در آنجا خواه</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3</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(سوم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فرم نرمال) است.</w:t>
      </w:r>
    </w:p>
    <w:p w14:paraId="638C2DBB" w14:textId="77777777" w:rsidR="00D155F8" w:rsidRPr="00D155F8" w:rsidRDefault="00D155F8" w:rsidP="00D155F8">
      <w:pPr>
        <w:bidi/>
        <w:spacing w:after="200"/>
        <w:rPr>
          <w:rFonts w:ascii="Lato" w:hAnsi="Lato"/>
          <w:color w:val="161718" w:themeColor="text1"/>
          <w:szCs w:val="28"/>
          <w:shd w:val="clear" w:color="auto" w:fill="FFFFFF"/>
        </w:rPr>
      </w:pPr>
    </w:p>
    <w:p w14:paraId="13C35519"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همه</w:t>
      </w:r>
      <w:r w:rsidRPr="00D155F8">
        <w:rPr>
          <w:rFonts w:ascii="Lato" w:hAnsi="Lato" w:cs="Times New Roman"/>
          <w:color w:val="161718" w:themeColor="text1"/>
          <w:szCs w:val="28"/>
          <w:shd w:val="clear" w:color="auto" w:fill="FFFFFF"/>
          <w:rtl/>
        </w:rPr>
        <w:t xml:space="preserve"> انواع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ساز</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پا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گاه</w:t>
      </w:r>
      <w:r w:rsidRPr="00D155F8">
        <w:rPr>
          <w:rFonts w:ascii="Lato" w:hAnsi="Lato" w:cs="Times New Roman"/>
          <w:color w:val="161718" w:themeColor="text1"/>
          <w:szCs w:val="28"/>
          <w:shd w:val="clear" w:color="auto" w:fill="FFFFFF"/>
          <w:rtl/>
        </w:rPr>
        <w:t xml:space="preserve"> داده تجمع</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هستند - به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معن</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که هر کدام بر رو</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موارد ز</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w:t>
      </w:r>
      <w:r w:rsidRPr="00D155F8">
        <w:rPr>
          <w:rFonts w:ascii="Lato" w:hAnsi="Lato" w:cs="Times New Roman"/>
          <w:color w:val="161718" w:themeColor="text1"/>
          <w:szCs w:val="28"/>
          <w:shd w:val="clear" w:color="auto" w:fill="FFFFFF"/>
          <w:rtl/>
        </w:rPr>
        <w:t xml:space="preserve"> ساخته 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شوند. بنابرا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تمام مفاه</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م</w:t>
      </w:r>
      <w:r w:rsidRPr="00D155F8">
        <w:rPr>
          <w:rFonts w:ascii="Lato" w:hAnsi="Lato" w:cs="Times New Roman"/>
          <w:color w:val="161718" w:themeColor="text1"/>
          <w:szCs w:val="28"/>
          <w:shd w:val="clear" w:color="auto" w:fill="FFFFFF"/>
          <w:rtl/>
        </w:rPr>
        <w:t xml:space="preserve"> موجود در 1</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به 2</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و غ</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ره</w:t>
      </w:r>
      <w:r w:rsidRPr="00D155F8">
        <w:rPr>
          <w:rFonts w:ascii="Lato" w:hAnsi="Lato" w:cs="Times New Roman"/>
          <w:color w:val="161718" w:themeColor="text1"/>
          <w:szCs w:val="28"/>
          <w:shd w:val="clear" w:color="auto" w:fill="FFFFFF"/>
          <w:rtl/>
        </w:rPr>
        <w:t xml:space="preserve"> منتقل 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شوند.</w:t>
      </w:r>
    </w:p>
    <w:p w14:paraId="47A464B7" w14:textId="77777777" w:rsidR="00D155F8" w:rsidRPr="00D155F8" w:rsidRDefault="00D155F8" w:rsidP="00D155F8">
      <w:pPr>
        <w:bidi/>
        <w:spacing w:after="200"/>
        <w:rPr>
          <w:rFonts w:ascii="Lato" w:hAnsi="Lato"/>
          <w:color w:val="161718" w:themeColor="text1"/>
          <w:szCs w:val="28"/>
          <w:shd w:val="clear" w:color="auto" w:fill="FFFFFF"/>
        </w:rPr>
      </w:pPr>
    </w:p>
    <w:p w14:paraId="08B8A902"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اول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فرم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- 1</w:t>
      </w:r>
      <w:r w:rsidRPr="00D155F8">
        <w:rPr>
          <w:rFonts w:ascii="Lato" w:hAnsi="Lato"/>
          <w:color w:val="161718" w:themeColor="text1"/>
          <w:szCs w:val="28"/>
          <w:shd w:val="clear" w:color="auto" w:fill="FFFFFF"/>
        </w:rPr>
        <w:t>NF</w:t>
      </w:r>
    </w:p>
    <w:p w14:paraId="2F38741D"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برا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نکه</w:t>
      </w:r>
      <w:r w:rsidRPr="00D155F8">
        <w:rPr>
          <w:rFonts w:ascii="Lato" w:hAnsi="Lato" w:cs="Times New Roman"/>
          <w:color w:val="161718" w:themeColor="text1"/>
          <w:szCs w:val="28"/>
          <w:shd w:val="clear" w:color="auto" w:fill="FFFFFF"/>
          <w:rtl/>
        </w:rPr>
        <w:t xml:space="preserve">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جدول در اول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شکل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باشد، با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مع</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ارها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ز</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w:t>
      </w:r>
      <w:r w:rsidRPr="00D155F8">
        <w:rPr>
          <w:rFonts w:ascii="Lato" w:hAnsi="Lato" w:cs="Times New Roman"/>
          <w:color w:val="161718" w:themeColor="text1"/>
          <w:szCs w:val="28"/>
          <w:shd w:val="clear" w:color="auto" w:fill="FFFFFF"/>
          <w:rtl/>
        </w:rPr>
        <w:t xml:space="preserve"> را داشته باشد:</w:t>
      </w:r>
    </w:p>
    <w:p w14:paraId="312479F3" w14:textId="4A5BB6F2" w:rsidR="00D155F8" w:rsidRDefault="00D155F8" w:rsidP="00D155F8">
      <w:pPr>
        <w:bidi/>
        <w:spacing w:after="200"/>
        <w:rPr>
          <w:rFonts w:ascii="Lato" w:hAnsi="Lato" w:cs="Times New Roman"/>
          <w:color w:val="161718" w:themeColor="text1"/>
          <w:szCs w:val="28"/>
          <w:shd w:val="clear" w:color="auto" w:fill="FFFFFF"/>
        </w:rPr>
      </w:pP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سلول نبا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ب</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ش</w:t>
      </w:r>
      <w:r w:rsidRPr="00D155F8">
        <w:rPr>
          <w:rFonts w:ascii="Lato" w:hAnsi="Lato" w:cs="Times New Roman"/>
          <w:color w:val="161718" w:themeColor="text1"/>
          <w:szCs w:val="28"/>
          <w:shd w:val="clear" w:color="auto" w:fill="FFFFFF"/>
          <w:rtl/>
        </w:rPr>
        <w:t xml:space="preserve"> از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مقدار داشته باشد (اتم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w:t>
      </w:r>
    </w:p>
    <w:p w14:paraId="4A0662AB" w14:textId="77777777" w:rsidR="00D155F8" w:rsidRDefault="00D155F8" w:rsidP="00D155F8">
      <w:pPr>
        <w:bidi/>
        <w:spacing w:after="200"/>
        <w:rPr>
          <w:rFonts w:ascii="Lato" w:hAnsi="Lato" w:cs="Times New Roman"/>
          <w:color w:val="161718" w:themeColor="text1"/>
          <w:szCs w:val="28"/>
          <w:shd w:val="clear" w:color="auto" w:fill="FFFFFF"/>
        </w:rPr>
      </w:pPr>
    </w:p>
    <w:p w14:paraId="29D33AF7" w14:textId="77777777" w:rsidR="00D155F8" w:rsidRPr="00D155F8" w:rsidRDefault="00D155F8" w:rsidP="00D155F8">
      <w:pPr>
        <w:bidi/>
        <w:rPr>
          <w:color w:val="37393C" w:themeColor="background2" w:themeShade="40"/>
          <w:szCs w:val="28"/>
        </w:rPr>
      </w:pPr>
      <w:r w:rsidRPr="00D155F8">
        <w:rPr>
          <w:rFonts w:cs="Times New Roman"/>
          <w:color w:val="37393C" w:themeColor="background2" w:themeShade="40"/>
          <w:szCs w:val="28"/>
          <w:rtl/>
        </w:rPr>
        <w:lastRenderedPageBreak/>
        <w:t>با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کل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اول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ه</w:t>
      </w:r>
      <w:r w:rsidRPr="00D155F8">
        <w:rPr>
          <w:rFonts w:cs="Times New Roman"/>
          <w:color w:val="37393C" w:themeColor="background2" w:themeShade="40"/>
          <w:szCs w:val="28"/>
          <w:rtl/>
        </w:rPr>
        <w:t xml:space="preserve"> برا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شناسا</w:t>
      </w:r>
      <w:r w:rsidRPr="00D155F8">
        <w:rPr>
          <w:rFonts w:cs="Times New Roman" w:hint="cs"/>
          <w:color w:val="37393C" w:themeColor="background2" w:themeShade="40"/>
          <w:szCs w:val="28"/>
          <w:rtl/>
        </w:rPr>
        <w:t>یی</w:t>
      </w:r>
      <w:r w:rsidRPr="00D155F8">
        <w:rPr>
          <w:rFonts w:cs="Times New Roman"/>
          <w:color w:val="37393C" w:themeColor="background2" w:themeShade="40"/>
          <w:szCs w:val="28"/>
          <w:rtl/>
        </w:rPr>
        <w:t xml:space="preserve"> وجود داشته باشد</w:t>
      </w:r>
    </w:p>
    <w:p w14:paraId="2789EC46"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بدون</w:t>
      </w:r>
      <w:r w:rsidRPr="00D155F8">
        <w:rPr>
          <w:rFonts w:cs="Times New Roman"/>
          <w:color w:val="37393C" w:themeColor="background2" w:themeShade="40"/>
          <w:szCs w:val="28"/>
          <w:rtl/>
        </w:rPr>
        <w:t xml:space="preserve"> رد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ف</w:t>
      </w:r>
      <w:r w:rsidRPr="00D155F8">
        <w:rPr>
          <w:rFonts w:cs="Times New Roman"/>
          <w:color w:val="37393C" w:themeColor="background2" w:themeShade="40"/>
          <w:szCs w:val="28"/>
          <w:rtl/>
        </w:rPr>
        <w:t xml:space="preserve">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ا</w:t>
      </w:r>
      <w:r w:rsidRPr="00D155F8">
        <w:rPr>
          <w:rFonts w:cs="Times New Roman"/>
          <w:color w:val="37393C" w:themeColor="background2" w:themeShade="40"/>
          <w:szCs w:val="28"/>
          <w:rtl/>
        </w:rPr>
        <w:t xml:space="preserve"> ستون تکرار</w:t>
      </w:r>
      <w:r w:rsidRPr="00D155F8">
        <w:rPr>
          <w:rFonts w:cs="Times New Roman" w:hint="cs"/>
          <w:color w:val="37393C" w:themeColor="background2" w:themeShade="40"/>
          <w:szCs w:val="28"/>
          <w:rtl/>
        </w:rPr>
        <w:t>ی</w:t>
      </w:r>
    </w:p>
    <w:p w14:paraId="713A0B66"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هر</w:t>
      </w:r>
      <w:r w:rsidRPr="00D155F8">
        <w:rPr>
          <w:rFonts w:cs="Times New Roman"/>
          <w:color w:val="37393C" w:themeColor="background2" w:themeShade="40"/>
          <w:szCs w:val="28"/>
          <w:rtl/>
        </w:rPr>
        <w:t xml:space="preserve"> ستون با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فقط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مقدار برا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هر رد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ف</w:t>
      </w:r>
      <w:r w:rsidRPr="00D155F8">
        <w:rPr>
          <w:rFonts w:cs="Times New Roman"/>
          <w:color w:val="37393C" w:themeColor="background2" w:themeShade="40"/>
          <w:szCs w:val="28"/>
          <w:rtl/>
        </w:rPr>
        <w:t xml:space="preserve"> در جدول داشته باشد</w:t>
      </w:r>
    </w:p>
    <w:p w14:paraId="5AD43D51"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دوم</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فرم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- 2</w:t>
      </w:r>
      <w:r w:rsidRPr="00D155F8">
        <w:rPr>
          <w:color w:val="37393C" w:themeColor="background2" w:themeShade="40"/>
          <w:szCs w:val="28"/>
        </w:rPr>
        <w:t>NF</w:t>
      </w:r>
    </w:p>
    <w:p w14:paraId="1B41309C" w14:textId="77777777" w:rsidR="00D155F8" w:rsidRPr="00D155F8" w:rsidRDefault="00D155F8" w:rsidP="00D155F8">
      <w:pPr>
        <w:bidi/>
        <w:rPr>
          <w:color w:val="37393C" w:themeColor="background2" w:themeShade="40"/>
          <w:szCs w:val="28"/>
        </w:rPr>
      </w:pPr>
      <w:r w:rsidRPr="00D155F8">
        <w:rPr>
          <w:color w:val="37393C" w:themeColor="background2" w:themeShade="40"/>
          <w:szCs w:val="28"/>
        </w:rPr>
        <w:t xml:space="preserve">1NF </w:t>
      </w:r>
      <w:r w:rsidRPr="00D155F8">
        <w:rPr>
          <w:rFonts w:cs="Times New Roman"/>
          <w:color w:val="37393C" w:themeColor="background2" w:themeShade="40"/>
          <w:szCs w:val="28"/>
          <w:rtl/>
        </w:rPr>
        <w:t>فقط گروه 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تکرار شونده را حذف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 نه افزونگ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به هم</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دل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ل</w:t>
      </w:r>
      <w:r w:rsidRPr="00D155F8">
        <w:rPr>
          <w:rFonts w:cs="Times New Roman"/>
          <w:color w:val="37393C" w:themeColor="background2" w:themeShade="40"/>
          <w:szCs w:val="28"/>
          <w:rtl/>
        </w:rPr>
        <w:t xml:space="preserve"> 2</w:t>
      </w:r>
      <w:r w:rsidRPr="00D155F8">
        <w:rPr>
          <w:color w:val="37393C" w:themeColor="background2" w:themeShade="40"/>
          <w:szCs w:val="28"/>
        </w:rPr>
        <w:t xml:space="preserve">NF </w:t>
      </w:r>
      <w:r w:rsidRPr="00D155F8">
        <w:rPr>
          <w:rFonts w:cs="Times New Roman"/>
          <w:color w:val="37393C" w:themeColor="background2" w:themeShade="40"/>
          <w:szCs w:val="28"/>
          <w:rtl/>
        </w:rPr>
        <w:t>وجود دارد</w:t>
      </w:r>
      <w:r w:rsidRPr="00D155F8">
        <w:rPr>
          <w:color w:val="37393C" w:themeColor="background2" w:themeShade="40"/>
          <w:szCs w:val="28"/>
        </w:rPr>
        <w:t>.</w:t>
      </w:r>
    </w:p>
    <w:p w14:paraId="2EF27E88" w14:textId="77777777" w:rsidR="00D155F8" w:rsidRPr="00D155F8" w:rsidRDefault="00D155F8" w:rsidP="00D155F8">
      <w:pPr>
        <w:bidi/>
        <w:rPr>
          <w:color w:val="37393C" w:themeColor="background2" w:themeShade="40"/>
          <w:szCs w:val="28"/>
        </w:rPr>
      </w:pPr>
    </w:p>
    <w:p w14:paraId="27ECE12E"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اگر</w:t>
      </w:r>
      <w:r w:rsidRPr="00D155F8">
        <w:rPr>
          <w:rFonts w:cs="Times New Roman"/>
          <w:color w:val="37393C" w:themeColor="background2" w:themeShade="40"/>
          <w:szCs w:val="28"/>
          <w:rtl/>
        </w:rPr>
        <w:t xml:space="preserve"> جدول</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دارا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مع</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ارها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ز</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w:t>
      </w:r>
      <w:r w:rsidRPr="00D155F8">
        <w:rPr>
          <w:rFonts w:cs="Times New Roman"/>
          <w:color w:val="37393C" w:themeColor="background2" w:themeShade="40"/>
          <w:szCs w:val="28"/>
          <w:rtl/>
        </w:rPr>
        <w:t xml:space="preserve"> باشد، در 2</w:t>
      </w:r>
      <w:r w:rsidRPr="00D155F8">
        <w:rPr>
          <w:color w:val="37393C" w:themeColor="background2" w:themeShade="40"/>
          <w:szCs w:val="28"/>
        </w:rPr>
        <w:t xml:space="preserve">NF </w:t>
      </w:r>
      <w:r w:rsidRPr="00D155F8">
        <w:rPr>
          <w:rFonts w:cs="Times New Roman"/>
          <w:color w:val="37393C" w:themeColor="background2" w:themeShade="40"/>
          <w:szCs w:val="28"/>
          <w:rtl/>
        </w:rPr>
        <w:t>گفته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شود</w:t>
      </w:r>
      <w:r w:rsidRPr="00D155F8">
        <w:rPr>
          <w:color w:val="37393C" w:themeColor="background2" w:themeShade="40"/>
          <w:szCs w:val="28"/>
        </w:rPr>
        <w:t>:</w:t>
      </w:r>
    </w:p>
    <w:p w14:paraId="458756E9" w14:textId="77777777" w:rsidR="00D155F8" w:rsidRPr="00D155F8" w:rsidRDefault="00D155F8" w:rsidP="00D155F8">
      <w:pPr>
        <w:bidi/>
        <w:rPr>
          <w:color w:val="37393C" w:themeColor="background2" w:themeShade="40"/>
          <w:szCs w:val="28"/>
        </w:rPr>
      </w:pPr>
    </w:p>
    <w:p w14:paraId="741E0122"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در</w:t>
      </w:r>
      <w:r w:rsidRPr="00D155F8">
        <w:rPr>
          <w:rFonts w:cs="Times New Roman"/>
          <w:color w:val="37393C" w:themeColor="background2" w:themeShade="40"/>
          <w:szCs w:val="28"/>
          <w:rtl/>
        </w:rPr>
        <w:t xml:space="preserve"> حال حاضر در 1</w:t>
      </w:r>
      <w:r w:rsidRPr="00D155F8">
        <w:rPr>
          <w:color w:val="37393C" w:themeColor="background2" w:themeShade="40"/>
          <w:szCs w:val="28"/>
        </w:rPr>
        <w:t xml:space="preserve">NF </w:t>
      </w:r>
      <w:r w:rsidRPr="00D155F8">
        <w:rPr>
          <w:rFonts w:cs="Times New Roman"/>
          <w:color w:val="37393C" w:themeColor="background2" w:themeShade="40"/>
          <w:szCs w:val="28"/>
          <w:rtl/>
        </w:rPr>
        <w:t>است</w:t>
      </w:r>
    </w:p>
    <w:p w14:paraId="3E1E630C"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وابستگ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جزئ</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ندارد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عن</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تمام و</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ژگ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غ</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w:t>
      </w:r>
      <w:r w:rsidRPr="00D155F8">
        <w:rPr>
          <w:rFonts w:cs="Times New Roman"/>
          <w:color w:val="37393C" w:themeColor="background2" w:themeShade="40"/>
          <w:szCs w:val="28"/>
          <w:rtl/>
        </w:rPr>
        <w:t xml:space="preserve"> کل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کاملاً به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کل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اصل</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وابسته هستند</w:t>
      </w:r>
      <w:r w:rsidRPr="00D155F8">
        <w:rPr>
          <w:color w:val="37393C" w:themeColor="background2" w:themeShade="40"/>
          <w:szCs w:val="28"/>
        </w:rPr>
        <w:t>.</w:t>
      </w:r>
    </w:p>
    <w:p w14:paraId="2ECA9A34"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سوم</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فرم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- 3</w:t>
      </w:r>
      <w:r w:rsidRPr="00D155F8">
        <w:rPr>
          <w:color w:val="37393C" w:themeColor="background2" w:themeShade="40"/>
          <w:szCs w:val="28"/>
        </w:rPr>
        <w:t>NF</w:t>
      </w:r>
    </w:p>
    <w:p w14:paraId="2D8A8460"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وقت</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جدول در 2</w:t>
      </w:r>
      <w:r w:rsidRPr="00D155F8">
        <w:rPr>
          <w:color w:val="37393C" w:themeColor="background2" w:themeShade="40"/>
          <w:szCs w:val="28"/>
        </w:rPr>
        <w:t xml:space="preserve">NF </w:t>
      </w:r>
      <w:r w:rsidRPr="00D155F8">
        <w:rPr>
          <w:rFonts w:cs="Times New Roman"/>
          <w:color w:val="37393C" w:themeColor="background2" w:themeShade="40"/>
          <w:szCs w:val="28"/>
          <w:rtl/>
        </w:rPr>
        <w:t>باشد، گروه 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تکرار شونده و افزونگ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را حذف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 اما وابستگ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جزئ</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انتقال</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را حذف نم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w:t>
      </w:r>
      <w:r w:rsidRPr="00D155F8">
        <w:rPr>
          <w:color w:val="37393C" w:themeColor="background2" w:themeShade="40"/>
          <w:szCs w:val="28"/>
        </w:rPr>
        <w:t>.</w:t>
      </w:r>
    </w:p>
    <w:p w14:paraId="3605154B" w14:textId="77777777" w:rsidR="00D155F8" w:rsidRPr="00D155F8" w:rsidRDefault="00D155F8" w:rsidP="00D155F8">
      <w:pPr>
        <w:bidi/>
        <w:rPr>
          <w:color w:val="37393C" w:themeColor="background2" w:themeShade="40"/>
          <w:szCs w:val="28"/>
        </w:rPr>
      </w:pPr>
    </w:p>
    <w:p w14:paraId="7C0E9D7B"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بدان معن</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است که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و</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ژگ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غ</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w:t>
      </w:r>
      <w:r w:rsidRPr="00D155F8">
        <w:rPr>
          <w:rFonts w:cs="Times New Roman"/>
          <w:color w:val="37393C" w:themeColor="background2" w:themeShade="40"/>
          <w:szCs w:val="28"/>
          <w:rtl/>
        </w:rPr>
        <w:t xml:space="preserve"> اصل</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(و</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ژگ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که بخش</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از کل</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rFonts w:cs="Times New Roman"/>
          <w:color w:val="37393C" w:themeColor="background2" w:themeShade="40"/>
          <w:szCs w:val="28"/>
          <w:rtl/>
        </w:rPr>
        <w:t xml:space="preserve"> نامزد 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ست</w:t>
      </w:r>
      <w:r w:rsidRPr="00D155F8">
        <w:rPr>
          <w:rFonts w:cs="Times New Roman"/>
          <w:color w:val="37393C" w:themeColor="background2" w:themeShade="40"/>
          <w:szCs w:val="28"/>
          <w:rtl/>
        </w:rPr>
        <w:t xml:space="preserve">) به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و</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ژگ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غ</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ر</w:t>
      </w:r>
      <w:r w:rsidRPr="00D155F8">
        <w:rPr>
          <w:rFonts w:cs="Times New Roman"/>
          <w:color w:val="37393C" w:themeColor="background2" w:themeShade="40"/>
          <w:szCs w:val="28"/>
          <w:rtl/>
        </w:rPr>
        <w:t xml:space="preserve"> اصل</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د</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گر</w:t>
      </w:r>
      <w:r w:rsidRPr="00D155F8">
        <w:rPr>
          <w:rFonts w:cs="Times New Roman"/>
          <w:color w:val="37393C" w:themeColor="background2" w:themeShade="40"/>
          <w:szCs w:val="28"/>
          <w:rtl/>
        </w:rPr>
        <w:t xml:space="preserve"> وابسته است. 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همان چ</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است که سوم</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شکل عاد</w:t>
      </w:r>
      <w:r w:rsidRPr="00D155F8">
        <w:rPr>
          <w:rFonts w:cs="Times New Roman" w:hint="cs"/>
          <w:color w:val="37393C" w:themeColor="background2" w:themeShade="40"/>
          <w:szCs w:val="28"/>
          <w:rtl/>
        </w:rPr>
        <w:t>ی</w:t>
      </w:r>
      <w:r w:rsidRPr="00D155F8">
        <w:rPr>
          <w:color w:val="37393C" w:themeColor="background2" w:themeShade="40"/>
          <w:szCs w:val="28"/>
        </w:rPr>
        <w:t xml:space="preserve"> (3NF) </w:t>
      </w:r>
      <w:r w:rsidRPr="00D155F8">
        <w:rPr>
          <w:rFonts w:cs="Times New Roman"/>
          <w:color w:val="37393C" w:themeColor="background2" w:themeShade="40"/>
          <w:szCs w:val="28"/>
          <w:rtl/>
        </w:rPr>
        <w:t>حذف م</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کند</w:t>
      </w:r>
      <w:r w:rsidRPr="00D155F8">
        <w:rPr>
          <w:color w:val="37393C" w:themeColor="background2" w:themeShade="40"/>
          <w:szCs w:val="28"/>
        </w:rPr>
        <w:t>.</w:t>
      </w:r>
    </w:p>
    <w:p w14:paraId="57BC8393" w14:textId="77777777" w:rsidR="00D155F8" w:rsidRPr="00D155F8" w:rsidRDefault="00D155F8" w:rsidP="00D155F8">
      <w:pPr>
        <w:bidi/>
        <w:rPr>
          <w:color w:val="37393C" w:themeColor="background2" w:themeShade="40"/>
          <w:szCs w:val="28"/>
        </w:rPr>
      </w:pPr>
    </w:p>
    <w:p w14:paraId="76107D09"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بنابرا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w:t>
      </w:r>
      <w:r w:rsidRPr="00D155F8">
        <w:rPr>
          <w:rFonts w:cs="Times New Roman"/>
          <w:color w:val="37393C" w:themeColor="background2" w:themeShade="40"/>
          <w:szCs w:val="28"/>
          <w:rtl/>
        </w:rPr>
        <w:t xml:space="preserve"> برا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نکه</w:t>
      </w:r>
      <w:r w:rsidRPr="00D155F8">
        <w:rPr>
          <w:rFonts w:cs="Times New Roman"/>
          <w:color w:val="37393C" w:themeColor="background2" w:themeShade="40"/>
          <w:szCs w:val="28"/>
          <w:rtl/>
        </w:rPr>
        <w:t xml:space="preserve">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جدول در 3</w:t>
      </w:r>
      <w:r w:rsidRPr="00D155F8">
        <w:rPr>
          <w:color w:val="37393C" w:themeColor="background2" w:themeShade="40"/>
          <w:szCs w:val="28"/>
        </w:rPr>
        <w:t xml:space="preserve">NF </w:t>
      </w:r>
      <w:r w:rsidRPr="00D155F8">
        <w:rPr>
          <w:rFonts w:cs="Times New Roman"/>
          <w:color w:val="37393C" w:themeColor="background2" w:themeShade="40"/>
          <w:szCs w:val="28"/>
          <w:rtl/>
        </w:rPr>
        <w:t>باشد، با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د</w:t>
      </w:r>
      <w:r w:rsidRPr="00D155F8">
        <w:rPr>
          <w:color w:val="37393C" w:themeColor="background2" w:themeShade="40"/>
          <w:szCs w:val="28"/>
        </w:rPr>
        <w:t>:</w:t>
      </w:r>
    </w:p>
    <w:p w14:paraId="7199ABEA" w14:textId="77777777" w:rsidR="00D155F8" w:rsidRPr="00D155F8" w:rsidRDefault="00D155F8" w:rsidP="00D155F8">
      <w:pPr>
        <w:bidi/>
        <w:rPr>
          <w:color w:val="37393C" w:themeColor="background2" w:themeShade="40"/>
          <w:szCs w:val="28"/>
        </w:rPr>
      </w:pPr>
    </w:p>
    <w:p w14:paraId="2F6534B5"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در</w:t>
      </w:r>
      <w:r w:rsidRPr="00D155F8">
        <w:rPr>
          <w:rFonts w:cs="Times New Roman"/>
          <w:color w:val="37393C" w:themeColor="background2" w:themeShade="40"/>
          <w:szCs w:val="28"/>
          <w:rtl/>
        </w:rPr>
        <w:t xml:space="preserve"> 2</w:t>
      </w:r>
      <w:r w:rsidRPr="00D155F8">
        <w:rPr>
          <w:color w:val="37393C" w:themeColor="background2" w:themeShade="40"/>
          <w:szCs w:val="28"/>
        </w:rPr>
        <w:t xml:space="preserve">NF </w:t>
      </w:r>
      <w:r w:rsidRPr="00D155F8">
        <w:rPr>
          <w:rFonts w:cs="Times New Roman"/>
          <w:color w:val="37393C" w:themeColor="background2" w:themeShade="40"/>
          <w:szCs w:val="28"/>
          <w:rtl/>
        </w:rPr>
        <w:t>باشد</w:t>
      </w:r>
    </w:p>
    <w:p w14:paraId="58A3D19A"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وابستگ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جزئ</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انتقال</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ندارند</w:t>
      </w:r>
      <w:r w:rsidRPr="00D155F8">
        <w:rPr>
          <w:color w:val="37393C" w:themeColor="background2" w:themeShade="40"/>
          <w:szCs w:val="28"/>
        </w:rPr>
        <w:t>.</w:t>
      </w:r>
    </w:p>
    <w:p w14:paraId="1FACF696" w14:textId="77777777" w:rsidR="00D155F8" w:rsidRP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نمونه</w:t>
      </w:r>
      <w:r w:rsidRPr="00D155F8">
        <w:rPr>
          <w:rFonts w:cs="Times New Roman"/>
          <w:color w:val="37393C" w:themeColor="background2" w:themeShade="40"/>
          <w:szCs w:val="28"/>
          <w:rtl/>
        </w:rPr>
        <w:t xml:space="preserve"> ها</w:t>
      </w:r>
      <w:r w:rsidRPr="00D155F8">
        <w:rPr>
          <w:rFonts w:cs="Times New Roman" w:hint="cs"/>
          <w:color w:val="37393C" w:themeColor="background2" w:themeShade="40"/>
          <w:szCs w:val="28"/>
          <w:rtl/>
        </w:rPr>
        <w:t>یی</w:t>
      </w:r>
      <w:r w:rsidRPr="00D155F8">
        <w:rPr>
          <w:rFonts w:cs="Times New Roman"/>
          <w:color w:val="37393C" w:themeColor="background2" w:themeShade="40"/>
          <w:szCs w:val="28"/>
          <w:rtl/>
        </w:rPr>
        <w:t xml:space="preserve"> از 1</w:t>
      </w:r>
      <w:r w:rsidRPr="00D155F8">
        <w:rPr>
          <w:color w:val="37393C" w:themeColor="background2" w:themeShade="40"/>
          <w:szCs w:val="28"/>
        </w:rPr>
        <w:t>NF</w:t>
      </w:r>
      <w:r w:rsidRPr="00D155F8">
        <w:rPr>
          <w:rFonts w:cs="Times New Roman"/>
          <w:color w:val="37393C" w:themeColor="background2" w:themeShade="40"/>
          <w:szCs w:val="28"/>
          <w:rtl/>
        </w:rPr>
        <w:t>، 2</w:t>
      </w:r>
      <w:r w:rsidRPr="00D155F8">
        <w:rPr>
          <w:color w:val="37393C" w:themeColor="background2" w:themeShade="40"/>
          <w:szCs w:val="28"/>
        </w:rPr>
        <w:t>NF</w:t>
      </w:r>
      <w:r w:rsidRPr="00D155F8">
        <w:rPr>
          <w:rFonts w:cs="Times New Roman"/>
          <w:color w:val="37393C" w:themeColor="background2" w:themeShade="40"/>
          <w:szCs w:val="28"/>
          <w:rtl/>
        </w:rPr>
        <w:t>، و 3</w:t>
      </w:r>
      <w:r w:rsidRPr="00D155F8">
        <w:rPr>
          <w:color w:val="37393C" w:themeColor="background2" w:themeShade="40"/>
          <w:szCs w:val="28"/>
        </w:rPr>
        <w:t>NF</w:t>
      </w:r>
    </w:p>
    <w:p w14:paraId="6ED73399" w14:textId="497C92B6" w:rsidR="00D155F8" w:rsidRDefault="00D155F8" w:rsidP="00D155F8">
      <w:pPr>
        <w:bidi/>
        <w:rPr>
          <w:color w:val="37393C" w:themeColor="background2" w:themeShade="40"/>
          <w:szCs w:val="28"/>
        </w:rPr>
      </w:pPr>
      <w:r w:rsidRPr="00D155F8">
        <w:rPr>
          <w:rFonts w:cs="Times New Roman" w:hint="eastAsia"/>
          <w:color w:val="37393C" w:themeColor="background2" w:themeShade="40"/>
          <w:szCs w:val="28"/>
          <w:rtl/>
        </w:rPr>
        <w:t>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ساز</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پا</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گاه</w:t>
      </w:r>
      <w:r w:rsidRPr="00D155F8">
        <w:rPr>
          <w:rFonts w:cs="Times New Roman"/>
          <w:color w:val="37393C" w:themeColor="background2" w:themeShade="40"/>
          <w:szCs w:val="28"/>
          <w:rtl/>
        </w:rPr>
        <w:t xml:space="preserve"> داده کاملاً فن</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است، اما ما هر </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ک</w:t>
      </w:r>
      <w:r w:rsidRPr="00D155F8">
        <w:rPr>
          <w:rFonts w:cs="Times New Roman"/>
          <w:color w:val="37393C" w:themeColor="background2" w:themeShade="40"/>
          <w:szCs w:val="28"/>
          <w:rtl/>
        </w:rPr>
        <w:t xml:space="preserve"> از فرم ها</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عاد</w:t>
      </w:r>
      <w:r w:rsidRPr="00D155F8">
        <w:rPr>
          <w:rFonts w:cs="Times New Roman" w:hint="cs"/>
          <w:color w:val="37393C" w:themeColor="background2" w:themeShade="40"/>
          <w:szCs w:val="28"/>
          <w:rtl/>
        </w:rPr>
        <w:t>ی</w:t>
      </w:r>
      <w:r w:rsidRPr="00D155F8">
        <w:rPr>
          <w:rFonts w:cs="Times New Roman"/>
          <w:color w:val="37393C" w:themeColor="background2" w:themeShade="40"/>
          <w:szCs w:val="28"/>
          <w:rtl/>
        </w:rPr>
        <w:t xml:space="preserve"> را با مثال ها</w:t>
      </w:r>
      <w:r w:rsidRPr="00D155F8">
        <w:rPr>
          <w:rFonts w:cs="Times New Roman" w:hint="cs"/>
          <w:color w:val="37393C" w:themeColor="background2" w:themeShade="40"/>
          <w:szCs w:val="28"/>
          <w:rtl/>
        </w:rPr>
        <w:t>یی</w:t>
      </w:r>
      <w:r w:rsidRPr="00D155F8">
        <w:rPr>
          <w:rFonts w:cs="Times New Roman"/>
          <w:color w:val="37393C" w:themeColor="background2" w:themeShade="40"/>
          <w:szCs w:val="28"/>
          <w:rtl/>
        </w:rPr>
        <w:t xml:space="preserve"> توض</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ح</w:t>
      </w:r>
      <w:r w:rsidRPr="00D155F8">
        <w:rPr>
          <w:rFonts w:cs="Times New Roman"/>
          <w:color w:val="37393C" w:themeColor="background2" w:themeShade="40"/>
          <w:szCs w:val="28"/>
          <w:rtl/>
        </w:rPr>
        <w:t xml:space="preserve"> خواه</w:t>
      </w:r>
      <w:r w:rsidRPr="00D155F8">
        <w:rPr>
          <w:rFonts w:cs="Times New Roman" w:hint="cs"/>
          <w:color w:val="37393C" w:themeColor="background2" w:themeShade="40"/>
          <w:szCs w:val="28"/>
          <w:rtl/>
        </w:rPr>
        <w:t>ی</w:t>
      </w:r>
      <w:r w:rsidRPr="00D155F8">
        <w:rPr>
          <w:rFonts w:cs="Times New Roman" w:hint="eastAsia"/>
          <w:color w:val="37393C" w:themeColor="background2" w:themeShade="40"/>
          <w:szCs w:val="28"/>
          <w:rtl/>
        </w:rPr>
        <w:t>م</w:t>
      </w:r>
      <w:r w:rsidRPr="00D155F8">
        <w:rPr>
          <w:rFonts w:cs="Times New Roman"/>
          <w:color w:val="37393C" w:themeColor="background2" w:themeShade="40"/>
          <w:szCs w:val="28"/>
          <w:rtl/>
        </w:rPr>
        <w:t xml:space="preserve"> داد</w:t>
      </w:r>
      <w:r w:rsidRPr="00D155F8">
        <w:rPr>
          <w:color w:val="37393C" w:themeColor="background2" w:themeShade="40"/>
          <w:szCs w:val="28"/>
        </w:rPr>
        <w:t>.</w:t>
      </w:r>
    </w:p>
    <w:p w14:paraId="22D1C6C8" w14:textId="77777777" w:rsidR="00D155F8" w:rsidRDefault="00D155F8" w:rsidP="00D155F8">
      <w:pPr>
        <w:bidi/>
        <w:spacing w:after="200"/>
        <w:rPr>
          <w:rFonts w:ascii="Lato" w:hAnsi="Lato"/>
          <w:color w:val="161718" w:themeColor="text1"/>
          <w:szCs w:val="28"/>
          <w:shd w:val="clear" w:color="auto" w:fill="FFFFFF"/>
        </w:rPr>
      </w:pPr>
    </w:p>
    <w:p w14:paraId="4ADF1360" w14:textId="77777777" w:rsidR="00D155F8" w:rsidRDefault="00D155F8" w:rsidP="00D155F8">
      <w:pPr>
        <w:bidi/>
        <w:spacing w:after="200"/>
        <w:rPr>
          <w:rFonts w:ascii="Lato" w:hAnsi="Lato"/>
          <w:color w:val="161718" w:themeColor="text1"/>
          <w:szCs w:val="28"/>
          <w:shd w:val="clear" w:color="auto" w:fill="FFFFFF"/>
        </w:rPr>
      </w:pPr>
    </w:p>
    <w:p w14:paraId="27D9C15E" w14:textId="77777777" w:rsidR="00D155F8" w:rsidRDefault="00D155F8" w:rsidP="00D155F8">
      <w:pPr>
        <w:bidi/>
        <w:spacing w:after="200"/>
        <w:rPr>
          <w:rFonts w:ascii="Lato" w:hAnsi="Lato"/>
          <w:color w:val="161718" w:themeColor="text1"/>
          <w:szCs w:val="28"/>
          <w:shd w:val="clear" w:color="auto" w:fill="FFFFFF"/>
        </w:rPr>
      </w:pPr>
    </w:p>
    <w:p w14:paraId="7D5BB511" w14:textId="77777777" w:rsidR="00D155F8" w:rsidRDefault="00D155F8" w:rsidP="00D155F8">
      <w:pPr>
        <w:bidi/>
        <w:spacing w:after="200"/>
        <w:rPr>
          <w:rFonts w:ascii="Lato" w:hAnsi="Lato"/>
          <w:color w:val="161718" w:themeColor="text1"/>
          <w:szCs w:val="28"/>
          <w:shd w:val="clear" w:color="auto" w:fill="FFFFFF"/>
        </w:rPr>
      </w:pPr>
    </w:p>
    <w:p w14:paraId="682EB662" w14:textId="77777777" w:rsidR="00D155F8" w:rsidRDefault="00D155F8" w:rsidP="00D155F8">
      <w:pPr>
        <w:bidi/>
        <w:spacing w:after="200"/>
        <w:rPr>
          <w:rFonts w:ascii="Lato" w:hAnsi="Lato"/>
          <w:color w:val="161718" w:themeColor="text1"/>
          <w:szCs w:val="28"/>
          <w:shd w:val="clear" w:color="auto" w:fill="FFFFFF"/>
        </w:rPr>
      </w:pPr>
    </w:p>
    <w:p w14:paraId="21C69A74" w14:textId="77777777" w:rsidR="00D155F8" w:rsidRDefault="00D155F8" w:rsidP="00D155F8">
      <w:pPr>
        <w:bidi/>
        <w:spacing w:after="200"/>
        <w:rPr>
          <w:rFonts w:ascii="Lato" w:hAnsi="Lato"/>
          <w:color w:val="161718" w:themeColor="text1"/>
          <w:szCs w:val="28"/>
          <w:shd w:val="clear" w:color="auto" w:fill="FFFFFF"/>
        </w:rPr>
      </w:pPr>
    </w:p>
    <w:p w14:paraId="772A260F" w14:textId="77777777" w:rsidR="00D155F8" w:rsidRDefault="00D155F8" w:rsidP="00D155F8">
      <w:pPr>
        <w:bidi/>
        <w:spacing w:after="200"/>
        <w:rPr>
          <w:rFonts w:ascii="Lato" w:hAnsi="Lato"/>
          <w:color w:val="161718" w:themeColor="text1"/>
          <w:szCs w:val="28"/>
          <w:shd w:val="clear" w:color="auto" w:fill="FFFFFF"/>
        </w:rPr>
      </w:pPr>
    </w:p>
    <w:p w14:paraId="393887F9" w14:textId="77777777" w:rsidR="00D155F8" w:rsidRDefault="00D155F8" w:rsidP="00D155F8">
      <w:pPr>
        <w:bidi/>
        <w:spacing w:after="200"/>
        <w:rPr>
          <w:rFonts w:ascii="Lato" w:hAnsi="Lato"/>
          <w:color w:val="161718" w:themeColor="text1"/>
          <w:szCs w:val="28"/>
          <w:shd w:val="clear" w:color="auto" w:fill="FFFFFF"/>
        </w:rPr>
      </w:pPr>
    </w:p>
    <w:p w14:paraId="4F612461" w14:textId="77777777" w:rsidR="00D155F8" w:rsidRDefault="00D155F8" w:rsidP="00D155F8">
      <w:pPr>
        <w:bidi/>
        <w:spacing w:after="200"/>
        <w:rPr>
          <w:rFonts w:ascii="Lato" w:hAnsi="Lato"/>
          <w:color w:val="161718" w:themeColor="text1"/>
          <w:szCs w:val="28"/>
          <w:shd w:val="clear" w:color="auto" w:fill="FFFFFF"/>
        </w:rPr>
      </w:pPr>
    </w:p>
    <w:p w14:paraId="69D07FFB" w14:textId="4B6AD7C9" w:rsidR="00D155F8" w:rsidRDefault="00D155F8" w:rsidP="00D155F8">
      <w:pPr>
        <w:bidi/>
        <w:spacing w:after="200"/>
        <w:rPr>
          <w:rFonts w:ascii="Lato" w:hAnsi="Lato" w:cs="Times New Roman"/>
          <w:color w:val="161718" w:themeColor="text1"/>
          <w:szCs w:val="28"/>
          <w:shd w:val="clear" w:color="auto" w:fill="FFFFFF"/>
        </w:rPr>
      </w:pPr>
      <w:r w:rsidRPr="00D155F8">
        <w:rPr>
          <w:rFonts w:ascii="Lato" w:hAnsi="Lato" w:cs="Times New Roman"/>
          <w:color w:val="161718" w:themeColor="text1"/>
          <w:szCs w:val="28"/>
          <w:shd w:val="clear" w:color="auto" w:fill="FFFFFF"/>
          <w:rtl/>
        </w:rPr>
        <w:lastRenderedPageBreak/>
        <w:t>تصور کن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ما در حال ساخت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اپل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شن</w:t>
      </w:r>
      <w:r w:rsidRPr="00D155F8">
        <w:rPr>
          <w:rFonts w:ascii="Lato" w:hAnsi="Lato" w:cs="Times New Roman"/>
          <w:color w:val="161718" w:themeColor="text1"/>
          <w:szCs w:val="28"/>
          <w:shd w:val="clear" w:color="auto" w:fill="FFFFFF"/>
          <w:rtl/>
        </w:rPr>
        <w:t xml:space="preserve"> مد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ت</w:t>
      </w:r>
      <w:r w:rsidRPr="00D155F8">
        <w:rPr>
          <w:rFonts w:ascii="Lato" w:hAnsi="Lato" w:cs="Times New Roman"/>
          <w:color w:val="161718" w:themeColor="text1"/>
          <w:szCs w:val="28"/>
          <w:shd w:val="clear" w:color="auto" w:fill="FFFFFF"/>
          <w:rtl/>
        </w:rPr>
        <w:t xml:space="preserve"> خر</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آنلا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هست</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م</w:t>
      </w:r>
      <w:r w:rsidRPr="00D155F8">
        <w:rPr>
          <w:rFonts w:ascii="Lato" w:hAnsi="Lato" w:cs="Times New Roman"/>
          <w:color w:val="161718" w:themeColor="text1"/>
          <w:szCs w:val="28"/>
          <w:shd w:val="clear" w:color="auto" w:fill="FFFFFF"/>
          <w:rtl/>
        </w:rPr>
        <w:t>. آن برنامه با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داده ها</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مربوط به کارمندان شرکت را ذخ</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ره</w:t>
      </w:r>
      <w:r w:rsidRPr="00D155F8">
        <w:rPr>
          <w:rFonts w:ascii="Lato" w:hAnsi="Lato" w:cs="Times New Roman"/>
          <w:color w:val="161718" w:themeColor="text1"/>
          <w:szCs w:val="28"/>
          <w:shd w:val="clear" w:color="auto" w:fill="FFFFFF"/>
          <w:rtl/>
        </w:rPr>
        <w:t xml:space="preserve"> کند و با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جاد</w:t>
      </w:r>
      <w:r w:rsidRPr="00D155F8">
        <w:rPr>
          <w:rFonts w:ascii="Lato" w:hAnsi="Lato" w:cs="Times New Roman"/>
          <w:color w:val="161718" w:themeColor="text1"/>
          <w:szCs w:val="28"/>
          <w:shd w:val="clear" w:color="auto" w:fill="FFFFFF"/>
          <w:rtl/>
        </w:rPr>
        <w:t xml:space="preserve"> جدول ز</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w:t>
      </w:r>
      <w:r w:rsidRPr="00D155F8">
        <w:rPr>
          <w:rFonts w:ascii="Lato" w:hAnsi="Lato" w:cs="Times New Roman"/>
          <w:color w:val="161718" w:themeColor="text1"/>
          <w:szCs w:val="28"/>
          <w:shd w:val="clear" w:color="auto" w:fill="FFFFFF"/>
          <w:rtl/>
        </w:rPr>
        <w:t xml:space="preserve"> از کارکنان شروع به کار 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کند:</w:t>
      </w:r>
    </w:p>
    <w:p w14:paraId="5BC48A41" w14:textId="77777777" w:rsidR="00D155F8" w:rsidRDefault="00D155F8" w:rsidP="00D155F8">
      <w:pPr>
        <w:bidi/>
        <w:spacing w:after="200"/>
        <w:rPr>
          <w:rFonts w:ascii="Lato" w:hAnsi="Lato" w:cs="Times New Roman"/>
          <w:color w:val="161718" w:themeColor="text1"/>
          <w:szCs w:val="28"/>
          <w:shd w:val="clear" w:color="auto" w:fill="FFFFFF"/>
        </w:rPr>
      </w:pPr>
    </w:p>
    <w:tbl>
      <w:tblPr>
        <w:tblStyle w:val="TableGrid"/>
        <w:tblW w:w="9927" w:type="dxa"/>
        <w:tblLook w:val="04A0" w:firstRow="1" w:lastRow="0" w:firstColumn="1" w:lastColumn="0" w:noHBand="0" w:noVBand="1"/>
      </w:tblPr>
      <w:tblGrid>
        <w:gridCol w:w="1641"/>
        <w:gridCol w:w="1640"/>
        <w:gridCol w:w="1624"/>
        <w:gridCol w:w="1448"/>
        <w:gridCol w:w="1789"/>
        <w:gridCol w:w="1785"/>
      </w:tblGrid>
      <w:tr w:rsidR="00D155F8" w14:paraId="1E09DAC6" w14:textId="77777777" w:rsidTr="00FF3A4F">
        <w:tc>
          <w:tcPr>
            <w:tcW w:w="1641" w:type="dxa"/>
          </w:tcPr>
          <w:p w14:paraId="7D5F30E5" w14:textId="5D88FCF1" w:rsidR="00D155F8" w:rsidRPr="007B67F3" w:rsidRDefault="00FF3A4F" w:rsidP="00FF3A4F">
            <w:pPr>
              <w:jc w:val="center"/>
              <w:rPr>
                <w:color w:val="002060"/>
                <w:szCs w:val="28"/>
                <w:highlight w:val="lightGray"/>
              </w:rPr>
            </w:pPr>
            <w:r>
              <w:rPr>
                <w:rFonts w:ascii="Segoe UI" w:hAnsi="Segoe UI" w:cs="Segoe UI" w:hint="cs"/>
                <w:b/>
                <w:bCs/>
                <w:caps/>
                <w:color w:val="002060"/>
                <w:spacing w:val="3"/>
                <w:sz w:val="18"/>
                <w:szCs w:val="18"/>
                <w:highlight w:val="lightGray"/>
                <w:shd w:val="clear" w:color="auto" w:fill="DFDFE2"/>
                <w:rtl/>
              </w:rPr>
              <w:t>شناسه کارمند</w:t>
            </w:r>
          </w:p>
        </w:tc>
        <w:tc>
          <w:tcPr>
            <w:tcW w:w="1640" w:type="dxa"/>
          </w:tcPr>
          <w:p w14:paraId="47E3AFDC" w14:textId="3E6038E0" w:rsidR="00D155F8" w:rsidRPr="007B67F3" w:rsidRDefault="00FF3A4F" w:rsidP="00D5173A">
            <w:pPr>
              <w:jc w:val="center"/>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highlight w:val="lightGray"/>
                <w:shd w:val="clear" w:color="auto" w:fill="DFDFE2"/>
                <w:rtl/>
              </w:rPr>
              <w:t>نام</w:t>
            </w:r>
          </w:p>
        </w:tc>
        <w:tc>
          <w:tcPr>
            <w:tcW w:w="1624" w:type="dxa"/>
          </w:tcPr>
          <w:p w14:paraId="04DE6FB4" w14:textId="1A07D7FB" w:rsidR="00D155F8" w:rsidRPr="007B67F3" w:rsidRDefault="00FF3A4F" w:rsidP="00D5173A">
            <w:pPr>
              <w:jc w:val="center"/>
              <w:rPr>
                <w:color w:val="002060"/>
                <w:szCs w:val="28"/>
                <w:highlight w:val="lightGray"/>
              </w:rPr>
            </w:pPr>
            <w:r>
              <w:rPr>
                <w:rFonts w:ascii="Segoe UI" w:hAnsi="Segoe UI" w:cs="Segoe UI" w:hint="cs"/>
                <w:b/>
                <w:bCs/>
                <w:caps/>
                <w:color w:val="002060"/>
                <w:spacing w:val="3"/>
                <w:sz w:val="18"/>
                <w:szCs w:val="18"/>
                <w:shd w:val="clear" w:color="auto" w:fill="DFDFE2"/>
                <w:rtl/>
              </w:rPr>
              <w:t xml:space="preserve">شناسه </w:t>
            </w:r>
            <w:r w:rsidRPr="00FF3A4F">
              <w:rPr>
                <w:rFonts w:ascii="Segoe UI" w:hAnsi="Segoe UI" w:cs="Segoe UI"/>
                <w:b/>
                <w:bCs/>
                <w:caps/>
                <w:color w:val="002060"/>
                <w:spacing w:val="3"/>
                <w:sz w:val="18"/>
                <w:szCs w:val="18"/>
                <w:shd w:val="clear" w:color="auto" w:fill="DFDFE2"/>
                <w:rtl/>
              </w:rPr>
              <w:t xml:space="preserve"> کار</w:t>
            </w:r>
          </w:p>
        </w:tc>
        <w:tc>
          <w:tcPr>
            <w:tcW w:w="1448" w:type="dxa"/>
          </w:tcPr>
          <w:p w14:paraId="64700BA1" w14:textId="50EB6676" w:rsidR="00D155F8" w:rsidRPr="007B67F3" w:rsidRDefault="00FF3A4F" w:rsidP="00D5173A">
            <w:pPr>
              <w:jc w:val="center"/>
              <w:rPr>
                <w:color w:val="002060"/>
                <w:szCs w:val="28"/>
                <w:highlight w:val="lightGray"/>
              </w:rPr>
            </w:pPr>
            <w:r>
              <w:rPr>
                <w:rFonts w:ascii="Segoe UI" w:hAnsi="Segoe UI" w:cs="Segoe UI" w:hint="cs"/>
                <w:b/>
                <w:bCs/>
                <w:caps/>
                <w:color w:val="002060"/>
                <w:spacing w:val="3"/>
                <w:sz w:val="18"/>
                <w:szCs w:val="18"/>
                <w:highlight w:val="lightGray"/>
                <w:shd w:val="clear" w:color="auto" w:fill="DFDFE2"/>
                <w:rtl/>
              </w:rPr>
              <w:t>شغل</w:t>
            </w:r>
          </w:p>
        </w:tc>
        <w:tc>
          <w:tcPr>
            <w:tcW w:w="1789" w:type="dxa"/>
          </w:tcPr>
          <w:p w14:paraId="397B0504" w14:textId="77777777" w:rsidR="00D155F8" w:rsidRPr="007B67F3" w:rsidRDefault="00D155F8"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c>
          <w:tcPr>
            <w:tcW w:w="1785" w:type="dxa"/>
          </w:tcPr>
          <w:p w14:paraId="3F7C4903" w14:textId="6635E9B1" w:rsidR="00D155F8" w:rsidRPr="007B67F3" w:rsidRDefault="00FF3A4F" w:rsidP="00D5173A">
            <w:pPr>
              <w:jc w:val="center"/>
              <w:rPr>
                <w:color w:val="002060"/>
                <w:szCs w:val="28"/>
                <w:highlight w:val="lightGray"/>
                <w:rtl/>
                <w:lang w:bidi="fa-IR"/>
              </w:rPr>
            </w:pPr>
            <w:r>
              <w:rPr>
                <w:rFonts w:hint="cs"/>
                <w:color w:val="002060"/>
                <w:szCs w:val="28"/>
                <w:highlight w:val="lightGray"/>
                <w:rtl/>
                <w:lang w:bidi="fa-IR"/>
              </w:rPr>
              <w:t>محل زندگی</w:t>
            </w:r>
          </w:p>
        </w:tc>
      </w:tr>
      <w:tr w:rsidR="00D155F8" w14:paraId="0D61643A" w14:textId="77777777" w:rsidTr="00FF3A4F">
        <w:tc>
          <w:tcPr>
            <w:tcW w:w="1641" w:type="dxa"/>
          </w:tcPr>
          <w:p w14:paraId="7B1A99DE" w14:textId="77777777" w:rsidR="00D155F8" w:rsidRDefault="00D155F8" w:rsidP="00D5173A">
            <w:pPr>
              <w:jc w:val="center"/>
              <w:rPr>
                <w:color w:val="37393C" w:themeColor="background2" w:themeShade="40"/>
                <w:szCs w:val="28"/>
              </w:rPr>
            </w:pPr>
            <w:r>
              <w:rPr>
                <w:color w:val="37393C" w:themeColor="background2" w:themeShade="40"/>
                <w:szCs w:val="28"/>
              </w:rPr>
              <w:t>E001</w:t>
            </w:r>
          </w:p>
        </w:tc>
        <w:tc>
          <w:tcPr>
            <w:tcW w:w="1640" w:type="dxa"/>
          </w:tcPr>
          <w:p w14:paraId="468DE5D7" w14:textId="7D80DFC9" w:rsidR="00D155F8" w:rsidRDefault="00FF3A4F" w:rsidP="00D5173A">
            <w:pPr>
              <w:jc w:val="center"/>
              <w:rPr>
                <w:color w:val="37393C" w:themeColor="background2" w:themeShade="40"/>
                <w:szCs w:val="28"/>
              </w:rPr>
            </w:pPr>
            <w:r>
              <w:rPr>
                <w:rFonts w:hint="cs"/>
                <w:color w:val="37393C" w:themeColor="background2" w:themeShade="40"/>
                <w:szCs w:val="28"/>
                <w:rtl/>
              </w:rPr>
              <w:t>شایان</w:t>
            </w:r>
          </w:p>
        </w:tc>
        <w:tc>
          <w:tcPr>
            <w:tcW w:w="1624" w:type="dxa"/>
          </w:tcPr>
          <w:p w14:paraId="4CB73D40" w14:textId="77777777" w:rsidR="00D155F8" w:rsidRDefault="00D155F8" w:rsidP="00D5173A">
            <w:pPr>
              <w:jc w:val="center"/>
              <w:rPr>
                <w:color w:val="37393C" w:themeColor="background2" w:themeShade="40"/>
                <w:szCs w:val="28"/>
              </w:rPr>
            </w:pPr>
            <w:r>
              <w:rPr>
                <w:color w:val="37393C" w:themeColor="background2" w:themeShade="40"/>
                <w:szCs w:val="28"/>
              </w:rPr>
              <w:t>J01</w:t>
            </w:r>
          </w:p>
        </w:tc>
        <w:tc>
          <w:tcPr>
            <w:tcW w:w="1448" w:type="dxa"/>
          </w:tcPr>
          <w:p w14:paraId="2CB5996B" w14:textId="2A65419A" w:rsidR="00D155F8" w:rsidRDefault="002E3CDE" w:rsidP="002E3CDE">
            <w:pPr>
              <w:jc w:val="center"/>
              <w:rPr>
                <w:color w:val="37393C" w:themeColor="background2" w:themeShade="40"/>
                <w:szCs w:val="28"/>
              </w:rPr>
            </w:pPr>
            <w:r w:rsidRPr="00FF3A4F">
              <w:rPr>
                <w:rFonts w:cs="Times New Roman"/>
                <w:color w:val="37393C" w:themeColor="background2" w:themeShade="40"/>
                <w:szCs w:val="28"/>
                <w:rtl/>
              </w:rPr>
              <w:t>توسعه دهنده</w:t>
            </w:r>
          </w:p>
        </w:tc>
        <w:tc>
          <w:tcPr>
            <w:tcW w:w="1789" w:type="dxa"/>
          </w:tcPr>
          <w:p w14:paraId="4DCB5731" w14:textId="77777777" w:rsidR="00D155F8" w:rsidRDefault="00D155F8" w:rsidP="00D5173A">
            <w:pPr>
              <w:jc w:val="center"/>
              <w:rPr>
                <w:color w:val="37393C" w:themeColor="background2" w:themeShade="40"/>
                <w:szCs w:val="28"/>
              </w:rPr>
            </w:pPr>
            <w:r>
              <w:rPr>
                <w:color w:val="37393C" w:themeColor="background2" w:themeShade="40"/>
                <w:szCs w:val="28"/>
              </w:rPr>
              <w:t>26</w:t>
            </w:r>
          </w:p>
        </w:tc>
        <w:tc>
          <w:tcPr>
            <w:tcW w:w="1785" w:type="dxa"/>
          </w:tcPr>
          <w:p w14:paraId="0CDCCAEB" w14:textId="5CB42547" w:rsidR="00D155F8" w:rsidRDefault="00FF3A4F" w:rsidP="00FF3A4F">
            <w:pPr>
              <w:jc w:val="center"/>
              <w:rPr>
                <w:color w:val="37393C" w:themeColor="background2" w:themeShade="40"/>
                <w:szCs w:val="28"/>
                <w:lang w:bidi="fa-IR"/>
              </w:rPr>
            </w:pPr>
            <w:r>
              <w:rPr>
                <w:rFonts w:hint="cs"/>
                <w:color w:val="37393C" w:themeColor="background2" w:themeShade="40"/>
                <w:szCs w:val="28"/>
                <w:rtl/>
                <w:lang w:bidi="fa-IR"/>
              </w:rPr>
              <w:t>تجریش</w:t>
            </w:r>
          </w:p>
        </w:tc>
      </w:tr>
      <w:tr w:rsidR="00D155F8" w14:paraId="28DE0996" w14:textId="77777777" w:rsidTr="00FF3A4F">
        <w:tc>
          <w:tcPr>
            <w:tcW w:w="1641" w:type="dxa"/>
          </w:tcPr>
          <w:p w14:paraId="6C4ECA27" w14:textId="77777777" w:rsidR="00D155F8" w:rsidRDefault="00D155F8" w:rsidP="00D5173A">
            <w:pPr>
              <w:jc w:val="center"/>
              <w:rPr>
                <w:color w:val="37393C" w:themeColor="background2" w:themeShade="40"/>
                <w:szCs w:val="28"/>
              </w:rPr>
            </w:pPr>
            <w:r>
              <w:rPr>
                <w:color w:val="37393C" w:themeColor="background2" w:themeShade="40"/>
                <w:szCs w:val="28"/>
              </w:rPr>
              <w:t>E002</w:t>
            </w:r>
          </w:p>
        </w:tc>
        <w:tc>
          <w:tcPr>
            <w:tcW w:w="1640" w:type="dxa"/>
          </w:tcPr>
          <w:p w14:paraId="25AE2624" w14:textId="20850DE7" w:rsidR="00D155F8" w:rsidRDefault="00FF3A4F" w:rsidP="00D5173A">
            <w:pPr>
              <w:jc w:val="center"/>
              <w:rPr>
                <w:color w:val="37393C" w:themeColor="background2" w:themeShade="40"/>
                <w:szCs w:val="28"/>
              </w:rPr>
            </w:pPr>
            <w:r>
              <w:rPr>
                <w:rFonts w:hint="cs"/>
                <w:color w:val="37393C" w:themeColor="background2" w:themeShade="40"/>
                <w:szCs w:val="28"/>
                <w:rtl/>
              </w:rPr>
              <w:t>پارسا</w:t>
            </w:r>
          </w:p>
        </w:tc>
        <w:tc>
          <w:tcPr>
            <w:tcW w:w="1624" w:type="dxa"/>
          </w:tcPr>
          <w:p w14:paraId="24FA032E" w14:textId="77777777" w:rsidR="00D155F8" w:rsidRDefault="00D155F8" w:rsidP="00D5173A">
            <w:pPr>
              <w:jc w:val="center"/>
              <w:rPr>
                <w:color w:val="37393C" w:themeColor="background2" w:themeShade="40"/>
                <w:szCs w:val="28"/>
              </w:rPr>
            </w:pPr>
            <w:r>
              <w:rPr>
                <w:color w:val="37393C" w:themeColor="background2" w:themeShade="40"/>
                <w:szCs w:val="28"/>
              </w:rPr>
              <w:t>J02</w:t>
            </w:r>
          </w:p>
        </w:tc>
        <w:tc>
          <w:tcPr>
            <w:tcW w:w="1448" w:type="dxa"/>
          </w:tcPr>
          <w:p w14:paraId="2658B5DB" w14:textId="7FC98949" w:rsidR="00D155F8" w:rsidRDefault="002E3CDE" w:rsidP="002E3CDE">
            <w:pPr>
              <w:jc w:val="center"/>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c>
          <w:tcPr>
            <w:tcW w:w="1789" w:type="dxa"/>
          </w:tcPr>
          <w:p w14:paraId="34456A9A" w14:textId="77777777" w:rsidR="00D155F8" w:rsidRDefault="00D155F8" w:rsidP="00D5173A">
            <w:pPr>
              <w:jc w:val="center"/>
              <w:rPr>
                <w:color w:val="37393C" w:themeColor="background2" w:themeShade="40"/>
                <w:szCs w:val="28"/>
              </w:rPr>
            </w:pPr>
            <w:r>
              <w:rPr>
                <w:color w:val="37393C" w:themeColor="background2" w:themeShade="40"/>
                <w:szCs w:val="28"/>
              </w:rPr>
              <w:t>26</w:t>
            </w:r>
          </w:p>
        </w:tc>
        <w:tc>
          <w:tcPr>
            <w:tcW w:w="1785" w:type="dxa"/>
          </w:tcPr>
          <w:p w14:paraId="661759D4" w14:textId="011337FD" w:rsidR="00D155F8" w:rsidRDefault="00FF3A4F" w:rsidP="00D5173A">
            <w:pPr>
              <w:jc w:val="center"/>
              <w:rPr>
                <w:color w:val="37393C" w:themeColor="background2" w:themeShade="40"/>
                <w:szCs w:val="28"/>
              </w:rPr>
            </w:pPr>
            <w:r>
              <w:rPr>
                <w:rFonts w:hint="cs"/>
                <w:color w:val="37393C" w:themeColor="background2" w:themeShade="40"/>
                <w:szCs w:val="28"/>
                <w:rtl/>
                <w:lang w:bidi="fa-IR"/>
              </w:rPr>
              <w:t>تجریش</w:t>
            </w:r>
          </w:p>
        </w:tc>
      </w:tr>
      <w:tr w:rsidR="00D155F8" w14:paraId="4140477A" w14:textId="77777777" w:rsidTr="00FF3A4F">
        <w:tc>
          <w:tcPr>
            <w:tcW w:w="1641" w:type="dxa"/>
          </w:tcPr>
          <w:p w14:paraId="692284B9" w14:textId="77777777" w:rsidR="00D155F8" w:rsidRDefault="00D155F8" w:rsidP="00D5173A">
            <w:pPr>
              <w:jc w:val="center"/>
              <w:rPr>
                <w:color w:val="37393C" w:themeColor="background2" w:themeShade="40"/>
                <w:szCs w:val="28"/>
              </w:rPr>
            </w:pPr>
            <w:r>
              <w:rPr>
                <w:color w:val="37393C" w:themeColor="background2" w:themeShade="40"/>
                <w:szCs w:val="28"/>
              </w:rPr>
              <w:t>E003</w:t>
            </w:r>
          </w:p>
        </w:tc>
        <w:tc>
          <w:tcPr>
            <w:tcW w:w="1640" w:type="dxa"/>
          </w:tcPr>
          <w:p w14:paraId="6C4AA71D" w14:textId="4D9BDEB7" w:rsidR="00D155F8" w:rsidRDefault="00FF3A4F" w:rsidP="00D5173A">
            <w:pPr>
              <w:jc w:val="center"/>
              <w:rPr>
                <w:color w:val="37393C" w:themeColor="background2" w:themeShade="40"/>
                <w:szCs w:val="28"/>
              </w:rPr>
            </w:pPr>
            <w:r>
              <w:rPr>
                <w:rFonts w:hint="cs"/>
                <w:color w:val="37393C" w:themeColor="background2" w:themeShade="40"/>
                <w:szCs w:val="28"/>
                <w:rtl/>
              </w:rPr>
              <w:t>دیانا</w:t>
            </w:r>
          </w:p>
        </w:tc>
        <w:tc>
          <w:tcPr>
            <w:tcW w:w="1624" w:type="dxa"/>
          </w:tcPr>
          <w:p w14:paraId="06F9F1AF" w14:textId="77777777" w:rsidR="00D155F8" w:rsidRDefault="00D155F8" w:rsidP="00D5173A">
            <w:pPr>
              <w:jc w:val="center"/>
              <w:rPr>
                <w:color w:val="37393C" w:themeColor="background2" w:themeShade="40"/>
                <w:szCs w:val="28"/>
              </w:rPr>
            </w:pPr>
            <w:r>
              <w:rPr>
                <w:color w:val="37393C" w:themeColor="background2" w:themeShade="40"/>
                <w:szCs w:val="28"/>
              </w:rPr>
              <w:t>J02</w:t>
            </w:r>
          </w:p>
        </w:tc>
        <w:tc>
          <w:tcPr>
            <w:tcW w:w="1448" w:type="dxa"/>
          </w:tcPr>
          <w:p w14:paraId="3DB97AA6" w14:textId="199F0A8B" w:rsidR="00D155F8" w:rsidRDefault="00FF3A4F" w:rsidP="00D5173A">
            <w:pPr>
              <w:jc w:val="center"/>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c>
          <w:tcPr>
            <w:tcW w:w="1789" w:type="dxa"/>
          </w:tcPr>
          <w:p w14:paraId="0FA3155D" w14:textId="77777777" w:rsidR="00D155F8" w:rsidRDefault="00D155F8" w:rsidP="00D5173A">
            <w:pPr>
              <w:jc w:val="center"/>
              <w:rPr>
                <w:color w:val="37393C" w:themeColor="background2" w:themeShade="40"/>
                <w:szCs w:val="28"/>
              </w:rPr>
            </w:pPr>
            <w:r>
              <w:rPr>
                <w:color w:val="37393C" w:themeColor="background2" w:themeShade="40"/>
                <w:szCs w:val="28"/>
              </w:rPr>
              <w:t>56</w:t>
            </w:r>
          </w:p>
        </w:tc>
        <w:tc>
          <w:tcPr>
            <w:tcW w:w="1785" w:type="dxa"/>
          </w:tcPr>
          <w:p w14:paraId="7E774934" w14:textId="5BF10D2B" w:rsidR="00D155F8" w:rsidRDefault="00FF3A4F" w:rsidP="00D5173A">
            <w:pPr>
              <w:jc w:val="center"/>
              <w:rPr>
                <w:color w:val="37393C" w:themeColor="background2" w:themeShade="40"/>
                <w:szCs w:val="28"/>
              </w:rPr>
            </w:pPr>
            <w:r>
              <w:rPr>
                <w:rFonts w:hint="cs"/>
                <w:color w:val="37393C" w:themeColor="background2" w:themeShade="40"/>
                <w:szCs w:val="28"/>
                <w:rtl/>
              </w:rPr>
              <w:t>شهرک غرب</w:t>
            </w:r>
            <w:r w:rsidR="00D155F8">
              <w:rPr>
                <w:color w:val="37393C" w:themeColor="background2" w:themeShade="40"/>
                <w:szCs w:val="28"/>
              </w:rPr>
              <w:t xml:space="preserve"> </w:t>
            </w:r>
          </w:p>
        </w:tc>
      </w:tr>
      <w:tr w:rsidR="00FF3A4F" w14:paraId="38E37939" w14:textId="77777777" w:rsidTr="00FF3A4F">
        <w:tc>
          <w:tcPr>
            <w:tcW w:w="1641" w:type="dxa"/>
          </w:tcPr>
          <w:p w14:paraId="5A02E943" w14:textId="77777777" w:rsidR="00FF3A4F" w:rsidRDefault="00FF3A4F" w:rsidP="00FF3A4F">
            <w:pPr>
              <w:jc w:val="center"/>
              <w:rPr>
                <w:color w:val="37393C" w:themeColor="background2" w:themeShade="40"/>
                <w:szCs w:val="28"/>
              </w:rPr>
            </w:pPr>
            <w:r>
              <w:rPr>
                <w:color w:val="37393C" w:themeColor="background2" w:themeShade="40"/>
                <w:szCs w:val="28"/>
              </w:rPr>
              <w:t>E004</w:t>
            </w:r>
          </w:p>
        </w:tc>
        <w:tc>
          <w:tcPr>
            <w:tcW w:w="1640" w:type="dxa"/>
          </w:tcPr>
          <w:p w14:paraId="3CBB964B" w14:textId="3BB1F0BC" w:rsidR="00FF3A4F" w:rsidRDefault="00FF3A4F" w:rsidP="00FF3A4F">
            <w:pPr>
              <w:jc w:val="center"/>
              <w:rPr>
                <w:color w:val="37393C" w:themeColor="background2" w:themeShade="40"/>
                <w:szCs w:val="28"/>
              </w:rPr>
            </w:pPr>
            <w:r>
              <w:rPr>
                <w:rFonts w:hint="cs"/>
                <w:color w:val="37393C" w:themeColor="background2" w:themeShade="40"/>
                <w:szCs w:val="28"/>
                <w:rtl/>
              </w:rPr>
              <w:t>سورنا</w:t>
            </w:r>
          </w:p>
        </w:tc>
        <w:tc>
          <w:tcPr>
            <w:tcW w:w="1624" w:type="dxa"/>
          </w:tcPr>
          <w:p w14:paraId="038184C1" w14:textId="77777777" w:rsidR="00FF3A4F" w:rsidRDefault="00FF3A4F" w:rsidP="00FF3A4F">
            <w:pPr>
              <w:jc w:val="center"/>
              <w:rPr>
                <w:color w:val="37393C" w:themeColor="background2" w:themeShade="40"/>
                <w:szCs w:val="28"/>
              </w:rPr>
            </w:pPr>
            <w:r>
              <w:rPr>
                <w:color w:val="37393C" w:themeColor="background2" w:themeShade="40"/>
                <w:szCs w:val="28"/>
              </w:rPr>
              <w:t>J03</w:t>
            </w:r>
          </w:p>
        </w:tc>
        <w:tc>
          <w:tcPr>
            <w:tcW w:w="1448" w:type="dxa"/>
          </w:tcPr>
          <w:p w14:paraId="1ACE9ADC" w14:textId="13524517" w:rsidR="00FF3A4F" w:rsidRDefault="002E3CDE" w:rsidP="00FF3A4F">
            <w:pPr>
              <w:jc w:val="center"/>
              <w:rPr>
                <w:color w:val="37393C" w:themeColor="background2" w:themeShade="40"/>
                <w:szCs w:val="28"/>
              </w:rPr>
            </w:pPr>
            <w:r>
              <w:rPr>
                <w:rFonts w:cs="Times New Roman" w:hint="cs"/>
                <w:color w:val="37393C" w:themeColor="background2" w:themeShade="40"/>
                <w:szCs w:val="28"/>
                <w:rtl/>
              </w:rPr>
              <w:t>پیک</w:t>
            </w:r>
          </w:p>
        </w:tc>
        <w:tc>
          <w:tcPr>
            <w:tcW w:w="1789" w:type="dxa"/>
          </w:tcPr>
          <w:p w14:paraId="0317ACFD" w14:textId="77777777" w:rsidR="00FF3A4F" w:rsidRDefault="00FF3A4F" w:rsidP="00FF3A4F">
            <w:pPr>
              <w:jc w:val="center"/>
              <w:rPr>
                <w:color w:val="37393C" w:themeColor="background2" w:themeShade="40"/>
                <w:szCs w:val="28"/>
              </w:rPr>
            </w:pPr>
            <w:r>
              <w:rPr>
                <w:color w:val="37393C" w:themeColor="background2" w:themeShade="40"/>
                <w:szCs w:val="28"/>
              </w:rPr>
              <w:t>56</w:t>
            </w:r>
          </w:p>
        </w:tc>
        <w:tc>
          <w:tcPr>
            <w:tcW w:w="1785" w:type="dxa"/>
          </w:tcPr>
          <w:p w14:paraId="3E5408D4" w14:textId="0E417AC1" w:rsidR="00FF3A4F" w:rsidRDefault="00FF3A4F" w:rsidP="00FF3A4F">
            <w:pPr>
              <w:jc w:val="center"/>
              <w:rPr>
                <w:color w:val="37393C" w:themeColor="background2" w:themeShade="40"/>
                <w:szCs w:val="28"/>
              </w:rPr>
            </w:pPr>
            <w:r>
              <w:rPr>
                <w:rFonts w:hint="cs"/>
                <w:color w:val="37393C" w:themeColor="background2" w:themeShade="40"/>
                <w:szCs w:val="28"/>
                <w:rtl/>
              </w:rPr>
              <w:t>شهرک غرب</w:t>
            </w:r>
            <w:r>
              <w:rPr>
                <w:color w:val="37393C" w:themeColor="background2" w:themeShade="40"/>
                <w:szCs w:val="28"/>
              </w:rPr>
              <w:t xml:space="preserve"> </w:t>
            </w:r>
          </w:p>
        </w:tc>
      </w:tr>
      <w:tr w:rsidR="00FF3A4F" w14:paraId="7BC1A1FC" w14:textId="77777777" w:rsidTr="00FF3A4F">
        <w:tc>
          <w:tcPr>
            <w:tcW w:w="1641" w:type="dxa"/>
          </w:tcPr>
          <w:p w14:paraId="09AE3FC6" w14:textId="77777777" w:rsidR="00FF3A4F" w:rsidRDefault="00FF3A4F" w:rsidP="00FF3A4F">
            <w:pPr>
              <w:jc w:val="center"/>
              <w:rPr>
                <w:color w:val="37393C" w:themeColor="background2" w:themeShade="40"/>
                <w:szCs w:val="28"/>
              </w:rPr>
            </w:pPr>
            <w:r>
              <w:rPr>
                <w:color w:val="37393C" w:themeColor="background2" w:themeShade="40"/>
                <w:szCs w:val="28"/>
              </w:rPr>
              <w:t>E005</w:t>
            </w:r>
          </w:p>
        </w:tc>
        <w:tc>
          <w:tcPr>
            <w:tcW w:w="1640" w:type="dxa"/>
          </w:tcPr>
          <w:p w14:paraId="7CD14E04" w14:textId="61637E92" w:rsidR="00FF3A4F" w:rsidRDefault="00FF3A4F" w:rsidP="00FF3A4F">
            <w:pPr>
              <w:jc w:val="center"/>
              <w:rPr>
                <w:color w:val="37393C" w:themeColor="background2" w:themeShade="40"/>
                <w:szCs w:val="28"/>
              </w:rPr>
            </w:pPr>
            <w:r>
              <w:rPr>
                <w:rFonts w:hint="cs"/>
                <w:color w:val="37393C" w:themeColor="background2" w:themeShade="40"/>
                <w:szCs w:val="28"/>
                <w:rtl/>
              </w:rPr>
              <w:t>پریسا</w:t>
            </w:r>
          </w:p>
        </w:tc>
        <w:tc>
          <w:tcPr>
            <w:tcW w:w="1624" w:type="dxa"/>
          </w:tcPr>
          <w:p w14:paraId="04AAED69" w14:textId="77777777" w:rsidR="00FF3A4F" w:rsidRDefault="00FF3A4F" w:rsidP="00FF3A4F">
            <w:pPr>
              <w:jc w:val="center"/>
              <w:rPr>
                <w:color w:val="37393C" w:themeColor="background2" w:themeShade="40"/>
                <w:szCs w:val="28"/>
              </w:rPr>
            </w:pPr>
            <w:r>
              <w:rPr>
                <w:color w:val="37393C" w:themeColor="background2" w:themeShade="40"/>
                <w:szCs w:val="28"/>
              </w:rPr>
              <w:t>J01</w:t>
            </w:r>
          </w:p>
        </w:tc>
        <w:tc>
          <w:tcPr>
            <w:tcW w:w="1448" w:type="dxa"/>
          </w:tcPr>
          <w:p w14:paraId="2C6295A9" w14:textId="35F59435" w:rsidR="00FF3A4F" w:rsidRDefault="00FF3A4F" w:rsidP="00FF3A4F">
            <w:pPr>
              <w:jc w:val="center"/>
              <w:rPr>
                <w:color w:val="37393C" w:themeColor="background2" w:themeShade="40"/>
                <w:szCs w:val="28"/>
              </w:rPr>
            </w:pPr>
            <w:r w:rsidRPr="00FF3A4F">
              <w:rPr>
                <w:rFonts w:cs="Times New Roman"/>
                <w:color w:val="37393C" w:themeColor="background2" w:themeShade="40"/>
                <w:szCs w:val="28"/>
                <w:rtl/>
              </w:rPr>
              <w:t>توسعه دهنده</w:t>
            </w:r>
          </w:p>
        </w:tc>
        <w:tc>
          <w:tcPr>
            <w:tcW w:w="1789" w:type="dxa"/>
          </w:tcPr>
          <w:p w14:paraId="5D1436EE" w14:textId="77777777" w:rsidR="00FF3A4F" w:rsidRDefault="00FF3A4F" w:rsidP="00FF3A4F">
            <w:pPr>
              <w:jc w:val="center"/>
              <w:rPr>
                <w:color w:val="37393C" w:themeColor="background2" w:themeShade="40"/>
                <w:szCs w:val="28"/>
              </w:rPr>
            </w:pPr>
            <w:r>
              <w:rPr>
                <w:color w:val="37393C" w:themeColor="background2" w:themeShade="40"/>
                <w:szCs w:val="28"/>
              </w:rPr>
              <w:t>56</w:t>
            </w:r>
          </w:p>
        </w:tc>
        <w:tc>
          <w:tcPr>
            <w:tcW w:w="1785" w:type="dxa"/>
          </w:tcPr>
          <w:p w14:paraId="6B8C2DB0" w14:textId="5DA6E7D8" w:rsidR="00FF3A4F" w:rsidRDefault="00FF3A4F" w:rsidP="00FF3A4F">
            <w:pPr>
              <w:jc w:val="center"/>
              <w:rPr>
                <w:color w:val="37393C" w:themeColor="background2" w:themeShade="40"/>
                <w:szCs w:val="28"/>
              </w:rPr>
            </w:pPr>
            <w:r>
              <w:rPr>
                <w:rFonts w:hint="cs"/>
                <w:color w:val="37393C" w:themeColor="background2" w:themeShade="40"/>
                <w:szCs w:val="28"/>
                <w:rtl/>
              </w:rPr>
              <w:t>شهرک غرب</w:t>
            </w:r>
            <w:r>
              <w:rPr>
                <w:color w:val="37393C" w:themeColor="background2" w:themeShade="40"/>
                <w:szCs w:val="28"/>
              </w:rPr>
              <w:t xml:space="preserve"> </w:t>
            </w:r>
          </w:p>
        </w:tc>
      </w:tr>
    </w:tbl>
    <w:p w14:paraId="6E19D8D5" w14:textId="77777777" w:rsidR="00D155F8" w:rsidRDefault="00D155F8" w:rsidP="00D155F8">
      <w:pPr>
        <w:bidi/>
        <w:spacing w:after="200"/>
        <w:rPr>
          <w:rFonts w:ascii="Lato" w:hAnsi="Lato"/>
          <w:color w:val="161718" w:themeColor="text1"/>
          <w:szCs w:val="28"/>
          <w:shd w:val="clear" w:color="auto" w:fill="FFFFFF"/>
        </w:rPr>
      </w:pPr>
    </w:p>
    <w:p w14:paraId="412F9F90" w14:textId="77777777" w:rsidR="00D155F8" w:rsidRDefault="00D155F8" w:rsidP="00D155F8">
      <w:pPr>
        <w:bidi/>
        <w:spacing w:after="200"/>
        <w:rPr>
          <w:rFonts w:ascii="Lato" w:hAnsi="Lato"/>
          <w:color w:val="161718" w:themeColor="text1"/>
          <w:szCs w:val="28"/>
          <w:shd w:val="clear" w:color="auto" w:fill="FFFFFF"/>
        </w:rPr>
      </w:pPr>
    </w:p>
    <w:p w14:paraId="1DB9458C"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color w:val="161718" w:themeColor="text1"/>
          <w:szCs w:val="28"/>
          <w:shd w:val="clear" w:color="auto" w:fill="FFFFFF"/>
          <w:rtl/>
        </w:rPr>
        <w:t>همه ورود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ها اتم</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هستند و </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ک</w:t>
      </w:r>
      <w:r w:rsidRPr="00D155F8">
        <w:rPr>
          <w:rFonts w:ascii="Lato" w:hAnsi="Lato" w:cs="Times New Roman"/>
          <w:color w:val="161718" w:themeColor="text1"/>
          <w:szCs w:val="28"/>
          <w:shd w:val="clear" w:color="auto" w:fill="FFFFFF"/>
          <w:rtl/>
        </w:rPr>
        <w:t xml:space="preserve">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اول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ه</w:t>
      </w:r>
      <w:r w:rsidRPr="00D155F8">
        <w:rPr>
          <w:rFonts w:ascii="Lato" w:hAnsi="Lato" w:cs="Times New Roman"/>
          <w:color w:val="161718" w:themeColor="text1"/>
          <w:szCs w:val="28"/>
          <w:shd w:val="clear" w:color="auto" w:fill="FFFFFF"/>
          <w:rtl/>
        </w:rPr>
        <w:t xml:space="preserve"> ترک</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ب</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w:t>
      </w:r>
      <w:r w:rsidRPr="00D155F8">
        <w:rPr>
          <w:rFonts w:ascii="Lato" w:hAnsi="Lato"/>
          <w:color w:val="161718" w:themeColor="text1"/>
          <w:szCs w:val="28"/>
          <w:shd w:val="clear" w:color="auto" w:fill="FFFFFF"/>
        </w:rPr>
        <w:t>Employee_id</w:t>
      </w:r>
      <w:r w:rsidRPr="00D155F8">
        <w:rPr>
          <w:rFonts w:ascii="Lato" w:hAnsi="Lato" w:cs="Times New Roman"/>
          <w:color w:val="161718" w:themeColor="text1"/>
          <w:szCs w:val="28"/>
          <w:shd w:val="clear" w:color="auto" w:fill="FFFFFF"/>
          <w:rtl/>
        </w:rPr>
        <w:t xml:space="preserve">، </w:t>
      </w:r>
      <w:r w:rsidRPr="00D155F8">
        <w:rPr>
          <w:rFonts w:ascii="Lato" w:hAnsi="Lato"/>
          <w:color w:val="161718" w:themeColor="text1"/>
          <w:szCs w:val="28"/>
          <w:shd w:val="clear" w:color="auto" w:fill="FFFFFF"/>
        </w:rPr>
        <w:t>job_code</w:t>
      </w:r>
      <w:r w:rsidRPr="00D155F8">
        <w:rPr>
          <w:rFonts w:ascii="Lato" w:hAnsi="Lato" w:cs="Times New Roman"/>
          <w:color w:val="161718" w:themeColor="text1"/>
          <w:szCs w:val="28"/>
          <w:shd w:val="clear" w:color="auto" w:fill="FFFFFF"/>
          <w:rtl/>
        </w:rPr>
        <w:t>) وجود دارد، بنابرا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جدول در اول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شکل عاد</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است (1</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w:t>
      </w:r>
    </w:p>
    <w:p w14:paraId="67ADBAFD" w14:textId="77777777" w:rsidR="00D155F8" w:rsidRPr="00D155F8" w:rsidRDefault="00D155F8" w:rsidP="00D155F8">
      <w:pPr>
        <w:bidi/>
        <w:spacing w:after="200"/>
        <w:rPr>
          <w:rFonts w:ascii="Lato" w:hAnsi="Lato"/>
          <w:color w:val="161718" w:themeColor="text1"/>
          <w:szCs w:val="28"/>
          <w:shd w:val="clear" w:color="auto" w:fill="FFFFFF"/>
        </w:rPr>
      </w:pPr>
    </w:p>
    <w:p w14:paraId="0EEB5F6B"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اما</w:t>
      </w:r>
      <w:r w:rsidRPr="00D155F8">
        <w:rPr>
          <w:rFonts w:ascii="Lato" w:hAnsi="Lato" w:cs="Times New Roman"/>
          <w:color w:val="161718" w:themeColor="text1"/>
          <w:szCs w:val="28"/>
          <w:shd w:val="clear" w:color="auto" w:fill="FFFFFF"/>
          <w:rtl/>
        </w:rPr>
        <w:t xml:space="preserve"> حت</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اگر فقط </w:t>
      </w:r>
      <w:r w:rsidRPr="00D155F8">
        <w:rPr>
          <w:rFonts w:ascii="Lato" w:hAnsi="Lato"/>
          <w:color w:val="161718" w:themeColor="text1"/>
          <w:szCs w:val="28"/>
          <w:shd w:val="clear" w:color="auto" w:fill="FFFFFF"/>
        </w:rPr>
        <w:t>staff_id</w:t>
      </w:r>
      <w:r w:rsidRPr="00D155F8">
        <w:rPr>
          <w:rFonts w:ascii="Lato" w:hAnsi="Lato" w:cs="Times New Roman"/>
          <w:color w:val="161718" w:themeColor="text1"/>
          <w:szCs w:val="28"/>
          <w:shd w:val="clear" w:color="auto" w:fill="FFFFFF"/>
          <w:rtl/>
        </w:rPr>
        <w:t xml:space="preserve"> شخص</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را 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شناس</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م</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توان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نام، </w:t>
      </w:r>
      <w:r w:rsidRPr="00D155F8">
        <w:rPr>
          <w:rFonts w:ascii="Lato" w:hAnsi="Lato"/>
          <w:color w:val="161718" w:themeColor="text1"/>
          <w:szCs w:val="28"/>
          <w:shd w:val="clear" w:color="auto" w:fill="FFFFFF"/>
        </w:rPr>
        <w:t>home_state</w:t>
      </w:r>
      <w:r w:rsidRPr="00D155F8">
        <w:rPr>
          <w:rFonts w:ascii="Lato" w:hAnsi="Lato" w:cs="Times New Roman"/>
          <w:color w:val="161718" w:themeColor="text1"/>
          <w:szCs w:val="28"/>
          <w:shd w:val="clear" w:color="auto" w:fill="FFFFFF"/>
          <w:rtl/>
        </w:rPr>
        <w:t xml:space="preserve"> و </w:t>
      </w:r>
      <w:r w:rsidRPr="00D155F8">
        <w:rPr>
          <w:rFonts w:ascii="Lato" w:hAnsi="Lato"/>
          <w:color w:val="161718" w:themeColor="text1"/>
          <w:szCs w:val="28"/>
          <w:shd w:val="clear" w:color="auto" w:fill="FFFFFF"/>
        </w:rPr>
        <w:t>state_code</w:t>
      </w:r>
      <w:r w:rsidRPr="00D155F8">
        <w:rPr>
          <w:rFonts w:ascii="Lato" w:hAnsi="Lato" w:cs="Times New Roman"/>
          <w:color w:val="161718" w:themeColor="text1"/>
          <w:szCs w:val="28"/>
          <w:shd w:val="clear" w:color="auto" w:fill="FFFFFF"/>
          <w:rtl/>
        </w:rPr>
        <w:t xml:space="preserve"> او را تع</w:t>
      </w:r>
      <w:r w:rsidRPr="00D155F8">
        <w:rPr>
          <w:rFonts w:ascii="Lato" w:hAnsi="Lato" w:cs="Times New Roman" w:hint="cs"/>
          <w:color w:val="161718" w:themeColor="text1"/>
          <w:szCs w:val="28"/>
          <w:shd w:val="clear" w:color="auto" w:fill="FFFFFF"/>
          <w:rtl/>
        </w:rPr>
        <w:t>یی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کن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(ز</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را</w:t>
      </w:r>
      <w:r w:rsidRPr="00D155F8">
        <w:rPr>
          <w:rFonts w:ascii="Lato" w:hAnsi="Lato" w:cs="Times New Roman"/>
          <w:color w:val="161718" w:themeColor="text1"/>
          <w:szCs w:val="28"/>
          <w:shd w:val="clear" w:color="auto" w:fill="FFFFFF"/>
          <w:rtl/>
        </w:rPr>
        <w:t xml:space="preserve"> آنها با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همان شخص باشند). 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بدان معناست که </w:t>
      </w:r>
      <w:r w:rsidRPr="00D155F8">
        <w:rPr>
          <w:rFonts w:ascii="Lato" w:hAnsi="Lato"/>
          <w:color w:val="161718" w:themeColor="text1"/>
          <w:szCs w:val="28"/>
          <w:shd w:val="clear" w:color="auto" w:fill="FFFFFF"/>
        </w:rPr>
        <w:t>name</w:t>
      </w:r>
      <w:r w:rsidRPr="00D155F8">
        <w:rPr>
          <w:rFonts w:ascii="Lato" w:hAnsi="Lato" w:cs="Times New Roman"/>
          <w:color w:val="161718" w:themeColor="text1"/>
          <w:szCs w:val="28"/>
          <w:shd w:val="clear" w:color="auto" w:fill="FFFFFF"/>
          <w:rtl/>
        </w:rPr>
        <w:t xml:space="preserve">، </w:t>
      </w:r>
      <w:r w:rsidRPr="00D155F8">
        <w:rPr>
          <w:rFonts w:ascii="Lato" w:hAnsi="Lato"/>
          <w:color w:val="161718" w:themeColor="text1"/>
          <w:szCs w:val="28"/>
          <w:shd w:val="clear" w:color="auto" w:fill="FFFFFF"/>
        </w:rPr>
        <w:t>home_state</w:t>
      </w:r>
      <w:r w:rsidRPr="00D155F8">
        <w:rPr>
          <w:rFonts w:ascii="Lato" w:hAnsi="Lato" w:cs="Times New Roman"/>
          <w:color w:val="161718" w:themeColor="text1"/>
          <w:szCs w:val="28"/>
          <w:shd w:val="clear" w:color="auto" w:fill="FFFFFF"/>
          <w:rtl/>
        </w:rPr>
        <w:t xml:space="preserve">، و </w:t>
      </w:r>
      <w:r w:rsidRPr="00D155F8">
        <w:rPr>
          <w:rFonts w:ascii="Lato" w:hAnsi="Lato"/>
          <w:color w:val="161718" w:themeColor="text1"/>
          <w:szCs w:val="28"/>
          <w:shd w:val="clear" w:color="auto" w:fill="FFFFFF"/>
        </w:rPr>
        <w:t>state_code</w:t>
      </w:r>
      <w:r w:rsidRPr="00D155F8">
        <w:rPr>
          <w:rFonts w:ascii="Lato" w:hAnsi="Lato" w:cs="Times New Roman"/>
          <w:color w:val="161718" w:themeColor="text1"/>
          <w:szCs w:val="28"/>
          <w:shd w:val="clear" w:color="auto" w:fill="FFFFFF"/>
          <w:rtl/>
        </w:rPr>
        <w:t xml:space="preserve"> به </w:t>
      </w:r>
      <w:r w:rsidRPr="00D155F8">
        <w:rPr>
          <w:rFonts w:ascii="Lato" w:hAnsi="Lato"/>
          <w:color w:val="161718" w:themeColor="text1"/>
          <w:szCs w:val="28"/>
          <w:shd w:val="clear" w:color="auto" w:fill="FFFFFF"/>
        </w:rPr>
        <w:t>staff_id</w:t>
      </w:r>
      <w:r w:rsidRPr="00D155F8">
        <w:rPr>
          <w:rFonts w:ascii="Lato" w:hAnsi="Lato" w:cs="Times New Roman"/>
          <w:color w:val="161718" w:themeColor="text1"/>
          <w:szCs w:val="28"/>
          <w:shd w:val="clear" w:color="auto" w:fill="FFFFFF"/>
          <w:rtl/>
        </w:rPr>
        <w:t xml:space="preserve"> (بخش</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از کل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ترک</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ب</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اول</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ه</w:t>
      </w:r>
      <w:r w:rsidRPr="00D155F8">
        <w:rPr>
          <w:rFonts w:ascii="Lato" w:hAnsi="Lato" w:cs="Times New Roman"/>
          <w:color w:val="161718" w:themeColor="text1"/>
          <w:szCs w:val="28"/>
          <w:shd w:val="clear" w:color="auto" w:fill="FFFFFF"/>
          <w:rtl/>
        </w:rPr>
        <w:t>) وابسته هستند. بنابرا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ن،</w:t>
      </w:r>
      <w:r w:rsidRPr="00D155F8">
        <w:rPr>
          <w:rFonts w:ascii="Lato" w:hAnsi="Lato" w:cs="Times New Roman"/>
          <w:color w:val="161718" w:themeColor="text1"/>
          <w:szCs w:val="28"/>
          <w:shd w:val="clear" w:color="auto" w:fill="FFFFFF"/>
          <w:rtl/>
        </w:rPr>
        <w:t xml:space="preserve"> جدول در 2</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ست</w:t>
      </w:r>
    </w:p>
    <w:p w14:paraId="76B847BC" w14:textId="77777777" w:rsidR="00D155F8" w:rsidRPr="00D155F8" w:rsidRDefault="00D155F8" w:rsidP="00D155F8">
      <w:pPr>
        <w:bidi/>
        <w:spacing w:after="200"/>
        <w:rPr>
          <w:rFonts w:ascii="Lato" w:hAnsi="Lato"/>
          <w:color w:val="161718" w:themeColor="text1"/>
          <w:szCs w:val="28"/>
          <w:shd w:val="clear" w:color="auto" w:fill="FFFFFF"/>
        </w:rPr>
      </w:pPr>
      <w:r w:rsidRPr="00D155F8">
        <w:rPr>
          <w:rFonts w:ascii="Lato" w:hAnsi="Lato" w:cs="Times New Roman" w:hint="eastAsia"/>
          <w:color w:val="161718" w:themeColor="text1"/>
          <w:szCs w:val="28"/>
          <w:shd w:val="clear" w:color="auto" w:fill="FFFFFF"/>
          <w:rtl/>
        </w:rPr>
        <w:t>با</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د</w:t>
      </w:r>
      <w:r w:rsidRPr="00D155F8">
        <w:rPr>
          <w:rFonts w:ascii="Lato" w:hAnsi="Lato" w:cs="Times New Roman"/>
          <w:color w:val="161718" w:themeColor="text1"/>
          <w:szCs w:val="28"/>
          <w:shd w:val="clear" w:color="auto" w:fill="FFFFFF"/>
          <w:rtl/>
        </w:rPr>
        <w:t xml:space="preserve"> آنها را در جدول د</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گر</w:t>
      </w:r>
      <w:r w:rsidRPr="00D155F8">
        <w:rPr>
          <w:rFonts w:ascii="Lato" w:hAnsi="Lato" w:cs="Times New Roman" w:hint="cs"/>
          <w:color w:val="161718" w:themeColor="text1"/>
          <w:szCs w:val="28"/>
          <w:shd w:val="clear" w:color="auto" w:fill="FFFFFF"/>
          <w:rtl/>
        </w:rPr>
        <w:t>ی</w:t>
      </w:r>
      <w:r w:rsidRPr="00D155F8">
        <w:rPr>
          <w:rFonts w:ascii="Lato" w:hAnsi="Lato" w:cs="Times New Roman"/>
          <w:color w:val="161718" w:themeColor="text1"/>
          <w:szCs w:val="28"/>
          <w:shd w:val="clear" w:color="auto" w:fill="FFFFFF"/>
          <w:rtl/>
        </w:rPr>
        <w:t xml:space="preserve"> جدا کن</w:t>
      </w:r>
      <w:r w:rsidRPr="00D155F8">
        <w:rPr>
          <w:rFonts w:ascii="Lato" w:hAnsi="Lato" w:cs="Times New Roman" w:hint="cs"/>
          <w:color w:val="161718" w:themeColor="text1"/>
          <w:szCs w:val="28"/>
          <w:shd w:val="clear" w:color="auto" w:fill="FFFFFF"/>
          <w:rtl/>
        </w:rPr>
        <w:t>ی</w:t>
      </w:r>
      <w:r w:rsidRPr="00D155F8">
        <w:rPr>
          <w:rFonts w:ascii="Lato" w:hAnsi="Lato" w:cs="Times New Roman" w:hint="eastAsia"/>
          <w:color w:val="161718" w:themeColor="text1"/>
          <w:szCs w:val="28"/>
          <w:shd w:val="clear" w:color="auto" w:fill="FFFFFF"/>
          <w:rtl/>
        </w:rPr>
        <w:t>م</w:t>
      </w:r>
      <w:r w:rsidRPr="00D155F8">
        <w:rPr>
          <w:rFonts w:ascii="Lato" w:hAnsi="Lato" w:cs="Times New Roman"/>
          <w:color w:val="161718" w:themeColor="text1"/>
          <w:szCs w:val="28"/>
          <w:shd w:val="clear" w:color="auto" w:fill="FFFFFF"/>
          <w:rtl/>
        </w:rPr>
        <w:t xml:space="preserve"> تا 2</w:t>
      </w:r>
      <w:r w:rsidRPr="00D155F8">
        <w:rPr>
          <w:rFonts w:ascii="Lato" w:hAnsi="Lato"/>
          <w:color w:val="161718" w:themeColor="text1"/>
          <w:szCs w:val="28"/>
          <w:shd w:val="clear" w:color="auto" w:fill="FFFFFF"/>
        </w:rPr>
        <w:t>NF</w:t>
      </w:r>
      <w:r w:rsidRPr="00D155F8">
        <w:rPr>
          <w:rFonts w:ascii="Lato" w:hAnsi="Lato" w:cs="Times New Roman"/>
          <w:color w:val="161718" w:themeColor="text1"/>
          <w:szCs w:val="28"/>
          <w:shd w:val="clear" w:color="auto" w:fill="FFFFFF"/>
          <w:rtl/>
        </w:rPr>
        <w:t xml:space="preserve"> شود</w:t>
      </w:r>
    </w:p>
    <w:p w14:paraId="16A4FC86" w14:textId="77777777" w:rsidR="00D155F8" w:rsidRPr="00D155F8" w:rsidRDefault="00D155F8" w:rsidP="00D155F8">
      <w:pPr>
        <w:bidi/>
        <w:spacing w:after="200"/>
        <w:rPr>
          <w:rFonts w:ascii="Lato" w:hAnsi="Lato"/>
          <w:color w:val="161718" w:themeColor="text1"/>
          <w:szCs w:val="28"/>
          <w:shd w:val="clear" w:color="auto" w:fill="FFFFFF"/>
        </w:rPr>
      </w:pPr>
    </w:p>
    <w:p w14:paraId="09E63FE5" w14:textId="527852A8" w:rsidR="00D155F8" w:rsidRPr="00D155F8" w:rsidRDefault="00D155F8" w:rsidP="00D155F8">
      <w:pPr>
        <w:bidi/>
        <w:spacing w:after="200"/>
        <w:rPr>
          <w:rFonts w:ascii="Lato" w:hAnsi="Lato"/>
          <w:b/>
          <w:bCs/>
          <w:color w:val="161718" w:themeColor="text1"/>
          <w:sz w:val="40"/>
          <w:szCs w:val="40"/>
          <w:shd w:val="clear" w:color="auto" w:fill="FFFFFF"/>
        </w:rPr>
      </w:pPr>
      <w:r w:rsidRPr="00D155F8">
        <w:rPr>
          <w:rFonts w:ascii="Lato" w:hAnsi="Lato" w:cs="Times New Roman" w:hint="eastAsia"/>
          <w:b/>
          <w:bCs/>
          <w:color w:val="161718" w:themeColor="text1"/>
          <w:sz w:val="40"/>
          <w:szCs w:val="40"/>
          <w:shd w:val="clear" w:color="auto" w:fill="FFFFFF"/>
          <w:rtl/>
        </w:rPr>
        <w:t>مثال</w:t>
      </w:r>
      <w:r w:rsidRPr="00D155F8">
        <w:rPr>
          <w:rFonts w:ascii="Lato" w:hAnsi="Lato" w:cs="Times New Roman"/>
          <w:b/>
          <w:bCs/>
          <w:color w:val="161718" w:themeColor="text1"/>
          <w:sz w:val="40"/>
          <w:szCs w:val="40"/>
          <w:shd w:val="clear" w:color="auto" w:fill="FFFFFF"/>
          <w:rtl/>
        </w:rPr>
        <w:t xml:space="preserve"> از فرم عاد</w:t>
      </w:r>
      <w:r w:rsidRPr="00D155F8">
        <w:rPr>
          <w:rFonts w:ascii="Lato" w:hAnsi="Lato" w:cs="Times New Roman" w:hint="cs"/>
          <w:b/>
          <w:bCs/>
          <w:color w:val="161718" w:themeColor="text1"/>
          <w:sz w:val="40"/>
          <w:szCs w:val="40"/>
          <w:shd w:val="clear" w:color="auto" w:fill="FFFFFF"/>
          <w:rtl/>
        </w:rPr>
        <w:t>ی</w:t>
      </w:r>
      <w:r w:rsidRPr="00D155F8">
        <w:rPr>
          <w:rFonts w:ascii="Lato" w:hAnsi="Lato" w:cs="Times New Roman"/>
          <w:b/>
          <w:bCs/>
          <w:color w:val="161718" w:themeColor="text1"/>
          <w:sz w:val="40"/>
          <w:szCs w:val="40"/>
          <w:shd w:val="clear" w:color="auto" w:fill="FFFFFF"/>
          <w:rtl/>
        </w:rPr>
        <w:t xml:space="preserve"> دوم (2</w:t>
      </w:r>
      <w:r w:rsidRPr="00D155F8">
        <w:rPr>
          <w:rFonts w:ascii="Lato" w:hAnsi="Lato"/>
          <w:b/>
          <w:bCs/>
          <w:color w:val="161718" w:themeColor="text1"/>
          <w:sz w:val="40"/>
          <w:szCs w:val="40"/>
          <w:shd w:val="clear" w:color="auto" w:fill="FFFFFF"/>
        </w:rPr>
        <w:t>NF</w:t>
      </w:r>
      <w:r w:rsidRPr="00D155F8">
        <w:rPr>
          <w:rFonts w:ascii="Lato" w:hAnsi="Lato" w:cs="Times New Roman"/>
          <w:b/>
          <w:bCs/>
          <w:color w:val="161718" w:themeColor="text1"/>
          <w:sz w:val="40"/>
          <w:szCs w:val="40"/>
          <w:shd w:val="clear" w:color="auto" w:fill="FFFFFF"/>
          <w:rtl/>
        </w:rPr>
        <w:t>)</w:t>
      </w:r>
    </w:p>
    <w:p w14:paraId="3C08BB2B" w14:textId="77777777" w:rsidR="00D155F8" w:rsidRDefault="00D155F8" w:rsidP="002E3CDE">
      <w:pPr>
        <w:bidi/>
        <w:spacing w:after="200"/>
        <w:jc w:val="center"/>
        <w:rPr>
          <w:rFonts w:ascii="Lato" w:hAnsi="Lato"/>
          <w:color w:val="161718" w:themeColor="text1"/>
          <w:szCs w:val="28"/>
          <w:shd w:val="clear" w:color="auto" w:fill="FFFFFF"/>
        </w:rPr>
      </w:pPr>
    </w:p>
    <w:p w14:paraId="0B2E1279" w14:textId="625BA817" w:rsidR="00D155F8" w:rsidRPr="00162BA3" w:rsidRDefault="002E3CDE" w:rsidP="002E3CDE">
      <w:pPr>
        <w:bidi/>
        <w:jc w:val="center"/>
        <w:rPr>
          <w:rFonts w:ascii="Lato" w:hAnsi="Lato"/>
          <w:color w:val="0A0A23"/>
          <w:sz w:val="32"/>
          <w:szCs w:val="32"/>
          <w:shd w:val="clear" w:color="auto" w:fill="FFFFFF"/>
        </w:rPr>
      </w:pPr>
      <w:r>
        <w:rPr>
          <w:rFonts w:ascii="Lato" w:hAnsi="Lato" w:cs="Times New Roman" w:hint="cs"/>
          <w:color w:val="0A0A23"/>
          <w:sz w:val="32"/>
          <w:szCs w:val="32"/>
          <w:shd w:val="clear" w:color="auto" w:fill="FFFFFF"/>
          <w:rtl/>
        </w:rPr>
        <w:t>جدول</w:t>
      </w:r>
      <w:r w:rsidRPr="002E3CDE">
        <w:rPr>
          <w:rFonts w:ascii="Lato" w:hAnsi="Lato" w:cs="Times New Roman"/>
          <w:color w:val="0A0A23"/>
          <w:sz w:val="32"/>
          <w:szCs w:val="32"/>
          <w:shd w:val="clear" w:color="auto" w:fill="FFFFFF"/>
          <w:rtl/>
        </w:rPr>
        <w:t xml:space="preserve"> نقش ها</w:t>
      </w:r>
      <w:r w:rsidRPr="002E3CDE">
        <w:rPr>
          <w:rFonts w:ascii="Lato" w:hAnsi="Lato" w:cs="Times New Roman" w:hint="cs"/>
          <w:color w:val="0A0A23"/>
          <w:sz w:val="32"/>
          <w:szCs w:val="32"/>
          <w:shd w:val="clear" w:color="auto" w:fill="FFFFFF"/>
          <w:rtl/>
        </w:rPr>
        <w:t>ی</w:t>
      </w:r>
      <w:r w:rsidRPr="002E3CDE">
        <w:rPr>
          <w:rFonts w:ascii="Lato" w:hAnsi="Lato" w:cs="Times New Roman"/>
          <w:color w:val="0A0A23"/>
          <w:sz w:val="32"/>
          <w:szCs w:val="32"/>
          <w:shd w:val="clear" w:color="auto" w:fill="FFFFFF"/>
          <w:rtl/>
        </w:rPr>
        <w:t xml:space="preserve"> کارمند</w:t>
      </w:r>
    </w:p>
    <w:tbl>
      <w:tblPr>
        <w:tblStyle w:val="TableGrid"/>
        <w:tblW w:w="0" w:type="auto"/>
        <w:tblLook w:val="04A0" w:firstRow="1" w:lastRow="0" w:firstColumn="1" w:lastColumn="0" w:noHBand="0" w:noVBand="1"/>
      </w:tblPr>
      <w:tblGrid>
        <w:gridCol w:w="1654"/>
        <w:gridCol w:w="1654"/>
      </w:tblGrid>
      <w:tr w:rsidR="00D155F8" w14:paraId="4DBCDB6E" w14:textId="77777777" w:rsidTr="00D5173A">
        <w:tc>
          <w:tcPr>
            <w:tcW w:w="1654" w:type="dxa"/>
            <w:hideMark/>
          </w:tcPr>
          <w:p w14:paraId="018758FE" w14:textId="6E118DCF" w:rsidR="00D155F8" w:rsidRDefault="00FF3A4F" w:rsidP="002E3CDE">
            <w:pPr>
              <w:bidi/>
              <w:jc w:val="center"/>
              <w:rPr>
                <w:color w:val="002060"/>
                <w:szCs w:val="28"/>
                <w:highlight w:val="lightGray"/>
              </w:rPr>
            </w:pPr>
            <w:r>
              <w:rPr>
                <w:rFonts w:ascii="Segoe UI" w:hAnsi="Segoe UI" w:cs="Segoe UI" w:hint="cs"/>
                <w:b/>
                <w:bCs/>
                <w:caps/>
                <w:color w:val="002060"/>
                <w:spacing w:val="3"/>
                <w:sz w:val="18"/>
                <w:szCs w:val="18"/>
                <w:highlight w:val="lightGray"/>
                <w:shd w:val="clear" w:color="auto" w:fill="DFDFE2"/>
                <w:rtl/>
              </w:rPr>
              <w:t>شناسه کارمند</w:t>
            </w:r>
          </w:p>
        </w:tc>
        <w:tc>
          <w:tcPr>
            <w:tcW w:w="1654" w:type="dxa"/>
            <w:hideMark/>
          </w:tcPr>
          <w:p w14:paraId="406DC21E" w14:textId="71760D98" w:rsidR="00D155F8" w:rsidRDefault="00FF3A4F" w:rsidP="002E3CDE">
            <w:pPr>
              <w:bidi/>
              <w:jc w:val="center"/>
              <w:rPr>
                <w:b/>
                <w:bCs/>
              </w:rPr>
            </w:pPr>
            <w:r>
              <w:rPr>
                <w:rFonts w:ascii="Segoe UI" w:hAnsi="Segoe UI" w:cs="Segoe UI" w:hint="cs"/>
                <w:b/>
                <w:bCs/>
                <w:caps/>
                <w:color w:val="002060"/>
                <w:spacing w:val="3"/>
                <w:sz w:val="18"/>
                <w:szCs w:val="18"/>
                <w:shd w:val="clear" w:color="auto" w:fill="DFDFE2"/>
                <w:rtl/>
              </w:rPr>
              <w:t xml:space="preserve">شناسه </w:t>
            </w:r>
            <w:r w:rsidRPr="00FF3A4F">
              <w:rPr>
                <w:rFonts w:ascii="Segoe UI" w:hAnsi="Segoe UI" w:cs="Segoe UI"/>
                <w:b/>
                <w:bCs/>
                <w:caps/>
                <w:color w:val="002060"/>
                <w:spacing w:val="3"/>
                <w:sz w:val="18"/>
                <w:szCs w:val="18"/>
                <w:shd w:val="clear" w:color="auto" w:fill="DFDFE2"/>
                <w:rtl/>
              </w:rPr>
              <w:t xml:space="preserve"> کار</w:t>
            </w:r>
          </w:p>
        </w:tc>
      </w:tr>
      <w:tr w:rsidR="00D155F8" w14:paraId="53F1A215" w14:textId="77777777" w:rsidTr="00D5173A">
        <w:tc>
          <w:tcPr>
            <w:tcW w:w="1654" w:type="dxa"/>
            <w:hideMark/>
          </w:tcPr>
          <w:p w14:paraId="613AEACB" w14:textId="77777777" w:rsidR="00D155F8" w:rsidRDefault="00D155F8" w:rsidP="002E3CDE">
            <w:pPr>
              <w:bidi/>
              <w:jc w:val="center"/>
              <w:rPr>
                <w:color w:val="37393C" w:themeColor="background2" w:themeShade="40"/>
                <w:szCs w:val="28"/>
              </w:rPr>
            </w:pPr>
            <w:r>
              <w:rPr>
                <w:color w:val="37393C" w:themeColor="background2" w:themeShade="40"/>
                <w:szCs w:val="28"/>
              </w:rPr>
              <w:t>E001</w:t>
            </w:r>
          </w:p>
        </w:tc>
        <w:tc>
          <w:tcPr>
            <w:tcW w:w="1654" w:type="dxa"/>
            <w:hideMark/>
          </w:tcPr>
          <w:p w14:paraId="2C4E53CD" w14:textId="77777777" w:rsidR="00D155F8" w:rsidRDefault="00D155F8" w:rsidP="002E3CDE">
            <w:pPr>
              <w:bidi/>
              <w:jc w:val="center"/>
              <w:rPr>
                <w:color w:val="37393C" w:themeColor="background2" w:themeShade="40"/>
                <w:szCs w:val="28"/>
              </w:rPr>
            </w:pPr>
            <w:r>
              <w:rPr>
                <w:color w:val="37393C" w:themeColor="background2" w:themeShade="40"/>
                <w:szCs w:val="28"/>
              </w:rPr>
              <w:t>J01</w:t>
            </w:r>
          </w:p>
        </w:tc>
      </w:tr>
      <w:tr w:rsidR="00D155F8" w14:paraId="51333B61" w14:textId="77777777" w:rsidTr="00D5173A">
        <w:tc>
          <w:tcPr>
            <w:tcW w:w="1654" w:type="dxa"/>
            <w:hideMark/>
          </w:tcPr>
          <w:p w14:paraId="77E3EBD3" w14:textId="77777777" w:rsidR="00D155F8" w:rsidRDefault="00D155F8" w:rsidP="002E3CDE">
            <w:pPr>
              <w:bidi/>
              <w:jc w:val="center"/>
              <w:rPr>
                <w:color w:val="37393C" w:themeColor="background2" w:themeShade="40"/>
                <w:szCs w:val="28"/>
              </w:rPr>
            </w:pPr>
            <w:r>
              <w:rPr>
                <w:color w:val="37393C" w:themeColor="background2" w:themeShade="40"/>
                <w:szCs w:val="28"/>
              </w:rPr>
              <w:t>E002</w:t>
            </w:r>
          </w:p>
        </w:tc>
        <w:tc>
          <w:tcPr>
            <w:tcW w:w="1654" w:type="dxa"/>
            <w:hideMark/>
          </w:tcPr>
          <w:p w14:paraId="7DDAE294" w14:textId="77777777" w:rsidR="00D155F8" w:rsidRDefault="00D155F8" w:rsidP="002E3CDE">
            <w:pPr>
              <w:bidi/>
              <w:jc w:val="center"/>
              <w:rPr>
                <w:color w:val="37393C" w:themeColor="background2" w:themeShade="40"/>
                <w:szCs w:val="28"/>
              </w:rPr>
            </w:pPr>
            <w:r>
              <w:rPr>
                <w:color w:val="37393C" w:themeColor="background2" w:themeShade="40"/>
                <w:szCs w:val="28"/>
              </w:rPr>
              <w:t>J02</w:t>
            </w:r>
          </w:p>
        </w:tc>
      </w:tr>
      <w:tr w:rsidR="00D155F8" w14:paraId="32012B45" w14:textId="77777777" w:rsidTr="00D5173A">
        <w:tc>
          <w:tcPr>
            <w:tcW w:w="1654" w:type="dxa"/>
            <w:hideMark/>
          </w:tcPr>
          <w:p w14:paraId="3579DC91" w14:textId="77777777" w:rsidR="00D155F8" w:rsidRDefault="00D155F8" w:rsidP="002E3CDE">
            <w:pPr>
              <w:bidi/>
              <w:jc w:val="center"/>
              <w:rPr>
                <w:color w:val="37393C" w:themeColor="background2" w:themeShade="40"/>
                <w:szCs w:val="28"/>
              </w:rPr>
            </w:pPr>
            <w:r>
              <w:rPr>
                <w:color w:val="37393C" w:themeColor="background2" w:themeShade="40"/>
                <w:szCs w:val="28"/>
              </w:rPr>
              <w:t>E003</w:t>
            </w:r>
          </w:p>
        </w:tc>
        <w:tc>
          <w:tcPr>
            <w:tcW w:w="1654" w:type="dxa"/>
            <w:hideMark/>
          </w:tcPr>
          <w:p w14:paraId="1F0F88D6" w14:textId="77777777" w:rsidR="00D155F8" w:rsidRDefault="00D155F8" w:rsidP="002E3CDE">
            <w:pPr>
              <w:bidi/>
              <w:jc w:val="center"/>
              <w:rPr>
                <w:color w:val="37393C" w:themeColor="background2" w:themeShade="40"/>
                <w:szCs w:val="28"/>
              </w:rPr>
            </w:pPr>
            <w:r>
              <w:rPr>
                <w:color w:val="37393C" w:themeColor="background2" w:themeShade="40"/>
                <w:szCs w:val="28"/>
              </w:rPr>
              <w:t>J02</w:t>
            </w:r>
          </w:p>
        </w:tc>
      </w:tr>
      <w:tr w:rsidR="00D155F8" w14:paraId="4AEEB87F" w14:textId="77777777" w:rsidTr="00D5173A">
        <w:tc>
          <w:tcPr>
            <w:tcW w:w="1654" w:type="dxa"/>
            <w:hideMark/>
          </w:tcPr>
          <w:p w14:paraId="71E5D260" w14:textId="77777777" w:rsidR="00D155F8" w:rsidRDefault="00D155F8" w:rsidP="002E3CDE">
            <w:pPr>
              <w:bidi/>
              <w:jc w:val="center"/>
              <w:rPr>
                <w:color w:val="37393C" w:themeColor="background2" w:themeShade="40"/>
                <w:szCs w:val="28"/>
              </w:rPr>
            </w:pPr>
            <w:r>
              <w:rPr>
                <w:color w:val="37393C" w:themeColor="background2" w:themeShade="40"/>
                <w:szCs w:val="28"/>
              </w:rPr>
              <w:t>E004</w:t>
            </w:r>
          </w:p>
        </w:tc>
        <w:tc>
          <w:tcPr>
            <w:tcW w:w="1654" w:type="dxa"/>
            <w:hideMark/>
          </w:tcPr>
          <w:p w14:paraId="18C4A4B0" w14:textId="77777777" w:rsidR="00D155F8" w:rsidRDefault="00D155F8" w:rsidP="002E3CDE">
            <w:pPr>
              <w:bidi/>
              <w:jc w:val="center"/>
              <w:rPr>
                <w:color w:val="37393C" w:themeColor="background2" w:themeShade="40"/>
                <w:szCs w:val="28"/>
              </w:rPr>
            </w:pPr>
            <w:r>
              <w:rPr>
                <w:color w:val="37393C" w:themeColor="background2" w:themeShade="40"/>
                <w:szCs w:val="28"/>
              </w:rPr>
              <w:t>J03</w:t>
            </w:r>
          </w:p>
        </w:tc>
      </w:tr>
      <w:tr w:rsidR="00D155F8" w14:paraId="23F6BEE7" w14:textId="77777777" w:rsidTr="00D5173A">
        <w:tc>
          <w:tcPr>
            <w:tcW w:w="1654" w:type="dxa"/>
            <w:hideMark/>
          </w:tcPr>
          <w:p w14:paraId="4328C1B2" w14:textId="77777777" w:rsidR="00D155F8" w:rsidRDefault="00D155F8" w:rsidP="002E3CDE">
            <w:pPr>
              <w:bidi/>
              <w:jc w:val="center"/>
              <w:rPr>
                <w:color w:val="37393C" w:themeColor="background2" w:themeShade="40"/>
                <w:szCs w:val="28"/>
              </w:rPr>
            </w:pPr>
            <w:r>
              <w:rPr>
                <w:color w:val="37393C" w:themeColor="background2" w:themeShade="40"/>
                <w:szCs w:val="28"/>
              </w:rPr>
              <w:t>E005</w:t>
            </w:r>
          </w:p>
        </w:tc>
        <w:tc>
          <w:tcPr>
            <w:tcW w:w="1654" w:type="dxa"/>
            <w:hideMark/>
          </w:tcPr>
          <w:p w14:paraId="0D9B902D" w14:textId="77777777" w:rsidR="00D155F8" w:rsidRDefault="00D155F8" w:rsidP="002E3CDE">
            <w:pPr>
              <w:bidi/>
              <w:jc w:val="center"/>
              <w:rPr>
                <w:color w:val="37393C" w:themeColor="background2" w:themeShade="40"/>
                <w:szCs w:val="28"/>
              </w:rPr>
            </w:pPr>
            <w:r>
              <w:rPr>
                <w:color w:val="37393C" w:themeColor="background2" w:themeShade="40"/>
                <w:szCs w:val="28"/>
              </w:rPr>
              <w:t>J01</w:t>
            </w:r>
          </w:p>
        </w:tc>
      </w:tr>
    </w:tbl>
    <w:p w14:paraId="6882CEA8" w14:textId="77777777" w:rsidR="00D155F8" w:rsidRDefault="00D155F8" w:rsidP="00D155F8">
      <w:pPr>
        <w:bidi/>
        <w:spacing w:after="200"/>
        <w:rPr>
          <w:rFonts w:ascii="Lato" w:hAnsi="Lato"/>
          <w:color w:val="161718" w:themeColor="text1"/>
          <w:szCs w:val="28"/>
          <w:shd w:val="clear" w:color="auto" w:fill="FFFFFF"/>
        </w:rPr>
      </w:pPr>
    </w:p>
    <w:p w14:paraId="7412F5FC" w14:textId="77777777" w:rsidR="00D155F8" w:rsidRDefault="00D155F8" w:rsidP="00D155F8">
      <w:pPr>
        <w:bidi/>
        <w:spacing w:after="200"/>
        <w:rPr>
          <w:rFonts w:ascii="Lato" w:hAnsi="Lato"/>
          <w:color w:val="161718" w:themeColor="text1"/>
          <w:szCs w:val="28"/>
          <w:shd w:val="clear" w:color="auto" w:fill="FFFFFF"/>
        </w:rPr>
      </w:pPr>
    </w:p>
    <w:p w14:paraId="7E096B21" w14:textId="14B3BB2C" w:rsidR="00D155F8" w:rsidRDefault="002E3CDE" w:rsidP="00D155F8">
      <w:pPr>
        <w:rPr>
          <w:rFonts w:ascii="Lato" w:hAnsi="Lato" w:cs="Times New Roman"/>
          <w:b/>
          <w:bCs/>
          <w:color w:val="0A0A23"/>
          <w:sz w:val="32"/>
          <w:szCs w:val="32"/>
          <w:shd w:val="clear" w:color="auto" w:fill="FFFFFF"/>
          <w:rtl/>
        </w:rPr>
      </w:pPr>
      <w:r>
        <w:rPr>
          <w:rFonts w:ascii="Lato" w:hAnsi="Lato" w:cs="Times New Roman" w:hint="cs"/>
          <w:color w:val="0A0A23"/>
          <w:sz w:val="32"/>
          <w:szCs w:val="32"/>
          <w:shd w:val="clear" w:color="auto" w:fill="FFFFFF"/>
          <w:rtl/>
        </w:rPr>
        <w:lastRenderedPageBreak/>
        <w:t>جدول</w:t>
      </w:r>
      <w:r w:rsidRPr="002E3CDE">
        <w:rPr>
          <w:rFonts w:ascii="Lato" w:hAnsi="Lato" w:cs="Times New Roman"/>
          <w:color w:val="0A0A23"/>
          <w:sz w:val="32"/>
          <w:szCs w:val="32"/>
          <w:shd w:val="clear" w:color="auto" w:fill="FFFFFF"/>
          <w:rtl/>
        </w:rPr>
        <w:t xml:space="preserve"> </w:t>
      </w:r>
      <w:r w:rsidRPr="002E3CDE">
        <w:rPr>
          <w:rFonts w:ascii="Lato" w:hAnsi="Lato" w:cs="Times New Roman"/>
          <w:b/>
          <w:bCs/>
          <w:color w:val="0A0A23"/>
          <w:sz w:val="32"/>
          <w:szCs w:val="32"/>
          <w:shd w:val="clear" w:color="auto" w:fill="FFFFFF"/>
          <w:rtl/>
        </w:rPr>
        <w:t>کارمند</w:t>
      </w:r>
    </w:p>
    <w:p w14:paraId="2C1A3B78" w14:textId="77777777" w:rsidR="002E3CDE" w:rsidRPr="00162BA3" w:rsidRDefault="002E3CDE" w:rsidP="00D155F8">
      <w:pPr>
        <w:rPr>
          <w:rFonts w:ascii="Lato" w:hAnsi="Lato"/>
          <w:color w:val="0A0A23"/>
          <w:sz w:val="32"/>
          <w:szCs w:val="32"/>
          <w:shd w:val="clear" w:color="auto" w:fill="FFFFFF"/>
        </w:rPr>
      </w:pPr>
    </w:p>
    <w:tbl>
      <w:tblPr>
        <w:tblStyle w:val="TableGrid"/>
        <w:tblW w:w="0" w:type="auto"/>
        <w:tblLook w:val="04A0" w:firstRow="1" w:lastRow="0" w:firstColumn="1" w:lastColumn="0" w:noHBand="0" w:noVBand="1"/>
      </w:tblPr>
      <w:tblGrid>
        <w:gridCol w:w="1655"/>
        <w:gridCol w:w="1655"/>
        <w:gridCol w:w="1655"/>
        <w:gridCol w:w="1655"/>
      </w:tblGrid>
      <w:tr w:rsidR="00D155F8" w:rsidRPr="007B67F3" w14:paraId="7238E991" w14:textId="77777777" w:rsidTr="00D5173A">
        <w:tc>
          <w:tcPr>
            <w:tcW w:w="1655" w:type="dxa"/>
          </w:tcPr>
          <w:p w14:paraId="4A5FDA68" w14:textId="678F1E11" w:rsidR="00D155F8" w:rsidRPr="007B67F3" w:rsidRDefault="00FF3A4F" w:rsidP="00FF3A4F">
            <w:pPr>
              <w:jc w:val="center"/>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highlight w:val="lightGray"/>
                <w:shd w:val="clear" w:color="auto" w:fill="DFDFE2"/>
                <w:rtl/>
              </w:rPr>
              <w:t>شناسه کارمند</w:t>
            </w:r>
          </w:p>
        </w:tc>
        <w:tc>
          <w:tcPr>
            <w:tcW w:w="1655" w:type="dxa"/>
          </w:tcPr>
          <w:p w14:paraId="5A4AA6B7" w14:textId="323DAD49" w:rsidR="00D155F8" w:rsidRPr="007B67F3" w:rsidRDefault="00FF3A4F" w:rsidP="00D5173A">
            <w:pPr>
              <w:jc w:val="center"/>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highlight w:val="lightGray"/>
                <w:shd w:val="clear" w:color="auto" w:fill="DFDFE2"/>
                <w:rtl/>
              </w:rPr>
              <w:t>نام</w:t>
            </w:r>
          </w:p>
        </w:tc>
        <w:tc>
          <w:tcPr>
            <w:tcW w:w="1655" w:type="dxa"/>
          </w:tcPr>
          <w:p w14:paraId="7CEA99A3" w14:textId="77777777" w:rsidR="00D155F8" w:rsidRPr="007B67F3" w:rsidRDefault="00D155F8" w:rsidP="00D5173A">
            <w:pPr>
              <w:jc w:val="center"/>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c>
          <w:tcPr>
            <w:tcW w:w="1655" w:type="dxa"/>
          </w:tcPr>
          <w:p w14:paraId="4F14F647" w14:textId="55268596" w:rsidR="00D155F8" w:rsidRPr="007B67F3" w:rsidRDefault="00FF3A4F" w:rsidP="00D5173A">
            <w:pPr>
              <w:jc w:val="center"/>
              <w:rPr>
                <w:color w:val="002060"/>
                <w:szCs w:val="28"/>
                <w:highlight w:val="lightGray"/>
              </w:rPr>
            </w:pPr>
            <w:r>
              <w:rPr>
                <w:rFonts w:hint="cs"/>
                <w:color w:val="002060"/>
                <w:szCs w:val="28"/>
                <w:highlight w:val="lightGray"/>
                <w:rtl/>
                <w:lang w:bidi="fa-IR"/>
              </w:rPr>
              <w:t>محل زندگی</w:t>
            </w:r>
          </w:p>
        </w:tc>
      </w:tr>
      <w:tr w:rsidR="00D155F8" w14:paraId="61B2DE94" w14:textId="77777777" w:rsidTr="00D5173A">
        <w:tc>
          <w:tcPr>
            <w:tcW w:w="1655" w:type="dxa"/>
          </w:tcPr>
          <w:p w14:paraId="0C654F79" w14:textId="77777777" w:rsidR="00D155F8" w:rsidRDefault="00D155F8" w:rsidP="00D5173A">
            <w:pPr>
              <w:jc w:val="center"/>
              <w:rPr>
                <w:color w:val="37393C" w:themeColor="background2" w:themeShade="40"/>
                <w:szCs w:val="28"/>
              </w:rPr>
            </w:pPr>
            <w:r>
              <w:rPr>
                <w:color w:val="37393C" w:themeColor="background2" w:themeShade="40"/>
                <w:szCs w:val="28"/>
              </w:rPr>
              <w:t>E001</w:t>
            </w:r>
          </w:p>
        </w:tc>
        <w:tc>
          <w:tcPr>
            <w:tcW w:w="1655" w:type="dxa"/>
          </w:tcPr>
          <w:p w14:paraId="25A688BC" w14:textId="38190314" w:rsidR="00D155F8" w:rsidRDefault="002E3CDE" w:rsidP="00D5173A">
            <w:pPr>
              <w:jc w:val="center"/>
              <w:rPr>
                <w:color w:val="37393C" w:themeColor="background2" w:themeShade="40"/>
                <w:szCs w:val="28"/>
              </w:rPr>
            </w:pPr>
            <w:r>
              <w:rPr>
                <w:rFonts w:hint="cs"/>
                <w:color w:val="37393C" w:themeColor="background2" w:themeShade="40"/>
                <w:szCs w:val="28"/>
                <w:rtl/>
              </w:rPr>
              <w:t>شایان</w:t>
            </w:r>
          </w:p>
        </w:tc>
        <w:tc>
          <w:tcPr>
            <w:tcW w:w="1655" w:type="dxa"/>
          </w:tcPr>
          <w:p w14:paraId="00D85B7C" w14:textId="77777777" w:rsidR="00D155F8" w:rsidRDefault="00D155F8" w:rsidP="00D5173A">
            <w:pPr>
              <w:jc w:val="center"/>
              <w:rPr>
                <w:color w:val="37393C" w:themeColor="background2" w:themeShade="40"/>
                <w:szCs w:val="28"/>
              </w:rPr>
            </w:pPr>
            <w:r>
              <w:rPr>
                <w:color w:val="37393C" w:themeColor="background2" w:themeShade="40"/>
                <w:szCs w:val="28"/>
              </w:rPr>
              <w:t>26</w:t>
            </w:r>
          </w:p>
        </w:tc>
        <w:tc>
          <w:tcPr>
            <w:tcW w:w="1655" w:type="dxa"/>
          </w:tcPr>
          <w:p w14:paraId="073A4698" w14:textId="6D7C01C5" w:rsidR="00D155F8" w:rsidRDefault="00FF3A4F" w:rsidP="00FF3A4F">
            <w:pPr>
              <w:jc w:val="center"/>
              <w:rPr>
                <w:color w:val="37393C" w:themeColor="background2" w:themeShade="40"/>
                <w:szCs w:val="28"/>
                <w:lang w:bidi="fa-IR"/>
              </w:rPr>
            </w:pPr>
            <w:r>
              <w:rPr>
                <w:rFonts w:hint="cs"/>
                <w:color w:val="37393C" w:themeColor="background2" w:themeShade="40"/>
                <w:szCs w:val="28"/>
                <w:rtl/>
                <w:lang w:bidi="fa-IR"/>
              </w:rPr>
              <w:t>تجریش</w:t>
            </w:r>
          </w:p>
        </w:tc>
      </w:tr>
      <w:tr w:rsidR="00D155F8" w14:paraId="1B061CAB" w14:textId="77777777" w:rsidTr="00D5173A">
        <w:tc>
          <w:tcPr>
            <w:tcW w:w="1655" w:type="dxa"/>
          </w:tcPr>
          <w:p w14:paraId="2611C34C" w14:textId="77777777" w:rsidR="00D155F8" w:rsidRDefault="00D155F8" w:rsidP="00D5173A">
            <w:pPr>
              <w:jc w:val="center"/>
              <w:rPr>
                <w:color w:val="37393C" w:themeColor="background2" w:themeShade="40"/>
                <w:szCs w:val="28"/>
              </w:rPr>
            </w:pPr>
            <w:r>
              <w:rPr>
                <w:color w:val="37393C" w:themeColor="background2" w:themeShade="40"/>
                <w:szCs w:val="28"/>
              </w:rPr>
              <w:t>E002</w:t>
            </w:r>
          </w:p>
        </w:tc>
        <w:tc>
          <w:tcPr>
            <w:tcW w:w="1655" w:type="dxa"/>
          </w:tcPr>
          <w:p w14:paraId="127E0F95" w14:textId="34FF2A17" w:rsidR="00D155F8" w:rsidRDefault="002E3CDE" w:rsidP="00D5173A">
            <w:pPr>
              <w:jc w:val="center"/>
              <w:rPr>
                <w:color w:val="37393C" w:themeColor="background2" w:themeShade="40"/>
                <w:szCs w:val="28"/>
              </w:rPr>
            </w:pPr>
            <w:r>
              <w:rPr>
                <w:rFonts w:hint="cs"/>
                <w:color w:val="37393C" w:themeColor="background2" w:themeShade="40"/>
                <w:szCs w:val="28"/>
                <w:rtl/>
              </w:rPr>
              <w:t>پارسا</w:t>
            </w:r>
          </w:p>
        </w:tc>
        <w:tc>
          <w:tcPr>
            <w:tcW w:w="1655" w:type="dxa"/>
          </w:tcPr>
          <w:p w14:paraId="092879DC" w14:textId="77777777" w:rsidR="00D155F8" w:rsidRDefault="00D155F8" w:rsidP="00D5173A">
            <w:pPr>
              <w:jc w:val="center"/>
              <w:rPr>
                <w:color w:val="37393C" w:themeColor="background2" w:themeShade="40"/>
                <w:szCs w:val="28"/>
              </w:rPr>
            </w:pPr>
            <w:r>
              <w:rPr>
                <w:color w:val="37393C" w:themeColor="background2" w:themeShade="40"/>
                <w:szCs w:val="28"/>
              </w:rPr>
              <w:t>26</w:t>
            </w:r>
          </w:p>
        </w:tc>
        <w:tc>
          <w:tcPr>
            <w:tcW w:w="1655" w:type="dxa"/>
          </w:tcPr>
          <w:p w14:paraId="70D79F45" w14:textId="33BEBCBC" w:rsidR="00D155F8" w:rsidRDefault="00FF3A4F" w:rsidP="00FF3A4F">
            <w:pPr>
              <w:jc w:val="center"/>
              <w:rPr>
                <w:color w:val="37393C" w:themeColor="background2" w:themeShade="40"/>
                <w:szCs w:val="28"/>
              </w:rPr>
            </w:pPr>
            <w:r>
              <w:rPr>
                <w:rFonts w:hint="cs"/>
                <w:color w:val="37393C" w:themeColor="background2" w:themeShade="40"/>
                <w:szCs w:val="28"/>
                <w:rtl/>
                <w:lang w:bidi="fa-IR"/>
              </w:rPr>
              <w:t>تجریش</w:t>
            </w:r>
          </w:p>
        </w:tc>
      </w:tr>
      <w:tr w:rsidR="00D155F8" w14:paraId="509C2742" w14:textId="77777777" w:rsidTr="00D5173A">
        <w:tc>
          <w:tcPr>
            <w:tcW w:w="1655" w:type="dxa"/>
          </w:tcPr>
          <w:p w14:paraId="548696AC" w14:textId="77777777" w:rsidR="00D155F8" w:rsidRDefault="00D155F8" w:rsidP="00D5173A">
            <w:pPr>
              <w:jc w:val="center"/>
              <w:rPr>
                <w:color w:val="37393C" w:themeColor="background2" w:themeShade="40"/>
                <w:szCs w:val="28"/>
              </w:rPr>
            </w:pPr>
            <w:r>
              <w:rPr>
                <w:color w:val="37393C" w:themeColor="background2" w:themeShade="40"/>
                <w:szCs w:val="28"/>
              </w:rPr>
              <w:t>E003</w:t>
            </w:r>
          </w:p>
        </w:tc>
        <w:tc>
          <w:tcPr>
            <w:tcW w:w="1655" w:type="dxa"/>
          </w:tcPr>
          <w:p w14:paraId="4A4F3A6C" w14:textId="2BA7DE2B" w:rsidR="00D155F8" w:rsidRDefault="002E3CDE" w:rsidP="00D5173A">
            <w:pPr>
              <w:jc w:val="center"/>
              <w:rPr>
                <w:color w:val="37393C" w:themeColor="background2" w:themeShade="40"/>
                <w:szCs w:val="28"/>
              </w:rPr>
            </w:pPr>
            <w:r>
              <w:rPr>
                <w:rFonts w:hint="cs"/>
                <w:color w:val="37393C" w:themeColor="background2" w:themeShade="40"/>
                <w:szCs w:val="28"/>
                <w:rtl/>
              </w:rPr>
              <w:t>دیانا</w:t>
            </w:r>
          </w:p>
        </w:tc>
        <w:tc>
          <w:tcPr>
            <w:tcW w:w="1655" w:type="dxa"/>
          </w:tcPr>
          <w:p w14:paraId="5C811753" w14:textId="77777777" w:rsidR="00D155F8" w:rsidRDefault="00D155F8" w:rsidP="00D5173A">
            <w:pPr>
              <w:jc w:val="center"/>
              <w:rPr>
                <w:color w:val="37393C" w:themeColor="background2" w:themeShade="40"/>
                <w:szCs w:val="28"/>
              </w:rPr>
            </w:pPr>
            <w:r>
              <w:rPr>
                <w:color w:val="37393C" w:themeColor="background2" w:themeShade="40"/>
                <w:szCs w:val="28"/>
              </w:rPr>
              <w:t>56</w:t>
            </w:r>
          </w:p>
        </w:tc>
        <w:tc>
          <w:tcPr>
            <w:tcW w:w="1655" w:type="dxa"/>
          </w:tcPr>
          <w:p w14:paraId="5F68C00A" w14:textId="30F8583B" w:rsidR="00D155F8" w:rsidRDefault="00FF3A4F" w:rsidP="00D5173A">
            <w:pPr>
              <w:jc w:val="center"/>
              <w:rPr>
                <w:color w:val="37393C" w:themeColor="background2" w:themeShade="40"/>
                <w:szCs w:val="28"/>
              </w:rPr>
            </w:pPr>
            <w:r>
              <w:rPr>
                <w:rFonts w:hint="cs"/>
                <w:color w:val="37393C" w:themeColor="background2" w:themeShade="40"/>
                <w:szCs w:val="28"/>
                <w:rtl/>
              </w:rPr>
              <w:t>شهرک غرب</w:t>
            </w:r>
          </w:p>
        </w:tc>
      </w:tr>
      <w:tr w:rsidR="00D155F8" w14:paraId="33528A73" w14:textId="77777777" w:rsidTr="00D5173A">
        <w:tc>
          <w:tcPr>
            <w:tcW w:w="1655" w:type="dxa"/>
          </w:tcPr>
          <w:p w14:paraId="119AF0D6" w14:textId="77777777" w:rsidR="00D155F8" w:rsidRDefault="00D155F8" w:rsidP="00FF3A4F">
            <w:pPr>
              <w:jc w:val="center"/>
              <w:rPr>
                <w:color w:val="37393C" w:themeColor="background2" w:themeShade="40"/>
                <w:szCs w:val="28"/>
              </w:rPr>
            </w:pPr>
            <w:r>
              <w:rPr>
                <w:color w:val="37393C" w:themeColor="background2" w:themeShade="40"/>
                <w:szCs w:val="28"/>
              </w:rPr>
              <w:t>E004</w:t>
            </w:r>
          </w:p>
        </w:tc>
        <w:tc>
          <w:tcPr>
            <w:tcW w:w="1655" w:type="dxa"/>
          </w:tcPr>
          <w:p w14:paraId="0015FDC4" w14:textId="60924C9A" w:rsidR="00D155F8" w:rsidRDefault="002E3CDE" w:rsidP="00FF3A4F">
            <w:pPr>
              <w:jc w:val="center"/>
              <w:rPr>
                <w:color w:val="37393C" w:themeColor="background2" w:themeShade="40"/>
                <w:szCs w:val="28"/>
              </w:rPr>
            </w:pPr>
            <w:r>
              <w:rPr>
                <w:rFonts w:hint="cs"/>
                <w:color w:val="37393C" w:themeColor="background2" w:themeShade="40"/>
                <w:szCs w:val="28"/>
                <w:rtl/>
              </w:rPr>
              <w:t>سورنا</w:t>
            </w:r>
          </w:p>
        </w:tc>
        <w:tc>
          <w:tcPr>
            <w:tcW w:w="1655" w:type="dxa"/>
          </w:tcPr>
          <w:p w14:paraId="66B4E845" w14:textId="77777777" w:rsidR="00D155F8" w:rsidRDefault="00D155F8" w:rsidP="00FF3A4F">
            <w:pPr>
              <w:jc w:val="center"/>
              <w:rPr>
                <w:color w:val="37393C" w:themeColor="background2" w:themeShade="40"/>
                <w:szCs w:val="28"/>
              </w:rPr>
            </w:pPr>
            <w:r>
              <w:rPr>
                <w:color w:val="37393C" w:themeColor="background2" w:themeShade="40"/>
                <w:szCs w:val="28"/>
              </w:rPr>
              <w:t>56</w:t>
            </w:r>
          </w:p>
        </w:tc>
        <w:tc>
          <w:tcPr>
            <w:tcW w:w="1655" w:type="dxa"/>
          </w:tcPr>
          <w:p w14:paraId="453F9561" w14:textId="392A5D2A" w:rsidR="00D155F8" w:rsidRDefault="00FF3A4F" w:rsidP="00FF3A4F">
            <w:pPr>
              <w:jc w:val="center"/>
              <w:rPr>
                <w:color w:val="37393C" w:themeColor="background2" w:themeShade="40"/>
                <w:szCs w:val="28"/>
              </w:rPr>
            </w:pPr>
            <w:r>
              <w:rPr>
                <w:rFonts w:hint="cs"/>
                <w:color w:val="37393C" w:themeColor="background2" w:themeShade="40"/>
                <w:szCs w:val="28"/>
                <w:rtl/>
              </w:rPr>
              <w:t>شهرک غرب</w:t>
            </w:r>
          </w:p>
        </w:tc>
      </w:tr>
      <w:tr w:rsidR="00D155F8" w14:paraId="5F045EB7" w14:textId="77777777" w:rsidTr="00D5173A">
        <w:tc>
          <w:tcPr>
            <w:tcW w:w="1655" w:type="dxa"/>
          </w:tcPr>
          <w:p w14:paraId="009619F3" w14:textId="77777777" w:rsidR="00D155F8" w:rsidRDefault="00D155F8" w:rsidP="00D5173A">
            <w:pPr>
              <w:jc w:val="center"/>
              <w:rPr>
                <w:color w:val="37393C" w:themeColor="background2" w:themeShade="40"/>
                <w:szCs w:val="28"/>
              </w:rPr>
            </w:pPr>
            <w:r>
              <w:rPr>
                <w:color w:val="37393C" w:themeColor="background2" w:themeShade="40"/>
                <w:szCs w:val="28"/>
              </w:rPr>
              <w:t>E005</w:t>
            </w:r>
          </w:p>
        </w:tc>
        <w:tc>
          <w:tcPr>
            <w:tcW w:w="1655" w:type="dxa"/>
          </w:tcPr>
          <w:p w14:paraId="196E2D49" w14:textId="002ACC36" w:rsidR="00D155F8" w:rsidRDefault="002E3CDE" w:rsidP="00D5173A">
            <w:pPr>
              <w:jc w:val="center"/>
              <w:rPr>
                <w:color w:val="37393C" w:themeColor="background2" w:themeShade="40"/>
                <w:szCs w:val="28"/>
              </w:rPr>
            </w:pPr>
            <w:r>
              <w:rPr>
                <w:rFonts w:hint="cs"/>
                <w:color w:val="37393C" w:themeColor="background2" w:themeShade="40"/>
                <w:szCs w:val="28"/>
                <w:rtl/>
              </w:rPr>
              <w:t>پارسا</w:t>
            </w:r>
          </w:p>
        </w:tc>
        <w:tc>
          <w:tcPr>
            <w:tcW w:w="1655" w:type="dxa"/>
          </w:tcPr>
          <w:p w14:paraId="32CC113A" w14:textId="77777777" w:rsidR="00D155F8" w:rsidRDefault="00D155F8" w:rsidP="00D5173A">
            <w:pPr>
              <w:jc w:val="center"/>
              <w:rPr>
                <w:color w:val="37393C" w:themeColor="background2" w:themeShade="40"/>
                <w:szCs w:val="28"/>
              </w:rPr>
            </w:pPr>
            <w:r>
              <w:rPr>
                <w:color w:val="37393C" w:themeColor="background2" w:themeShade="40"/>
                <w:szCs w:val="28"/>
              </w:rPr>
              <w:t>56</w:t>
            </w:r>
          </w:p>
        </w:tc>
        <w:tc>
          <w:tcPr>
            <w:tcW w:w="1655" w:type="dxa"/>
          </w:tcPr>
          <w:p w14:paraId="59BDBCE4" w14:textId="2FBB5071" w:rsidR="00D155F8" w:rsidRDefault="00FF3A4F" w:rsidP="00FF3A4F">
            <w:pPr>
              <w:jc w:val="center"/>
              <w:rPr>
                <w:color w:val="37393C" w:themeColor="background2" w:themeShade="40"/>
                <w:szCs w:val="28"/>
              </w:rPr>
            </w:pPr>
            <w:r>
              <w:rPr>
                <w:rFonts w:hint="cs"/>
                <w:color w:val="37393C" w:themeColor="background2" w:themeShade="40"/>
                <w:szCs w:val="28"/>
                <w:rtl/>
              </w:rPr>
              <w:t>شهرک غرب</w:t>
            </w:r>
          </w:p>
        </w:tc>
      </w:tr>
    </w:tbl>
    <w:p w14:paraId="45B27995" w14:textId="77777777" w:rsidR="00D155F8" w:rsidRDefault="00D155F8" w:rsidP="00D155F8">
      <w:pPr>
        <w:spacing w:after="200"/>
        <w:rPr>
          <w:rFonts w:ascii="Lato" w:hAnsi="Lato"/>
          <w:color w:val="0A0A23"/>
          <w:szCs w:val="28"/>
          <w:shd w:val="clear" w:color="auto" w:fill="FFFFFF"/>
        </w:rPr>
      </w:pPr>
    </w:p>
    <w:p w14:paraId="6AEF2091" w14:textId="620CBA09" w:rsidR="00D155F8" w:rsidRDefault="002E3CDE" w:rsidP="00D155F8">
      <w:pPr>
        <w:spacing w:after="200"/>
        <w:rPr>
          <w:rFonts w:ascii="Lato" w:hAnsi="Lato"/>
          <w:b/>
          <w:bCs/>
          <w:color w:val="0A0A23"/>
          <w:sz w:val="32"/>
          <w:szCs w:val="32"/>
          <w:shd w:val="clear" w:color="auto" w:fill="FFFFFF"/>
        </w:rPr>
      </w:pPr>
      <w:r>
        <w:rPr>
          <w:rFonts w:ascii="Lato" w:hAnsi="Lato" w:cs="Times New Roman" w:hint="cs"/>
          <w:color w:val="0A0A23"/>
          <w:sz w:val="32"/>
          <w:szCs w:val="32"/>
          <w:shd w:val="clear" w:color="auto" w:fill="FFFFFF"/>
          <w:rtl/>
        </w:rPr>
        <w:t>جدول</w:t>
      </w:r>
      <w:r w:rsidRPr="002E3CDE">
        <w:rPr>
          <w:rFonts w:ascii="Lato" w:hAnsi="Lato" w:cs="Times New Roman"/>
          <w:color w:val="0A0A23"/>
          <w:sz w:val="32"/>
          <w:szCs w:val="32"/>
          <w:shd w:val="clear" w:color="auto" w:fill="FFFFFF"/>
          <w:rtl/>
        </w:rPr>
        <w:t xml:space="preserve"> </w:t>
      </w:r>
      <w:r w:rsidRPr="002E3CDE">
        <w:rPr>
          <w:rFonts w:ascii="Lato" w:hAnsi="Lato" w:cs="Times New Roman"/>
          <w:b/>
          <w:bCs/>
          <w:color w:val="0A0A23"/>
          <w:sz w:val="32"/>
          <w:szCs w:val="32"/>
          <w:shd w:val="clear" w:color="auto" w:fill="FFFFFF"/>
          <w:rtl/>
        </w:rPr>
        <w:t>مشاغل</w:t>
      </w:r>
    </w:p>
    <w:tbl>
      <w:tblPr>
        <w:tblStyle w:val="TableGrid"/>
        <w:tblW w:w="0" w:type="auto"/>
        <w:tblLook w:val="04A0" w:firstRow="1" w:lastRow="0" w:firstColumn="1" w:lastColumn="0" w:noHBand="0" w:noVBand="1"/>
      </w:tblPr>
      <w:tblGrid>
        <w:gridCol w:w="1654"/>
        <w:gridCol w:w="1654"/>
      </w:tblGrid>
      <w:tr w:rsidR="00FF3A4F" w:rsidRPr="007B67F3" w14:paraId="490E63C5" w14:textId="77777777" w:rsidTr="00D5173A">
        <w:tc>
          <w:tcPr>
            <w:tcW w:w="1654" w:type="dxa"/>
          </w:tcPr>
          <w:p w14:paraId="72C159E7" w14:textId="0BD36924" w:rsidR="00FF3A4F" w:rsidRPr="007B67F3" w:rsidRDefault="00FF3A4F" w:rsidP="00D5173A">
            <w:pPr>
              <w:jc w:val="center"/>
              <w:rPr>
                <w:color w:val="002060"/>
                <w:szCs w:val="28"/>
                <w:highlight w:val="lightGray"/>
              </w:rPr>
            </w:pPr>
            <w:r>
              <w:rPr>
                <w:rFonts w:ascii="Segoe UI" w:hAnsi="Segoe UI" w:cs="Segoe UI" w:hint="cs"/>
                <w:b/>
                <w:bCs/>
                <w:caps/>
                <w:color w:val="002060"/>
                <w:spacing w:val="3"/>
                <w:sz w:val="18"/>
                <w:szCs w:val="18"/>
                <w:shd w:val="clear" w:color="auto" w:fill="DFDFE2"/>
                <w:rtl/>
              </w:rPr>
              <w:t xml:space="preserve">شناسه </w:t>
            </w:r>
            <w:r w:rsidRPr="00FF3A4F">
              <w:rPr>
                <w:rFonts w:ascii="Segoe UI" w:hAnsi="Segoe UI" w:cs="Segoe UI"/>
                <w:b/>
                <w:bCs/>
                <w:caps/>
                <w:color w:val="002060"/>
                <w:spacing w:val="3"/>
                <w:sz w:val="18"/>
                <w:szCs w:val="18"/>
                <w:shd w:val="clear" w:color="auto" w:fill="DFDFE2"/>
                <w:rtl/>
              </w:rPr>
              <w:t xml:space="preserve"> کار</w:t>
            </w:r>
          </w:p>
        </w:tc>
        <w:tc>
          <w:tcPr>
            <w:tcW w:w="1654" w:type="dxa"/>
          </w:tcPr>
          <w:p w14:paraId="7EA2DD3D" w14:textId="6FFB7C1F" w:rsidR="00FF3A4F" w:rsidRPr="007B67F3" w:rsidRDefault="00FF3A4F" w:rsidP="00D5173A">
            <w:pPr>
              <w:jc w:val="center"/>
              <w:rPr>
                <w:color w:val="002060"/>
                <w:szCs w:val="28"/>
                <w:highlight w:val="lightGray"/>
              </w:rPr>
            </w:pPr>
            <w:r>
              <w:rPr>
                <w:rFonts w:ascii="Segoe UI" w:hAnsi="Segoe UI" w:cs="Segoe UI" w:hint="cs"/>
                <w:b/>
                <w:bCs/>
                <w:caps/>
                <w:color w:val="002060"/>
                <w:spacing w:val="3"/>
                <w:sz w:val="18"/>
                <w:szCs w:val="18"/>
                <w:highlight w:val="lightGray"/>
                <w:shd w:val="clear" w:color="auto" w:fill="DFDFE2"/>
                <w:rtl/>
              </w:rPr>
              <w:t>شغل</w:t>
            </w:r>
          </w:p>
        </w:tc>
      </w:tr>
      <w:tr w:rsidR="00FF3A4F" w14:paraId="50AB565A" w14:textId="77777777" w:rsidTr="00D5173A">
        <w:tc>
          <w:tcPr>
            <w:tcW w:w="1654" w:type="dxa"/>
          </w:tcPr>
          <w:p w14:paraId="48166B16" w14:textId="77777777" w:rsidR="00FF3A4F" w:rsidRDefault="00FF3A4F" w:rsidP="00D5173A">
            <w:pPr>
              <w:jc w:val="center"/>
              <w:rPr>
                <w:color w:val="37393C" w:themeColor="background2" w:themeShade="40"/>
                <w:szCs w:val="28"/>
              </w:rPr>
            </w:pPr>
            <w:r>
              <w:rPr>
                <w:color w:val="37393C" w:themeColor="background2" w:themeShade="40"/>
                <w:szCs w:val="28"/>
              </w:rPr>
              <w:t>J01</w:t>
            </w:r>
          </w:p>
        </w:tc>
        <w:tc>
          <w:tcPr>
            <w:tcW w:w="1654" w:type="dxa"/>
          </w:tcPr>
          <w:p w14:paraId="1F1701C3" w14:textId="415324A8"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توسعه دهنده</w:t>
            </w:r>
          </w:p>
        </w:tc>
      </w:tr>
      <w:tr w:rsidR="00FF3A4F" w14:paraId="326E7577" w14:textId="77777777" w:rsidTr="00D5173A">
        <w:tc>
          <w:tcPr>
            <w:tcW w:w="1654" w:type="dxa"/>
          </w:tcPr>
          <w:p w14:paraId="581CA398" w14:textId="77777777" w:rsidR="00FF3A4F" w:rsidRDefault="00FF3A4F" w:rsidP="00D5173A">
            <w:pPr>
              <w:jc w:val="center"/>
              <w:rPr>
                <w:color w:val="37393C" w:themeColor="background2" w:themeShade="40"/>
                <w:szCs w:val="28"/>
              </w:rPr>
            </w:pPr>
            <w:r>
              <w:rPr>
                <w:color w:val="37393C" w:themeColor="background2" w:themeShade="40"/>
                <w:szCs w:val="28"/>
              </w:rPr>
              <w:t>J02</w:t>
            </w:r>
          </w:p>
        </w:tc>
        <w:tc>
          <w:tcPr>
            <w:tcW w:w="1654" w:type="dxa"/>
          </w:tcPr>
          <w:p w14:paraId="5DBCE372" w14:textId="21779CEF"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r>
      <w:tr w:rsidR="00FF3A4F" w14:paraId="034E9C09" w14:textId="77777777" w:rsidTr="00D5173A">
        <w:tc>
          <w:tcPr>
            <w:tcW w:w="1654" w:type="dxa"/>
          </w:tcPr>
          <w:p w14:paraId="529D2308" w14:textId="77777777" w:rsidR="00FF3A4F" w:rsidRDefault="00FF3A4F" w:rsidP="00D5173A">
            <w:pPr>
              <w:jc w:val="center"/>
              <w:rPr>
                <w:color w:val="37393C" w:themeColor="background2" w:themeShade="40"/>
                <w:szCs w:val="28"/>
              </w:rPr>
            </w:pPr>
            <w:r>
              <w:rPr>
                <w:color w:val="37393C" w:themeColor="background2" w:themeShade="40"/>
                <w:szCs w:val="28"/>
              </w:rPr>
              <w:t>J02</w:t>
            </w:r>
          </w:p>
        </w:tc>
        <w:tc>
          <w:tcPr>
            <w:tcW w:w="1654" w:type="dxa"/>
          </w:tcPr>
          <w:p w14:paraId="7155CAB6" w14:textId="27ECF955"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r>
      <w:tr w:rsidR="00FF3A4F" w14:paraId="3F2FB4EB" w14:textId="77777777" w:rsidTr="00D5173A">
        <w:tc>
          <w:tcPr>
            <w:tcW w:w="1654" w:type="dxa"/>
          </w:tcPr>
          <w:p w14:paraId="79C4B8BE" w14:textId="77777777" w:rsidR="00FF3A4F" w:rsidRDefault="00FF3A4F" w:rsidP="00D5173A">
            <w:pPr>
              <w:jc w:val="center"/>
              <w:rPr>
                <w:color w:val="37393C" w:themeColor="background2" w:themeShade="40"/>
                <w:szCs w:val="28"/>
              </w:rPr>
            </w:pPr>
            <w:r>
              <w:rPr>
                <w:color w:val="37393C" w:themeColor="background2" w:themeShade="40"/>
                <w:szCs w:val="28"/>
              </w:rPr>
              <w:t>J03</w:t>
            </w:r>
          </w:p>
        </w:tc>
        <w:tc>
          <w:tcPr>
            <w:tcW w:w="1654" w:type="dxa"/>
          </w:tcPr>
          <w:p w14:paraId="0AF04911" w14:textId="7DCA45EC" w:rsidR="00FF3A4F" w:rsidRDefault="002E3CDE" w:rsidP="002E3CDE">
            <w:pPr>
              <w:jc w:val="center"/>
              <w:rPr>
                <w:color w:val="37393C" w:themeColor="background2" w:themeShade="40"/>
                <w:szCs w:val="28"/>
              </w:rPr>
            </w:pPr>
            <w:r>
              <w:rPr>
                <w:rFonts w:cs="Times New Roman" w:hint="cs"/>
                <w:color w:val="37393C" w:themeColor="background2" w:themeShade="40"/>
                <w:szCs w:val="28"/>
                <w:rtl/>
              </w:rPr>
              <w:t>پیک</w:t>
            </w:r>
          </w:p>
        </w:tc>
      </w:tr>
      <w:tr w:rsidR="00FF3A4F" w14:paraId="18C9C049" w14:textId="77777777" w:rsidTr="00D5173A">
        <w:tc>
          <w:tcPr>
            <w:tcW w:w="1654" w:type="dxa"/>
          </w:tcPr>
          <w:p w14:paraId="243C6780" w14:textId="77777777" w:rsidR="00FF3A4F" w:rsidRDefault="00FF3A4F" w:rsidP="00D5173A">
            <w:pPr>
              <w:jc w:val="center"/>
              <w:rPr>
                <w:color w:val="37393C" w:themeColor="background2" w:themeShade="40"/>
                <w:szCs w:val="28"/>
              </w:rPr>
            </w:pPr>
            <w:r>
              <w:rPr>
                <w:color w:val="37393C" w:themeColor="background2" w:themeShade="40"/>
                <w:szCs w:val="28"/>
              </w:rPr>
              <w:t>J01</w:t>
            </w:r>
          </w:p>
        </w:tc>
        <w:tc>
          <w:tcPr>
            <w:tcW w:w="1654" w:type="dxa"/>
          </w:tcPr>
          <w:p w14:paraId="3C5B61F5" w14:textId="2C2ED453"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توسعه دهنده</w:t>
            </w:r>
          </w:p>
        </w:tc>
      </w:tr>
    </w:tbl>
    <w:p w14:paraId="0EE2608D" w14:textId="77777777" w:rsidR="00D155F8" w:rsidRDefault="00D155F8" w:rsidP="00D155F8">
      <w:pPr>
        <w:bidi/>
        <w:spacing w:after="200"/>
        <w:rPr>
          <w:rFonts w:ascii="Lato" w:hAnsi="Lato"/>
          <w:b/>
          <w:bCs/>
          <w:color w:val="0A0A23"/>
          <w:sz w:val="32"/>
          <w:szCs w:val="32"/>
          <w:shd w:val="clear" w:color="auto" w:fill="FFFFFF"/>
        </w:rPr>
      </w:pPr>
    </w:p>
    <w:p w14:paraId="03009248" w14:textId="77777777" w:rsidR="00D155F8" w:rsidRPr="00D155F8" w:rsidRDefault="00D155F8" w:rsidP="00D155F8">
      <w:pPr>
        <w:bidi/>
        <w:rPr>
          <w:rStyle w:val="HTMLCode"/>
          <w:rFonts w:ascii="Roboto Mono" w:eastAsiaTheme="minorEastAsia" w:hAnsi="Roboto Mono"/>
          <w:color w:val="0A0A23"/>
          <w:sz w:val="26"/>
          <w:szCs w:val="26"/>
          <w:bdr w:val="none" w:sz="0" w:space="0" w:color="auto" w:frame="1"/>
        </w:rPr>
      </w:pPr>
      <w:r w:rsidRPr="00D155F8">
        <w:rPr>
          <w:rStyle w:val="HTMLCode"/>
          <w:rFonts w:ascii="Roboto Mono" w:eastAsiaTheme="minorEastAsia" w:hAnsi="Roboto Mono"/>
          <w:color w:val="0A0A23"/>
          <w:sz w:val="26"/>
          <w:szCs w:val="26"/>
          <w:bdr w:val="none" w:sz="0" w:space="0" w:color="auto" w:frame="1"/>
        </w:rPr>
        <w:t xml:space="preserve">home_state </w:t>
      </w:r>
      <w:r w:rsidRPr="00D155F8">
        <w:rPr>
          <w:rStyle w:val="HTMLCode"/>
          <w:rFonts w:ascii="Roboto Mono" w:eastAsiaTheme="minorEastAsia" w:hAnsi="Roboto Mono"/>
          <w:color w:val="0A0A23"/>
          <w:sz w:val="26"/>
          <w:szCs w:val="26"/>
          <w:bdr w:val="none" w:sz="0" w:space="0" w:color="auto" w:frame="1"/>
          <w:rtl/>
        </w:rPr>
        <w:t>اکنون به</w:t>
      </w:r>
      <w:r w:rsidRPr="00D155F8">
        <w:rPr>
          <w:rStyle w:val="HTMLCode"/>
          <w:rFonts w:ascii="Roboto Mono" w:eastAsiaTheme="minorEastAsia" w:hAnsi="Roboto Mono"/>
          <w:color w:val="0A0A23"/>
          <w:sz w:val="26"/>
          <w:szCs w:val="26"/>
          <w:bdr w:val="none" w:sz="0" w:space="0" w:color="auto" w:frame="1"/>
        </w:rPr>
        <w:t xml:space="preserve"> state_code </w:t>
      </w:r>
      <w:r w:rsidRPr="00D155F8">
        <w:rPr>
          <w:rStyle w:val="HTMLCode"/>
          <w:rFonts w:ascii="Roboto Mono" w:eastAsiaTheme="minorEastAsia" w:hAnsi="Roboto Mono"/>
          <w:color w:val="0A0A23"/>
          <w:sz w:val="26"/>
          <w:szCs w:val="26"/>
          <w:bdr w:val="none" w:sz="0" w:space="0" w:color="auto" w:frame="1"/>
          <w:rtl/>
        </w:rPr>
        <w:t>وابسته است. بنابرا</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ن،</w:t>
      </w:r>
      <w:r w:rsidRPr="00D155F8">
        <w:rPr>
          <w:rStyle w:val="HTMLCode"/>
          <w:rFonts w:ascii="Roboto Mono" w:eastAsiaTheme="minorEastAsia" w:hAnsi="Roboto Mono"/>
          <w:color w:val="0A0A23"/>
          <w:sz w:val="26"/>
          <w:szCs w:val="26"/>
          <w:bdr w:val="none" w:sz="0" w:space="0" w:color="auto" w:frame="1"/>
          <w:rtl/>
        </w:rPr>
        <w:t xml:space="preserve"> اگر</w:t>
      </w:r>
      <w:r w:rsidRPr="00D155F8">
        <w:rPr>
          <w:rStyle w:val="HTMLCode"/>
          <w:rFonts w:ascii="Roboto Mono" w:eastAsiaTheme="minorEastAsia" w:hAnsi="Roboto Mono"/>
          <w:color w:val="0A0A23"/>
          <w:sz w:val="26"/>
          <w:szCs w:val="26"/>
          <w:bdr w:val="none" w:sz="0" w:space="0" w:color="auto" w:frame="1"/>
        </w:rPr>
        <w:t xml:space="preserve"> state_code </w:t>
      </w:r>
      <w:r w:rsidRPr="00D155F8">
        <w:rPr>
          <w:rStyle w:val="HTMLCode"/>
          <w:rFonts w:ascii="Roboto Mono" w:eastAsiaTheme="minorEastAsia" w:hAnsi="Roboto Mono"/>
          <w:color w:val="0A0A23"/>
          <w:sz w:val="26"/>
          <w:szCs w:val="26"/>
          <w:bdr w:val="none" w:sz="0" w:space="0" w:color="auto" w:frame="1"/>
          <w:rtl/>
        </w:rPr>
        <w:t>را م</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دان</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د،</w:t>
      </w:r>
      <w:r w:rsidRPr="00D155F8">
        <w:rPr>
          <w:rStyle w:val="HTMLCode"/>
          <w:rFonts w:ascii="Roboto Mono" w:eastAsiaTheme="minorEastAsia" w:hAnsi="Roboto Mono"/>
          <w:color w:val="0A0A23"/>
          <w:sz w:val="26"/>
          <w:szCs w:val="26"/>
          <w:bdr w:val="none" w:sz="0" w:space="0" w:color="auto" w:frame="1"/>
          <w:rtl/>
        </w:rPr>
        <w:t xml:space="preserve"> م</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توان</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د</w:t>
      </w:r>
      <w:r w:rsidRPr="00D155F8">
        <w:rPr>
          <w:rStyle w:val="HTMLCode"/>
          <w:rFonts w:ascii="Roboto Mono" w:eastAsiaTheme="minorEastAsia" w:hAnsi="Roboto Mono"/>
          <w:color w:val="0A0A23"/>
          <w:sz w:val="26"/>
          <w:szCs w:val="26"/>
          <w:bdr w:val="none" w:sz="0" w:space="0" w:color="auto" w:frame="1"/>
          <w:rtl/>
        </w:rPr>
        <w:t xml:space="preserve"> مقدار</w:t>
      </w:r>
      <w:r w:rsidRPr="00D155F8">
        <w:rPr>
          <w:rStyle w:val="HTMLCode"/>
          <w:rFonts w:ascii="Roboto Mono" w:eastAsiaTheme="minorEastAsia" w:hAnsi="Roboto Mono"/>
          <w:color w:val="0A0A23"/>
          <w:sz w:val="26"/>
          <w:szCs w:val="26"/>
          <w:bdr w:val="none" w:sz="0" w:space="0" w:color="auto" w:frame="1"/>
        </w:rPr>
        <w:t xml:space="preserve"> home_state </w:t>
      </w:r>
      <w:r w:rsidRPr="00D155F8">
        <w:rPr>
          <w:rStyle w:val="HTMLCode"/>
          <w:rFonts w:ascii="Roboto Mono" w:eastAsiaTheme="minorEastAsia" w:hAnsi="Roboto Mono"/>
          <w:color w:val="0A0A23"/>
          <w:sz w:val="26"/>
          <w:szCs w:val="26"/>
          <w:bdr w:val="none" w:sz="0" w:space="0" w:color="auto" w:frame="1"/>
          <w:rtl/>
        </w:rPr>
        <w:t>را پ</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دا</w:t>
      </w:r>
      <w:r w:rsidRPr="00D155F8">
        <w:rPr>
          <w:rStyle w:val="HTMLCode"/>
          <w:rFonts w:ascii="Roboto Mono" w:eastAsiaTheme="minorEastAsia" w:hAnsi="Roboto Mono"/>
          <w:color w:val="0A0A23"/>
          <w:sz w:val="26"/>
          <w:szCs w:val="26"/>
          <w:bdr w:val="none" w:sz="0" w:space="0" w:color="auto" w:frame="1"/>
          <w:rtl/>
        </w:rPr>
        <w:t xml:space="preserve"> کن</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د</w:t>
      </w:r>
      <w:r w:rsidRPr="00D155F8">
        <w:rPr>
          <w:rStyle w:val="HTMLCode"/>
          <w:rFonts w:ascii="Roboto Mono" w:eastAsiaTheme="minorEastAsia" w:hAnsi="Roboto Mono"/>
          <w:color w:val="0A0A23"/>
          <w:sz w:val="26"/>
          <w:szCs w:val="26"/>
          <w:bdr w:val="none" w:sz="0" w:space="0" w:color="auto" w:frame="1"/>
        </w:rPr>
        <w:t>.</w:t>
      </w:r>
    </w:p>
    <w:p w14:paraId="47F884B6" w14:textId="77777777" w:rsidR="00D155F8" w:rsidRPr="00D155F8" w:rsidRDefault="00D155F8" w:rsidP="00D155F8">
      <w:pPr>
        <w:bidi/>
        <w:rPr>
          <w:rStyle w:val="HTMLCode"/>
          <w:rFonts w:ascii="Roboto Mono" w:eastAsiaTheme="minorEastAsia" w:hAnsi="Roboto Mono"/>
          <w:color w:val="0A0A23"/>
          <w:sz w:val="26"/>
          <w:szCs w:val="26"/>
          <w:bdr w:val="none" w:sz="0" w:space="0" w:color="auto" w:frame="1"/>
        </w:rPr>
      </w:pPr>
      <w:r w:rsidRPr="00D155F8">
        <w:rPr>
          <w:rStyle w:val="HTMLCode"/>
          <w:rFonts w:ascii="Roboto Mono" w:eastAsiaTheme="minorEastAsia" w:hAnsi="Roboto Mono" w:hint="eastAsia"/>
          <w:color w:val="0A0A23"/>
          <w:sz w:val="26"/>
          <w:szCs w:val="26"/>
          <w:bdr w:val="none" w:sz="0" w:space="0" w:color="auto" w:frame="1"/>
          <w:rtl/>
        </w:rPr>
        <w:t>برا</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color w:val="0A0A23"/>
          <w:sz w:val="26"/>
          <w:szCs w:val="26"/>
          <w:bdr w:val="none" w:sz="0" w:space="0" w:color="auto" w:frame="1"/>
          <w:rtl/>
        </w:rPr>
        <w:t xml:space="preserve"> ا</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نکه</w:t>
      </w:r>
      <w:r w:rsidRPr="00D155F8">
        <w:rPr>
          <w:rStyle w:val="HTMLCode"/>
          <w:rFonts w:ascii="Roboto Mono" w:eastAsiaTheme="minorEastAsia" w:hAnsi="Roboto Mono"/>
          <w:color w:val="0A0A23"/>
          <w:sz w:val="26"/>
          <w:szCs w:val="26"/>
          <w:bdr w:val="none" w:sz="0" w:space="0" w:color="auto" w:frame="1"/>
          <w:rtl/>
        </w:rPr>
        <w:t xml:space="preserve"> ا</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ن</w:t>
      </w:r>
      <w:r w:rsidRPr="00D155F8">
        <w:rPr>
          <w:rStyle w:val="HTMLCode"/>
          <w:rFonts w:ascii="Roboto Mono" w:eastAsiaTheme="minorEastAsia" w:hAnsi="Roboto Mono"/>
          <w:color w:val="0A0A23"/>
          <w:sz w:val="26"/>
          <w:szCs w:val="26"/>
          <w:bdr w:val="none" w:sz="0" w:space="0" w:color="auto" w:frame="1"/>
          <w:rtl/>
        </w:rPr>
        <w:t xml:space="preserve"> کار را </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ک</w:t>
      </w:r>
      <w:r w:rsidRPr="00D155F8">
        <w:rPr>
          <w:rStyle w:val="HTMLCode"/>
          <w:rFonts w:ascii="Roboto Mono" w:eastAsiaTheme="minorEastAsia" w:hAnsi="Roboto Mono"/>
          <w:color w:val="0A0A23"/>
          <w:sz w:val="26"/>
          <w:szCs w:val="26"/>
          <w:bdr w:val="none" w:sz="0" w:space="0" w:color="auto" w:frame="1"/>
          <w:rtl/>
        </w:rPr>
        <w:t xml:space="preserve"> قدم جلوتر بردار</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م،</w:t>
      </w:r>
      <w:r w:rsidRPr="00D155F8">
        <w:rPr>
          <w:rStyle w:val="HTMLCode"/>
          <w:rFonts w:ascii="Roboto Mono" w:eastAsiaTheme="minorEastAsia" w:hAnsi="Roboto Mono"/>
          <w:color w:val="0A0A23"/>
          <w:sz w:val="26"/>
          <w:szCs w:val="26"/>
          <w:bdr w:val="none" w:sz="0" w:space="0" w:color="auto" w:frame="1"/>
          <w:rtl/>
        </w:rPr>
        <w:t xml:space="preserve"> با</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د</w:t>
      </w:r>
      <w:r w:rsidRPr="00D155F8">
        <w:rPr>
          <w:rStyle w:val="HTMLCode"/>
          <w:rFonts w:ascii="Roboto Mono" w:eastAsiaTheme="minorEastAsia" w:hAnsi="Roboto Mono"/>
          <w:color w:val="0A0A23"/>
          <w:sz w:val="26"/>
          <w:szCs w:val="26"/>
          <w:bdr w:val="none" w:sz="0" w:space="0" w:color="auto" w:frame="1"/>
          <w:rtl/>
        </w:rPr>
        <w:t xml:space="preserve"> آنها را دوباره در جدول د</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گر</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color w:val="0A0A23"/>
          <w:sz w:val="26"/>
          <w:szCs w:val="26"/>
          <w:bdr w:val="none" w:sz="0" w:space="0" w:color="auto" w:frame="1"/>
          <w:rtl/>
        </w:rPr>
        <w:t xml:space="preserve"> جدا کن</w:t>
      </w:r>
      <w:r w:rsidRPr="00D155F8">
        <w:rPr>
          <w:rStyle w:val="HTMLCode"/>
          <w:rFonts w:ascii="Roboto Mono" w:eastAsiaTheme="minorEastAsia" w:hAnsi="Roboto Mono" w:hint="cs"/>
          <w:color w:val="0A0A23"/>
          <w:sz w:val="26"/>
          <w:szCs w:val="26"/>
          <w:bdr w:val="none" w:sz="0" w:space="0" w:color="auto" w:frame="1"/>
          <w:rtl/>
        </w:rPr>
        <w:t>ی</w:t>
      </w:r>
      <w:r w:rsidRPr="00D155F8">
        <w:rPr>
          <w:rStyle w:val="HTMLCode"/>
          <w:rFonts w:ascii="Roboto Mono" w:eastAsiaTheme="minorEastAsia" w:hAnsi="Roboto Mono" w:hint="eastAsia"/>
          <w:color w:val="0A0A23"/>
          <w:sz w:val="26"/>
          <w:szCs w:val="26"/>
          <w:bdr w:val="none" w:sz="0" w:space="0" w:color="auto" w:frame="1"/>
          <w:rtl/>
        </w:rPr>
        <w:t>م</w:t>
      </w:r>
      <w:r w:rsidRPr="00D155F8">
        <w:rPr>
          <w:rStyle w:val="HTMLCode"/>
          <w:rFonts w:ascii="Roboto Mono" w:eastAsiaTheme="minorEastAsia" w:hAnsi="Roboto Mono"/>
          <w:color w:val="0A0A23"/>
          <w:sz w:val="26"/>
          <w:szCs w:val="26"/>
          <w:bdr w:val="none" w:sz="0" w:space="0" w:color="auto" w:frame="1"/>
          <w:rtl/>
        </w:rPr>
        <w:t xml:space="preserve"> تا 3</w:t>
      </w:r>
      <w:r w:rsidRPr="00D155F8">
        <w:rPr>
          <w:rStyle w:val="HTMLCode"/>
          <w:rFonts w:ascii="Roboto Mono" w:eastAsiaTheme="minorEastAsia" w:hAnsi="Roboto Mono"/>
          <w:color w:val="0A0A23"/>
          <w:sz w:val="26"/>
          <w:szCs w:val="26"/>
          <w:bdr w:val="none" w:sz="0" w:space="0" w:color="auto" w:frame="1"/>
        </w:rPr>
        <w:t xml:space="preserve">NF </w:t>
      </w:r>
      <w:r w:rsidRPr="00D155F8">
        <w:rPr>
          <w:rStyle w:val="HTMLCode"/>
          <w:rFonts w:ascii="Roboto Mono" w:eastAsiaTheme="minorEastAsia" w:hAnsi="Roboto Mono"/>
          <w:color w:val="0A0A23"/>
          <w:sz w:val="26"/>
          <w:szCs w:val="26"/>
          <w:bdr w:val="none" w:sz="0" w:space="0" w:color="auto" w:frame="1"/>
          <w:rtl/>
        </w:rPr>
        <w:t>شود</w:t>
      </w:r>
      <w:r w:rsidRPr="00D155F8">
        <w:rPr>
          <w:rStyle w:val="HTMLCode"/>
          <w:rFonts w:ascii="Roboto Mono" w:eastAsiaTheme="minorEastAsia" w:hAnsi="Roboto Mono"/>
          <w:color w:val="0A0A23"/>
          <w:sz w:val="26"/>
          <w:szCs w:val="26"/>
          <w:bdr w:val="none" w:sz="0" w:space="0" w:color="auto" w:frame="1"/>
        </w:rPr>
        <w:t>.</w:t>
      </w:r>
    </w:p>
    <w:p w14:paraId="13DCD80F" w14:textId="24080892" w:rsidR="00D155F8" w:rsidRPr="00D155F8" w:rsidRDefault="00D155F8" w:rsidP="00D155F8">
      <w:pPr>
        <w:bidi/>
        <w:rPr>
          <w:rFonts w:ascii="Lato" w:hAnsi="Lato"/>
          <w:b/>
          <w:bCs/>
          <w:color w:val="0A0A23"/>
          <w:sz w:val="44"/>
          <w:szCs w:val="44"/>
          <w:shd w:val="clear" w:color="auto" w:fill="FFFFFF"/>
        </w:rPr>
      </w:pPr>
      <w:r w:rsidRPr="00D155F8">
        <w:rPr>
          <w:rStyle w:val="HTMLCode"/>
          <w:rFonts w:ascii="Roboto Mono" w:eastAsiaTheme="minorEastAsia" w:hAnsi="Roboto Mono" w:hint="eastAsia"/>
          <w:b/>
          <w:bCs/>
          <w:color w:val="0A0A23"/>
          <w:sz w:val="32"/>
          <w:szCs w:val="32"/>
          <w:bdr w:val="none" w:sz="0" w:space="0" w:color="auto" w:frame="1"/>
          <w:rtl/>
        </w:rPr>
        <w:t>مثال</w:t>
      </w:r>
      <w:r w:rsidRPr="00D155F8">
        <w:rPr>
          <w:rStyle w:val="HTMLCode"/>
          <w:rFonts w:ascii="Roboto Mono" w:eastAsiaTheme="minorEastAsia" w:hAnsi="Roboto Mono"/>
          <w:b/>
          <w:bCs/>
          <w:color w:val="0A0A23"/>
          <w:sz w:val="32"/>
          <w:szCs w:val="32"/>
          <w:bdr w:val="none" w:sz="0" w:space="0" w:color="auto" w:frame="1"/>
          <w:rtl/>
        </w:rPr>
        <w:t xml:space="preserve"> سوم</w:t>
      </w:r>
      <w:r w:rsidRPr="00D155F8">
        <w:rPr>
          <w:rStyle w:val="HTMLCode"/>
          <w:rFonts w:ascii="Roboto Mono" w:eastAsiaTheme="minorEastAsia" w:hAnsi="Roboto Mono" w:hint="cs"/>
          <w:b/>
          <w:bCs/>
          <w:color w:val="0A0A23"/>
          <w:sz w:val="32"/>
          <w:szCs w:val="32"/>
          <w:bdr w:val="none" w:sz="0" w:space="0" w:color="auto" w:frame="1"/>
          <w:rtl/>
        </w:rPr>
        <w:t>ی</w:t>
      </w:r>
      <w:r w:rsidRPr="00D155F8">
        <w:rPr>
          <w:rStyle w:val="HTMLCode"/>
          <w:rFonts w:ascii="Roboto Mono" w:eastAsiaTheme="minorEastAsia" w:hAnsi="Roboto Mono" w:hint="eastAsia"/>
          <w:b/>
          <w:bCs/>
          <w:color w:val="0A0A23"/>
          <w:sz w:val="32"/>
          <w:szCs w:val="32"/>
          <w:bdr w:val="none" w:sz="0" w:space="0" w:color="auto" w:frame="1"/>
          <w:rtl/>
        </w:rPr>
        <w:t>ن</w:t>
      </w:r>
      <w:r w:rsidRPr="00D155F8">
        <w:rPr>
          <w:rStyle w:val="HTMLCode"/>
          <w:rFonts w:ascii="Roboto Mono" w:eastAsiaTheme="minorEastAsia" w:hAnsi="Roboto Mono"/>
          <w:b/>
          <w:bCs/>
          <w:color w:val="0A0A23"/>
          <w:sz w:val="32"/>
          <w:szCs w:val="32"/>
          <w:bdr w:val="none" w:sz="0" w:space="0" w:color="auto" w:frame="1"/>
          <w:rtl/>
        </w:rPr>
        <w:t xml:space="preserve"> فرم عاد</w:t>
      </w:r>
      <w:r w:rsidRPr="00D155F8">
        <w:rPr>
          <w:rStyle w:val="HTMLCode"/>
          <w:rFonts w:ascii="Roboto Mono" w:eastAsiaTheme="minorEastAsia" w:hAnsi="Roboto Mono" w:hint="cs"/>
          <w:b/>
          <w:bCs/>
          <w:color w:val="0A0A23"/>
          <w:sz w:val="32"/>
          <w:szCs w:val="32"/>
          <w:bdr w:val="none" w:sz="0" w:space="0" w:color="auto" w:frame="1"/>
          <w:rtl/>
        </w:rPr>
        <w:t>ی</w:t>
      </w:r>
      <w:r w:rsidRPr="00D155F8">
        <w:rPr>
          <w:rStyle w:val="HTMLCode"/>
          <w:rFonts w:ascii="Roboto Mono" w:eastAsiaTheme="minorEastAsia" w:hAnsi="Roboto Mono"/>
          <w:b/>
          <w:bCs/>
          <w:color w:val="0A0A23"/>
          <w:sz w:val="32"/>
          <w:szCs w:val="32"/>
          <w:bdr w:val="none" w:sz="0" w:space="0" w:color="auto" w:frame="1"/>
        </w:rPr>
        <w:t xml:space="preserve"> (3NF)</w:t>
      </w:r>
    </w:p>
    <w:p w14:paraId="777B48D2" w14:textId="0D67A593" w:rsidR="00D155F8" w:rsidRDefault="002E3CDE" w:rsidP="00D155F8">
      <w:pPr>
        <w:rPr>
          <w:rFonts w:ascii="Lato" w:hAnsi="Lato" w:cs="Times New Roman"/>
          <w:color w:val="0A0A23"/>
          <w:sz w:val="32"/>
          <w:szCs w:val="32"/>
          <w:shd w:val="clear" w:color="auto" w:fill="FFFFFF"/>
          <w:rtl/>
        </w:rPr>
      </w:pPr>
      <w:r>
        <w:rPr>
          <w:rFonts w:ascii="Lato" w:hAnsi="Lato" w:cs="Times New Roman" w:hint="cs"/>
          <w:color w:val="0A0A23"/>
          <w:sz w:val="32"/>
          <w:szCs w:val="32"/>
          <w:shd w:val="clear" w:color="auto" w:fill="FFFFFF"/>
          <w:rtl/>
        </w:rPr>
        <w:t>جدول</w:t>
      </w:r>
      <w:r w:rsidRPr="002E3CDE">
        <w:rPr>
          <w:rFonts w:ascii="Lato" w:hAnsi="Lato" w:cs="Times New Roman"/>
          <w:color w:val="0A0A23"/>
          <w:sz w:val="32"/>
          <w:szCs w:val="32"/>
          <w:shd w:val="clear" w:color="auto" w:fill="FFFFFF"/>
          <w:rtl/>
        </w:rPr>
        <w:t xml:space="preserve"> نقش ها</w:t>
      </w:r>
      <w:r w:rsidRPr="002E3CDE">
        <w:rPr>
          <w:rFonts w:ascii="Lato" w:hAnsi="Lato" w:cs="Times New Roman" w:hint="cs"/>
          <w:color w:val="0A0A23"/>
          <w:sz w:val="32"/>
          <w:szCs w:val="32"/>
          <w:shd w:val="clear" w:color="auto" w:fill="FFFFFF"/>
          <w:rtl/>
        </w:rPr>
        <w:t>ی</w:t>
      </w:r>
      <w:r w:rsidRPr="002E3CDE">
        <w:rPr>
          <w:rFonts w:ascii="Lato" w:hAnsi="Lato" w:cs="Times New Roman"/>
          <w:color w:val="0A0A23"/>
          <w:sz w:val="32"/>
          <w:szCs w:val="32"/>
          <w:shd w:val="clear" w:color="auto" w:fill="FFFFFF"/>
          <w:rtl/>
        </w:rPr>
        <w:t xml:space="preserve"> کارمند</w:t>
      </w:r>
    </w:p>
    <w:p w14:paraId="6DD3F565" w14:textId="77777777" w:rsidR="002E3CDE" w:rsidRDefault="002E3CDE" w:rsidP="00D155F8">
      <w:pPr>
        <w:rPr>
          <w:rFonts w:ascii="Lato" w:hAnsi="Lato"/>
          <w:b/>
          <w:bCs/>
          <w:color w:val="0A0A23"/>
          <w:sz w:val="36"/>
          <w:szCs w:val="36"/>
          <w:shd w:val="clear" w:color="auto" w:fill="FFFFFF"/>
        </w:rPr>
      </w:pPr>
    </w:p>
    <w:tbl>
      <w:tblPr>
        <w:tblStyle w:val="TableGrid"/>
        <w:tblW w:w="5790" w:type="dxa"/>
        <w:tblLook w:val="04A0" w:firstRow="1" w:lastRow="0" w:firstColumn="1" w:lastColumn="0" w:noHBand="0" w:noVBand="1"/>
      </w:tblPr>
      <w:tblGrid>
        <w:gridCol w:w="1930"/>
        <w:gridCol w:w="1930"/>
        <w:gridCol w:w="1930"/>
      </w:tblGrid>
      <w:tr w:rsidR="00FF3A4F" w:rsidRPr="007B67F3" w14:paraId="6FC0DD73" w14:textId="77777777" w:rsidTr="00D5173A">
        <w:trPr>
          <w:trHeight w:val="230"/>
        </w:trPr>
        <w:tc>
          <w:tcPr>
            <w:tcW w:w="1930" w:type="dxa"/>
          </w:tcPr>
          <w:p w14:paraId="4FA5A044" w14:textId="0CCEF0A1" w:rsidR="00FF3A4F" w:rsidRPr="007B67F3" w:rsidRDefault="00FF3A4F" w:rsidP="00FF3A4F">
            <w:pPr>
              <w:jc w:val="center"/>
              <w:rPr>
                <w:color w:val="002060"/>
                <w:szCs w:val="28"/>
                <w:highlight w:val="lightGray"/>
              </w:rPr>
            </w:pPr>
            <w:r>
              <w:rPr>
                <w:rFonts w:ascii="Segoe UI" w:hAnsi="Segoe UI" w:cs="Segoe UI" w:hint="cs"/>
                <w:b/>
                <w:bCs/>
                <w:caps/>
                <w:color w:val="002060"/>
                <w:spacing w:val="3"/>
                <w:sz w:val="18"/>
                <w:szCs w:val="18"/>
                <w:highlight w:val="lightGray"/>
                <w:shd w:val="clear" w:color="auto" w:fill="DFDFE2"/>
                <w:rtl/>
              </w:rPr>
              <w:t>شناسه کارمند</w:t>
            </w:r>
          </w:p>
        </w:tc>
        <w:tc>
          <w:tcPr>
            <w:tcW w:w="1930" w:type="dxa"/>
          </w:tcPr>
          <w:p w14:paraId="200233D6" w14:textId="199A1BB0" w:rsidR="00FF3A4F" w:rsidRPr="007B67F3" w:rsidRDefault="00FF3A4F" w:rsidP="00D5173A">
            <w:pPr>
              <w:jc w:val="center"/>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shd w:val="clear" w:color="auto" w:fill="DFDFE2"/>
                <w:rtl/>
              </w:rPr>
              <w:t xml:space="preserve">شناسه </w:t>
            </w:r>
            <w:r w:rsidRPr="00FF3A4F">
              <w:rPr>
                <w:rFonts w:ascii="Segoe UI" w:hAnsi="Segoe UI" w:cs="Segoe UI"/>
                <w:b/>
                <w:bCs/>
                <w:caps/>
                <w:color w:val="002060"/>
                <w:spacing w:val="3"/>
                <w:sz w:val="18"/>
                <w:szCs w:val="18"/>
                <w:shd w:val="clear" w:color="auto" w:fill="DFDFE2"/>
                <w:rtl/>
              </w:rPr>
              <w:t xml:space="preserve"> کار</w:t>
            </w:r>
          </w:p>
        </w:tc>
        <w:tc>
          <w:tcPr>
            <w:tcW w:w="1930" w:type="dxa"/>
          </w:tcPr>
          <w:p w14:paraId="0F8B5823" w14:textId="3DE02079" w:rsidR="00FF3A4F" w:rsidRPr="007B67F3" w:rsidRDefault="00FF3A4F" w:rsidP="00D5173A">
            <w:pPr>
              <w:jc w:val="center"/>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highlight w:val="lightGray"/>
                <w:shd w:val="clear" w:color="auto" w:fill="DFDFE2"/>
                <w:rtl/>
              </w:rPr>
              <w:t>شغل</w:t>
            </w:r>
          </w:p>
        </w:tc>
      </w:tr>
      <w:tr w:rsidR="00FF3A4F" w14:paraId="0ADE3320" w14:textId="77777777" w:rsidTr="00D5173A">
        <w:trPr>
          <w:trHeight w:val="327"/>
        </w:trPr>
        <w:tc>
          <w:tcPr>
            <w:tcW w:w="1930" w:type="dxa"/>
          </w:tcPr>
          <w:p w14:paraId="54FC8175" w14:textId="77777777" w:rsidR="00FF3A4F" w:rsidRDefault="00FF3A4F" w:rsidP="00D5173A">
            <w:pPr>
              <w:jc w:val="center"/>
              <w:rPr>
                <w:color w:val="37393C" w:themeColor="background2" w:themeShade="40"/>
                <w:szCs w:val="28"/>
              </w:rPr>
            </w:pPr>
            <w:r>
              <w:rPr>
                <w:color w:val="37393C" w:themeColor="background2" w:themeShade="40"/>
                <w:szCs w:val="28"/>
              </w:rPr>
              <w:t>E001</w:t>
            </w:r>
          </w:p>
        </w:tc>
        <w:tc>
          <w:tcPr>
            <w:tcW w:w="1930" w:type="dxa"/>
          </w:tcPr>
          <w:p w14:paraId="75FF48EE" w14:textId="77777777" w:rsidR="00FF3A4F" w:rsidRDefault="00FF3A4F" w:rsidP="00D5173A">
            <w:pPr>
              <w:jc w:val="center"/>
              <w:rPr>
                <w:color w:val="37393C" w:themeColor="background2" w:themeShade="40"/>
                <w:szCs w:val="28"/>
              </w:rPr>
            </w:pPr>
            <w:r>
              <w:rPr>
                <w:color w:val="37393C" w:themeColor="background2" w:themeShade="40"/>
                <w:szCs w:val="28"/>
              </w:rPr>
              <w:t>J01</w:t>
            </w:r>
          </w:p>
        </w:tc>
        <w:tc>
          <w:tcPr>
            <w:tcW w:w="1930" w:type="dxa"/>
          </w:tcPr>
          <w:p w14:paraId="5D9DD416" w14:textId="632A2247"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توسعه دهنده</w:t>
            </w:r>
          </w:p>
        </w:tc>
      </w:tr>
      <w:tr w:rsidR="00FF3A4F" w14:paraId="35917A59" w14:textId="77777777" w:rsidTr="00D5173A">
        <w:trPr>
          <w:trHeight w:val="307"/>
        </w:trPr>
        <w:tc>
          <w:tcPr>
            <w:tcW w:w="1930" w:type="dxa"/>
          </w:tcPr>
          <w:p w14:paraId="095C1205" w14:textId="77777777" w:rsidR="00FF3A4F" w:rsidRDefault="00FF3A4F" w:rsidP="00D5173A">
            <w:pPr>
              <w:jc w:val="center"/>
              <w:rPr>
                <w:color w:val="37393C" w:themeColor="background2" w:themeShade="40"/>
                <w:szCs w:val="28"/>
              </w:rPr>
            </w:pPr>
            <w:r>
              <w:rPr>
                <w:color w:val="37393C" w:themeColor="background2" w:themeShade="40"/>
                <w:szCs w:val="28"/>
              </w:rPr>
              <w:t>E002</w:t>
            </w:r>
          </w:p>
        </w:tc>
        <w:tc>
          <w:tcPr>
            <w:tcW w:w="1930" w:type="dxa"/>
          </w:tcPr>
          <w:p w14:paraId="2C2BF08E" w14:textId="77777777" w:rsidR="00FF3A4F" w:rsidRDefault="00FF3A4F" w:rsidP="00D5173A">
            <w:pPr>
              <w:jc w:val="center"/>
              <w:rPr>
                <w:color w:val="37393C" w:themeColor="background2" w:themeShade="40"/>
                <w:szCs w:val="28"/>
              </w:rPr>
            </w:pPr>
            <w:r>
              <w:rPr>
                <w:color w:val="37393C" w:themeColor="background2" w:themeShade="40"/>
                <w:szCs w:val="28"/>
              </w:rPr>
              <w:t>J02</w:t>
            </w:r>
          </w:p>
        </w:tc>
        <w:tc>
          <w:tcPr>
            <w:tcW w:w="1930" w:type="dxa"/>
          </w:tcPr>
          <w:p w14:paraId="2CB84DE8" w14:textId="619EB62B"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r>
      <w:tr w:rsidR="00FF3A4F" w14:paraId="5A1B1A50" w14:textId="77777777" w:rsidTr="00D5173A">
        <w:trPr>
          <w:trHeight w:val="327"/>
        </w:trPr>
        <w:tc>
          <w:tcPr>
            <w:tcW w:w="1930" w:type="dxa"/>
          </w:tcPr>
          <w:p w14:paraId="290F8399" w14:textId="77777777" w:rsidR="00FF3A4F" w:rsidRDefault="00FF3A4F" w:rsidP="00D5173A">
            <w:pPr>
              <w:jc w:val="center"/>
              <w:rPr>
                <w:color w:val="37393C" w:themeColor="background2" w:themeShade="40"/>
                <w:szCs w:val="28"/>
              </w:rPr>
            </w:pPr>
            <w:r>
              <w:rPr>
                <w:color w:val="37393C" w:themeColor="background2" w:themeShade="40"/>
                <w:szCs w:val="28"/>
              </w:rPr>
              <w:t>E003</w:t>
            </w:r>
          </w:p>
        </w:tc>
        <w:tc>
          <w:tcPr>
            <w:tcW w:w="1930" w:type="dxa"/>
          </w:tcPr>
          <w:p w14:paraId="53384133" w14:textId="77777777" w:rsidR="00FF3A4F" w:rsidRDefault="00FF3A4F" w:rsidP="00D5173A">
            <w:pPr>
              <w:jc w:val="center"/>
              <w:rPr>
                <w:color w:val="37393C" w:themeColor="background2" w:themeShade="40"/>
                <w:szCs w:val="28"/>
              </w:rPr>
            </w:pPr>
            <w:r>
              <w:rPr>
                <w:color w:val="37393C" w:themeColor="background2" w:themeShade="40"/>
                <w:szCs w:val="28"/>
              </w:rPr>
              <w:t>J02</w:t>
            </w:r>
          </w:p>
        </w:tc>
        <w:tc>
          <w:tcPr>
            <w:tcW w:w="1930" w:type="dxa"/>
          </w:tcPr>
          <w:p w14:paraId="302A1958" w14:textId="2821431A"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r>
      <w:tr w:rsidR="00FF3A4F" w14:paraId="358B448E" w14:textId="77777777" w:rsidTr="00D5173A">
        <w:trPr>
          <w:trHeight w:val="307"/>
        </w:trPr>
        <w:tc>
          <w:tcPr>
            <w:tcW w:w="1930" w:type="dxa"/>
          </w:tcPr>
          <w:p w14:paraId="5CCD44A1" w14:textId="77777777" w:rsidR="00FF3A4F" w:rsidRDefault="00FF3A4F" w:rsidP="00D5173A">
            <w:pPr>
              <w:jc w:val="center"/>
              <w:rPr>
                <w:color w:val="37393C" w:themeColor="background2" w:themeShade="40"/>
                <w:szCs w:val="28"/>
              </w:rPr>
            </w:pPr>
            <w:r>
              <w:rPr>
                <w:color w:val="37393C" w:themeColor="background2" w:themeShade="40"/>
                <w:szCs w:val="28"/>
              </w:rPr>
              <w:t>E004</w:t>
            </w:r>
          </w:p>
        </w:tc>
        <w:tc>
          <w:tcPr>
            <w:tcW w:w="1930" w:type="dxa"/>
          </w:tcPr>
          <w:p w14:paraId="49CEBEF6" w14:textId="77777777" w:rsidR="00FF3A4F" w:rsidRDefault="00FF3A4F" w:rsidP="00D5173A">
            <w:pPr>
              <w:jc w:val="center"/>
              <w:rPr>
                <w:color w:val="37393C" w:themeColor="background2" w:themeShade="40"/>
                <w:szCs w:val="28"/>
              </w:rPr>
            </w:pPr>
            <w:r>
              <w:rPr>
                <w:color w:val="37393C" w:themeColor="background2" w:themeShade="40"/>
                <w:szCs w:val="28"/>
              </w:rPr>
              <w:t>J03</w:t>
            </w:r>
          </w:p>
        </w:tc>
        <w:tc>
          <w:tcPr>
            <w:tcW w:w="1930" w:type="dxa"/>
          </w:tcPr>
          <w:p w14:paraId="1B80C17B" w14:textId="1107D730" w:rsidR="00FF3A4F" w:rsidRPr="002E3CDE" w:rsidRDefault="002E3CDE" w:rsidP="00D5173A">
            <w:pPr>
              <w:jc w:val="center"/>
              <w:rPr>
                <w:b/>
                <w:bCs/>
                <w:color w:val="37393C" w:themeColor="background2" w:themeShade="40"/>
                <w:szCs w:val="28"/>
              </w:rPr>
            </w:pPr>
            <w:r>
              <w:rPr>
                <w:rFonts w:cs="Times New Roman" w:hint="cs"/>
                <w:color w:val="37393C" w:themeColor="background2" w:themeShade="40"/>
                <w:szCs w:val="28"/>
                <w:rtl/>
              </w:rPr>
              <w:t>پیک</w:t>
            </w:r>
          </w:p>
        </w:tc>
      </w:tr>
      <w:tr w:rsidR="00FF3A4F" w14:paraId="0C48F0BE" w14:textId="77777777" w:rsidTr="00D5173A">
        <w:trPr>
          <w:trHeight w:val="307"/>
        </w:trPr>
        <w:tc>
          <w:tcPr>
            <w:tcW w:w="1930" w:type="dxa"/>
          </w:tcPr>
          <w:p w14:paraId="3AD1D041" w14:textId="77777777" w:rsidR="00FF3A4F" w:rsidRDefault="00FF3A4F" w:rsidP="00D5173A">
            <w:pPr>
              <w:jc w:val="center"/>
              <w:rPr>
                <w:color w:val="37393C" w:themeColor="background2" w:themeShade="40"/>
                <w:szCs w:val="28"/>
              </w:rPr>
            </w:pPr>
            <w:r>
              <w:rPr>
                <w:color w:val="37393C" w:themeColor="background2" w:themeShade="40"/>
                <w:szCs w:val="28"/>
              </w:rPr>
              <w:t>E005</w:t>
            </w:r>
          </w:p>
        </w:tc>
        <w:tc>
          <w:tcPr>
            <w:tcW w:w="1930" w:type="dxa"/>
          </w:tcPr>
          <w:p w14:paraId="1E2F3132" w14:textId="77777777" w:rsidR="00FF3A4F" w:rsidRDefault="00FF3A4F" w:rsidP="00D5173A">
            <w:pPr>
              <w:jc w:val="center"/>
              <w:rPr>
                <w:color w:val="37393C" w:themeColor="background2" w:themeShade="40"/>
                <w:szCs w:val="28"/>
              </w:rPr>
            </w:pPr>
            <w:r>
              <w:rPr>
                <w:color w:val="37393C" w:themeColor="background2" w:themeShade="40"/>
                <w:szCs w:val="28"/>
              </w:rPr>
              <w:t>J01</w:t>
            </w:r>
          </w:p>
        </w:tc>
        <w:tc>
          <w:tcPr>
            <w:tcW w:w="1930" w:type="dxa"/>
          </w:tcPr>
          <w:p w14:paraId="137F0E01" w14:textId="294E7E75" w:rsidR="00FF3A4F" w:rsidRDefault="002E3CDE" w:rsidP="002E3CDE">
            <w:pPr>
              <w:jc w:val="center"/>
              <w:rPr>
                <w:color w:val="37393C" w:themeColor="background2" w:themeShade="40"/>
                <w:szCs w:val="28"/>
              </w:rPr>
            </w:pPr>
            <w:r w:rsidRPr="00FF3A4F">
              <w:rPr>
                <w:rFonts w:cs="Times New Roman"/>
                <w:color w:val="37393C" w:themeColor="background2" w:themeShade="40"/>
                <w:szCs w:val="28"/>
                <w:rtl/>
              </w:rPr>
              <w:t>توسعه دهنده</w:t>
            </w:r>
          </w:p>
        </w:tc>
      </w:tr>
    </w:tbl>
    <w:p w14:paraId="65485B39" w14:textId="77777777" w:rsidR="00D155F8" w:rsidRDefault="00D155F8" w:rsidP="00D155F8">
      <w:pPr>
        <w:spacing w:after="200"/>
        <w:rPr>
          <w:rFonts w:ascii="Lato" w:hAnsi="Lato"/>
          <w:b/>
          <w:bCs/>
          <w:color w:val="0A0A23"/>
          <w:sz w:val="32"/>
          <w:szCs w:val="32"/>
          <w:shd w:val="clear" w:color="auto" w:fill="FFFFFF"/>
        </w:rPr>
      </w:pPr>
    </w:p>
    <w:p w14:paraId="23E08E5F" w14:textId="77777777" w:rsidR="00D155F8" w:rsidRDefault="00D155F8" w:rsidP="00D155F8">
      <w:pPr>
        <w:spacing w:after="200"/>
        <w:rPr>
          <w:rFonts w:ascii="Lato" w:hAnsi="Lato"/>
          <w:b/>
          <w:bCs/>
          <w:color w:val="0A0A23"/>
          <w:sz w:val="32"/>
          <w:szCs w:val="32"/>
          <w:shd w:val="clear" w:color="auto" w:fill="FFFFFF"/>
        </w:rPr>
      </w:pPr>
    </w:p>
    <w:p w14:paraId="4D56B227" w14:textId="77777777" w:rsidR="00D155F8" w:rsidRDefault="00D155F8" w:rsidP="00D155F8">
      <w:pPr>
        <w:spacing w:after="200"/>
        <w:rPr>
          <w:rFonts w:ascii="Lato" w:hAnsi="Lato"/>
          <w:b/>
          <w:bCs/>
          <w:color w:val="0A0A23"/>
          <w:sz w:val="32"/>
          <w:szCs w:val="32"/>
          <w:shd w:val="clear" w:color="auto" w:fill="FFFFFF"/>
        </w:rPr>
      </w:pPr>
    </w:p>
    <w:p w14:paraId="41187AE1" w14:textId="77777777" w:rsidR="00D155F8" w:rsidRDefault="00D155F8" w:rsidP="002E3CDE">
      <w:pPr>
        <w:bidi/>
        <w:spacing w:after="200"/>
        <w:jc w:val="right"/>
        <w:rPr>
          <w:rFonts w:ascii="Lato" w:hAnsi="Lato"/>
          <w:b/>
          <w:bCs/>
          <w:color w:val="0A0A23"/>
          <w:sz w:val="32"/>
          <w:szCs w:val="32"/>
          <w:shd w:val="clear" w:color="auto" w:fill="FFFFFF"/>
        </w:rPr>
      </w:pPr>
    </w:p>
    <w:p w14:paraId="5E49B6A7" w14:textId="5973EF1F" w:rsidR="00D155F8" w:rsidRPr="00162BA3" w:rsidRDefault="002E3CDE" w:rsidP="002E3CDE">
      <w:pPr>
        <w:bidi/>
        <w:jc w:val="right"/>
        <w:rPr>
          <w:rFonts w:ascii="Lato" w:hAnsi="Lato"/>
          <w:color w:val="0A0A23"/>
          <w:sz w:val="32"/>
          <w:szCs w:val="32"/>
          <w:shd w:val="clear" w:color="auto" w:fill="FFFFFF"/>
        </w:rPr>
      </w:pPr>
      <w:r w:rsidRPr="002E3CDE">
        <w:rPr>
          <w:rFonts w:ascii="Lato" w:hAnsi="Lato" w:cs="Times New Roman"/>
          <w:b/>
          <w:bCs/>
          <w:color w:val="0A0A23"/>
          <w:sz w:val="32"/>
          <w:szCs w:val="32"/>
          <w:shd w:val="clear" w:color="auto" w:fill="FFFFFF"/>
          <w:rtl/>
        </w:rPr>
        <w:t>جدول کارمند</w:t>
      </w:r>
    </w:p>
    <w:tbl>
      <w:tblPr>
        <w:tblStyle w:val="TableGrid"/>
        <w:tblW w:w="0" w:type="auto"/>
        <w:tblLook w:val="04A0" w:firstRow="1" w:lastRow="0" w:firstColumn="1" w:lastColumn="0" w:noHBand="0" w:noVBand="1"/>
      </w:tblPr>
      <w:tblGrid>
        <w:gridCol w:w="1655"/>
        <w:gridCol w:w="1655"/>
        <w:gridCol w:w="1655"/>
      </w:tblGrid>
      <w:tr w:rsidR="00D155F8" w:rsidRPr="007B67F3" w14:paraId="44AD186A" w14:textId="77777777" w:rsidTr="00D5173A">
        <w:tc>
          <w:tcPr>
            <w:tcW w:w="1655" w:type="dxa"/>
          </w:tcPr>
          <w:p w14:paraId="4CF10600" w14:textId="518C072A" w:rsidR="00D155F8" w:rsidRPr="007B67F3" w:rsidRDefault="00FF3A4F" w:rsidP="002E3CDE">
            <w:pPr>
              <w:bidi/>
              <w:jc w:val="right"/>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highlight w:val="lightGray"/>
                <w:shd w:val="clear" w:color="auto" w:fill="DFDFE2"/>
                <w:rtl/>
              </w:rPr>
              <w:t>شناسه کارمند</w:t>
            </w:r>
          </w:p>
        </w:tc>
        <w:tc>
          <w:tcPr>
            <w:tcW w:w="1655" w:type="dxa"/>
          </w:tcPr>
          <w:p w14:paraId="558005F7" w14:textId="729DD26E" w:rsidR="00D155F8" w:rsidRPr="007B67F3" w:rsidRDefault="00FF3A4F" w:rsidP="002E3CDE">
            <w:pPr>
              <w:bidi/>
              <w:jc w:val="right"/>
              <w:rPr>
                <w:rFonts w:ascii="Segoe UI" w:hAnsi="Segoe UI" w:cs="Segoe UI"/>
                <w:b/>
                <w:bCs/>
                <w:caps/>
                <w:color w:val="002060"/>
                <w:spacing w:val="3"/>
                <w:sz w:val="18"/>
                <w:szCs w:val="18"/>
                <w:highlight w:val="lightGray"/>
                <w:shd w:val="clear" w:color="auto" w:fill="DFDFE2"/>
              </w:rPr>
            </w:pPr>
            <w:r>
              <w:rPr>
                <w:rFonts w:ascii="Segoe UI" w:hAnsi="Segoe UI" w:cs="Segoe UI" w:hint="cs"/>
                <w:b/>
                <w:bCs/>
                <w:caps/>
                <w:color w:val="002060"/>
                <w:spacing w:val="3"/>
                <w:sz w:val="18"/>
                <w:szCs w:val="18"/>
                <w:highlight w:val="lightGray"/>
                <w:shd w:val="clear" w:color="auto" w:fill="DFDFE2"/>
                <w:rtl/>
              </w:rPr>
              <w:t>نام</w:t>
            </w:r>
          </w:p>
        </w:tc>
        <w:tc>
          <w:tcPr>
            <w:tcW w:w="1655" w:type="dxa"/>
          </w:tcPr>
          <w:p w14:paraId="2B71B803" w14:textId="77777777" w:rsidR="00D155F8" w:rsidRPr="007B67F3" w:rsidRDefault="00D155F8" w:rsidP="002E3CDE">
            <w:pPr>
              <w:bidi/>
              <w:jc w:val="right"/>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r>
      <w:tr w:rsidR="00D155F8" w14:paraId="6D5EB861" w14:textId="77777777" w:rsidTr="00D5173A">
        <w:tc>
          <w:tcPr>
            <w:tcW w:w="1655" w:type="dxa"/>
          </w:tcPr>
          <w:p w14:paraId="3F8E85BB" w14:textId="77777777" w:rsidR="00D155F8" w:rsidRDefault="00D155F8" w:rsidP="002E3CDE">
            <w:pPr>
              <w:bidi/>
              <w:jc w:val="right"/>
              <w:rPr>
                <w:color w:val="37393C" w:themeColor="background2" w:themeShade="40"/>
                <w:szCs w:val="28"/>
              </w:rPr>
            </w:pPr>
            <w:r>
              <w:rPr>
                <w:color w:val="37393C" w:themeColor="background2" w:themeShade="40"/>
                <w:szCs w:val="28"/>
              </w:rPr>
              <w:t>E001</w:t>
            </w:r>
          </w:p>
        </w:tc>
        <w:tc>
          <w:tcPr>
            <w:tcW w:w="1655" w:type="dxa"/>
          </w:tcPr>
          <w:p w14:paraId="59AD2E00" w14:textId="22ABC7E5" w:rsidR="00D155F8" w:rsidRDefault="002E3CDE" w:rsidP="002E3CDE">
            <w:pPr>
              <w:bidi/>
              <w:jc w:val="right"/>
              <w:rPr>
                <w:color w:val="37393C" w:themeColor="background2" w:themeShade="40"/>
                <w:szCs w:val="28"/>
              </w:rPr>
            </w:pPr>
            <w:r>
              <w:rPr>
                <w:rFonts w:hint="cs"/>
                <w:color w:val="37393C" w:themeColor="background2" w:themeShade="40"/>
                <w:szCs w:val="28"/>
                <w:rtl/>
              </w:rPr>
              <w:t>شایان</w:t>
            </w:r>
          </w:p>
        </w:tc>
        <w:tc>
          <w:tcPr>
            <w:tcW w:w="1655" w:type="dxa"/>
          </w:tcPr>
          <w:p w14:paraId="63CA9262" w14:textId="77777777" w:rsidR="00D155F8" w:rsidRDefault="00D155F8" w:rsidP="002E3CDE">
            <w:pPr>
              <w:bidi/>
              <w:jc w:val="right"/>
              <w:rPr>
                <w:color w:val="37393C" w:themeColor="background2" w:themeShade="40"/>
                <w:szCs w:val="28"/>
              </w:rPr>
            </w:pPr>
            <w:r>
              <w:rPr>
                <w:color w:val="37393C" w:themeColor="background2" w:themeShade="40"/>
                <w:szCs w:val="28"/>
              </w:rPr>
              <w:t>26</w:t>
            </w:r>
          </w:p>
        </w:tc>
      </w:tr>
      <w:tr w:rsidR="00D155F8" w14:paraId="68824FC1" w14:textId="77777777" w:rsidTr="00D5173A">
        <w:tc>
          <w:tcPr>
            <w:tcW w:w="1655" w:type="dxa"/>
          </w:tcPr>
          <w:p w14:paraId="65D447F7" w14:textId="77777777" w:rsidR="00D155F8" w:rsidRDefault="00D155F8" w:rsidP="002E3CDE">
            <w:pPr>
              <w:bidi/>
              <w:jc w:val="right"/>
              <w:rPr>
                <w:color w:val="37393C" w:themeColor="background2" w:themeShade="40"/>
                <w:szCs w:val="28"/>
              </w:rPr>
            </w:pPr>
            <w:r>
              <w:rPr>
                <w:color w:val="37393C" w:themeColor="background2" w:themeShade="40"/>
                <w:szCs w:val="28"/>
              </w:rPr>
              <w:t>E002</w:t>
            </w:r>
          </w:p>
        </w:tc>
        <w:tc>
          <w:tcPr>
            <w:tcW w:w="1655" w:type="dxa"/>
          </w:tcPr>
          <w:p w14:paraId="1BD9A9C5" w14:textId="154B2D88" w:rsidR="00D155F8" w:rsidRDefault="002E3CDE" w:rsidP="002E3CDE">
            <w:pPr>
              <w:bidi/>
              <w:jc w:val="right"/>
              <w:rPr>
                <w:color w:val="37393C" w:themeColor="background2" w:themeShade="40"/>
                <w:szCs w:val="28"/>
              </w:rPr>
            </w:pPr>
            <w:r>
              <w:rPr>
                <w:rFonts w:hint="cs"/>
                <w:color w:val="37393C" w:themeColor="background2" w:themeShade="40"/>
                <w:szCs w:val="28"/>
                <w:rtl/>
              </w:rPr>
              <w:t>پارسا</w:t>
            </w:r>
          </w:p>
        </w:tc>
        <w:tc>
          <w:tcPr>
            <w:tcW w:w="1655" w:type="dxa"/>
          </w:tcPr>
          <w:p w14:paraId="0852B8A5" w14:textId="77777777" w:rsidR="00D155F8" w:rsidRDefault="00D155F8" w:rsidP="002E3CDE">
            <w:pPr>
              <w:bidi/>
              <w:jc w:val="right"/>
              <w:rPr>
                <w:color w:val="37393C" w:themeColor="background2" w:themeShade="40"/>
                <w:szCs w:val="28"/>
              </w:rPr>
            </w:pPr>
            <w:r>
              <w:rPr>
                <w:color w:val="37393C" w:themeColor="background2" w:themeShade="40"/>
                <w:szCs w:val="28"/>
              </w:rPr>
              <w:t>26</w:t>
            </w:r>
          </w:p>
        </w:tc>
      </w:tr>
      <w:tr w:rsidR="00D155F8" w14:paraId="5A3120F9" w14:textId="77777777" w:rsidTr="00D5173A">
        <w:tc>
          <w:tcPr>
            <w:tcW w:w="1655" w:type="dxa"/>
          </w:tcPr>
          <w:p w14:paraId="6A3A99B2" w14:textId="77777777" w:rsidR="00D155F8" w:rsidRDefault="00D155F8" w:rsidP="002E3CDE">
            <w:pPr>
              <w:bidi/>
              <w:jc w:val="right"/>
              <w:rPr>
                <w:color w:val="37393C" w:themeColor="background2" w:themeShade="40"/>
                <w:szCs w:val="28"/>
              </w:rPr>
            </w:pPr>
            <w:r>
              <w:rPr>
                <w:color w:val="37393C" w:themeColor="background2" w:themeShade="40"/>
                <w:szCs w:val="28"/>
              </w:rPr>
              <w:t>E003</w:t>
            </w:r>
          </w:p>
        </w:tc>
        <w:tc>
          <w:tcPr>
            <w:tcW w:w="1655" w:type="dxa"/>
          </w:tcPr>
          <w:p w14:paraId="652721CC" w14:textId="2CD79DF8" w:rsidR="00D155F8" w:rsidRDefault="002E3CDE" w:rsidP="002E3CDE">
            <w:pPr>
              <w:bidi/>
              <w:jc w:val="right"/>
              <w:rPr>
                <w:color w:val="37393C" w:themeColor="background2" w:themeShade="40"/>
                <w:szCs w:val="28"/>
              </w:rPr>
            </w:pPr>
            <w:r>
              <w:rPr>
                <w:rFonts w:hint="cs"/>
                <w:color w:val="37393C" w:themeColor="background2" w:themeShade="40"/>
                <w:szCs w:val="28"/>
                <w:rtl/>
              </w:rPr>
              <w:t>دیانا</w:t>
            </w:r>
          </w:p>
        </w:tc>
        <w:tc>
          <w:tcPr>
            <w:tcW w:w="1655" w:type="dxa"/>
          </w:tcPr>
          <w:p w14:paraId="29486AAC" w14:textId="77777777" w:rsidR="00D155F8" w:rsidRDefault="00D155F8" w:rsidP="002E3CDE">
            <w:pPr>
              <w:bidi/>
              <w:jc w:val="right"/>
              <w:rPr>
                <w:color w:val="37393C" w:themeColor="background2" w:themeShade="40"/>
                <w:szCs w:val="28"/>
              </w:rPr>
            </w:pPr>
            <w:r>
              <w:rPr>
                <w:color w:val="37393C" w:themeColor="background2" w:themeShade="40"/>
                <w:szCs w:val="28"/>
              </w:rPr>
              <w:t>56</w:t>
            </w:r>
          </w:p>
        </w:tc>
      </w:tr>
      <w:tr w:rsidR="00D155F8" w14:paraId="4BD194D1" w14:textId="77777777" w:rsidTr="00D5173A">
        <w:tc>
          <w:tcPr>
            <w:tcW w:w="1655" w:type="dxa"/>
          </w:tcPr>
          <w:p w14:paraId="29CADE27" w14:textId="77777777" w:rsidR="00D155F8" w:rsidRDefault="00D155F8" w:rsidP="002E3CDE">
            <w:pPr>
              <w:bidi/>
              <w:jc w:val="right"/>
              <w:rPr>
                <w:color w:val="37393C" w:themeColor="background2" w:themeShade="40"/>
                <w:szCs w:val="28"/>
              </w:rPr>
            </w:pPr>
            <w:r>
              <w:rPr>
                <w:color w:val="37393C" w:themeColor="background2" w:themeShade="40"/>
                <w:szCs w:val="28"/>
              </w:rPr>
              <w:t>E004</w:t>
            </w:r>
          </w:p>
        </w:tc>
        <w:tc>
          <w:tcPr>
            <w:tcW w:w="1655" w:type="dxa"/>
          </w:tcPr>
          <w:p w14:paraId="66B95502" w14:textId="04FDCBB7" w:rsidR="00D155F8" w:rsidRDefault="002E3CDE" w:rsidP="002E3CDE">
            <w:pPr>
              <w:bidi/>
              <w:jc w:val="right"/>
              <w:rPr>
                <w:color w:val="37393C" w:themeColor="background2" w:themeShade="40"/>
                <w:szCs w:val="28"/>
              </w:rPr>
            </w:pPr>
            <w:r>
              <w:rPr>
                <w:rFonts w:hint="cs"/>
                <w:color w:val="37393C" w:themeColor="background2" w:themeShade="40"/>
                <w:szCs w:val="28"/>
                <w:rtl/>
              </w:rPr>
              <w:t>سورنا</w:t>
            </w:r>
          </w:p>
        </w:tc>
        <w:tc>
          <w:tcPr>
            <w:tcW w:w="1655" w:type="dxa"/>
          </w:tcPr>
          <w:p w14:paraId="6EFF1B92" w14:textId="77777777" w:rsidR="00D155F8" w:rsidRDefault="00D155F8" w:rsidP="002E3CDE">
            <w:pPr>
              <w:bidi/>
              <w:jc w:val="right"/>
              <w:rPr>
                <w:color w:val="37393C" w:themeColor="background2" w:themeShade="40"/>
                <w:szCs w:val="28"/>
              </w:rPr>
            </w:pPr>
            <w:r>
              <w:rPr>
                <w:color w:val="37393C" w:themeColor="background2" w:themeShade="40"/>
                <w:szCs w:val="28"/>
              </w:rPr>
              <w:t>56</w:t>
            </w:r>
          </w:p>
        </w:tc>
      </w:tr>
      <w:tr w:rsidR="00D155F8" w14:paraId="64868A77" w14:textId="77777777" w:rsidTr="00D5173A">
        <w:tc>
          <w:tcPr>
            <w:tcW w:w="1655" w:type="dxa"/>
          </w:tcPr>
          <w:p w14:paraId="4246FB9B" w14:textId="77777777" w:rsidR="00D155F8" w:rsidRDefault="00D155F8" w:rsidP="002E3CDE">
            <w:pPr>
              <w:bidi/>
              <w:jc w:val="right"/>
              <w:rPr>
                <w:color w:val="37393C" w:themeColor="background2" w:themeShade="40"/>
                <w:szCs w:val="28"/>
              </w:rPr>
            </w:pPr>
            <w:r>
              <w:rPr>
                <w:color w:val="37393C" w:themeColor="background2" w:themeShade="40"/>
                <w:szCs w:val="28"/>
              </w:rPr>
              <w:t>E005</w:t>
            </w:r>
          </w:p>
        </w:tc>
        <w:tc>
          <w:tcPr>
            <w:tcW w:w="1655" w:type="dxa"/>
          </w:tcPr>
          <w:p w14:paraId="382F2F71" w14:textId="4F1EE82E" w:rsidR="00D155F8" w:rsidRDefault="002E3CDE" w:rsidP="002E3CDE">
            <w:pPr>
              <w:bidi/>
              <w:jc w:val="right"/>
              <w:rPr>
                <w:color w:val="37393C" w:themeColor="background2" w:themeShade="40"/>
                <w:szCs w:val="28"/>
              </w:rPr>
            </w:pPr>
            <w:r>
              <w:rPr>
                <w:rFonts w:hint="cs"/>
                <w:color w:val="37393C" w:themeColor="background2" w:themeShade="40"/>
                <w:szCs w:val="28"/>
                <w:rtl/>
              </w:rPr>
              <w:t>پارسا</w:t>
            </w:r>
          </w:p>
        </w:tc>
        <w:tc>
          <w:tcPr>
            <w:tcW w:w="1655" w:type="dxa"/>
          </w:tcPr>
          <w:p w14:paraId="053BDC7E" w14:textId="77777777" w:rsidR="00D155F8" w:rsidRDefault="00D155F8" w:rsidP="002E3CDE">
            <w:pPr>
              <w:bidi/>
              <w:jc w:val="right"/>
              <w:rPr>
                <w:color w:val="37393C" w:themeColor="background2" w:themeShade="40"/>
                <w:szCs w:val="28"/>
              </w:rPr>
            </w:pPr>
            <w:r>
              <w:rPr>
                <w:color w:val="37393C" w:themeColor="background2" w:themeShade="40"/>
                <w:szCs w:val="28"/>
              </w:rPr>
              <w:t>56</w:t>
            </w:r>
          </w:p>
        </w:tc>
      </w:tr>
    </w:tbl>
    <w:p w14:paraId="187AD604" w14:textId="77777777" w:rsidR="00D155F8" w:rsidRDefault="00D155F8" w:rsidP="002E3CDE">
      <w:pPr>
        <w:bidi/>
        <w:spacing w:after="200"/>
        <w:jc w:val="right"/>
        <w:rPr>
          <w:rFonts w:ascii="Lato" w:hAnsi="Lato"/>
          <w:color w:val="0A0A23"/>
          <w:szCs w:val="28"/>
          <w:shd w:val="clear" w:color="auto" w:fill="FFFFFF"/>
        </w:rPr>
      </w:pPr>
    </w:p>
    <w:p w14:paraId="3B7128AD" w14:textId="3A869D73" w:rsidR="00D155F8" w:rsidRDefault="002E3CDE" w:rsidP="002E3CDE">
      <w:pPr>
        <w:bidi/>
        <w:spacing w:after="200"/>
        <w:jc w:val="right"/>
        <w:rPr>
          <w:rFonts w:ascii="Lato" w:hAnsi="Lato"/>
          <w:b/>
          <w:bCs/>
          <w:color w:val="0A0A23"/>
          <w:sz w:val="32"/>
          <w:szCs w:val="32"/>
          <w:shd w:val="clear" w:color="auto" w:fill="FFFFFF"/>
        </w:rPr>
      </w:pPr>
      <w:r w:rsidRPr="002E3CDE">
        <w:rPr>
          <w:rFonts w:ascii="Lato" w:hAnsi="Lato" w:cs="Times New Roman"/>
          <w:b/>
          <w:bCs/>
          <w:color w:val="0A0A23"/>
          <w:sz w:val="32"/>
          <w:szCs w:val="32"/>
          <w:shd w:val="clear" w:color="auto" w:fill="FFFFFF"/>
          <w:rtl/>
        </w:rPr>
        <w:t>جدول مشاغل</w:t>
      </w:r>
    </w:p>
    <w:tbl>
      <w:tblPr>
        <w:tblStyle w:val="TableGrid"/>
        <w:tblW w:w="0" w:type="auto"/>
        <w:tblLook w:val="04A0" w:firstRow="1" w:lastRow="0" w:firstColumn="1" w:lastColumn="0" w:noHBand="0" w:noVBand="1"/>
      </w:tblPr>
      <w:tblGrid>
        <w:gridCol w:w="1654"/>
        <w:gridCol w:w="1654"/>
      </w:tblGrid>
      <w:tr w:rsidR="00FF3A4F" w:rsidRPr="007B67F3" w14:paraId="176EC2E6" w14:textId="77777777" w:rsidTr="00D5173A">
        <w:tc>
          <w:tcPr>
            <w:tcW w:w="1654" w:type="dxa"/>
          </w:tcPr>
          <w:p w14:paraId="7F324AC9" w14:textId="013E42B6" w:rsidR="00FF3A4F" w:rsidRPr="007B67F3" w:rsidRDefault="00FF3A4F" w:rsidP="002E3CDE">
            <w:pPr>
              <w:bidi/>
              <w:jc w:val="right"/>
              <w:rPr>
                <w:color w:val="002060"/>
                <w:szCs w:val="28"/>
                <w:highlight w:val="lightGray"/>
              </w:rPr>
            </w:pPr>
            <w:r>
              <w:rPr>
                <w:rFonts w:ascii="Segoe UI" w:hAnsi="Segoe UI" w:cs="Segoe UI" w:hint="cs"/>
                <w:b/>
                <w:bCs/>
                <w:caps/>
                <w:color w:val="002060"/>
                <w:spacing w:val="3"/>
                <w:sz w:val="18"/>
                <w:szCs w:val="18"/>
                <w:shd w:val="clear" w:color="auto" w:fill="DFDFE2"/>
                <w:rtl/>
              </w:rPr>
              <w:t xml:space="preserve">شناسه </w:t>
            </w:r>
            <w:r w:rsidRPr="00FF3A4F">
              <w:rPr>
                <w:rFonts w:ascii="Segoe UI" w:hAnsi="Segoe UI" w:cs="Segoe UI"/>
                <w:b/>
                <w:bCs/>
                <w:caps/>
                <w:color w:val="002060"/>
                <w:spacing w:val="3"/>
                <w:sz w:val="18"/>
                <w:szCs w:val="18"/>
                <w:shd w:val="clear" w:color="auto" w:fill="DFDFE2"/>
                <w:rtl/>
              </w:rPr>
              <w:t xml:space="preserve"> کار</w:t>
            </w:r>
          </w:p>
        </w:tc>
        <w:tc>
          <w:tcPr>
            <w:tcW w:w="1654" w:type="dxa"/>
          </w:tcPr>
          <w:p w14:paraId="476C0E56" w14:textId="05D8570F" w:rsidR="00FF3A4F" w:rsidRPr="007B67F3" w:rsidRDefault="00FF3A4F" w:rsidP="002E3CDE">
            <w:pPr>
              <w:bidi/>
              <w:jc w:val="right"/>
              <w:rPr>
                <w:color w:val="002060"/>
                <w:szCs w:val="28"/>
                <w:highlight w:val="lightGray"/>
              </w:rPr>
            </w:pPr>
            <w:r>
              <w:rPr>
                <w:rFonts w:ascii="Segoe UI" w:hAnsi="Segoe UI" w:cs="Segoe UI" w:hint="cs"/>
                <w:b/>
                <w:bCs/>
                <w:caps/>
                <w:color w:val="002060"/>
                <w:spacing w:val="3"/>
                <w:sz w:val="18"/>
                <w:szCs w:val="18"/>
                <w:highlight w:val="lightGray"/>
                <w:shd w:val="clear" w:color="auto" w:fill="DFDFE2"/>
                <w:rtl/>
              </w:rPr>
              <w:t>شغل</w:t>
            </w:r>
          </w:p>
        </w:tc>
      </w:tr>
      <w:tr w:rsidR="00FF3A4F" w14:paraId="0E2B1737" w14:textId="77777777" w:rsidTr="00D5173A">
        <w:tc>
          <w:tcPr>
            <w:tcW w:w="1654" w:type="dxa"/>
          </w:tcPr>
          <w:p w14:paraId="0F37BA3D" w14:textId="77777777" w:rsidR="00FF3A4F" w:rsidRDefault="00FF3A4F" w:rsidP="002E3CDE">
            <w:pPr>
              <w:bidi/>
              <w:jc w:val="right"/>
              <w:rPr>
                <w:color w:val="37393C" w:themeColor="background2" w:themeShade="40"/>
                <w:szCs w:val="28"/>
              </w:rPr>
            </w:pPr>
            <w:r>
              <w:rPr>
                <w:color w:val="37393C" w:themeColor="background2" w:themeShade="40"/>
                <w:szCs w:val="28"/>
              </w:rPr>
              <w:t>J01</w:t>
            </w:r>
          </w:p>
        </w:tc>
        <w:tc>
          <w:tcPr>
            <w:tcW w:w="1654" w:type="dxa"/>
          </w:tcPr>
          <w:p w14:paraId="67F070FA" w14:textId="6698E4E9" w:rsidR="00FF3A4F" w:rsidRDefault="002E3CDE" w:rsidP="002E3CDE">
            <w:pPr>
              <w:bidi/>
              <w:jc w:val="right"/>
              <w:rPr>
                <w:color w:val="37393C" w:themeColor="background2" w:themeShade="40"/>
                <w:szCs w:val="28"/>
              </w:rPr>
            </w:pPr>
            <w:r w:rsidRPr="00FF3A4F">
              <w:rPr>
                <w:rFonts w:cs="Times New Roman"/>
                <w:color w:val="37393C" w:themeColor="background2" w:themeShade="40"/>
                <w:szCs w:val="28"/>
                <w:rtl/>
              </w:rPr>
              <w:t>توسعه دهنده</w:t>
            </w:r>
          </w:p>
        </w:tc>
      </w:tr>
      <w:tr w:rsidR="00FF3A4F" w14:paraId="0D8D93F0" w14:textId="77777777" w:rsidTr="00D5173A">
        <w:tc>
          <w:tcPr>
            <w:tcW w:w="1654" w:type="dxa"/>
          </w:tcPr>
          <w:p w14:paraId="26265E24" w14:textId="77777777" w:rsidR="00FF3A4F" w:rsidRDefault="00FF3A4F" w:rsidP="002E3CDE">
            <w:pPr>
              <w:bidi/>
              <w:jc w:val="right"/>
              <w:rPr>
                <w:color w:val="37393C" w:themeColor="background2" w:themeShade="40"/>
                <w:szCs w:val="28"/>
              </w:rPr>
            </w:pPr>
            <w:r>
              <w:rPr>
                <w:color w:val="37393C" w:themeColor="background2" w:themeShade="40"/>
                <w:szCs w:val="28"/>
              </w:rPr>
              <w:t>J02</w:t>
            </w:r>
          </w:p>
        </w:tc>
        <w:tc>
          <w:tcPr>
            <w:tcW w:w="1654" w:type="dxa"/>
          </w:tcPr>
          <w:p w14:paraId="28F657A8" w14:textId="408E30BB" w:rsidR="00FF3A4F" w:rsidRDefault="002E3CDE" w:rsidP="002E3CDE">
            <w:pPr>
              <w:bidi/>
              <w:jc w:val="right"/>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r>
      <w:tr w:rsidR="00FF3A4F" w14:paraId="39C2573E" w14:textId="77777777" w:rsidTr="00D5173A">
        <w:tc>
          <w:tcPr>
            <w:tcW w:w="1654" w:type="dxa"/>
          </w:tcPr>
          <w:p w14:paraId="0B7111BE" w14:textId="77777777" w:rsidR="00FF3A4F" w:rsidRDefault="00FF3A4F" w:rsidP="002E3CDE">
            <w:pPr>
              <w:bidi/>
              <w:jc w:val="right"/>
              <w:rPr>
                <w:color w:val="37393C" w:themeColor="background2" w:themeShade="40"/>
                <w:szCs w:val="28"/>
              </w:rPr>
            </w:pPr>
            <w:r>
              <w:rPr>
                <w:color w:val="37393C" w:themeColor="background2" w:themeShade="40"/>
                <w:szCs w:val="28"/>
              </w:rPr>
              <w:t>J02</w:t>
            </w:r>
          </w:p>
        </w:tc>
        <w:tc>
          <w:tcPr>
            <w:tcW w:w="1654" w:type="dxa"/>
          </w:tcPr>
          <w:p w14:paraId="0BC2584E" w14:textId="000C55FD" w:rsidR="00FF3A4F" w:rsidRDefault="002E3CDE" w:rsidP="002E3CDE">
            <w:pPr>
              <w:bidi/>
              <w:jc w:val="right"/>
              <w:rPr>
                <w:color w:val="37393C" w:themeColor="background2" w:themeShade="40"/>
                <w:szCs w:val="28"/>
              </w:rPr>
            </w:pPr>
            <w:r w:rsidRPr="00FF3A4F">
              <w:rPr>
                <w:rFonts w:cs="Times New Roman"/>
                <w:color w:val="37393C" w:themeColor="background2" w:themeShade="40"/>
                <w:szCs w:val="28"/>
                <w:rtl/>
              </w:rPr>
              <w:t>منش</w:t>
            </w:r>
            <w:r w:rsidRPr="00FF3A4F">
              <w:rPr>
                <w:rFonts w:cs="Times New Roman" w:hint="cs"/>
                <w:color w:val="37393C" w:themeColor="background2" w:themeShade="40"/>
                <w:szCs w:val="28"/>
                <w:rtl/>
              </w:rPr>
              <w:t>ی</w:t>
            </w:r>
          </w:p>
        </w:tc>
      </w:tr>
      <w:tr w:rsidR="00FF3A4F" w14:paraId="71F46A4B" w14:textId="77777777" w:rsidTr="00D5173A">
        <w:tc>
          <w:tcPr>
            <w:tcW w:w="1654" w:type="dxa"/>
          </w:tcPr>
          <w:p w14:paraId="6F99B41F" w14:textId="77777777" w:rsidR="00FF3A4F" w:rsidRDefault="00FF3A4F" w:rsidP="002E3CDE">
            <w:pPr>
              <w:bidi/>
              <w:jc w:val="right"/>
              <w:rPr>
                <w:color w:val="37393C" w:themeColor="background2" w:themeShade="40"/>
                <w:szCs w:val="28"/>
              </w:rPr>
            </w:pPr>
            <w:r>
              <w:rPr>
                <w:color w:val="37393C" w:themeColor="background2" w:themeShade="40"/>
                <w:szCs w:val="28"/>
              </w:rPr>
              <w:t>J03</w:t>
            </w:r>
          </w:p>
        </w:tc>
        <w:tc>
          <w:tcPr>
            <w:tcW w:w="1654" w:type="dxa"/>
          </w:tcPr>
          <w:p w14:paraId="769FF7DA" w14:textId="143FB42E" w:rsidR="00FF3A4F" w:rsidRDefault="002E3CDE" w:rsidP="002E3CDE">
            <w:pPr>
              <w:bidi/>
              <w:jc w:val="right"/>
              <w:rPr>
                <w:color w:val="37393C" w:themeColor="background2" w:themeShade="40"/>
                <w:szCs w:val="28"/>
              </w:rPr>
            </w:pPr>
            <w:r>
              <w:rPr>
                <w:rFonts w:cs="Times New Roman" w:hint="cs"/>
                <w:color w:val="37393C" w:themeColor="background2" w:themeShade="40"/>
                <w:szCs w:val="28"/>
                <w:rtl/>
              </w:rPr>
              <w:t>پیک</w:t>
            </w:r>
          </w:p>
        </w:tc>
      </w:tr>
      <w:tr w:rsidR="00FF3A4F" w14:paraId="47CE7FE6" w14:textId="77777777" w:rsidTr="00D5173A">
        <w:tc>
          <w:tcPr>
            <w:tcW w:w="1654" w:type="dxa"/>
          </w:tcPr>
          <w:p w14:paraId="489EA214" w14:textId="77777777" w:rsidR="00FF3A4F" w:rsidRDefault="00FF3A4F" w:rsidP="002E3CDE">
            <w:pPr>
              <w:bidi/>
              <w:jc w:val="right"/>
              <w:rPr>
                <w:color w:val="37393C" w:themeColor="background2" w:themeShade="40"/>
                <w:szCs w:val="28"/>
              </w:rPr>
            </w:pPr>
            <w:r>
              <w:rPr>
                <w:color w:val="37393C" w:themeColor="background2" w:themeShade="40"/>
                <w:szCs w:val="28"/>
              </w:rPr>
              <w:t>J01</w:t>
            </w:r>
          </w:p>
        </w:tc>
        <w:tc>
          <w:tcPr>
            <w:tcW w:w="1654" w:type="dxa"/>
          </w:tcPr>
          <w:p w14:paraId="08BCA339" w14:textId="0348E8A2" w:rsidR="00FF3A4F" w:rsidRDefault="002E3CDE" w:rsidP="002E3CDE">
            <w:pPr>
              <w:bidi/>
              <w:jc w:val="right"/>
              <w:rPr>
                <w:color w:val="37393C" w:themeColor="background2" w:themeShade="40"/>
                <w:szCs w:val="28"/>
              </w:rPr>
            </w:pPr>
            <w:r w:rsidRPr="00FF3A4F">
              <w:rPr>
                <w:rFonts w:cs="Times New Roman"/>
                <w:color w:val="37393C" w:themeColor="background2" w:themeShade="40"/>
                <w:szCs w:val="28"/>
                <w:rtl/>
              </w:rPr>
              <w:t>توسعه دهنده</w:t>
            </w:r>
          </w:p>
        </w:tc>
      </w:tr>
    </w:tbl>
    <w:p w14:paraId="580D6B40" w14:textId="77777777" w:rsidR="00D155F8" w:rsidRDefault="00D155F8" w:rsidP="002E3CDE">
      <w:pPr>
        <w:bidi/>
        <w:spacing w:after="200"/>
        <w:jc w:val="right"/>
        <w:rPr>
          <w:rFonts w:ascii="Lato" w:hAnsi="Lato"/>
          <w:b/>
          <w:bCs/>
          <w:color w:val="0A0A23"/>
          <w:sz w:val="32"/>
          <w:szCs w:val="32"/>
          <w:shd w:val="clear" w:color="auto" w:fill="FFFFFF"/>
        </w:rPr>
      </w:pPr>
    </w:p>
    <w:p w14:paraId="15D86825" w14:textId="63A1491D" w:rsidR="00D155F8" w:rsidRDefault="002E3CDE" w:rsidP="002E3CDE">
      <w:pPr>
        <w:bidi/>
        <w:spacing w:after="200"/>
        <w:jc w:val="right"/>
        <w:rPr>
          <w:rFonts w:ascii="Lato" w:hAnsi="Lato"/>
          <w:b/>
          <w:bCs/>
          <w:color w:val="0A0A23"/>
          <w:sz w:val="32"/>
          <w:szCs w:val="32"/>
          <w:shd w:val="clear" w:color="auto" w:fill="FFFFFF"/>
        </w:rPr>
      </w:pPr>
      <w:r w:rsidRPr="002E3CDE">
        <w:rPr>
          <w:rFonts w:ascii="Lato" w:hAnsi="Lato" w:cs="Times New Roman"/>
          <w:b/>
          <w:bCs/>
          <w:color w:val="0A0A23"/>
          <w:sz w:val="32"/>
          <w:szCs w:val="32"/>
          <w:shd w:val="clear" w:color="auto" w:fill="FFFFFF"/>
          <w:rtl/>
        </w:rPr>
        <w:t xml:space="preserve">جدول </w:t>
      </w:r>
      <w:r>
        <w:rPr>
          <w:rFonts w:ascii="Lato" w:hAnsi="Lato" w:cs="Times New Roman" w:hint="cs"/>
          <w:b/>
          <w:bCs/>
          <w:color w:val="0A0A23"/>
          <w:sz w:val="32"/>
          <w:szCs w:val="32"/>
          <w:shd w:val="clear" w:color="auto" w:fill="FFFFFF"/>
          <w:rtl/>
        </w:rPr>
        <w:t>محله ها</w:t>
      </w:r>
    </w:p>
    <w:tbl>
      <w:tblPr>
        <w:tblStyle w:val="TableGrid"/>
        <w:tblW w:w="3738" w:type="dxa"/>
        <w:tblLook w:val="04A0" w:firstRow="1" w:lastRow="0" w:firstColumn="1" w:lastColumn="0" w:noHBand="0" w:noVBand="1"/>
      </w:tblPr>
      <w:tblGrid>
        <w:gridCol w:w="1869"/>
        <w:gridCol w:w="1869"/>
      </w:tblGrid>
      <w:tr w:rsidR="00D155F8" w:rsidRPr="007B67F3" w14:paraId="7B9E5522" w14:textId="77777777" w:rsidTr="00D5173A">
        <w:trPr>
          <w:trHeight w:val="236"/>
        </w:trPr>
        <w:tc>
          <w:tcPr>
            <w:tcW w:w="1869" w:type="dxa"/>
          </w:tcPr>
          <w:p w14:paraId="2A200A84" w14:textId="77777777" w:rsidR="00D155F8" w:rsidRPr="007B67F3" w:rsidRDefault="00D155F8" w:rsidP="002E3CDE">
            <w:pPr>
              <w:bidi/>
              <w:jc w:val="right"/>
              <w:rPr>
                <w:color w:val="002060"/>
                <w:szCs w:val="28"/>
                <w:highlight w:val="lightGray"/>
              </w:rPr>
            </w:pPr>
            <w:r w:rsidRPr="007B67F3">
              <w:rPr>
                <w:rFonts w:ascii="Segoe UI" w:hAnsi="Segoe UI" w:cs="Segoe UI"/>
                <w:b/>
                <w:bCs/>
                <w:caps/>
                <w:color w:val="002060"/>
                <w:spacing w:val="3"/>
                <w:sz w:val="18"/>
                <w:szCs w:val="18"/>
                <w:highlight w:val="lightGray"/>
                <w:shd w:val="clear" w:color="auto" w:fill="DFDFE2"/>
              </w:rPr>
              <w:t>STATE_CODE</w:t>
            </w:r>
          </w:p>
        </w:tc>
        <w:tc>
          <w:tcPr>
            <w:tcW w:w="1869" w:type="dxa"/>
          </w:tcPr>
          <w:p w14:paraId="2A4030D6" w14:textId="017D9F6E" w:rsidR="00D155F8" w:rsidRPr="007B67F3" w:rsidRDefault="00FF3A4F" w:rsidP="002E3CDE">
            <w:pPr>
              <w:bidi/>
              <w:jc w:val="right"/>
              <w:rPr>
                <w:color w:val="002060"/>
                <w:szCs w:val="28"/>
                <w:highlight w:val="lightGray"/>
              </w:rPr>
            </w:pPr>
            <w:r>
              <w:rPr>
                <w:rFonts w:hint="cs"/>
                <w:color w:val="002060"/>
                <w:szCs w:val="28"/>
                <w:highlight w:val="lightGray"/>
                <w:rtl/>
                <w:lang w:bidi="fa-IR"/>
              </w:rPr>
              <w:t>محل زندگی</w:t>
            </w:r>
          </w:p>
        </w:tc>
      </w:tr>
      <w:tr w:rsidR="00D155F8" w14:paraId="53FD7C12" w14:textId="77777777" w:rsidTr="00D5173A">
        <w:trPr>
          <w:trHeight w:val="295"/>
        </w:trPr>
        <w:tc>
          <w:tcPr>
            <w:tcW w:w="1869" w:type="dxa"/>
          </w:tcPr>
          <w:p w14:paraId="0434FFED" w14:textId="77777777" w:rsidR="00D155F8" w:rsidRDefault="00D155F8" w:rsidP="002E3CDE">
            <w:pPr>
              <w:bidi/>
              <w:jc w:val="right"/>
              <w:rPr>
                <w:color w:val="37393C" w:themeColor="background2" w:themeShade="40"/>
                <w:szCs w:val="28"/>
              </w:rPr>
            </w:pPr>
            <w:r>
              <w:rPr>
                <w:color w:val="37393C" w:themeColor="background2" w:themeShade="40"/>
                <w:szCs w:val="28"/>
              </w:rPr>
              <w:t>26</w:t>
            </w:r>
          </w:p>
        </w:tc>
        <w:tc>
          <w:tcPr>
            <w:tcW w:w="1869" w:type="dxa"/>
          </w:tcPr>
          <w:p w14:paraId="004AE345" w14:textId="73D68067" w:rsidR="00D155F8" w:rsidRDefault="00FF3A4F" w:rsidP="002E3CDE">
            <w:pPr>
              <w:bidi/>
              <w:jc w:val="right"/>
              <w:rPr>
                <w:color w:val="37393C" w:themeColor="background2" w:themeShade="40"/>
                <w:szCs w:val="28"/>
                <w:lang w:bidi="fa-IR"/>
              </w:rPr>
            </w:pPr>
            <w:r>
              <w:rPr>
                <w:rFonts w:hint="cs"/>
                <w:color w:val="37393C" w:themeColor="background2" w:themeShade="40"/>
                <w:szCs w:val="28"/>
                <w:rtl/>
                <w:lang w:bidi="fa-IR"/>
              </w:rPr>
              <w:t>تجریش</w:t>
            </w:r>
          </w:p>
        </w:tc>
      </w:tr>
      <w:tr w:rsidR="00D155F8" w14:paraId="624B63AE" w14:textId="77777777" w:rsidTr="00D5173A">
        <w:trPr>
          <w:trHeight w:val="295"/>
        </w:trPr>
        <w:tc>
          <w:tcPr>
            <w:tcW w:w="1869" w:type="dxa"/>
          </w:tcPr>
          <w:p w14:paraId="3E8DAC9C" w14:textId="77777777" w:rsidR="00D155F8" w:rsidRDefault="00D155F8" w:rsidP="002E3CDE">
            <w:pPr>
              <w:bidi/>
              <w:jc w:val="right"/>
              <w:rPr>
                <w:color w:val="37393C" w:themeColor="background2" w:themeShade="40"/>
                <w:szCs w:val="28"/>
              </w:rPr>
            </w:pPr>
            <w:r>
              <w:rPr>
                <w:color w:val="37393C" w:themeColor="background2" w:themeShade="40"/>
                <w:szCs w:val="28"/>
              </w:rPr>
              <w:t>26</w:t>
            </w:r>
          </w:p>
        </w:tc>
        <w:tc>
          <w:tcPr>
            <w:tcW w:w="1869" w:type="dxa"/>
          </w:tcPr>
          <w:p w14:paraId="5C23BE61" w14:textId="76CF5EF5" w:rsidR="00D155F8" w:rsidRDefault="00FF3A4F" w:rsidP="002E3CDE">
            <w:pPr>
              <w:bidi/>
              <w:jc w:val="right"/>
              <w:rPr>
                <w:color w:val="37393C" w:themeColor="background2" w:themeShade="40"/>
                <w:szCs w:val="28"/>
              </w:rPr>
            </w:pPr>
            <w:r>
              <w:rPr>
                <w:rFonts w:hint="cs"/>
                <w:color w:val="37393C" w:themeColor="background2" w:themeShade="40"/>
                <w:szCs w:val="28"/>
                <w:rtl/>
                <w:lang w:bidi="fa-IR"/>
              </w:rPr>
              <w:t>تجریش</w:t>
            </w:r>
          </w:p>
        </w:tc>
      </w:tr>
      <w:tr w:rsidR="00FF3A4F" w14:paraId="49C35A64" w14:textId="77777777" w:rsidTr="00D5173A">
        <w:trPr>
          <w:trHeight w:val="295"/>
        </w:trPr>
        <w:tc>
          <w:tcPr>
            <w:tcW w:w="1869" w:type="dxa"/>
          </w:tcPr>
          <w:p w14:paraId="013BFF41" w14:textId="77777777" w:rsidR="00FF3A4F" w:rsidRDefault="00FF3A4F" w:rsidP="002E3CDE">
            <w:pPr>
              <w:bidi/>
              <w:jc w:val="right"/>
              <w:rPr>
                <w:color w:val="37393C" w:themeColor="background2" w:themeShade="40"/>
                <w:szCs w:val="28"/>
              </w:rPr>
            </w:pPr>
            <w:r>
              <w:rPr>
                <w:color w:val="37393C" w:themeColor="background2" w:themeShade="40"/>
                <w:szCs w:val="28"/>
              </w:rPr>
              <w:t>56</w:t>
            </w:r>
          </w:p>
        </w:tc>
        <w:tc>
          <w:tcPr>
            <w:tcW w:w="1869" w:type="dxa"/>
          </w:tcPr>
          <w:p w14:paraId="75BC0972" w14:textId="6A48B30C" w:rsidR="00FF3A4F" w:rsidRDefault="00FF3A4F" w:rsidP="002E3CDE">
            <w:pPr>
              <w:bidi/>
              <w:jc w:val="right"/>
              <w:rPr>
                <w:color w:val="37393C" w:themeColor="background2" w:themeShade="40"/>
                <w:szCs w:val="28"/>
              </w:rPr>
            </w:pPr>
            <w:r w:rsidRPr="00033DEE">
              <w:rPr>
                <w:rFonts w:hint="cs"/>
                <w:color w:val="37393C" w:themeColor="background2" w:themeShade="40"/>
                <w:szCs w:val="28"/>
                <w:rtl/>
              </w:rPr>
              <w:t>شهرک غرب</w:t>
            </w:r>
            <w:r w:rsidRPr="00033DEE">
              <w:rPr>
                <w:color w:val="37393C" w:themeColor="background2" w:themeShade="40"/>
                <w:szCs w:val="28"/>
              </w:rPr>
              <w:t xml:space="preserve"> </w:t>
            </w:r>
          </w:p>
        </w:tc>
      </w:tr>
      <w:tr w:rsidR="00FF3A4F" w14:paraId="4A7A333D" w14:textId="77777777" w:rsidTr="00D5173A">
        <w:trPr>
          <w:trHeight w:val="295"/>
        </w:trPr>
        <w:tc>
          <w:tcPr>
            <w:tcW w:w="1869" w:type="dxa"/>
          </w:tcPr>
          <w:p w14:paraId="666F9CFF" w14:textId="77777777" w:rsidR="00FF3A4F" w:rsidRDefault="00FF3A4F" w:rsidP="002E3CDE">
            <w:pPr>
              <w:bidi/>
              <w:jc w:val="right"/>
              <w:rPr>
                <w:color w:val="37393C" w:themeColor="background2" w:themeShade="40"/>
                <w:szCs w:val="28"/>
              </w:rPr>
            </w:pPr>
            <w:r>
              <w:rPr>
                <w:color w:val="37393C" w:themeColor="background2" w:themeShade="40"/>
                <w:szCs w:val="28"/>
              </w:rPr>
              <w:t>56</w:t>
            </w:r>
          </w:p>
        </w:tc>
        <w:tc>
          <w:tcPr>
            <w:tcW w:w="1869" w:type="dxa"/>
          </w:tcPr>
          <w:p w14:paraId="62E6C757" w14:textId="4E67C896" w:rsidR="00FF3A4F" w:rsidRDefault="00FF3A4F" w:rsidP="002E3CDE">
            <w:pPr>
              <w:bidi/>
              <w:jc w:val="right"/>
              <w:rPr>
                <w:color w:val="37393C" w:themeColor="background2" w:themeShade="40"/>
                <w:szCs w:val="28"/>
              </w:rPr>
            </w:pPr>
            <w:r w:rsidRPr="00033DEE">
              <w:rPr>
                <w:rFonts w:hint="cs"/>
                <w:color w:val="37393C" w:themeColor="background2" w:themeShade="40"/>
                <w:szCs w:val="28"/>
                <w:rtl/>
              </w:rPr>
              <w:t>شهرک غرب</w:t>
            </w:r>
            <w:r w:rsidRPr="00033DEE">
              <w:rPr>
                <w:color w:val="37393C" w:themeColor="background2" w:themeShade="40"/>
                <w:szCs w:val="28"/>
              </w:rPr>
              <w:t xml:space="preserve"> </w:t>
            </w:r>
          </w:p>
        </w:tc>
      </w:tr>
      <w:tr w:rsidR="00FF3A4F" w14:paraId="31E340CE" w14:textId="77777777" w:rsidTr="00D5173A">
        <w:trPr>
          <w:trHeight w:val="315"/>
        </w:trPr>
        <w:tc>
          <w:tcPr>
            <w:tcW w:w="1869" w:type="dxa"/>
          </w:tcPr>
          <w:p w14:paraId="4D0C94CF" w14:textId="77777777" w:rsidR="00FF3A4F" w:rsidRDefault="00FF3A4F" w:rsidP="002E3CDE">
            <w:pPr>
              <w:bidi/>
              <w:jc w:val="right"/>
              <w:rPr>
                <w:color w:val="37393C" w:themeColor="background2" w:themeShade="40"/>
                <w:szCs w:val="28"/>
              </w:rPr>
            </w:pPr>
            <w:r>
              <w:rPr>
                <w:color w:val="37393C" w:themeColor="background2" w:themeShade="40"/>
                <w:szCs w:val="28"/>
              </w:rPr>
              <w:t>56</w:t>
            </w:r>
          </w:p>
        </w:tc>
        <w:tc>
          <w:tcPr>
            <w:tcW w:w="1869" w:type="dxa"/>
          </w:tcPr>
          <w:p w14:paraId="76B5A762" w14:textId="1D799B50" w:rsidR="00FF3A4F" w:rsidRDefault="00FF3A4F" w:rsidP="002E3CDE">
            <w:pPr>
              <w:bidi/>
              <w:jc w:val="right"/>
              <w:rPr>
                <w:color w:val="37393C" w:themeColor="background2" w:themeShade="40"/>
                <w:szCs w:val="28"/>
              </w:rPr>
            </w:pPr>
            <w:r w:rsidRPr="00033DEE">
              <w:rPr>
                <w:rFonts w:hint="cs"/>
                <w:color w:val="37393C" w:themeColor="background2" w:themeShade="40"/>
                <w:szCs w:val="28"/>
                <w:rtl/>
              </w:rPr>
              <w:t>شهرک غرب</w:t>
            </w:r>
            <w:r w:rsidRPr="00033DEE">
              <w:rPr>
                <w:color w:val="37393C" w:themeColor="background2" w:themeShade="40"/>
                <w:szCs w:val="28"/>
              </w:rPr>
              <w:t xml:space="preserve"> </w:t>
            </w:r>
          </w:p>
        </w:tc>
      </w:tr>
    </w:tbl>
    <w:p w14:paraId="7639EF62" w14:textId="77777777" w:rsidR="00D155F8" w:rsidRDefault="00D155F8" w:rsidP="00FF3A4F">
      <w:pPr>
        <w:spacing w:after="200"/>
        <w:rPr>
          <w:rFonts w:ascii="Lato" w:hAnsi="Lato"/>
          <w:b/>
          <w:bCs/>
          <w:color w:val="0A0A23"/>
          <w:sz w:val="32"/>
          <w:szCs w:val="32"/>
          <w:shd w:val="clear" w:color="auto" w:fill="FFFFFF"/>
        </w:rPr>
      </w:pPr>
    </w:p>
    <w:p w14:paraId="148B6C70" w14:textId="77777777" w:rsidR="008938C5" w:rsidRPr="008938C5" w:rsidRDefault="008938C5" w:rsidP="008938C5">
      <w:pPr>
        <w:bidi/>
        <w:spacing w:after="200"/>
        <w:rPr>
          <w:rFonts w:ascii="Lato" w:hAnsi="Lato"/>
          <w:color w:val="161718" w:themeColor="text1"/>
          <w:sz w:val="36"/>
          <w:szCs w:val="36"/>
          <w:shd w:val="clear" w:color="auto" w:fill="FFFFFF"/>
        </w:rPr>
      </w:pPr>
      <w:r w:rsidRPr="008938C5">
        <w:rPr>
          <w:rFonts w:ascii="Lato" w:hAnsi="Lato" w:cs="Times New Roman"/>
          <w:color w:val="161718" w:themeColor="text1"/>
          <w:sz w:val="36"/>
          <w:szCs w:val="36"/>
          <w:shd w:val="clear" w:color="auto" w:fill="FFFFFF"/>
          <w:rtl/>
        </w:rPr>
        <w:t>نت</w:t>
      </w:r>
      <w:r w:rsidRPr="008938C5">
        <w:rPr>
          <w:rFonts w:ascii="Lato" w:hAnsi="Lato" w:cs="Times New Roman" w:hint="cs"/>
          <w:color w:val="161718" w:themeColor="text1"/>
          <w:sz w:val="36"/>
          <w:szCs w:val="36"/>
          <w:shd w:val="clear" w:color="auto" w:fill="FFFFFF"/>
          <w:rtl/>
        </w:rPr>
        <w:t>ی</w:t>
      </w:r>
      <w:r w:rsidRPr="008938C5">
        <w:rPr>
          <w:rFonts w:ascii="Lato" w:hAnsi="Lato" w:cs="Times New Roman" w:hint="eastAsia"/>
          <w:color w:val="161718" w:themeColor="text1"/>
          <w:sz w:val="36"/>
          <w:szCs w:val="36"/>
          <w:shd w:val="clear" w:color="auto" w:fill="FFFFFF"/>
          <w:rtl/>
        </w:rPr>
        <w:t>جه</w:t>
      </w:r>
    </w:p>
    <w:p w14:paraId="43CBC952" w14:textId="77777777" w:rsidR="008938C5" w:rsidRPr="008938C5" w:rsidRDefault="008938C5" w:rsidP="008938C5">
      <w:pPr>
        <w:bidi/>
        <w:spacing w:after="200"/>
        <w:rPr>
          <w:rFonts w:ascii="Lato" w:hAnsi="Lato"/>
          <w:color w:val="161718" w:themeColor="text1"/>
          <w:szCs w:val="28"/>
          <w:shd w:val="clear" w:color="auto" w:fill="FFFFFF"/>
        </w:rPr>
      </w:pPr>
      <w:r w:rsidRPr="008938C5">
        <w:rPr>
          <w:rFonts w:ascii="Lato" w:hAnsi="Lato" w:cs="Times New Roman" w:hint="eastAsia"/>
          <w:color w:val="161718" w:themeColor="text1"/>
          <w:szCs w:val="28"/>
          <w:shd w:val="clear" w:color="auto" w:fill="FFFFFF"/>
          <w:rtl/>
        </w:rPr>
        <w:t>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ن</w:t>
      </w:r>
      <w:r w:rsidRPr="008938C5">
        <w:rPr>
          <w:rFonts w:ascii="Lato" w:hAnsi="Lato" w:cs="Times New Roman"/>
          <w:color w:val="161718" w:themeColor="text1"/>
          <w:szCs w:val="28"/>
          <w:shd w:val="clear" w:color="auto" w:fill="FFFFFF"/>
          <w:rtl/>
        </w:rPr>
        <w:t xml:space="preserve"> مقاله شما را به نحوه عاد</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ساز</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پا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گاه</w:t>
      </w:r>
      <w:r w:rsidRPr="008938C5">
        <w:rPr>
          <w:rFonts w:ascii="Lato" w:hAnsi="Lato" w:cs="Times New Roman"/>
          <w:color w:val="161718" w:themeColor="text1"/>
          <w:szCs w:val="28"/>
          <w:shd w:val="clear" w:color="auto" w:fill="FFFFFF"/>
          <w:rtl/>
        </w:rPr>
        <w:t xml:space="preserve"> داده، هدف و انواع آن آشنا کرد. ما همچن</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ن</w:t>
      </w:r>
      <w:r w:rsidRPr="008938C5">
        <w:rPr>
          <w:rFonts w:ascii="Lato" w:hAnsi="Lato" w:cs="Times New Roman"/>
          <w:color w:val="161718" w:themeColor="text1"/>
          <w:szCs w:val="28"/>
          <w:shd w:val="clear" w:color="auto" w:fill="FFFFFF"/>
          <w:rtl/>
        </w:rPr>
        <w:t xml:space="preserve"> به آن انواع عاد</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ساز</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و مع</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ارها</w:t>
      </w:r>
      <w:r w:rsidRPr="008938C5">
        <w:rPr>
          <w:rFonts w:ascii="Lato" w:hAnsi="Lato" w:cs="Times New Roman" w:hint="cs"/>
          <w:color w:val="161718" w:themeColor="text1"/>
          <w:szCs w:val="28"/>
          <w:shd w:val="clear" w:color="auto" w:fill="FFFFFF"/>
          <w:rtl/>
        </w:rPr>
        <w:t>یی</w:t>
      </w:r>
      <w:r w:rsidRPr="008938C5">
        <w:rPr>
          <w:rFonts w:ascii="Lato" w:hAnsi="Lato" w:cs="Times New Roman"/>
          <w:color w:val="161718" w:themeColor="text1"/>
          <w:szCs w:val="28"/>
          <w:shd w:val="clear" w:color="auto" w:fill="FFFFFF"/>
          <w:rtl/>
        </w:rPr>
        <w:t xml:space="preserve"> که </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ک</w:t>
      </w:r>
      <w:r w:rsidRPr="008938C5">
        <w:rPr>
          <w:rFonts w:ascii="Lato" w:hAnsi="Lato" w:cs="Times New Roman"/>
          <w:color w:val="161718" w:themeColor="text1"/>
          <w:szCs w:val="28"/>
          <w:shd w:val="clear" w:color="auto" w:fill="FFFFFF"/>
          <w:rtl/>
        </w:rPr>
        <w:t xml:space="preserve"> جدول با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د</w:t>
      </w:r>
      <w:r w:rsidRPr="008938C5">
        <w:rPr>
          <w:rFonts w:ascii="Lato" w:hAnsi="Lato" w:cs="Times New Roman"/>
          <w:color w:val="161718" w:themeColor="text1"/>
          <w:szCs w:val="28"/>
          <w:shd w:val="clear" w:color="auto" w:fill="FFFFFF"/>
          <w:rtl/>
        </w:rPr>
        <w:t xml:space="preserve"> قبل از 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نکه</w:t>
      </w:r>
      <w:r w:rsidRPr="008938C5">
        <w:rPr>
          <w:rFonts w:ascii="Lato" w:hAnsi="Lato" w:cs="Times New Roman"/>
          <w:color w:val="161718" w:themeColor="text1"/>
          <w:szCs w:val="28"/>
          <w:shd w:val="clear" w:color="auto" w:fill="FFFFFF"/>
          <w:rtl/>
        </w:rPr>
        <w:t xml:space="preserve"> بتواند در هر </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ک</w:t>
      </w:r>
      <w:r w:rsidRPr="008938C5">
        <w:rPr>
          <w:rFonts w:ascii="Lato" w:hAnsi="Lato" w:cs="Times New Roman"/>
          <w:color w:val="161718" w:themeColor="text1"/>
          <w:szCs w:val="28"/>
          <w:shd w:val="clear" w:color="auto" w:fill="FFFFFF"/>
          <w:rtl/>
        </w:rPr>
        <w:t xml:space="preserve"> از آنها تأ</w:t>
      </w:r>
      <w:r w:rsidRPr="008938C5">
        <w:rPr>
          <w:rFonts w:ascii="Lato" w:hAnsi="Lato" w:cs="Times New Roman" w:hint="cs"/>
          <w:color w:val="161718" w:themeColor="text1"/>
          <w:szCs w:val="28"/>
          <w:shd w:val="clear" w:color="auto" w:fill="FFFFFF"/>
          <w:rtl/>
        </w:rPr>
        <w:t>یی</w:t>
      </w:r>
      <w:r w:rsidRPr="008938C5">
        <w:rPr>
          <w:rFonts w:ascii="Lato" w:hAnsi="Lato" w:cs="Times New Roman" w:hint="eastAsia"/>
          <w:color w:val="161718" w:themeColor="text1"/>
          <w:szCs w:val="28"/>
          <w:shd w:val="clear" w:color="auto" w:fill="FFFFFF"/>
          <w:rtl/>
        </w:rPr>
        <w:t>د</w:t>
      </w:r>
      <w:r w:rsidRPr="008938C5">
        <w:rPr>
          <w:rFonts w:ascii="Lato" w:hAnsi="Lato" w:cs="Times New Roman"/>
          <w:color w:val="161718" w:themeColor="text1"/>
          <w:szCs w:val="28"/>
          <w:shd w:val="clear" w:color="auto" w:fill="FFFFFF"/>
          <w:rtl/>
        </w:rPr>
        <w:t xml:space="preserve"> شود، با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د</w:t>
      </w:r>
      <w:r w:rsidRPr="008938C5">
        <w:rPr>
          <w:rFonts w:ascii="Lato" w:hAnsi="Lato" w:cs="Times New Roman"/>
          <w:color w:val="161718" w:themeColor="text1"/>
          <w:szCs w:val="28"/>
          <w:shd w:val="clear" w:color="auto" w:fill="FFFFFF"/>
          <w:rtl/>
        </w:rPr>
        <w:t xml:space="preserve"> رعا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ت</w:t>
      </w:r>
      <w:r w:rsidRPr="008938C5">
        <w:rPr>
          <w:rFonts w:ascii="Lato" w:hAnsi="Lato" w:cs="Times New Roman"/>
          <w:color w:val="161718" w:themeColor="text1"/>
          <w:szCs w:val="28"/>
          <w:shd w:val="clear" w:color="auto" w:fill="FFFFFF"/>
          <w:rtl/>
        </w:rPr>
        <w:t xml:space="preserve"> کند، نگاه م</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کن</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م</w:t>
      </w:r>
      <w:r w:rsidRPr="008938C5">
        <w:rPr>
          <w:rFonts w:ascii="Lato" w:hAnsi="Lato" w:cs="Times New Roman"/>
          <w:color w:val="161718" w:themeColor="text1"/>
          <w:szCs w:val="28"/>
          <w:shd w:val="clear" w:color="auto" w:fill="FFFFFF"/>
          <w:rtl/>
        </w:rPr>
        <w:t>.</w:t>
      </w:r>
    </w:p>
    <w:p w14:paraId="71A35341" w14:textId="7BF73750" w:rsidR="00D155F8" w:rsidRDefault="008938C5" w:rsidP="008938C5">
      <w:pPr>
        <w:bidi/>
        <w:spacing w:after="200"/>
        <w:rPr>
          <w:rFonts w:ascii="Lato" w:hAnsi="Lato" w:cs="Times New Roman"/>
          <w:color w:val="161718" w:themeColor="text1"/>
          <w:szCs w:val="28"/>
          <w:shd w:val="clear" w:color="auto" w:fill="FFFFFF"/>
          <w:rtl/>
        </w:rPr>
      </w:pPr>
      <w:r w:rsidRPr="008938C5">
        <w:rPr>
          <w:rFonts w:ascii="Lato" w:hAnsi="Lato" w:cs="Times New Roman" w:hint="eastAsia"/>
          <w:color w:val="161718" w:themeColor="text1"/>
          <w:szCs w:val="28"/>
          <w:shd w:val="clear" w:color="auto" w:fill="FFFFFF"/>
          <w:rtl/>
        </w:rPr>
        <w:t>شا</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ان</w:t>
      </w:r>
      <w:r w:rsidRPr="008938C5">
        <w:rPr>
          <w:rFonts w:ascii="Lato" w:hAnsi="Lato" w:cs="Times New Roman"/>
          <w:color w:val="161718" w:themeColor="text1"/>
          <w:szCs w:val="28"/>
          <w:shd w:val="clear" w:color="auto" w:fill="FFFFFF"/>
          <w:rtl/>
        </w:rPr>
        <w:t xml:space="preserve"> ذکر است که اکثر جداول از محدود</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ت</w:t>
      </w:r>
      <w:r w:rsidRPr="008938C5">
        <w:rPr>
          <w:rFonts w:ascii="Lato" w:hAnsi="Lato" w:cs="Times New Roman"/>
          <w:color w:val="161718" w:themeColor="text1"/>
          <w:szCs w:val="28"/>
          <w:shd w:val="clear" w:color="auto" w:fill="FFFFFF"/>
          <w:rtl/>
        </w:rPr>
        <w:t xml:space="preserve"> 3</w:t>
      </w:r>
      <w:r w:rsidRPr="008938C5">
        <w:rPr>
          <w:rFonts w:ascii="Lato" w:hAnsi="Lato"/>
          <w:color w:val="161718" w:themeColor="text1"/>
          <w:szCs w:val="28"/>
          <w:shd w:val="clear" w:color="auto" w:fill="FFFFFF"/>
        </w:rPr>
        <w:t>NF</w:t>
      </w:r>
      <w:r w:rsidRPr="008938C5">
        <w:rPr>
          <w:rFonts w:ascii="Lato" w:hAnsi="Lato" w:cs="Times New Roman"/>
          <w:color w:val="161718" w:themeColor="text1"/>
          <w:szCs w:val="28"/>
          <w:shd w:val="clear" w:color="auto" w:fill="FFFFFF"/>
          <w:rtl/>
        </w:rPr>
        <w:t xml:space="preserve"> تجاوز نم</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کنند، اما بسته به ن</w:t>
      </w:r>
      <w:r w:rsidRPr="008938C5">
        <w:rPr>
          <w:rFonts w:ascii="Lato" w:hAnsi="Lato" w:cs="Times New Roman" w:hint="cs"/>
          <w:color w:val="161718" w:themeColor="text1"/>
          <w:szCs w:val="28"/>
          <w:shd w:val="clear" w:color="auto" w:fill="FFFFFF"/>
          <w:rtl/>
        </w:rPr>
        <w:t>ی</w:t>
      </w:r>
      <w:r w:rsidRPr="008938C5">
        <w:rPr>
          <w:rFonts w:ascii="Lato" w:hAnsi="Lato" w:cs="Times New Roman" w:hint="eastAsia"/>
          <w:color w:val="161718" w:themeColor="text1"/>
          <w:szCs w:val="28"/>
          <w:shd w:val="clear" w:color="auto" w:fill="FFFFFF"/>
          <w:rtl/>
        </w:rPr>
        <w:t>از</w:t>
      </w:r>
      <w:r w:rsidRPr="008938C5">
        <w:rPr>
          <w:rFonts w:ascii="Lato" w:hAnsi="Lato" w:cs="Times New Roman"/>
          <w:color w:val="161718" w:themeColor="text1"/>
          <w:szCs w:val="28"/>
          <w:shd w:val="clear" w:color="auto" w:fill="FFFFFF"/>
          <w:rtl/>
        </w:rPr>
        <w:t xml:space="preserve"> و اندازه داده ها</w:t>
      </w:r>
      <w:r w:rsidRPr="008938C5">
        <w:rPr>
          <w:rFonts w:ascii="Lato" w:hAnsi="Lato" w:cs="Times New Roman" w:hint="cs"/>
          <w:color w:val="161718" w:themeColor="text1"/>
          <w:szCs w:val="28"/>
          <w:shd w:val="clear" w:color="auto" w:fill="FFFFFF"/>
          <w:rtl/>
        </w:rPr>
        <w:t>ی</w:t>
      </w:r>
      <w:r w:rsidRPr="008938C5">
        <w:rPr>
          <w:rFonts w:ascii="Lato" w:hAnsi="Lato" w:cs="Times New Roman"/>
          <w:color w:val="161718" w:themeColor="text1"/>
          <w:szCs w:val="28"/>
          <w:shd w:val="clear" w:color="auto" w:fill="FFFFFF"/>
          <w:rtl/>
        </w:rPr>
        <w:t xml:space="preserve"> موجود، </w:t>
      </w:r>
      <w:r w:rsidRPr="00652CC9">
        <w:rPr>
          <w:rFonts w:ascii="Lato" w:hAnsi="Lato" w:cs="Times New Roman"/>
          <w:color w:val="161718" w:themeColor="text1"/>
          <w:szCs w:val="28"/>
          <w:shd w:val="clear" w:color="auto" w:fill="FFFFFF"/>
          <w:rtl/>
        </w:rPr>
        <w:t>م</w:t>
      </w:r>
      <w:r w:rsidRPr="00652CC9">
        <w:rPr>
          <w:rFonts w:ascii="Lato" w:hAnsi="Lato" w:cs="Times New Roman" w:hint="cs"/>
          <w:color w:val="161718" w:themeColor="text1"/>
          <w:szCs w:val="28"/>
          <w:shd w:val="clear" w:color="auto" w:fill="FFFFFF"/>
          <w:rtl/>
        </w:rPr>
        <w:t>ی</w:t>
      </w:r>
      <w:r w:rsidRPr="00652CC9">
        <w:rPr>
          <w:rFonts w:ascii="Lato" w:hAnsi="Lato" w:cs="Times New Roman"/>
          <w:color w:val="161718" w:themeColor="text1"/>
          <w:szCs w:val="28"/>
          <w:shd w:val="clear" w:color="auto" w:fill="FFFFFF"/>
          <w:rtl/>
        </w:rPr>
        <w:t xml:space="preserve"> توان</w:t>
      </w:r>
      <w:r w:rsidRPr="00652CC9">
        <w:rPr>
          <w:rFonts w:ascii="Lato" w:hAnsi="Lato" w:cs="Times New Roman" w:hint="cs"/>
          <w:color w:val="161718" w:themeColor="text1"/>
          <w:szCs w:val="28"/>
          <w:shd w:val="clear" w:color="auto" w:fill="FFFFFF"/>
          <w:rtl/>
        </w:rPr>
        <w:t>ی</w:t>
      </w:r>
      <w:r w:rsidRPr="00652CC9">
        <w:rPr>
          <w:rFonts w:ascii="Lato" w:hAnsi="Lato" w:cs="Times New Roman" w:hint="eastAsia"/>
          <w:color w:val="161718" w:themeColor="text1"/>
          <w:szCs w:val="28"/>
          <w:shd w:val="clear" w:color="auto" w:fill="FFFFFF"/>
          <w:rtl/>
        </w:rPr>
        <w:t>د</w:t>
      </w:r>
      <w:r w:rsidRPr="00652CC9">
        <w:rPr>
          <w:rFonts w:ascii="Lato" w:hAnsi="Lato" w:cs="Times New Roman"/>
          <w:color w:val="161718" w:themeColor="text1"/>
          <w:szCs w:val="28"/>
          <w:shd w:val="clear" w:color="auto" w:fill="FFFFFF"/>
          <w:rtl/>
        </w:rPr>
        <w:t xml:space="preserve"> آنها را به 4</w:t>
      </w:r>
      <w:r w:rsidRPr="00652CC9">
        <w:rPr>
          <w:rFonts w:ascii="Lato" w:hAnsi="Lato"/>
          <w:color w:val="161718" w:themeColor="text1"/>
          <w:szCs w:val="28"/>
          <w:shd w:val="clear" w:color="auto" w:fill="FFFFFF"/>
        </w:rPr>
        <w:t>NF</w:t>
      </w:r>
      <w:r w:rsidRPr="00652CC9">
        <w:rPr>
          <w:rFonts w:ascii="Lato" w:hAnsi="Lato" w:cs="Times New Roman"/>
          <w:color w:val="161718" w:themeColor="text1"/>
          <w:szCs w:val="28"/>
          <w:shd w:val="clear" w:color="auto" w:fill="FFFFFF"/>
          <w:rtl/>
        </w:rPr>
        <w:t xml:space="preserve"> و 5</w:t>
      </w:r>
      <w:r w:rsidRPr="00652CC9">
        <w:rPr>
          <w:rFonts w:ascii="Lato" w:hAnsi="Lato"/>
          <w:color w:val="161718" w:themeColor="text1"/>
          <w:szCs w:val="28"/>
          <w:shd w:val="clear" w:color="auto" w:fill="FFFFFF"/>
        </w:rPr>
        <w:t>NF</w:t>
      </w:r>
      <w:r w:rsidRPr="00652CC9">
        <w:rPr>
          <w:rFonts w:ascii="Lato" w:hAnsi="Lato" w:cs="Times New Roman"/>
          <w:color w:val="161718" w:themeColor="text1"/>
          <w:szCs w:val="28"/>
          <w:shd w:val="clear" w:color="auto" w:fill="FFFFFF"/>
          <w:rtl/>
        </w:rPr>
        <w:t xml:space="preserve"> ن</w:t>
      </w:r>
      <w:r w:rsidRPr="00652CC9">
        <w:rPr>
          <w:rFonts w:ascii="Lato" w:hAnsi="Lato" w:cs="Times New Roman" w:hint="cs"/>
          <w:color w:val="161718" w:themeColor="text1"/>
          <w:szCs w:val="28"/>
          <w:shd w:val="clear" w:color="auto" w:fill="FFFFFF"/>
          <w:rtl/>
        </w:rPr>
        <w:t>ی</w:t>
      </w:r>
      <w:r w:rsidRPr="00652CC9">
        <w:rPr>
          <w:rFonts w:ascii="Lato" w:hAnsi="Lato" w:cs="Times New Roman" w:hint="eastAsia"/>
          <w:color w:val="161718" w:themeColor="text1"/>
          <w:szCs w:val="28"/>
          <w:shd w:val="clear" w:color="auto" w:fill="FFFFFF"/>
          <w:rtl/>
        </w:rPr>
        <w:t>ز</w:t>
      </w:r>
      <w:r w:rsidRPr="00652CC9">
        <w:rPr>
          <w:rFonts w:ascii="Lato" w:hAnsi="Lato" w:cs="Times New Roman"/>
          <w:color w:val="161718" w:themeColor="text1"/>
          <w:szCs w:val="28"/>
          <w:shd w:val="clear" w:color="auto" w:fill="FFFFFF"/>
          <w:rtl/>
        </w:rPr>
        <w:t xml:space="preserve"> ببر</w:t>
      </w:r>
      <w:r w:rsidRPr="00652CC9">
        <w:rPr>
          <w:rFonts w:ascii="Lato" w:hAnsi="Lato" w:cs="Times New Roman" w:hint="cs"/>
          <w:color w:val="161718" w:themeColor="text1"/>
          <w:szCs w:val="28"/>
          <w:shd w:val="clear" w:color="auto" w:fill="FFFFFF"/>
          <w:rtl/>
        </w:rPr>
        <w:t>ی</w:t>
      </w:r>
      <w:r w:rsidRPr="00652CC9">
        <w:rPr>
          <w:rFonts w:ascii="Lato" w:hAnsi="Lato" w:cs="Times New Roman" w:hint="eastAsia"/>
          <w:color w:val="161718" w:themeColor="text1"/>
          <w:szCs w:val="28"/>
          <w:shd w:val="clear" w:color="auto" w:fill="FFFFFF"/>
          <w:rtl/>
        </w:rPr>
        <w:t>د</w:t>
      </w:r>
      <w:r w:rsidRPr="00652CC9">
        <w:rPr>
          <w:rFonts w:ascii="Lato" w:hAnsi="Lato" w:cs="Times New Roman"/>
          <w:color w:val="161718" w:themeColor="text1"/>
          <w:szCs w:val="28"/>
          <w:shd w:val="clear" w:color="auto" w:fill="FFFFFF"/>
          <w:rtl/>
        </w:rPr>
        <w:t>.</w:t>
      </w:r>
    </w:p>
    <w:p w14:paraId="27E703D2" w14:textId="77777777" w:rsidR="00652CC9" w:rsidRDefault="00652CC9" w:rsidP="00652CC9">
      <w:pPr>
        <w:bidi/>
        <w:spacing w:after="200"/>
        <w:rPr>
          <w:rFonts w:ascii="Lato" w:hAnsi="Lato" w:cs="Times New Roman"/>
          <w:color w:val="161718" w:themeColor="text1"/>
          <w:szCs w:val="28"/>
          <w:shd w:val="clear" w:color="auto" w:fill="FFFFFF"/>
          <w:rtl/>
        </w:rPr>
      </w:pPr>
    </w:p>
    <w:p w14:paraId="292A141E" w14:textId="77777777" w:rsidR="00652CC9" w:rsidRDefault="00652CC9" w:rsidP="00652CC9">
      <w:pPr>
        <w:bidi/>
        <w:spacing w:after="200"/>
        <w:rPr>
          <w:rFonts w:ascii="Lato" w:hAnsi="Lato" w:cs="Times New Roman"/>
          <w:color w:val="161718" w:themeColor="text1"/>
          <w:szCs w:val="28"/>
          <w:shd w:val="clear" w:color="auto" w:fill="FFFFFF"/>
          <w:rtl/>
        </w:rPr>
      </w:pPr>
    </w:p>
    <w:p w14:paraId="4D0CCD1D" w14:textId="77777777" w:rsidR="00652CC9" w:rsidRDefault="00652CC9" w:rsidP="00652CC9">
      <w:pPr>
        <w:bidi/>
        <w:spacing w:after="200"/>
        <w:rPr>
          <w:rFonts w:ascii="Lato" w:hAnsi="Lato" w:cs="Times New Roman"/>
          <w:color w:val="161718" w:themeColor="text1"/>
          <w:szCs w:val="28"/>
          <w:shd w:val="clear" w:color="auto" w:fill="FFFFFF"/>
          <w:rtl/>
        </w:rPr>
      </w:pPr>
    </w:p>
    <w:p w14:paraId="65E9B3FD" w14:textId="1F1456B5" w:rsidR="00652CC9" w:rsidRDefault="00652CC9" w:rsidP="00652CC9">
      <w:pPr>
        <w:bidi/>
        <w:spacing w:after="200"/>
        <w:jc w:val="center"/>
        <w:rPr>
          <w:b/>
          <w:bCs/>
          <w:color w:val="3C3700"/>
          <w:sz w:val="52"/>
          <w:szCs w:val="36"/>
          <w:lang w:bidi="fa-IR"/>
        </w:rPr>
      </w:pPr>
      <w:r w:rsidRPr="00652CC9">
        <w:rPr>
          <w:b/>
          <w:bCs/>
          <w:color w:val="3C3700"/>
          <w:sz w:val="52"/>
          <w:szCs w:val="36"/>
          <w:lang w:bidi="fa-IR"/>
        </w:rPr>
        <w:t>Class Diagram</w:t>
      </w:r>
    </w:p>
    <w:p w14:paraId="0ED4F4D9" w14:textId="77777777" w:rsidR="0097613F" w:rsidRDefault="0097613F" w:rsidP="00217B3A">
      <w:pPr>
        <w:bidi/>
        <w:spacing w:after="200"/>
        <w:rPr>
          <w:b/>
          <w:bCs/>
          <w:color w:val="3C3700"/>
          <w:sz w:val="52"/>
          <w:szCs w:val="36"/>
          <w:lang w:bidi="fa-IR"/>
        </w:rPr>
      </w:pPr>
    </w:p>
    <w:p w14:paraId="1BA6236F" w14:textId="77777777" w:rsidR="0097613F" w:rsidRDefault="0097613F" w:rsidP="0097613F">
      <w:pPr>
        <w:bidi/>
        <w:spacing w:after="200"/>
        <w:jc w:val="center"/>
        <w:rPr>
          <w:b/>
          <w:bCs/>
          <w:color w:val="3C3700"/>
          <w:sz w:val="52"/>
          <w:szCs w:val="36"/>
          <w:lang w:bidi="fa-IR"/>
        </w:rPr>
      </w:pPr>
    </w:p>
    <w:p w14:paraId="3323BCEA" w14:textId="77777777" w:rsidR="00217B3A" w:rsidRDefault="00217B3A" w:rsidP="0097613F">
      <w:pPr>
        <w:bidi/>
        <w:spacing w:after="200"/>
        <w:jc w:val="center"/>
        <w:rPr>
          <w:rFonts w:ascii="Lato" w:hAnsi="Lato" w:cs="Times New Roman"/>
          <w:color w:val="3C3700"/>
          <w:sz w:val="52"/>
          <w:szCs w:val="52"/>
          <w:shd w:val="clear" w:color="auto" w:fill="FFFFFF"/>
          <w:rtl/>
        </w:rPr>
      </w:pPr>
    </w:p>
    <w:p w14:paraId="493E4BB5" w14:textId="28A73EDF" w:rsidR="0097613F" w:rsidRDefault="0097613F" w:rsidP="00217B3A">
      <w:pPr>
        <w:bidi/>
        <w:spacing w:after="200"/>
        <w:jc w:val="center"/>
        <w:rPr>
          <w:rFonts w:ascii="Lato" w:hAnsi="Lato" w:cs="Times New Roman"/>
          <w:color w:val="3C3700"/>
          <w:sz w:val="52"/>
          <w:szCs w:val="52"/>
          <w:shd w:val="clear" w:color="auto" w:fill="FFFFFF"/>
          <w:rtl/>
        </w:rPr>
      </w:pPr>
      <w:r w:rsidRPr="0097613F">
        <w:rPr>
          <w:rFonts w:ascii="Lato" w:hAnsi="Lato" w:cs="Times New Roman"/>
          <w:noProof/>
          <w:color w:val="3C3700"/>
          <w:sz w:val="52"/>
          <w:szCs w:val="52"/>
          <w:shd w:val="clear" w:color="auto" w:fill="FFFFFF"/>
          <w:rtl/>
        </w:rPr>
        <w:drawing>
          <wp:inline distT="0" distB="0" distL="0" distR="0" wp14:anchorId="00C494CC" wp14:editId="5E9C9948">
            <wp:extent cx="6309360" cy="3960495"/>
            <wp:effectExtent l="0" t="0" r="0" b="1905"/>
            <wp:docPr id="4447539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3906" name="Picture 1" descr="A screenshot of a computer&#10;&#10;Description automatically generated with medium confidence"/>
                    <pic:cNvPicPr/>
                  </pic:nvPicPr>
                  <pic:blipFill>
                    <a:blip r:embed="rId14"/>
                    <a:stretch>
                      <a:fillRect/>
                    </a:stretch>
                  </pic:blipFill>
                  <pic:spPr>
                    <a:xfrm>
                      <a:off x="0" y="0"/>
                      <a:ext cx="6309360" cy="3960495"/>
                    </a:xfrm>
                    <a:prstGeom prst="rect">
                      <a:avLst/>
                    </a:prstGeom>
                  </pic:spPr>
                </pic:pic>
              </a:graphicData>
            </a:graphic>
          </wp:inline>
        </w:drawing>
      </w:r>
    </w:p>
    <w:p w14:paraId="652ED45F" w14:textId="77777777" w:rsidR="00217B3A" w:rsidRDefault="00217B3A" w:rsidP="00217B3A">
      <w:pPr>
        <w:bidi/>
        <w:rPr>
          <w:rFonts w:ascii="Lato" w:hAnsi="Lato" w:cs="Times New Roman"/>
          <w:color w:val="3C3700"/>
          <w:sz w:val="52"/>
          <w:szCs w:val="52"/>
          <w:shd w:val="clear" w:color="auto" w:fill="FFFFFF"/>
          <w:rtl/>
        </w:rPr>
      </w:pPr>
    </w:p>
    <w:p w14:paraId="2E9105EA" w14:textId="0C9CA61F" w:rsidR="00217B3A" w:rsidRDefault="00217B3A" w:rsidP="00217B3A">
      <w:pPr>
        <w:tabs>
          <w:tab w:val="left" w:pos="3994"/>
        </w:tabs>
        <w:bidi/>
        <w:rPr>
          <w:rFonts w:ascii="Lato" w:hAnsi="Lato"/>
          <w:sz w:val="52"/>
          <w:szCs w:val="52"/>
          <w:rtl/>
          <w:lang w:bidi="fa-IR"/>
        </w:rPr>
      </w:pPr>
      <w:r>
        <w:rPr>
          <w:rFonts w:ascii="Lato" w:hAnsi="Lato"/>
          <w:sz w:val="52"/>
          <w:szCs w:val="52"/>
          <w:rtl/>
          <w:lang w:bidi="fa-IR"/>
        </w:rPr>
        <w:tab/>
      </w:r>
    </w:p>
    <w:p w14:paraId="6BB64AF5" w14:textId="77777777" w:rsidR="00217B3A" w:rsidRDefault="00217B3A" w:rsidP="00217B3A">
      <w:pPr>
        <w:tabs>
          <w:tab w:val="left" w:pos="3994"/>
        </w:tabs>
        <w:bidi/>
        <w:rPr>
          <w:rFonts w:ascii="Lato" w:hAnsi="Lato"/>
          <w:sz w:val="52"/>
          <w:szCs w:val="52"/>
          <w:rtl/>
          <w:lang w:bidi="fa-IR"/>
        </w:rPr>
      </w:pPr>
    </w:p>
    <w:p w14:paraId="394CE0CC" w14:textId="77777777" w:rsidR="00217B3A" w:rsidRDefault="00217B3A" w:rsidP="00217B3A">
      <w:pPr>
        <w:tabs>
          <w:tab w:val="left" w:pos="3994"/>
        </w:tabs>
        <w:bidi/>
        <w:rPr>
          <w:rFonts w:ascii="Lato" w:hAnsi="Lato"/>
          <w:sz w:val="52"/>
          <w:szCs w:val="52"/>
          <w:rtl/>
          <w:lang w:bidi="fa-IR"/>
        </w:rPr>
      </w:pPr>
    </w:p>
    <w:p w14:paraId="478FBDBD" w14:textId="77777777" w:rsidR="00217B3A" w:rsidRDefault="00217B3A" w:rsidP="00217B3A">
      <w:pPr>
        <w:tabs>
          <w:tab w:val="left" w:pos="3994"/>
        </w:tabs>
        <w:bidi/>
        <w:rPr>
          <w:rFonts w:ascii="Lato" w:hAnsi="Lato"/>
          <w:sz w:val="52"/>
          <w:szCs w:val="52"/>
          <w:rtl/>
          <w:lang w:bidi="fa-IR"/>
        </w:rPr>
      </w:pPr>
    </w:p>
    <w:p w14:paraId="31D33F25"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lastRenderedPageBreak/>
        <w:t>This class diagram represents the digital objectification of products in the Digikala e-commerce platform. The diagram consists of four main classes: Admin, Customer, Payment, and Guest, along with other supporting classes such as View, Products, and Cart</w:t>
      </w:r>
      <w:r w:rsidRPr="00217B3A">
        <w:rPr>
          <w:rFonts w:ascii="Lato" w:hAnsi="Lato" w:cs="Times New Roman"/>
          <w:color w:val="3C3700"/>
          <w:szCs w:val="28"/>
          <w:rtl/>
          <w:lang w:bidi="fa-IR"/>
        </w:rPr>
        <w:t>.</w:t>
      </w:r>
    </w:p>
    <w:p w14:paraId="102A36AD" w14:textId="77777777" w:rsidR="00217B3A" w:rsidRPr="00217B3A" w:rsidRDefault="00217B3A" w:rsidP="00217B3A">
      <w:pPr>
        <w:tabs>
          <w:tab w:val="left" w:pos="3994"/>
        </w:tabs>
        <w:rPr>
          <w:rFonts w:ascii="Lato" w:hAnsi="Lato" w:cs="Times New Roman"/>
          <w:color w:val="3C3700"/>
          <w:szCs w:val="28"/>
          <w:lang w:bidi="fa-IR"/>
        </w:rPr>
      </w:pPr>
    </w:p>
    <w:p w14:paraId="3E804238"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The Admin class represents the administrator of the platform and has attributes such as Id and Name. The class has several methods such as ViewProducts, AddProducts, DeleteProducts, ModifyProducts, MakeShipment, and ConfirmDelivery, which enable the administrator to manage the products and shipments</w:t>
      </w:r>
      <w:r w:rsidRPr="00217B3A">
        <w:rPr>
          <w:rFonts w:ascii="Lato" w:hAnsi="Lato" w:cs="Times New Roman"/>
          <w:color w:val="3C3700"/>
          <w:szCs w:val="28"/>
          <w:rtl/>
          <w:lang w:bidi="fa-IR"/>
        </w:rPr>
        <w:t>.</w:t>
      </w:r>
    </w:p>
    <w:p w14:paraId="59794119" w14:textId="77777777" w:rsidR="00217B3A" w:rsidRPr="00217B3A" w:rsidRDefault="00217B3A" w:rsidP="00217B3A">
      <w:pPr>
        <w:tabs>
          <w:tab w:val="left" w:pos="3994"/>
        </w:tabs>
        <w:rPr>
          <w:rFonts w:ascii="Lato" w:hAnsi="Lato" w:cs="Times New Roman"/>
          <w:color w:val="3C3700"/>
          <w:szCs w:val="28"/>
          <w:lang w:bidi="fa-IR"/>
        </w:rPr>
      </w:pPr>
    </w:p>
    <w:p w14:paraId="1BC3455C"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The Customer class represents the users of the platform who have registered and have attributes such as Id, Name, Address, and PhNo. The class has methods such as BuyProducts, ViewProducts, MakePayment, AddToCart, and DeleteFromCart, which enable the customers to search for products, make purchases, and manage their carts</w:t>
      </w:r>
      <w:r w:rsidRPr="00217B3A">
        <w:rPr>
          <w:rFonts w:ascii="Lato" w:hAnsi="Lato" w:cs="Times New Roman"/>
          <w:color w:val="3C3700"/>
          <w:szCs w:val="28"/>
          <w:rtl/>
          <w:lang w:bidi="fa-IR"/>
        </w:rPr>
        <w:t>.</w:t>
      </w:r>
    </w:p>
    <w:p w14:paraId="2D4895C4" w14:textId="77777777" w:rsidR="00217B3A" w:rsidRPr="00217B3A" w:rsidRDefault="00217B3A" w:rsidP="00217B3A">
      <w:pPr>
        <w:tabs>
          <w:tab w:val="left" w:pos="3994"/>
        </w:tabs>
        <w:rPr>
          <w:rFonts w:ascii="Lato" w:hAnsi="Lato" w:cs="Times New Roman"/>
          <w:color w:val="3C3700"/>
          <w:szCs w:val="28"/>
          <w:lang w:bidi="fa-IR"/>
        </w:rPr>
      </w:pPr>
    </w:p>
    <w:p w14:paraId="54A654A5"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The Payment class represents the payment information of the customers and has attributes such as CustomerId, Name, CardType, and CardNo. The class has no methods, as it is only used to store the payment details of the customers</w:t>
      </w:r>
      <w:r w:rsidRPr="00217B3A">
        <w:rPr>
          <w:rFonts w:ascii="Lato" w:hAnsi="Lato" w:cs="Times New Roman"/>
          <w:color w:val="3C3700"/>
          <w:szCs w:val="28"/>
          <w:rtl/>
          <w:lang w:bidi="fa-IR"/>
        </w:rPr>
        <w:t>.</w:t>
      </w:r>
    </w:p>
    <w:p w14:paraId="0C0A32FC" w14:textId="77777777" w:rsidR="00217B3A" w:rsidRPr="00217B3A" w:rsidRDefault="00217B3A" w:rsidP="00217B3A">
      <w:pPr>
        <w:tabs>
          <w:tab w:val="left" w:pos="3994"/>
        </w:tabs>
        <w:rPr>
          <w:rFonts w:ascii="Lato" w:hAnsi="Lato" w:cs="Times New Roman"/>
          <w:color w:val="3C3700"/>
          <w:szCs w:val="28"/>
          <w:lang w:bidi="fa-IR"/>
        </w:rPr>
      </w:pPr>
    </w:p>
    <w:p w14:paraId="7E529661"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The Guest class represents the users who have not registered on the platform and has only one method, which is ViewProducts. This method enables the guests to search for products on the platform</w:t>
      </w:r>
      <w:r w:rsidRPr="00217B3A">
        <w:rPr>
          <w:rFonts w:ascii="Lato" w:hAnsi="Lato" w:cs="Times New Roman"/>
          <w:color w:val="3C3700"/>
          <w:szCs w:val="28"/>
          <w:rtl/>
          <w:lang w:bidi="fa-IR"/>
        </w:rPr>
        <w:t>.</w:t>
      </w:r>
    </w:p>
    <w:p w14:paraId="41600737" w14:textId="77777777" w:rsidR="00217B3A" w:rsidRPr="00217B3A" w:rsidRDefault="00217B3A" w:rsidP="00217B3A">
      <w:pPr>
        <w:tabs>
          <w:tab w:val="left" w:pos="3994"/>
        </w:tabs>
        <w:rPr>
          <w:rFonts w:ascii="Lato" w:hAnsi="Lato" w:cs="Times New Roman"/>
          <w:color w:val="3C3700"/>
          <w:szCs w:val="28"/>
          <w:lang w:bidi="fa-IR"/>
        </w:rPr>
      </w:pPr>
    </w:p>
    <w:p w14:paraId="1C01AC1D"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The View class represents the product catalog of the platform and has attributes such as Id, Name, Group, and Subgroup. The class has no methods, as it is only used to store the information of the products available on the platform</w:t>
      </w:r>
      <w:r w:rsidRPr="00217B3A">
        <w:rPr>
          <w:rFonts w:ascii="Lato" w:hAnsi="Lato" w:cs="Times New Roman"/>
          <w:color w:val="3C3700"/>
          <w:szCs w:val="28"/>
          <w:rtl/>
          <w:lang w:bidi="fa-IR"/>
        </w:rPr>
        <w:t>.</w:t>
      </w:r>
    </w:p>
    <w:p w14:paraId="073493EE" w14:textId="77777777" w:rsidR="00217B3A" w:rsidRPr="00217B3A" w:rsidRDefault="00217B3A" w:rsidP="00217B3A">
      <w:pPr>
        <w:tabs>
          <w:tab w:val="left" w:pos="3994"/>
        </w:tabs>
        <w:rPr>
          <w:rFonts w:ascii="Lato" w:hAnsi="Lato" w:cs="Times New Roman"/>
          <w:color w:val="3C3700"/>
          <w:szCs w:val="28"/>
          <w:lang w:bidi="fa-IR"/>
        </w:rPr>
      </w:pPr>
    </w:p>
    <w:p w14:paraId="071BB834"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The Products class represents the individual products available on the platform and has attributes such as Id, Name, Price, and Total. The class has no methods, as it is only used to store the information of the individual products</w:t>
      </w:r>
      <w:r w:rsidRPr="00217B3A">
        <w:rPr>
          <w:rFonts w:ascii="Lato" w:hAnsi="Lato" w:cs="Times New Roman"/>
          <w:color w:val="3C3700"/>
          <w:szCs w:val="28"/>
          <w:rtl/>
          <w:lang w:bidi="fa-IR"/>
        </w:rPr>
        <w:t>.</w:t>
      </w:r>
    </w:p>
    <w:p w14:paraId="4D7652D8" w14:textId="77777777" w:rsidR="00217B3A" w:rsidRPr="00217B3A" w:rsidRDefault="00217B3A" w:rsidP="00217B3A">
      <w:pPr>
        <w:tabs>
          <w:tab w:val="left" w:pos="3994"/>
        </w:tabs>
        <w:rPr>
          <w:rFonts w:ascii="Lato" w:hAnsi="Lato" w:cs="Times New Roman"/>
          <w:color w:val="3C3700"/>
          <w:szCs w:val="28"/>
          <w:lang w:bidi="fa-IR"/>
        </w:rPr>
      </w:pPr>
    </w:p>
    <w:p w14:paraId="4F550BE6" w14:textId="77777777" w:rsidR="00217B3A" w:rsidRPr="00217B3A" w:rsidRDefault="00217B3A" w:rsidP="00217B3A">
      <w:pPr>
        <w:tabs>
          <w:tab w:val="left" w:pos="3994"/>
        </w:tabs>
        <w:rPr>
          <w:rFonts w:ascii="Lato" w:hAnsi="Lato" w:cs="Times New Roman"/>
          <w:color w:val="3C3700"/>
          <w:szCs w:val="28"/>
          <w:lang w:bidi="fa-IR"/>
        </w:rPr>
      </w:pPr>
      <w:r w:rsidRPr="00217B3A">
        <w:rPr>
          <w:rFonts w:ascii="Lato" w:hAnsi="Lato" w:cs="Times New Roman"/>
          <w:color w:val="3C3700"/>
          <w:szCs w:val="28"/>
          <w:lang w:bidi="fa-IR"/>
        </w:rPr>
        <w:t xml:space="preserve">The Cart class represents the shopping cart of the customers and has attributes such as Id, NumberOfItems, and Products. The class has methods such as </w:t>
      </w:r>
      <w:r w:rsidRPr="00217B3A">
        <w:rPr>
          <w:rFonts w:ascii="Lato" w:hAnsi="Lato" w:cs="Times New Roman"/>
          <w:color w:val="3C3700"/>
          <w:szCs w:val="28"/>
          <w:lang w:bidi="fa-IR"/>
        </w:rPr>
        <w:lastRenderedPageBreak/>
        <w:t>AddToCart, DeleteFromCart, and ViewCart, which enable the customers to manage their carts</w:t>
      </w:r>
      <w:r w:rsidRPr="00217B3A">
        <w:rPr>
          <w:rFonts w:ascii="Lato" w:hAnsi="Lato" w:cs="Times New Roman"/>
          <w:color w:val="3C3700"/>
          <w:szCs w:val="28"/>
          <w:rtl/>
          <w:lang w:bidi="fa-IR"/>
        </w:rPr>
        <w:t>.</w:t>
      </w:r>
    </w:p>
    <w:p w14:paraId="0CB651D2" w14:textId="77777777" w:rsidR="00217B3A" w:rsidRPr="00217B3A" w:rsidRDefault="00217B3A" w:rsidP="00217B3A">
      <w:pPr>
        <w:tabs>
          <w:tab w:val="left" w:pos="3994"/>
        </w:tabs>
        <w:rPr>
          <w:rFonts w:ascii="Lato" w:hAnsi="Lato" w:cs="Times New Roman"/>
          <w:color w:val="3C3700"/>
          <w:szCs w:val="28"/>
          <w:lang w:bidi="fa-IR"/>
        </w:rPr>
      </w:pPr>
    </w:p>
    <w:p w14:paraId="550FCB02" w14:textId="496DA1E8" w:rsidR="00217B3A" w:rsidRDefault="00217B3A" w:rsidP="00217B3A">
      <w:pPr>
        <w:tabs>
          <w:tab w:val="left" w:pos="3994"/>
        </w:tabs>
        <w:rPr>
          <w:rFonts w:ascii="Lato" w:hAnsi="Lato" w:cs="Times New Roman"/>
          <w:szCs w:val="28"/>
          <w:rtl/>
          <w:lang w:bidi="fa-IR"/>
        </w:rPr>
      </w:pPr>
      <w:r w:rsidRPr="00217B3A">
        <w:rPr>
          <w:rFonts w:ascii="Lato" w:hAnsi="Lato" w:cs="Times New Roman"/>
          <w:color w:val="3C3700"/>
          <w:szCs w:val="28"/>
          <w:lang w:bidi="fa-IR"/>
        </w:rPr>
        <w:t>Overall, this class diagram captures the different classes and their relationships in the Digikala e-commerce platform, showcasing the digital objectification of products and the management of the shopping process</w:t>
      </w:r>
      <w:r w:rsidRPr="00217B3A">
        <w:rPr>
          <w:rFonts w:ascii="Lato" w:hAnsi="Lato" w:cs="Times New Roman"/>
          <w:szCs w:val="28"/>
          <w:rtl/>
          <w:lang w:bidi="fa-IR"/>
        </w:rPr>
        <w:t>..</w:t>
      </w:r>
    </w:p>
    <w:p w14:paraId="4274A96D" w14:textId="77777777" w:rsidR="00217B3A" w:rsidRDefault="00217B3A" w:rsidP="00217B3A">
      <w:pPr>
        <w:tabs>
          <w:tab w:val="left" w:pos="3994"/>
        </w:tabs>
        <w:rPr>
          <w:rFonts w:ascii="Lato" w:hAnsi="Lato" w:cs="Times New Roman"/>
          <w:szCs w:val="28"/>
          <w:rtl/>
          <w:lang w:bidi="fa-IR"/>
        </w:rPr>
      </w:pPr>
    </w:p>
    <w:p w14:paraId="2E6B85BB" w14:textId="77777777" w:rsidR="00217B3A" w:rsidRDefault="00217B3A" w:rsidP="00217B3A">
      <w:pPr>
        <w:tabs>
          <w:tab w:val="left" w:pos="3994"/>
        </w:tabs>
        <w:rPr>
          <w:rFonts w:ascii="Lato" w:hAnsi="Lato" w:cs="Times New Roman"/>
          <w:szCs w:val="28"/>
          <w:rtl/>
          <w:lang w:bidi="fa-IR"/>
        </w:rPr>
      </w:pPr>
    </w:p>
    <w:p w14:paraId="195DC63C" w14:textId="77777777" w:rsidR="00217B3A" w:rsidRDefault="00217B3A" w:rsidP="00217B3A">
      <w:pPr>
        <w:tabs>
          <w:tab w:val="left" w:pos="3994"/>
        </w:tabs>
        <w:rPr>
          <w:rFonts w:ascii="Lato" w:hAnsi="Lato" w:cs="Times New Roman"/>
          <w:szCs w:val="28"/>
          <w:rtl/>
          <w:lang w:bidi="fa-IR"/>
        </w:rPr>
      </w:pPr>
    </w:p>
    <w:p w14:paraId="09499AE6" w14:textId="77777777" w:rsidR="00217B3A" w:rsidRDefault="00217B3A" w:rsidP="00217B3A">
      <w:pPr>
        <w:tabs>
          <w:tab w:val="left" w:pos="3994"/>
        </w:tabs>
        <w:rPr>
          <w:rFonts w:ascii="Lato" w:hAnsi="Lato" w:cs="Times New Roman"/>
          <w:szCs w:val="28"/>
          <w:rtl/>
          <w:lang w:bidi="fa-IR"/>
        </w:rPr>
      </w:pPr>
    </w:p>
    <w:p w14:paraId="04BDBA2F" w14:textId="77777777" w:rsidR="00217B3A" w:rsidRDefault="00217B3A" w:rsidP="00217B3A">
      <w:pPr>
        <w:tabs>
          <w:tab w:val="left" w:pos="3994"/>
        </w:tabs>
        <w:rPr>
          <w:rFonts w:ascii="Lato" w:hAnsi="Lato" w:cs="Times New Roman"/>
          <w:szCs w:val="28"/>
          <w:rtl/>
          <w:lang w:bidi="fa-IR"/>
        </w:rPr>
      </w:pPr>
    </w:p>
    <w:p w14:paraId="70130B2B" w14:textId="77777777" w:rsidR="00217B3A" w:rsidRDefault="00217B3A" w:rsidP="00217B3A">
      <w:pPr>
        <w:tabs>
          <w:tab w:val="left" w:pos="3994"/>
        </w:tabs>
        <w:rPr>
          <w:rFonts w:ascii="Lato" w:hAnsi="Lato" w:cs="Times New Roman"/>
          <w:szCs w:val="28"/>
          <w:rtl/>
          <w:lang w:bidi="fa-IR"/>
        </w:rPr>
      </w:pPr>
    </w:p>
    <w:p w14:paraId="1651A932" w14:textId="77777777" w:rsidR="00217B3A" w:rsidRDefault="00217B3A" w:rsidP="00217B3A">
      <w:pPr>
        <w:tabs>
          <w:tab w:val="left" w:pos="3994"/>
        </w:tabs>
        <w:rPr>
          <w:rFonts w:ascii="Lato" w:hAnsi="Lato" w:cs="Times New Roman"/>
          <w:szCs w:val="28"/>
          <w:rtl/>
          <w:lang w:bidi="fa-IR"/>
        </w:rPr>
      </w:pPr>
    </w:p>
    <w:p w14:paraId="5A5E63D3" w14:textId="77777777" w:rsidR="00217B3A" w:rsidRDefault="00217B3A" w:rsidP="00217B3A">
      <w:pPr>
        <w:tabs>
          <w:tab w:val="left" w:pos="3994"/>
        </w:tabs>
        <w:rPr>
          <w:rFonts w:ascii="Lato" w:hAnsi="Lato" w:cs="Times New Roman"/>
          <w:szCs w:val="28"/>
          <w:rtl/>
          <w:lang w:bidi="fa-IR"/>
        </w:rPr>
      </w:pPr>
    </w:p>
    <w:p w14:paraId="13A06E14" w14:textId="77777777" w:rsidR="00217B3A" w:rsidRDefault="00217B3A" w:rsidP="00217B3A">
      <w:pPr>
        <w:tabs>
          <w:tab w:val="left" w:pos="3994"/>
        </w:tabs>
        <w:rPr>
          <w:rFonts w:ascii="Lato" w:hAnsi="Lato" w:cs="Times New Roman"/>
          <w:szCs w:val="28"/>
          <w:rtl/>
          <w:lang w:bidi="fa-IR"/>
        </w:rPr>
      </w:pPr>
    </w:p>
    <w:p w14:paraId="32583CF8" w14:textId="77777777" w:rsidR="00217B3A" w:rsidRDefault="00217B3A" w:rsidP="00217B3A">
      <w:pPr>
        <w:tabs>
          <w:tab w:val="left" w:pos="3994"/>
        </w:tabs>
        <w:rPr>
          <w:rFonts w:ascii="Lato" w:hAnsi="Lato" w:cs="Times New Roman"/>
          <w:szCs w:val="28"/>
          <w:rtl/>
          <w:lang w:bidi="fa-IR"/>
        </w:rPr>
      </w:pPr>
    </w:p>
    <w:p w14:paraId="580A9960" w14:textId="77777777" w:rsidR="00217B3A" w:rsidRDefault="00217B3A" w:rsidP="00217B3A">
      <w:pPr>
        <w:tabs>
          <w:tab w:val="left" w:pos="3994"/>
        </w:tabs>
        <w:rPr>
          <w:rFonts w:ascii="Lato" w:hAnsi="Lato" w:cs="Times New Roman"/>
          <w:szCs w:val="28"/>
          <w:rtl/>
          <w:lang w:bidi="fa-IR"/>
        </w:rPr>
      </w:pPr>
    </w:p>
    <w:p w14:paraId="1A729D30" w14:textId="77777777" w:rsidR="00217B3A" w:rsidRDefault="00217B3A" w:rsidP="00217B3A">
      <w:pPr>
        <w:tabs>
          <w:tab w:val="left" w:pos="3994"/>
        </w:tabs>
        <w:rPr>
          <w:rFonts w:ascii="Lato" w:hAnsi="Lato" w:cs="Times New Roman"/>
          <w:szCs w:val="28"/>
          <w:rtl/>
          <w:lang w:bidi="fa-IR"/>
        </w:rPr>
      </w:pPr>
    </w:p>
    <w:p w14:paraId="6C612212" w14:textId="77777777" w:rsidR="00217B3A" w:rsidRDefault="00217B3A" w:rsidP="00217B3A">
      <w:pPr>
        <w:tabs>
          <w:tab w:val="left" w:pos="3994"/>
        </w:tabs>
        <w:rPr>
          <w:rFonts w:ascii="Lato" w:hAnsi="Lato" w:cs="Times New Roman"/>
          <w:szCs w:val="28"/>
          <w:rtl/>
          <w:lang w:bidi="fa-IR"/>
        </w:rPr>
      </w:pPr>
    </w:p>
    <w:p w14:paraId="6F08B964" w14:textId="77777777" w:rsidR="00217B3A" w:rsidRDefault="00217B3A" w:rsidP="00217B3A">
      <w:pPr>
        <w:tabs>
          <w:tab w:val="left" w:pos="3994"/>
        </w:tabs>
        <w:rPr>
          <w:rFonts w:ascii="Lato" w:hAnsi="Lato" w:cs="Times New Roman"/>
          <w:szCs w:val="28"/>
          <w:rtl/>
          <w:lang w:bidi="fa-IR"/>
        </w:rPr>
      </w:pPr>
    </w:p>
    <w:p w14:paraId="3F0E3827" w14:textId="77777777" w:rsidR="00217B3A" w:rsidRDefault="00217B3A" w:rsidP="00217B3A">
      <w:pPr>
        <w:tabs>
          <w:tab w:val="left" w:pos="3994"/>
        </w:tabs>
        <w:rPr>
          <w:rFonts w:ascii="Lato" w:hAnsi="Lato" w:cs="Times New Roman"/>
          <w:szCs w:val="28"/>
          <w:rtl/>
          <w:lang w:bidi="fa-IR"/>
        </w:rPr>
      </w:pPr>
    </w:p>
    <w:p w14:paraId="02105188" w14:textId="77777777" w:rsidR="00217B3A" w:rsidRDefault="00217B3A" w:rsidP="00217B3A">
      <w:pPr>
        <w:tabs>
          <w:tab w:val="left" w:pos="3994"/>
        </w:tabs>
        <w:rPr>
          <w:rFonts w:ascii="Lato" w:hAnsi="Lato" w:cs="Times New Roman"/>
          <w:szCs w:val="28"/>
          <w:rtl/>
          <w:lang w:bidi="fa-IR"/>
        </w:rPr>
      </w:pPr>
    </w:p>
    <w:p w14:paraId="76AE04F5" w14:textId="77777777" w:rsidR="00217B3A" w:rsidRDefault="00217B3A" w:rsidP="00217B3A">
      <w:pPr>
        <w:tabs>
          <w:tab w:val="left" w:pos="3994"/>
        </w:tabs>
        <w:rPr>
          <w:rFonts w:ascii="Lato" w:hAnsi="Lato" w:cs="Times New Roman"/>
          <w:szCs w:val="28"/>
          <w:rtl/>
          <w:lang w:bidi="fa-IR"/>
        </w:rPr>
      </w:pPr>
    </w:p>
    <w:p w14:paraId="7F063777" w14:textId="77777777" w:rsidR="00217B3A" w:rsidRDefault="00217B3A" w:rsidP="00217B3A">
      <w:pPr>
        <w:tabs>
          <w:tab w:val="left" w:pos="3994"/>
        </w:tabs>
        <w:rPr>
          <w:rFonts w:ascii="Lato" w:hAnsi="Lato" w:cs="Times New Roman"/>
          <w:szCs w:val="28"/>
          <w:rtl/>
          <w:lang w:bidi="fa-IR"/>
        </w:rPr>
      </w:pPr>
    </w:p>
    <w:p w14:paraId="646DE3DD" w14:textId="77777777" w:rsidR="00217B3A" w:rsidRDefault="00217B3A" w:rsidP="00217B3A">
      <w:pPr>
        <w:tabs>
          <w:tab w:val="left" w:pos="3994"/>
        </w:tabs>
        <w:rPr>
          <w:rFonts w:ascii="Lato" w:hAnsi="Lato" w:cs="Times New Roman"/>
          <w:szCs w:val="28"/>
          <w:rtl/>
          <w:lang w:bidi="fa-IR"/>
        </w:rPr>
      </w:pPr>
    </w:p>
    <w:p w14:paraId="2A8355F9" w14:textId="77777777" w:rsidR="00217B3A" w:rsidRDefault="00217B3A" w:rsidP="00217B3A">
      <w:pPr>
        <w:tabs>
          <w:tab w:val="left" w:pos="3994"/>
        </w:tabs>
        <w:rPr>
          <w:rFonts w:ascii="Lato" w:hAnsi="Lato" w:cs="Times New Roman"/>
          <w:szCs w:val="28"/>
          <w:rtl/>
          <w:lang w:bidi="fa-IR"/>
        </w:rPr>
      </w:pPr>
    </w:p>
    <w:p w14:paraId="2DC8B2AD" w14:textId="77777777" w:rsidR="00217B3A" w:rsidRDefault="00217B3A" w:rsidP="00217B3A">
      <w:pPr>
        <w:tabs>
          <w:tab w:val="left" w:pos="3994"/>
        </w:tabs>
        <w:rPr>
          <w:rFonts w:ascii="Lato" w:hAnsi="Lato" w:cs="Times New Roman"/>
          <w:szCs w:val="28"/>
          <w:rtl/>
          <w:lang w:bidi="fa-IR"/>
        </w:rPr>
      </w:pPr>
    </w:p>
    <w:p w14:paraId="21353470" w14:textId="77777777" w:rsidR="00217B3A" w:rsidRDefault="00217B3A" w:rsidP="00217B3A">
      <w:pPr>
        <w:tabs>
          <w:tab w:val="left" w:pos="3994"/>
        </w:tabs>
        <w:rPr>
          <w:rFonts w:ascii="Lato" w:hAnsi="Lato" w:cs="Times New Roman"/>
          <w:szCs w:val="28"/>
          <w:rtl/>
          <w:lang w:bidi="fa-IR"/>
        </w:rPr>
      </w:pPr>
    </w:p>
    <w:p w14:paraId="7C88CF59" w14:textId="77777777" w:rsidR="00217B3A" w:rsidRDefault="00217B3A" w:rsidP="00217B3A">
      <w:pPr>
        <w:tabs>
          <w:tab w:val="left" w:pos="3994"/>
        </w:tabs>
        <w:rPr>
          <w:rFonts w:ascii="Lato" w:hAnsi="Lato" w:cs="Times New Roman"/>
          <w:szCs w:val="28"/>
          <w:rtl/>
          <w:lang w:bidi="fa-IR"/>
        </w:rPr>
      </w:pPr>
    </w:p>
    <w:p w14:paraId="1407D1DD" w14:textId="77777777" w:rsidR="00217B3A" w:rsidRDefault="00217B3A" w:rsidP="00217B3A">
      <w:pPr>
        <w:tabs>
          <w:tab w:val="left" w:pos="3994"/>
        </w:tabs>
        <w:rPr>
          <w:rFonts w:ascii="Lato" w:hAnsi="Lato" w:cs="Times New Roman"/>
          <w:szCs w:val="28"/>
          <w:rtl/>
          <w:lang w:bidi="fa-IR"/>
        </w:rPr>
      </w:pPr>
    </w:p>
    <w:p w14:paraId="385318D9" w14:textId="77777777" w:rsidR="00217B3A" w:rsidRDefault="00217B3A" w:rsidP="00217B3A">
      <w:pPr>
        <w:tabs>
          <w:tab w:val="left" w:pos="3994"/>
        </w:tabs>
        <w:rPr>
          <w:rFonts w:ascii="Lato" w:hAnsi="Lato" w:cs="Times New Roman"/>
          <w:szCs w:val="28"/>
          <w:rtl/>
          <w:lang w:bidi="fa-IR"/>
        </w:rPr>
      </w:pPr>
    </w:p>
    <w:p w14:paraId="2CB1A284" w14:textId="77777777" w:rsidR="00217B3A" w:rsidRDefault="00217B3A" w:rsidP="00217B3A">
      <w:pPr>
        <w:tabs>
          <w:tab w:val="left" w:pos="3994"/>
        </w:tabs>
        <w:rPr>
          <w:rFonts w:ascii="Lato" w:hAnsi="Lato" w:cs="Times New Roman"/>
          <w:szCs w:val="28"/>
          <w:rtl/>
          <w:lang w:bidi="fa-IR"/>
        </w:rPr>
      </w:pPr>
    </w:p>
    <w:p w14:paraId="67099769" w14:textId="77777777" w:rsidR="00217B3A" w:rsidRDefault="00217B3A" w:rsidP="00217B3A">
      <w:pPr>
        <w:tabs>
          <w:tab w:val="left" w:pos="3994"/>
        </w:tabs>
        <w:rPr>
          <w:rFonts w:ascii="Lato" w:hAnsi="Lato" w:cs="Times New Roman"/>
          <w:szCs w:val="28"/>
          <w:rtl/>
          <w:lang w:bidi="fa-IR"/>
        </w:rPr>
      </w:pPr>
    </w:p>
    <w:p w14:paraId="57649D54" w14:textId="77777777" w:rsidR="00217B3A" w:rsidRDefault="00217B3A" w:rsidP="00217B3A">
      <w:pPr>
        <w:tabs>
          <w:tab w:val="left" w:pos="3994"/>
        </w:tabs>
        <w:rPr>
          <w:rFonts w:ascii="Lato" w:hAnsi="Lato" w:cs="Times New Roman"/>
          <w:szCs w:val="28"/>
          <w:rtl/>
          <w:lang w:bidi="fa-IR"/>
        </w:rPr>
      </w:pPr>
    </w:p>
    <w:p w14:paraId="45644CC3" w14:textId="77777777" w:rsidR="00217B3A" w:rsidRDefault="00217B3A" w:rsidP="00217B3A">
      <w:pPr>
        <w:tabs>
          <w:tab w:val="left" w:pos="3994"/>
        </w:tabs>
        <w:rPr>
          <w:rFonts w:ascii="Lato" w:hAnsi="Lato" w:cs="Times New Roman"/>
          <w:szCs w:val="28"/>
          <w:rtl/>
          <w:lang w:bidi="fa-IR"/>
        </w:rPr>
      </w:pPr>
    </w:p>
    <w:p w14:paraId="7389DFCB" w14:textId="77777777" w:rsidR="00217B3A" w:rsidRDefault="00217B3A" w:rsidP="00217B3A">
      <w:pPr>
        <w:tabs>
          <w:tab w:val="left" w:pos="3994"/>
        </w:tabs>
        <w:rPr>
          <w:rFonts w:ascii="Lato" w:hAnsi="Lato" w:cs="Times New Roman"/>
          <w:szCs w:val="28"/>
          <w:rtl/>
          <w:lang w:bidi="fa-IR"/>
        </w:rPr>
      </w:pPr>
    </w:p>
    <w:p w14:paraId="4E23AD5E" w14:textId="77777777" w:rsidR="00217B3A" w:rsidRDefault="00217B3A" w:rsidP="00217B3A">
      <w:pPr>
        <w:tabs>
          <w:tab w:val="left" w:pos="3994"/>
        </w:tabs>
        <w:rPr>
          <w:rFonts w:ascii="Lato" w:hAnsi="Lato" w:cs="Times New Roman"/>
          <w:szCs w:val="28"/>
          <w:rtl/>
          <w:lang w:bidi="fa-IR"/>
        </w:rPr>
      </w:pPr>
    </w:p>
    <w:p w14:paraId="38EEEF8A" w14:textId="77777777" w:rsidR="00217B3A" w:rsidRPr="00217B3A" w:rsidRDefault="00217B3A" w:rsidP="00217B3A">
      <w:pPr>
        <w:tabs>
          <w:tab w:val="left" w:pos="3994"/>
        </w:tabs>
        <w:bidi/>
        <w:rPr>
          <w:rFonts w:ascii="Lato" w:hAnsi="Lato" w:cs="Times New Roman"/>
          <w:b/>
          <w:bCs/>
          <w:color w:val="3C3700"/>
          <w:sz w:val="40"/>
          <w:szCs w:val="40"/>
          <w:rtl/>
          <w:lang w:bidi="fa-IR"/>
        </w:rPr>
      </w:pPr>
    </w:p>
    <w:p w14:paraId="53DD55A2" w14:textId="24FB3FD7" w:rsidR="00217B3A" w:rsidRPr="00217B3A" w:rsidRDefault="00217B3A" w:rsidP="00217B3A">
      <w:pPr>
        <w:tabs>
          <w:tab w:val="left" w:pos="3994"/>
        </w:tabs>
        <w:bidi/>
        <w:jc w:val="center"/>
        <w:rPr>
          <w:rFonts w:ascii="Lato" w:hAnsi="Lato" w:cs="Times New Roman"/>
          <w:b/>
          <w:bCs/>
          <w:color w:val="3C3700"/>
          <w:sz w:val="40"/>
          <w:szCs w:val="40"/>
          <w:rtl/>
          <w:lang w:bidi="fa-IR"/>
        </w:rPr>
      </w:pPr>
      <w:r w:rsidRPr="00217B3A">
        <w:rPr>
          <w:rFonts w:ascii="Lato" w:hAnsi="Lato" w:cs="Times New Roman"/>
          <w:b/>
          <w:bCs/>
          <w:color w:val="3C3700"/>
          <w:sz w:val="40"/>
          <w:szCs w:val="40"/>
          <w:rtl/>
          <w:lang w:bidi="fa-IR"/>
        </w:rPr>
        <w:t>نمودار کلاس</w:t>
      </w:r>
    </w:p>
    <w:p w14:paraId="0AEC1A44" w14:textId="77777777" w:rsidR="00217B3A" w:rsidRDefault="00217B3A" w:rsidP="00217B3A">
      <w:pPr>
        <w:tabs>
          <w:tab w:val="left" w:pos="3994"/>
        </w:tabs>
        <w:bidi/>
        <w:rPr>
          <w:rFonts w:ascii="Lato" w:hAnsi="Lato" w:cs="Times New Roman"/>
          <w:color w:val="3C3700"/>
          <w:szCs w:val="28"/>
          <w:rtl/>
          <w:lang w:bidi="fa-IR"/>
        </w:rPr>
      </w:pPr>
    </w:p>
    <w:p w14:paraId="2089F77D" w14:textId="77777777" w:rsidR="00217B3A" w:rsidRPr="00217B3A" w:rsidRDefault="00217B3A" w:rsidP="00217B3A">
      <w:pPr>
        <w:tabs>
          <w:tab w:val="left" w:pos="3994"/>
        </w:tabs>
        <w:bidi/>
        <w:jc w:val="center"/>
        <w:rPr>
          <w:rFonts w:ascii="Lato" w:hAnsi="Lato" w:cs="Times New Roman"/>
          <w:color w:val="3C3700"/>
          <w:szCs w:val="28"/>
          <w:rtl/>
          <w:lang w:bidi="fa-IR"/>
        </w:rPr>
      </w:pPr>
    </w:p>
    <w:p w14:paraId="1A787B4C" w14:textId="77777777" w:rsidR="00217B3A" w:rsidRDefault="00217B3A" w:rsidP="00217B3A">
      <w:pPr>
        <w:tabs>
          <w:tab w:val="left" w:pos="3994"/>
        </w:tabs>
        <w:bidi/>
        <w:rPr>
          <w:rFonts w:ascii="Lato" w:hAnsi="Lato" w:cs="Times New Roman"/>
          <w:color w:val="3C3700"/>
          <w:szCs w:val="28"/>
          <w:rtl/>
          <w:lang w:bidi="fa-IR"/>
        </w:rPr>
      </w:pPr>
    </w:p>
    <w:p w14:paraId="66AAB6A3" w14:textId="50C7C25E"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color w:val="3C3700"/>
          <w:szCs w:val="28"/>
          <w:rtl/>
          <w:lang w:bidi="fa-IR"/>
        </w:rPr>
        <w:t>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نمودار کلاس، ش</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ئ</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ساز</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ج</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تال</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محصولات در پلتفرم تجارت الکترون</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ک</w:t>
      </w:r>
      <w:r w:rsidRPr="00217B3A">
        <w:rPr>
          <w:rFonts w:ascii="Lato" w:hAnsi="Lato" w:cs="Times New Roman"/>
          <w:color w:val="3C3700"/>
          <w:szCs w:val="28"/>
          <w:rtl/>
          <w:lang w:bidi="fa-IR"/>
        </w:rPr>
        <w:t xml:space="preserve"> 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ج</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کالا را نشان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 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نمودار از چهار کلاس اصل</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تشک</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ل</w:t>
      </w:r>
      <w:r w:rsidRPr="00217B3A">
        <w:rPr>
          <w:rFonts w:ascii="Lato" w:hAnsi="Lato" w:cs="Times New Roman"/>
          <w:color w:val="3C3700"/>
          <w:szCs w:val="28"/>
          <w:rtl/>
          <w:lang w:bidi="fa-IR"/>
        </w:rPr>
        <w:t xml:space="preserve"> شده است</w:t>
      </w:r>
      <w:r w:rsidRPr="00217B3A">
        <w:rPr>
          <w:rFonts w:ascii="Lato" w:hAnsi="Lato"/>
          <w:color w:val="3C3700"/>
          <w:szCs w:val="28"/>
          <w:lang w:bidi="fa-IR"/>
        </w:rPr>
        <w:t>: Admin</w:t>
      </w:r>
      <w:r w:rsidRPr="00217B3A">
        <w:rPr>
          <w:rFonts w:ascii="Lato" w:hAnsi="Lato" w:cs="Times New Roman"/>
          <w:color w:val="3C3700"/>
          <w:szCs w:val="28"/>
          <w:rtl/>
          <w:lang w:bidi="fa-IR"/>
        </w:rPr>
        <w:t xml:space="preserve">، </w:t>
      </w:r>
      <w:r w:rsidRPr="00217B3A">
        <w:rPr>
          <w:rFonts w:ascii="Lato" w:hAnsi="Lato"/>
          <w:color w:val="3C3700"/>
          <w:szCs w:val="28"/>
          <w:lang w:bidi="fa-IR"/>
        </w:rPr>
        <w:t>Customer</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Payment </w:t>
      </w:r>
      <w:r w:rsidRPr="00217B3A">
        <w:rPr>
          <w:rFonts w:ascii="Lato" w:hAnsi="Lato" w:cs="Times New Roman"/>
          <w:color w:val="3C3700"/>
          <w:szCs w:val="28"/>
          <w:rtl/>
          <w:lang w:bidi="fa-IR"/>
        </w:rPr>
        <w:t>و</w:t>
      </w:r>
      <w:r w:rsidRPr="00217B3A">
        <w:rPr>
          <w:rFonts w:ascii="Lato" w:hAnsi="Lato"/>
          <w:color w:val="3C3700"/>
          <w:szCs w:val="28"/>
          <w:lang w:bidi="fa-IR"/>
        </w:rPr>
        <w:t xml:space="preserve"> Guest </w:t>
      </w:r>
      <w:r w:rsidRPr="00217B3A">
        <w:rPr>
          <w:rFonts w:ascii="Lato" w:hAnsi="Lato" w:cs="Times New Roman"/>
          <w:color w:val="3C3700"/>
          <w:szCs w:val="28"/>
          <w:rtl/>
          <w:lang w:bidi="fa-IR"/>
        </w:rPr>
        <w:t>به همراه سا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color w:val="3C3700"/>
          <w:szCs w:val="28"/>
          <w:rtl/>
          <w:lang w:bidi="fa-IR"/>
        </w:rPr>
        <w:t xml:space="preserve"> کلاس ها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پشت</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بان</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View</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Products </w:t>
      </w:r>
      <w:r w:rsidRPr="00217B3A">
        <w:rPr>
          <w:rFonts w:ascii="Lato" w:hAnsi="Lato" w:cs="Times New Roman"/>
          <w:color w:val="3C3700"/>
          <w:szCs w:val="28"/>
          <w:rtl/>
          <w:lang w:bidi="fa-IR"/>
        </w:rPr>
        <w:t>و</w:t>
      </w:r>
      <w:r w:rsidRPr="00217B3A">
        <w:rPr>
          <w:rFonts w:ascii="Lato" w:hAnsi="Lato"/>
          <w:color w:val="3C3700"/>
          <w:szCs w:val="28"/>
          <w:lang w:bidi="fa-IR"/>
        </w:rPr>
        <w:t xml:space="preserve"> Cart.</w:t>
      </w:r>
    </w:p>
    <w:p w14:paraId="3E2D868C" w14:textId="77777777" w:rsidR="00217B3A" w:rsidRPr="00217B3A" w:rsidRDefault="00217B3A" w:rsidP="00217B3A">
      <w:pPr>
        <w:tabs>
          <w:tab w:val="left" w:pos="3994"/>
        </w:tabs>
        <w:bidi/>
        <w:rPr>
          <w:rFonts w:ascii="Lato" w:hAnsi="Lato"/>
          <w:color w:val="3C3700"/>
          <w:szCs w:val="28"/>
          <w:lang w:bidi="fa-IR"/>
        </w:rPr>
      </w:pPr>
    </w:p>
    <w:p w14:paraId="738F81F2"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t>کلاس</w:t>
      </w:r>
      <w:r w:rsidRPr="00217B3A">
        <w:rPr>
          <w:rFonts w:ascii="Lato" w:hAnsi="Lato"/>
          <w:color w:val="3C3700"/>
          <w:szCs w:val="28"/>
          <w:lang w:bidi="fa-IR"/>
        </w:rPr>
        <w:t xml:space="preserve"> Admin </w:t>
      </w:r>
      <w:r w:rsidRPr="00217B3A">
        <w:rPr>
          <w:rFonts w:ascii="Lato" w:hAnsi="Lato" w:cs="Times New Roman"/>
          <w:color w:val="3C3700"/>
          <w:szCs w:val="28"/>
          <w:rtl/>
          <w:lang w:bidi="fa-IR"/>
        </w:rPr>
        <w:t>نشان دهنده مد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color w:val="3C3700"/>
          <w:szCs w:val="28"/>
          <w:rtl/>
          <w:lang w:bidi="fa-IR"/>
        </w:rPr>
        <w:t xml:space="preserve"> پلتفرم است و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و</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ژگ</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Id </w:t>
      </w:r>
      <w:r w:rsidRPr="00217B3A">
        <w:rPr>
          <w:rFonts w:ascii="Lato" w:hAnsi="Lato" w:cs="Times New Roman"/>
          <w:color w:val="3C3700"/>
          <w:szCs w:val="28"/>
          <w:rtl/>
          <w:lang w:bidi="fa-IR"/>
        </w:rPr>
        <w:t>و</w:t>
      </w:r>
      <w:r w:rsidRPr="00217B3A">
        <w:rPr>
          <w:rFonts w:ascii="Lato" w:hAnsi="Lato"/>
          <w:color w:val="3C3700"/>
          <w:szCs w:val="28"/>
          <w:lang w:bidi="fa-IR"/>
        </w:rPr>
        <w:t xml:space="preserve"> Name </w:t>
      </w:r>
      <w:r w:rsidRPr="00217B3A">
        <w:rPr>
          <w:rFonts w:ascii="Lato" w:hAnsi="Lato" w:cs="Times New Roman"/>
          <w:color w:val="3C3700"/>
          <w:szCs w:val="28"/>
          <w:rtl/>
          <w:lang w:bidi="fa-IR"/>
        </w:rPr>
        <w:t>است. 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کلاس چند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متد مانند</w:t>
      </w:r>
      <w:r w:rsidRPr="00217B3A">
        <w:rPr>
          <w:rFonts w:ascii="Lato" w:hAnsi="Lato"/>
          <w:color w:val="3C3700"/>
          <w:szCs w:val="28"/>
          <w:lang w:bidi="fa-IR"/>
        </w:rPr>
        <w:t xml:space="preserve"> ViewProducts</w:t>
      </w:r>
      <w:r w:rsidRPr="00217B3A">
        <w:rPr>
          <w:rFonts w:ascii="Lato" w:hAnsi="Lato" w:cs="Times New Roman"/>
          <w:color w:val="3C3700"/>
          <w:szCs w:val="28"/>
          <w:rtl/>
          <w:lang w:bidi="fa-IR"/>
        </w:rPr>
        <w:t xml:space="preserve">، </w:t>
      </w:r>
      <w:r w:rsidRPr="00217B3A">
        <w:rPr>
          <w:rFonts w:ascii="Lato" w:hAnsi="Lato"/>
          <w:color w:val="3C3700"/>
          <w:szCs w:val="28"/>
          <w:lang w:bidi="fa-IR"/>
        </w:rPr>
        <w:t>AddProducts</w:t>
      </w:r>
      <w:r w:rsidRPr="00217B3A">
        <w:rPr>
          <w:rFonts w:ascii="Lato" w:hAnsi="Lato" w:cs="Times New Roman"/>
          <w:color w:val="3C3700"/>
          <w:szCs w:val="28"/>
          <w:rtl/>
          <w:lang w:bidi="fa-IR"/>
        </w:rPr>
        <w:t xml:space="preserve">، </w:t>
      </w:r>
      <w:r w:rsidRPr="00217B3A">
        <w:rPr>
          <w:rFonts w:ascii="Lato" w:hAnsi="Lato"/>
          <w:color w:val="3C3700"/>
          <w:szCs w:val="28"/>
          <w:lang w:bidi="fa-IR"/>
        </w:rPr>
        <w:t>DeleteProducts</w:t>
      </w:r>
      <w:r w:rsidRPr="00217B3A">
        <w:rPr>
          <w:rFonts w:ascii="Lato" w:hAnsi="Lato" w:cs="Times New Roman"/>
          <w:color w:val="3C3700"/>
          <w:szCs w:val="28"/>
          <w:rtl/>
          <w:lang w:bidi="fa-IR"/>
        </w:rPr>
        <w:t xml:space="preserve">، </w:t>
      </w:r>
      <w:r w:rsidRPr="00217B3A">
        <w:rPr>
          <w:rFonts w:ascii="Lato" w:hAnsi="Lato"/>
          <w:color w:val="3C3700"/>
          <w:szCs w:val="28"/>
          <w:lang w:bidi="fa-IR"/>
        </w:rPr>
        <w:t>ModifyProducts</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MakeShipment </w:t>
      </w:r>
      <w:r w:rsidRPr="00217B3A">
        <w:rPr>
          <w:rFonts w:ascii="Lato" w:hAnsi="Lato" w:cs="Times New Roman"/>
          <w:color w:val="3C3700"/>
          <w:szCs w:val="28"/>
          <w:rtl/>
          <w:lang w:bidi="fa-IR"/>
        </w:rPr>
        <w:t>و</w:t>
      </w:r>
      <w:r w:rsidRPr="00217B3A">
        <w:rPr>
          <w:rFonts w:ascii="Lato" w:hAnsi="Lato"/>
          <w:color w:val="3C3700"/>
          <w:szCs w:val="28"/>
          <w:lang w:bidi="fa-IR"/>
        </w:rPr>
        <w:t xml:space="preserve"> ConfirmDelivery </w:t>
      </w:r>
      <w:r w:rsidRPr="00217B3A">
        <w:rPr>
          <w:rFonts w:ascii="Lato" w:hAnsi="Lato" w:cs="Times New Roman"/>
          <w:color w:val="3C3700"/>
          <w:szCs w:val="28"/>
          <w:rtl/>
          <w:lang w:bidi="fa-IR"/>
        </w:rPr>
        <w:t>دارد که به مد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color w:val="3C3700"/>
          <w:szCs w:val="28"/>
          <w:rtl/>
          <w:lang w:bidi="fa-IR"/>
        </w:rPr>
        <w:t xml:space="preserve"> امکان مد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ت</w:t>
      </w:r>
      <w:r w:rsidRPr="00217B3A">
        <w:rPr>
          <w:rFonts w:ascii="Lato" w:hAnsi="Lato" w:cs="Times New Roman"/>
          <w:color w:val="3C3700"/>
          <w:szCs w:val="28"/>
          <w:rtl/>
          <w:lang w:bidi="fa-IR"/>
        </w:rPr>
        <w:t xml:space="preserve"> محصولات و محموله ها را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w:t>
      </w:r>
      <w:r w:rsidRPr="00217B3A">
        <w:rPr>
          <w:rFonts w:ascii="Lato" w:hAnsi="Lato"/>
          <w:color w:val="3C3700"/>
          <w:szCs w:val="28"/>
          <w:lang w:bidi="fa-IR"/>
        </w:rPr>
        <w:t>.</w:t>
      </w:r>
    </w:p>
    <w:p w14:paraId="63791FFE" w14:textId="77777777" w:rsidR="00217B3A" w:rsidRPr="00217B3A" w:rsidRDefault="00217B3A" w:rsidP="00217B3A">
      <w:pPr>
        <w:tabs>
          <w:tab w:val="left" w:pos="3994"/>
        </w:tabs>
        <w:bidi/>
        <w:rPr>
          <w:rFonts w:ascii="Lato" w:hAnsi="Lato"/>
          <w:color w:val="3C3700"/>
          <w:szCs w:val="28"/>
          <w:lang w:bidi="fa-IR"/>
        </w:rPr>
      </w:pPr>
    </w:p>
    <w:p w14:paraId="38CD2F83"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t>کلاس</w:t>
      </w:r>
      <w:r w:rsidRPr="00217B3A">
        <w:rPr>
          <w:rFonts w:ascii="Lato" w:hAnsi="Lato"/>
          <w:color w:val="3C3700"/>
          <w:szCs w:val="28"/>
          <w:lang w:bidi="fa-IR"/>
        </w:rPr>
        <w:t xml:space="preserve"> Customer </w:t>
      </w:r>
      <w:r w:rsidRPr="00217B3A">
        <w:rPr>
          <w:rFonts w:ascii="Lato" w:hAnsi="Lato" w:cs="Times New Roman"/>
          <w:color w:val="3C3700"/>
          <w:szCs w:val="28"/>
          <w:rtl/>
          <w:lang w:bidi="fa-IR"/>
        </w:rPr>
        <w:t>نشان دهنده کاربران پلتفرم است که ثبت نام کرده اند و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و</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ژگ</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Id</w:t>
      </w:r>
      <w:r w:rsidRPr="00217B3A">
        <w:rPr>
          <w:rFonts w:ascii="Lato" w:hAnsi="Lato" w:cs="Times New Roman"/>
          <w:color w:val="3C3700"/>
          <w:szCs w:val="28"/>
          <w:rtl/>
          <w:lang w:bidi="fa-IR"/>
        </w:rPr>
        <w:t xml:space="preserve">، </w:t>
      </w:r>
      <w:r w:rsidRPr="00217B3A">
        <w:rPr>
          <w:rFonts w:ascii="Lato" w:hAnsi="Lato"/>
          <w:color w:val="3C3700"/>
          <w:szCs w:val="28"/>
          <w:lang w:bidi="fa-IR"/>
        </w:rPr>
        <w:t>Name</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Address </w:t>
      </w:r>
      <w:r w:rsidRPr="00217B3A">
        <w:rPr>
          <w:rFonts w:ascii="Lato" w:hAnsi="Lato" w:cs="Times New Roman"/>
          <w:color w:val="3C3700"/>
          <w:szCs w:val="28"/>
          <w:rtl/>
          <w:lang w:bidi="fa-IR"/>
        </w:rPr>
        <w:t>و</w:t>
      </w:r>
      <w:r w:rsidRPr="00217B3A">
        <w:rPr>
          <w:rFonts w:ascii="Lato" w:hAnsi="Lato"/>
          <w:color w:val="3C3700"/>
          <w:szCs w:val="28"/>
          <w:lang w:bidi="fa-IR"/>
        </w:rPr>
        <w:t xml:space="preserve"> PhNo </w:t>
      </w:r>
      <w:r w:rsidRPr="00217B3A">
        <w:rPr>
          <w:rFonts w:ascii="Lato" w:hAnsi="Lato" w:cs="Times New Roman"/>
          <w:color w:val="3C3700"/>
          <w:szCs w:val="28"/>
          <w:rtl/>
          <w:lang w:bidi="fa-IR"/>
        </w:rPr>
        <w:t>هستند. 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کلاس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روش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BuyProducts</w:t>
      </w:r>
      <w:r w:rsidRPr="00217B3A">
        <w:rPr>
          <w:rFonts w:ascii="Lato" w:hAnsi="Lato" w:cs="Times New Roman"/>
          <w:color w:val="3C3700"/>
          <w:szCs w:val="28"/>
          <w:rtl/>
          <w:lang w:bidi="fa-IR"/>
        </w:rPr>
        <w:t xml:space="preserve">، </w:t>
      </w:r>
      <w:r w:rsidRPr="00217B3A">
        <w:rPr>
          <w:rFonts w:ascii="Lato" w:hAnsi="Lato"/>
          <w:color w:val="3C3700"/>
          <w:szCs w:val="28"/>
          <w:lang w:bidi="fa-IR"/>
        </w:rPr>
        <w:t>ViewProducts</w:t>
      </w:r>
      <w:r w:rsidRPr="00217B3A">
        <w:rPr>
          <w:rFonts w:ascii="Lato" w:hAnsi="Lato" w:cs="Times New Roman"/>
          <w:color w:val="3C3700"/>
          <w:szCs w:val="28"/>
          <w:rtl/>
          <w:lang w:bidi="fa-IR"/>
        </w:rPr>
        <w:t xml:space="preserve">، </w:t>
      </w:r>
      <w:r w:rsidRPr="00217B3A">
        <w:rPr>
          <w:rFonts w:ascii="Lato" w:hAnsi="Lato"/>
          <w:color w:val="3C3700"/>
          <w:szCs w:val="28"/>
          <w:lang w:bidi="fa-IR"/>
        </w:rPr>
        <w:t>MakePayment</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AddToCart </w:t>
      </w:r>
      <w:r w:rsidRPr="00217B3A">
        <w:rPr>
          <w:rFonts w:ascii="Lato" w:hAnsi="Lato" w:cs="Times New Roman"/>
          <w:color w:val="3C3700"/>
          <w:szCs w:val="28"/>
          <w:rtl/>
          <w:lang w:bidi="fa-IR"/>
        </w:rPr>
        <w:t>و</w:t>
      </w:r>
      <w:r w:rsidRPr="00217B3A">
        <w:rPr>
          <w:rFonts w:ascii="Lato" w:hAnsi="Lato"/>
          <w:color w:val="3C3700"/>
          <w:szCs w:val="28"/>
          <w:lang w:bidi="fa-IR"/>
        </w:rPr>
        <w:t xml:space="preserve"> DeleteFromCart </w:t>
      </w:r>
      <w:r w:rsidRPr="00217B3A">
        <w:rPr>
          <w:rFonts w:ascii="Lato" w:hAnsi="Lato" w:cs="Times New Roman"/>
          <w:color w:val="3C3700"/>
          <w:szCs w:val="28"/>
          <w:rtl/>
          <w:lang w:bidi="fa-IR"/>
        </w:rPr>
        <w:t>است که به مشتر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ان</w:t>
      </w:r>
      <w:r w:rsidRPr="00217B3A">
        <w:rPr>
          <w:rFonts w:ascii="Lato" w:hAnsi="Lato" w:cs="Times New Roman"/>
          <w:color w:val="3C3700"/>
          <w:szCs w:val="28"/>
          <w:rtl/>
          <w:lang w:bidi="fa-IR"/>
        </w:rPr>
        <w:t xml:space="preserve"> امکان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 محصولات را جستجو کنند، خر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د</w:t>
      </w:r>
      <w:r w:rsidRPr="00217B3A">
        <w:rPr>
          <w:rFonts w:ascii="Lato" w:hAnsi="Lato" w:cs="Times New Roman"/>
          <w:color w:val="3C3700"/>
          <w:szCs w:val="28"/>
          <w:rtl/>
          <w:lang w:bidi="fa-IR"/>
        </w:rPr>
        <w:t xml:space="preserve"> کنند و سبد خر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د</w:t>
      </w:r>
      <w:r w:rsidRPr="00217B3A">
        <w:rPr>
          <w:rFonts w:ascii="Lato" w:hAnsi="Lato" w:cs="Times New Roman"/>
          <w:color w:val="3C3700"/>
          <w:szCs w:val="28"/>
          <w:rtl/>
          <w:lang w:bidi="fa-IR"/>
        </w:rPr>
        <w:t xml:space="preserve"> خود را مد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ت</w:t>
      </w:r>
      <w:r w:rsidRPr="00217B3A">
        <w:rPr>
          <w:rFonts w:ascii="Lato" w:hAnsi="Lato" w:cs="Times New Roman"/>
          <w:color w:val="3C3700"/>
          <w:szCs w:val="28"/>
          <w:rtl/>
          <w:lang w:bidi="fa-IR"/>
        </w:rPr>
        <w:t xml:space="preserve"> کنند</w:t>
      </w:r>
      <w:r w:rsidRPr="00217B3A">
        <w:rPr>
          <w:rFonts w:ascii="Lato" w:hAnsi="Lato"/>
          <w:color w:val="3C3700"/>
          <w:szCs w:val="28"/>
          <w:lang w:bidi="fa-IR"/>
        </w:rPr>
        <w:t>.</w:t>
      </w:r>
    </w:p>
    <w:p w14:paraId="32A47F12" w14:textId="77777777" w:rsidR="00217B3A" w:rsidRPr="00217B3A" w:rsidRDefault="00217B3A" w:rsidP="00217B3A">
      <w:pPr>
        <w:tabs>
          <w:tab w:val="left" w:pos="3994"/>
        </w:tabs>
        <w:bidi/>
        <w:rPr>
          <w:rFonts w:ascii="Lato" w:hAnsi="Lato"/>
          <w:color w:val="3C3700"/>
          <w:szCs w:val="28"/>
          <w:lang w:bidi="fa-IR"/>
        </w:rPr>
      </w:pPr>
    </w:p>
    <w:p w14:paraId="6BAB9E24"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t>کلاس</w:t>
      </w:r>
      <w:r w:rsidRPr="00217B3A">
        <w:rPr>
          <w:rFonts w:ascii="Lato" w:hAnsi="Lato"/>
          <w:color w:val="3C3700"/>
          <w:szCs w:val="28"/>
          <w:lang w:bidi="fa-IR"/>
        </w:rPr>
        <w:t xml:space="preserve"> Payment </w:t>
      </w:r>
      <w:r w:rsidRPr="00217B3A">
        <w:rPr>
          <w:rFonts w:ascii="Lato" w:hAnsi="Lato" w:cs="Times New Roman"/>
          <w:color w:val="3C3700"/>
          <w:szCs w:val="28"/>
          <w:rtl/>
          <w:lang w:bidi="fa-IR"/>
        </w:rPr>
        <w:t>اطلاعات پرداخت مشتر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ان</w:t>
      </w:r>
      <w:r w:rsidRPr="00217B3A">
        <w:rPr>
          <w:rFonts w:ascii="Lato" w:hAnsi="Lato" w:cs="Times New Roman"/>
          <w:color w:val="3C3700"/>
          <w:szCs w:val="28"/>
          <w:rtl/>
          <w:lang w:bidi="fa-IR"/>
        </w:rPr>
        <w:t xml:space="preserve"> را نشان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 و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و</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ژگ</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CustomerId</w:t>
      </w:r>
      <w:r w:rsidRPr="00217B3A">
        <w:rPr>
          <w:rFonts w:ascii="Lato" w:hAnsi="Lato" w:cs="Times New Roman"/>
          <w:color w:val="3C3700"/>
          <w:szCs w:val="28"/>
          <w:rtl/>
          <w:lang w:bidi="fa-IR"/>
        </w:rPr>
        <w:t xml:space="preserve">، </w:t>
      </w:r>
      <w:r w:rsidRPr="00217B3A">
        <w:rPr>
          <w:rFonts w:ascii="Lato" w:hAnsi="Lato"/>
          <w:color w:val="3C3700"/>
          <w:szCs w:val="28"/>
          <w:lang w:bidi="fa-IR"/>
        </w:rPr>
        <w:t>Name</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CardType </w:t>
      </w:r>
      <w:r w:rsidRPr="00217B3A">
        <w:rPr>
          <w:rFonts w:ascii="Lato" w:hAnsi="Lato" w:cs="Times New Roman"/>
          <w:color w:val="3C3700"/>
          <w:szCs w:val="28"/>
          <w:rtl/>
          <w:lang w:bidi="fa-IR"/>
        </w:rPr>
        <w:t>و</w:t>
      </w:r>
      <w:r w:rsidRPr="00217B3A">
        <w:rPr>
          <w:rFonts w:ascii="Lato" w:hAnsi="Lato"/>
          <w:color w:val="3C3700"/>
          <w:szCs w:val="28"/>
          <w:lang w:bidi="fa-IR"/>
        </w:rPr>
        <w:t xml:space="preserve"> CardNo </w:t>
      </w:r>
      <w:r w:rsidRPr="00217B3A">
        <w:rPr>
          <w:rFonts w:ascii="Lato" w:hAnsi="Lato" w:cs="Times New Roman"/>
          <w:color w:val="3C3700"/>
          <w:szCs w:val="28"/>
          <w:rtl/>
          <w:lang w:bidi="fa-IR"/>
        </w:rPr>
        <w:t>است. کلاس ه</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چ</w:t>
      </w:r>
      <w:r w:rsidRPr="00217B3A">
        <w:rPr>
          <w:rFonts w:ascii="Lato" w:hAnsi="Lato" w:cs="Times New Roman"/>
          <w:color w:val="3C3700"/>
          <w:szCs w:val="28"/>
          <w:rtl/>
          <w:lang w:bidi="fa-IR"/>
        </w:rPr>
        <w:t xml:space="preserve"> روش</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ندارد، ز</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را</w:t>
      </w:r>
      <w:r w:rsidRPr="00217B3A">
        <w:rPr>
          <w:rFonts w:ascii="Lato" w:hAnsi="Lato" w:cs="Times New Roman"/>
          <w:color w:val="3C3700"/>
          <w:szCs w:val="28"/>
          <w:rtl/>
          <w:lang w:bidi="fa-IR"/>
        </w:rPr>
        <w:t xml:space="preserve"> فقط برا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ذخ</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ره</w:t>
      </w:r>
      <w:r w:rsidRPr="00217B3A">
        <w:rPr>
          <w:rFonts w:ascii="Lato" w:hAnsi="Lato" w:cs="Times New Roman"/>
          <w:color w:val="3C3700"/>
          <w:szCs w:val="28"/>
          <w:rtl/>
          <w:lang w:bidi="fa-IR"/>
        </w:rPr>
        <w:t xml:space="preserve"> جزئ</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ات</w:t>
      </w:r>
      <w:r w:rsidRPr="00217B3A">
        <w:rPr>
          <w:rFonts w:ascii="Lato" w:hAnsi="Lato" w:cs="Times New Roman"/>
          <w:color w:val="3C3700"/>
          <w:szCs w:val="28"/>
          <w:rtl/>
          <w:lang w:bidi="fa-IR"/>
        </w:rPr>
        <w:t xml:space="preserve"> پرداخت مشتر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ان</w:t>
      </w:r>
      <w:r w:rsidRPr="00217B3A">
        <w:rPr>
          <w:rFonts w:ascii="Lato" w:hAnsi="Lato" w:cs="Times New Roman"/>
          <w:color w:val="3C3700"/>
          <w:szCs w:val="28"/>
          <w:rtl/>
          <w:lang w:bidi="fa-IR"/>
        </w:rPr>
        <w:t xml:space="preserve"> استفاده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شود</w:t>
      </w:r>
      <w:r w:rsidRPr="00217B3A">
        <w:rPr>
          <w:rFonts w:ascii="Lato" w:hAnsi="Lato"/>
          <w:color w:val="3C3700"/>
          <w:szCs w:val="28"/>
          <w:lang w:bidi="fa-IR"/>
        </w:rPr>
        <w:t>.</w:t>
      </w:r>
    </w:p>
    <w:p w14:paraId="31DECBA8" w14:textId="77777777" w:rsidR="00217B3A" w:rsidRPr="00217B3A" w:rsidRDefault="00217B3A" w:rsidP="00217B3A">
      <w:pPr>
        <w:tabs>
          <w:tab w:val="left" w:pos="3994"/>
        </w:tabs>
        <w:bidi/>
        <w:rPr>
          <w:rFonts w:ascii="Lato" w:hAnsi="Lato"/>
          <w:color w:val="3C3700"/>
          <w:szCs w:val="28"/>
          <w:lang w:bidi="fa-IR"/>
        </w:rPr>
      </w:pPr>
    </w:p>
    <w:p w14:paraId="4B37BA2E"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t>کلاس</w:t>
      </w:r>
      <w:r w:rsidRPr="00217B3A">
        <w:rPr>
          <w:rFonts w:ascii="Lato" w:hAnsi="Lato"/>
          <w:color w:val="3C3700"/>
          <w:szCs w:val="28"/>
          <w:lang w:bidi="fa-IR"/>
        </w:rPr>
        <w:t xml:space="preserve"> Guest </w:t>
      </w:r>
      <w:r w:rsidRPr="00217B3A">
        <w:rPr>
          <w:rFonts w:ascii="Lato" w:hAnsi="Lato" w:cs="Times New Roman"/>
          <w:color w:val="3C3700"/>
          <w:szCs w:val="28"/>
          <w:rtl/>
          <w:lang w:bidi="fa-IR"/>
        </w:rPr>
        <w:t>نشان دهنده کاربران</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است که در پلتفرم ثبت نام نکرده اند و تنها </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ک</w:t>
      </w:r>
      <w:r w:rsidRPr="00217B3A">
        <w:rPr>
          <w:rFonts w:ascii="Lato" w:hAnsi="Lato" w:cs="Times New Roman"/>
          <w:color w:val="3C3700"/>
          <w:szCs w:val="28"/>
          <w:rtl/>
          <w:lang w:bidi="fa-IR"/>
        </w:rPr>
        <w:t xml:space="preserve"> روش دارد که</w:t>
      </w:r>
      <w:r w:rsidRPr="00217B3A">
        <w:rPr>
          <w:rFonts w:ascii="Lato" w:hAnsi="Lato"/>
          <w:color w:val="3C3700"/>
          <w:szCs w:val="28"/>
          <w:lang w:bidi="fa-IR"/>
        </w:rPr>
        <w:t xml:space="preserve"> ViewProducts </w:t>
      </w:r>
      <w:r w:rsidRPr="00217B3A">
        <w:rPr>
          <w:rFonts w:ascii="Lato" w:hAnsi="Lato" w:cs="Times New Roman"/>
          <w:color w:val="3C3700"/>
          <w:szCs w:val="28"/>
          <w:rtl/>
          <w:lang w:bidi="fa-IR"/>
        </w:rPr>
        <w:t>است. 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روش به مهمانان امکان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 محصولات را در پلتفرم جستجو کنند</w:t>
      </w:r>
      <w:r w:rsidRPr="00217B3A">
        <w:rPr>
          <w:rFonts w:ascii="Lato" w:hAnsi="Lato"/>
          <w:color w:val="3C3700"/>
          <w:szCs w:val="28"/>
          <w:lang w:bidi="fa-IR"/>
        </w:rPr>
        <w:t>.</w:t>
      </w:r>
    </w:p>
    <w:p w14:paraId="33EE61DC" w14:textId="77777777" w:rsidR="00217B3A" w:rsidRPr="00217B3A" w:rsidRDefault="00217B3A" w:rsidP="00217B3A">
      <w:pPr>
        <w:tabs>
          <w:tab w:val="left" w:pos="3994"/>
        </w:tabs>
        <w:bidi/>
        <w:rPr>
          <w:rFonts w:ascii="Lato" w:hAnsi="Lato"/>
          <w:color w:val="3C3700"/>
          <w:szCs w:val="28"/>
          <w:lang w:bidi="fa-IR"/>
        </w:rPr>
      </w:pPr>
    </w:p>
    <w:p w14:paraId="5B2D0505"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t>کلاس</w:t>
      </w:r>
      <w:r w:rsidRPr="00217B3A">
        <w:rPr>
          <w:rFonts w:ascii="Lato" w:hAnsi="Lato"/>
          <w:color w:val="3C3700"/>
          <w:szCs w:val="28"/>
          <w:lang w:bidi="fa-IR"/>
        </w:rPr>
        <w:t xml:space="preserve"> View </w:t>
      </w:r>
      <w:r w:rsidRPr="00217B3A">
        <w:rPr>
          <w:rFonts w:ascii="Lato" w:hAnsi="Lato" w:cs="Times New Roman"/>
          <w:color w:val="3C3700"/>
          <w:szCs w:val="28"/>
          <w:rtl/>
          <w:lang w:bidi="fa-IR"/>
        </w:rPr>
        <w:t>نشان دهنده کاتالوگ محصولات پلتفرم است و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و</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ژگ</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Id</w:t>
      </w:r>
      <w:r w:rsidRPr="00217B3A">
        <w:rPr>
          <w:rFonts w:ascii="Lato" w:hAnsi="Lato" w:cs="Times New Roman"/>
          <w:color w:val="3C3700"/>
          <w:szCs w:val="28"/>
          <w:rtl/>
          <w:lang w:bidi="fa-IR"/>
        </w:rPr>
        <w:t xml:space="preserve">، </w:t>
      </w:r>
      <w:r w:rsidRPr="00217B3A">
        <w:rPr>
          <w:rFonts w:ascii="Lato" w:hAnsi="Lato"/>
          <w:color w:val="3C3700"/>
          <w:szCs w:val="28"/>
          <w:lang w:bidi="fa-IR"/>
        </w:rPr>
        <w:t>Name</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Group </w:t>
      </w:r>
      <w:r w:rsidRPr="00217B3A">
        <w:rPr>
          <w:rFonts w:ascii="Lato" w:hAnsi="Lato" w:cs="Times New Roman"/>
          <w:color w:val="3C3700"/>
          <w:szCs w:val="28"/>
          <w:rtl/>
          <w:lang w:bidi="fa-IR"/>
        </w:rPr>
        <w:t>و</w:t>
      </w:r>
      <w:r w:rsidRPr="00217B3A">
        <w:rPr>
          <w:rFonts w:ascii="Lato" w:hAnsi="Lato"/>
          <w:color w:val="3C3700"/>
          <w:szCs w:val="28"/>
          <w:lang w:bidi="fa-IR"/>
        </w:rPr>
        <w:t xml:space="preserve"> Subgroup </w:t>
      </w:r>
      <w:r w:rsidRPr="00217B3A">
        <w:rPr>
          <w:rFonts w:ascii="Lato" w:hAnsi="Lato" w:cs="Times New Roman"/>
          <w:color w:val="3C3700"/>
          <w:szCs w:val="28"/>
          <w:rtl/>
          <w:lang w:bidi="fa-IR"/>
        </w:rPr>
        <w:t>است. کلاس ه</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چ</w:t>
      </w:r>
      <w:r w:rsidRPr="00217B3A">
        <w:rPr>
          <w:rFonts w:ascii="Lato" w:hAnsi="Lato" w:cs="Times New Roman"/>
          <w:color w:val="3C3700"/>
          <w:szCs w:val="28"/>
          <w:rtl/>
          <w:lang w:bidi="fa-IR"/>
        </w:rPr>
        <w:t xml:space="preserve"> روش</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ندارد، ز</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را</w:t>
      </w:r>
      <w:r w:rsidRPr="00217B3A">
        <w:rPr>
          <w:rFonts w:ascii="Lato" w:hAnsi="Lato" w:cs="Times New Roman"/>
          <w:color w:val="3C3700"/>
          <w:szCs w:val="28"/>
          <w:rtl/>
          <w:lang w:bidi="fa-IR"/>
        </w:rPr>
        <w:t xml:space="preserve"> فقط برا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ذخ</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ره</w:t>
      </w:r>
      <w:r w:rsidRPr="00217B3A">
        <w:rPr>
          <w:rFonts w:ascii="Lato" w:hAnsi="Lato" w:cs="Times New Roman"/>
          <w:color w:val="3C3700"/>
          <w:szCs w:val="28"/>
          <w:rtl/>
          <w:lang w:bidi="fa-IR"/>
        </w:rPr>
        <w:t xml:space="preserve"> اطلاعات محصولات موجود در پلتفرم استفاده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شود</w:t>
      </w:r>
      <w:r w:rsidRPr="00217B3A">
        <w:rPr>
          <w:rFonts w:ascii="Lato" w:hAnsi="Lato"/>
          <w:color w:val="3C3700"/>
          <w:szCs w:val="28"/>
          <w:lang w:bidi="fa-IR"/>
        </w:rPr>
        <w:t>.</w:t>
      </w:r>
    </w:p>
    <w:p w14:paraId="69267152" w14:textId="77777777" w:rsidR="00217B3A" w:rsidRPr="00217B3A" w:rsidRDefault="00217B3A" w:rsidP="00217B3A">
      <w:pPr>
        <w:tabs>
          <w:tab w:val="left" w:pos="3994"/>
        </w:tabs>
        <w:bidi/>
        <w:rPr>
          <w:rFonts w:ascii="Lato" w:hAnsi="Lato"/>
          <w:color w:val="3C3700"/>
          <w:szCs w:val="28"/>
          <w:lang w:bidi="fa-IR"/>
        </w:rPr>
      </w:pPr>
    </w:p>
    <w:p w14:paraId="02D65532"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t>کلاس</w:t>
      </w:r>
      <w:r w:rsidRPr="00217B3A">
        <w:rPr>
          <w:rFonts w:ascii="Lato" w:hAnsi="Lato" w:cs="Times New Roman"/>
          <w:color w:val="3C3700"/>
          <w:szCs w:val="28"/>
          <w:rtl/>
          <w:lang w:bidi="fa-IR"/>
        </w:rPr>
        <w:t xml:space="preserve"> محصولات نشان دهنده تک تک محصولات موجود در پلتفرم است و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و</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ژگ</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 شناسه، نام، ق</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مت</w:t>
      </w:r>
      <w:r w:rsidRPr="00217B3A">
        <w:rPr>
          <w:rFonts w:ascii="Lato" w:hAnsi="Lato" w:cs="Times New Roman"/>
          <w:color w:val="3C3700"/>
          <w:szCs w:val="28"/>
          <w:rtl/>
          <w:lang w:bidi="fa-IR"/>
        </w:rPr>
        <w:t xml:space="preserve"> و مجموع است. کلاس ه</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چ</w:t>
      </w:r>
      <w:r w:rsidRPr="00217B3A">
        <w:rPr>
          <w:rFonts w:ascii="Lato" w:hAnsi="Lato" w:cs="Times New Roman"/>
          <w:color w:val="3C3700"/>
          <w:szCs w:val="28"/>
          <w:rtl/>
          <w:lang w:bidi="fa-IR"/>
        </w:rPr>
        <w:t xml:space="preserve"> روش</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ندارد، ز</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را</w:t>
      </w:r>
      <w:r w:rsidRPr="00217B3A">
        <w:rPr>
          <w:rFonts w:ascii="Lato" w:hAnsi="Lato" w:cs="Times New Roman"/>
          <w:color w:val="3C3700"/>
          <w:szCs w:val="28"/>
          <w:rtl/>
          <w:lang w:bidi="fa-IR"/>
        </w:rPr>
        <w:t xml:space="preserve"> فقط برا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ذخ</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ره</w:t>
      </w:r>
      <w:r w:rsidRPr="00217B3A">
        <w:rPr>
          <w:rFonts w:ascii="Lato" w:hAnsi="Lato" w:cs="Times New Roman"/>
          <w:color w:val="3C3700"/>
          <w:szCs w:val="28"/>
          <w:rtl/>
          <w:lang w:bidi="fa-IR"/>
        </w:rPr>
        <w:t xml:space="preserve"> اطلاعات تک تک محصولات استفاده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شود</w:t>
      </w:r>
      <w:r w:rsidRPr="00217B3A">
        <w:rPr>
          <w:rFonts w:ascii="Lato" w:hAnsi="Lato"/>
          <w:color w:val="3C3700"/>
          <w:szCs w:val="28"/>
          <w:lang w:bidi="fa-IR"/>
        </w:rPr>
        <w:t>.</w:t>
      </w:r>
    </w:p>
    <w:p w14:paraId="738F230C" w14:textId="77777777" w:rsidR="00217B3A" w:rsidRPr="00217B3A" w:rsidRDefault="00217B3A" w:rsidP="00217B3A">
      <w:pPr>
        <w:tabs>
          <w:tab w:val="left" w:pos="3994"/>
        </w:tabs>
        <w:bidi/>
        <w:rPr>
          <w:rFonts w:ascii="Lato" w:hAnsi="Lato"/>
          <w:color w:val="3C3700"/>
          <w:szCs w:val="28"/>
          <w:lang w:bidi="fa-IR"/>
        </w:rPr>
      </w:pPr>
    </w:p>
    <w:p w14:paraId="554072EE" w14:textId="77777777" w:rsidR="00217B3A" w:rsidRPr="00217B3A" w:rsidRDefault="00217B3A" w:rsidP="00217B3A">
      <w:pPr>
        <w:tabs>
          <w:tab w:val="left" w:pos="3994"/>
        </w:tabs>
        <w:bidi/>
        <w:rPr>
          <w:rFonts w:ascii="Lato" w:hAnsi="Lato"/>
          <w:color w:val="3C3700"/>
          <w:szCs w:val="28"/>
          <w:lang w:bidi="fa-IR"/>
        </w:rPr>
      </w:pPr>
      <w:r w:rsidRPr="00217B3A">
        <w:rPr>
          <w:rFonts w:ascii="Lato" w:hAnsi="Lato" w:cs="Times New Roman" w:hint="eastAsia"/>
          <w:color w:val="3C3700"/>
          <w:szCs w:val="28"/>
          <w:rtl/>
          <w:lang w:bidi="fa-IR"/>
        </w:rPr>
        <w:lastRenderedPageBreak/>
        <w:t>کلاس</w:t>
      </w:r>
      <w:r w:rsidRPr="00217B3A">
        <w:rPr>
          <w:rFonts w:ascii="Lato" w:hAnsi="Lato"/>
          <w:color w:val="3C3700"/>
          <w:szCs w:val="28"/>
          <w:lang w:bidi="fa-IR"/>
        </w:rPr>
        <w:t xml:space="preserve"> Cart </w:t>
      </w:r>
      <w:r w:rsidRPr="00217B3A">
        <w:rPr>
          <w:rFonts w:ascii="Lato" w:hAnsi="Lato" w:cs="Times New Roman"/>
          <w:color w:val="3C3700"/>
          <w:szCs w:val="28"/>
          <w:rtl/>
          <w:lang w:bidi="fa-IR"/>
        </w:rPr>
        <w:t>نشان دهنده سبد خر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د</w:t>
      </w:r>
      <w:r w:rsidRPr="00217B3A">
        <w:rPr>
          <w:rFonts w:ascii="Lato" w:hAnsi="Lato" w:cs="Times New Roman"/>
          <w:color w:val="3C3700"/>
          <w:szCs w:val="28"/>
          <w:rtl/>
          <w:lang w:bidi="fa-IR"/>
        </w:rPr>
        <w:t xml:space="preserve"> مشتر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ان</w:t>
      </w:r>
      <w:r w:rsidRPr="00217B3A">
        <w:rPr>
          <w:rFonts w:ascii="Lato" w:hAnsi="Lato" w:cs="Times New Roman"/>
          <w:color w:val="3C3700"/>
          <w:szCs w:val="28"/>
          <w:rtl/>
          <w:lang w:bidi="fa-IR"/>
        </w:rPr>
        <w:t xml:space="preserve"> است و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و</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ژگ</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Id</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NumberOfItems </w:t>
      </w:r>
      <w:r w:rsidRPr="00217B3A">
        <w:rPr>
          <w:rFonts w:ascii="Lato" w:hAnsi="Lato" w:cs="Times New Roman"/>
          <w:color w:val="3C3700"/>
          <w:szCs w:val="28"/>
          <w:rtl/>
          <w:lang w:bidi="fa-IR"/>
        </w:rPr>
        <w:t>و</w:t>
      </w:r>
      <w:r w:rsidRPr="00217B3A">
        <w:rPr>
          <w:rFonts w:ascii="Lato" w:hAnsi="Lato"/>
          <w:color w:val="3C3700"/>
          <w:szCs w:val="28"/>
          <w:lang w:bidi="fa-IR"/>
        </w:rPr>
        <w:t xml:space="preserve"> Products </w:t>
      </w:r>
      <w:r w:rsidRPr="00217B3A">
        <w:rPr>
          <w:rFonts w:ascii="Lato" w:hAnsi="Lato" w:cs="Times New Roman"/>
          <w:color w:val="3C3700"/>
          <w:szCs w:val="28"/>
          <w:rtl/>
          <w:lang w:bidi="fa-IR"/>
        </w:rPr>
        <w:t>است. 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کلاس دارا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روش ها</w:t>
      </w:r>
      <w:r w:rsidRPr="00217B3A">
        <w:rPr>
          <w:rFonts w:ascii="Lato" w:hAnsi="Lato" w:cs="Times New Roman" w:hint="cs"/>
          <w:color w:val="3C3700"/>
          <w:szCs w:val="28"/>
          <w:rtl/>
          <w:lang w:bidi="fa-IR"/>
        </w:rPr>
        <w:t>یی</w:t>
      </w:r>
      <w:r w:rsidRPr="00217B3A">
        <w:rPr>
          <w:rFonts w:ascii="Lato" w:hAnsi="Lato" w:cs="Times New Roman"/>
          <w:color w:val="3C3700"/>
          <w:szCs w:val="28"/>
          <w:rtl/>
          <w:lang w:bidi="fa-IR"/>
        </w:rPr>
        <w:t xml:space="preserve"> مانند</w:t>
      </w:r>
      <w:r w:rsidRPr="00217B3A">
        <w:rPr>
          <w:rFonts w:ascii="Lato" w:hAnsi="Lato"/>
          <w:color w:val="3C3700"/>
          <w:szCs w:val="28"/>
          <w:lang w:bidi="fa-IR"/>
        </w:rPr>
        <w:t xml:space="preserve"> AddToCart</w:t>
      </w:r>
      <w:r w:rsidRPr="00217B3A">
        <w:rPr>
          <w:rFonts w:ascii="Lato" w:hAnsi="Lato" w:cs="Times New Roman"/>
          <w:color w:val="3C3700"/>
          <w:szCs w:val="28"/>
          <w:rtl/>
          <w:lang w:bidi="fa-IR"/>
        </w:rPr>
        <w:t xml:space="preserve">، </w:t>
      </w:r>
      <w:r w:rsidRPr="00217B3A">
        <w:rPr>
          <w:rFonts w:ascii="Lato" w:hAnsi="Lato"/>
          <w:color w:val="3C3700"/>
          <w:szCs w:val="28"/>
          <w:lang w:bidi="fa-IR"/>
        </w:rPr>
        <w:t xml:space="preserve">DeleteFromCart </w:t>
      </w:r>
      <w:r w:rsidRPr="00217B3A">
        <w:rPr>
          <w:rFonts w:ascii="Lato" w:hAnsi="Lato" w:cs="Times New Roman"/>
          <w:color w:val="3C3700"/>
          <w:szCs w:val="28"/>
          <w:rtl/>
          <w:lang w:bidi="fa-IR"/>
        </w:rPr>
        <w:t>و</w:t>
      </w:r>
      <w:r w:rsidRPr="00217B3A">
        <w:rPr>
          <w:rFonts w:ascii="Lato" w:hAnsi="Lato"/>
          <w:color w:val="3C3700"/>
          <w:szCs w:val="28"/>
          <w:lang w:bidi="fa-IR"/>
        </w:rPr>
        <w:t xml:space="preserve"> ViewCart </w:t>
      </w:r>
      <w:r w:rsidRPr="00217B3A">
        <w:rPr>
          <w:rFonts w:ascii="Lato" w:hAnsi="Lato" w:cs="Times New Roman"/>
          <w:color w:val="3C3700"/>
          <w:szCs w:val="28"/>
          <w:rtl/>
          <w:lang w:bidi="fa-IR"/>
        </w:rPr>
        <w:t>است که به مشتر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ان</w:t>
      </w:r>
      <w:r w:rsidRPr="00217B3A">
        <w:rPr>
          <w:rFonts w:ascii="Lato" w:hAnsi="Lato" w:cs="Times New Roman"/>
          <w:color w:val="3C3700"/>
          <w:szCs w:val="28"/>
          <w:rtl/>
          <w:lang w:bidi="fa-IR"/>
        </w:rPr>
        <w:t xml:space="preserve"> امکان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 سبدها</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خود را مد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ت</w:t>
      </w:r>
      <w:r w:rsidRPr="00217B3A">
        <w:rPr>
          <w:rFonts w:ascii="Lato" w:hAnsi="Lato" w:cs="Times New Roman"/>
          <w:color w:val="3C3700"/>
          <w:szCs w:val="28"/>
          <w:rtl/>
          <w:lang w:bidi="fa-IR"/>
        </w:rPr>
        <w:t xml:space="preserve"> کنند</w:t>
      </w:r>
      <w:r w:rsidRPr="00217B3A">
        <w:rPr>
          <w:rFonts w:ascii="Lato" w:hAnsi="Lato"/>
          <w:color w:val="3C3700"/>
          <w:szCs w:val="28"/>
          <w:lang w:bidi="fa-IR"/>
        </w:rPr>
        <w:t>.</w:t>
      </w:r>
    </w:p>
    <w:p w14:paraId="2485F0B3" w14:textId="77777777" w:rsidR="00217B3A" w:rsidRPr="00217B3A" w:rsidRDefault="00217B3A" w:rsidP="00217B3A">
      <w:pPr>
        <w:tabs>
          <w:tab w:val="left" w:pos="3994"/>
        </w:tabs>
        <w:bidi/>
        <w:rPr>
          <w:rFonts w:ascii="Lato" w:hAnsi="Lato"/>
          <w:color w:val="3C3700"/>
          <w:szCs w:val="28"/>
          <w:lang w:bidi="fa-IR"/>
        </w:rPr>
      </w:pPr>
    </w:p>
    <w:p w14:paraId="3F49459B" w14:textId="77777777" w:rsidR="00E54E5B" w:rsidRDefault="00217B3A" w:rsidP="00217B3A">
      <w:pPr>
        <w:tabs>
          <w:tab w:val="left" w:pos="3994"/>
        </w:tabs>
        <w:bidi/>
        <w:rPr>
          <w:rFonts w:ascii="Lato" w:hAnsi="Lato" w:cs="Times New Roman"/>
          <w:szCs w:val="28"/>
          <w:lang w:bidi="fa-IR"/>
        </w:rPr>
      </w:pPr>
      <w:r w:rsidRPr="00217B3A">
        <w:rPr>
          <w:rFonts w:ascii="Lato" w:hAnsi="Lato" w:cs="Times New Roman" w:hint="eastAsia"/>
          <w:color w:val="3C3700"/>
          <w:szCs w:val="28"/>
          <w:rtl/>
          <w:lang w:bidi="fa-IR"/>
        </w:rPr>
        <w:t>به</w:t>
      </w:r>
      <w:r w:rsidRPr="00217B3A">
        <w:rPr>
          <w:rFonts w:ascii="Lato" w:hAnsi="Lato" w:cs="Times New Roman"/>
          <w:color w:val="3C3700"/>
          <w:szCs w:val="28"/>
          <w:rtl/>
          <w:lang w:bidi="fa-IR"/>
        </w:rPr>
        <w:t xml:space="preserve"> طور کل</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w:t>
      </w:r>
      <w:r w:rsidRPr="00217B3A">
        <w:rPr>
          <w:rFonts w:ascii="Lato" w:hAnsi="Lato" w:cs="Times New Roman"/>
          <w:color w:val="3C3700"/>
          <w:szCs w:val="28"/>
          <w:rtl/>
          <w:lang w:bidi="fa-IR"/>
        </w:rPr>
        <w:t xml:space="preserve"> ا</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ن</w:t>
      </w:r>
      <w:r w:rsidRPr="00217B3A">
        <w:rPr>
          <w:rFonts w:ascii="Lato" w:hAnsi="Lato" w:cs="Times New Roman"/>
          <w:color w:val="3C3700"/>
          <w:szCs w:val="28"/>
          <w:rtl/>
          <w:lang w:bidi="fa-IR"/>
        </w:rPr>
        <w:t xml:space="preserve"> نمودار کلاس، طبقات مختلف و روابط آنها را در پلتفرم تجارت الکترون</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ک</w:t>
      </w:r>
      <w:r w:rsidRPr="00217B3A">
        <w:rPr>
          <w:rFonts w:ascii="Lato" w:hAnsi="Lato" w:cs="Times New Roman"/>
          <w:color w:val="3C3700"/>
          <w:szCs w:val="28"/>
          <w:rtl/>
          <w:lang w:bidi="fa-IR"/>
        </w:rPr>
        <w:t xml:space="preserve"> 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ج</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کالا نشان م</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دهد و ش</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ئ</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ساز</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ج</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تال</w:t>
      </w:r>
      <w:r w:rsidRPr="00217B3A">
        <w:rPr>
          <w:rFonts w:ascii="Lato" w:hAnsi="Lato" w:cs="Times New Roman" w:hint="cs"/>
          <w:color w:val="3C3700"/>
          <w:szCs w:val="28"/>
          <w:rtl/>
          <w:lang w:bidi="fa-IR"/>
        </w:rPr>
        <w:t>ی</w:t>
      </w:r>
      <w:r w:rsidRPr="00217B3A">
        <w:rPr>
          <w:rFonts w:ascii="Lato" w:hAnsi="Lato" w:cs="Times New Roman"/>
          <w:color w:val="3C3700"/>
          <w:szCs w:val="28"/>
          <w:rtl/>
          <w:lang w:bidi="fa-IR"/>
        </w:rPr>
        <w:t xml:space="preserve"> محصولات و مد</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ر</w:t>
      </w:r>
      <w:r w:rsidRPr="00217B3A">
        <w:rPr>
          <w:rFonts w:ascii="Lato" w:hAnsi="Lato" w:cs="Times New Roman" w:hint="cs"/>
          <w:color w:val="3C3700"/>
          <w:szCs w:val="28"/>
          <w:rtl/>
          <w:lang w:bidi="fa-IR"/>
        </w:rPr>
        <w:t>ی</w:t>
      </w:r>
      <w:r w:rsidRPr="00217B3A">
        <w:rPr>
          <w:rFonts w:ascii="Lato" w:hAnsi="Lato" w:cs="Times New Roman" w:hint="eastAsia"/>
          <w:color w:val="3C3700"/>
          <w:szCs w:val="28"/>
          <w:rtl/>
          <w:lang w:bidi="fa-IR"/>
        </w:rPr>
        <w:t>ت</w:t>
      </w:r>
      <w:r w:rsidRPr="00217B3A">
        <w:rPr>
          <w:rFonts w:ascii="Lato" w:hAnsi="Lato" w:cs="Times New Roman"/>
          <w:color w:val="3C3700"/>
          <w:szCs w:val="28"/>
          <w:rtl/>
          <w:lang w:bidi="fa-IR"/>
        </w:rPr>
        <w:t xml:space="preserve"> </w:t>
      </w:r>
      <w:r w:rsidRPr="00217B3A">
        <w:rPr>
          <w:rFonts w:ascii="Lato" w:hAnsi="Lato" w:cs="Times New Roman"/>
          <w:szCs w:val="28"/>
          <w:rtl/>
          <w:lang w:bidi="fa-IR"/>
        </w:rPr>
        <w:t>فرآ</w:t>
      </w:r>
      <w:r w:rsidRPr="00217B3A">
        <w:rPr>
          <w:rFonts w:ascii="Lato" w:hAnsi="Lato" w:cs="Times New Roman" w:hint="cs"/>
          <w:szCs w:val="28"/>
          <w:rtl/>
          <w:lang w:bidi="fa-IR"/>
        </w:rPr>
        <w:t>ی</w:t>
      </w:r>
      <w:r w:rsidRPr="00217B3A">
        <w:rPr>
          <w:rFonts w:ascii="Lato" w:hAnsi="Lato" w:cs="Times New Roman" w:hint="eastAsia"/>
          <w:szCs w:val="28"/>
          <w:rtl/>
          <w:lang w:bidi="fa-IR"/>
        </w:rPr>
        <w:t>ند</w:t>
      </w:r>
      <w:r w:rsidRPr="00217B3A">
        <w:rPr>
          <w:rFonts w:ascii="Lato" w:hAnsi="Lato" w:cs="Times New Roman"/>
          <w:szCs w:val="28"/>
          <w:rtl/>
          <w:lang w:bidi="fa-IR"/>
        </w:rPr>
        <w:t xml:space="preserve"> خر</w:t>
      </w:r>
      <w:r w:rsidRPr="00217B3A">
        <w:rPr>
          <w:rFonts w:ascii="Lato" w:hAnsi="Lato" w:cs="Times New Roman" w:hint="cs"/>
          <w:szCs w:val="28"/>
          <w:rtl/>
          <w:lang w:bidi="fa-IR"/>
        </w:rPr>
        <w:t>ی</w:t>
      </w:r>
      <w:r w:rsidRPr="00217B3A">
        <w:rPr>
          <w:rFonts w:ascii="Lato" w:hAnsi="Lato" w:cs="Times New Roman" w:hint="eastAsia"/>
          <w:szCs w:val="28"/>
          <w:rtl/>
          <w:lang w:bidi="fa-IR"/>
        </w:rPr>
        <w:t>د</w:t>
      </w:r>
      <w:r w:rsidRPr="00217B3A">
        <w:rPr>
          <w:rFonts w:ascii="Lato" w:hAnsi="Lato" w:cs="Times New Roman"/>
          <w:szCs w:val="28"/>
          <w:rtl/>
          <w:lang w:bidi="fa-IR"/>
        </w:rPr>
        <w:t xml:space="preserve"> را ب</w:t>
      </w:r>
    </w:p>
    <w:p w14:paraId="16250E67" w14:textId="77777777" w:rsidR="00E54E5B" w:rsidRDefault="00E54E5B" w:rsidP="00E54E5B">
      <w:pPr>
        <w:tabs>
          <w:tab w:val="left" w:pos="3994"/>
        </w:tabs>
        <w:bidi/>
        <w:rPr>
          <w:rFonts w:ascii="Lato" w:hAnsi="Lato" w:cs="Times New Roman"/>
          <w:szCs w:val="28"/>
          <w:lang w:bidi="fa-IR"/>
        </w:rPr>
      </w:pPr>
    </w:p>
    <w:p w14:paraId="518B3EBE" w14:textId="77777777" w:rsidR="00E54E5B" w:rsidRDefault="00E54E5B" w:rsidP="00E54E5B">
      <w:pPr>
        <w:tabs>
          <w:tab w:val="left" w:pos="3994"/>
        </w:tabs>
        <w:bidi/>
        <w:rPr>
          <w:rFonts w:ascii="Lato" w:hAnsi="Lato" w:cs="Times New Roman"/>
          <w:szCs w:val="28"/>
          <w:lang w:bidi="fa-IR"/>
        </w:rPr>
      </w:pPr>
    </w:p>
    <w:p w14:paraId="31ACD9FE" w14:textId="77777777" w:rsidR="00E54E5B" w:rsidRDefault="00E54E5B" w:rsidP="00E54E5B">
      <w:pPr>
        <w:tabs>
          <w:tab w:val="left" w:pos="3994"/>
        </w:tabs>
        <w:bidi/>
        <w:rPr>
          <w:rFonts w:ascii="Lato" w:hAnsi="Lato" w:cs="Times New Roman"/>
          <w:szCs w:val="28"/>
          <w:lang w:bidi="fa-IR"/>
        </w:rPr>
      </w:pPr>
    </w:p>
    <w:p w14:paraId="0BB0F5D2" w14:textId="77777777" w:rsidR="00E54E5B" w:rsidRDefault="00E54E5B" w:rsidP="00E54E5B">
      <w:pPr>
        <w:tabs>
          <w:tab w:val="left" w:pos="3994"/>
        </w:tabs>
        <w:bidi/>
        <w:rPr>
          <w:rFonts w:ascii="Lato" w:hAnsi="Lato" w:cs="Times New Roman"/>
          <w:szCs w:val="28"/>
          <w:lang w:bidi="fa-IR"/>
        </w:rPr>
      </w:pPr>
    </w:p>
    <w:p w14:paraId="24CB3F80" w14:textId="77777777" w:rsidR="00E54E5B" w:rsidRDefault="00E54E5B" w:rsidP="00E54E5B">
      <w:pPr>
        <w:tabs>
          <w:tab w:val="left" w:pos="3994"/>
        </w:tabs>
        <w:bidi/>
        <w:rPr>
          <w:rFonts w:ascii="Lato" w:hAnsi="Lato" w:cs="Times New Roman"/>
          <w:szCs w:val="28"/>
          <w:lang w:bidi="fa-IR"/>
        </w:rPr>
      </w:pPr>
    </w:p>
    <w:p w14:paraId="25E51E3B" w14:textId="77777777" w:rsidR="00E54E5B" w:rsidRDefault="00E54E5B" w:rsidP="00E54E5B">
      <w:pPr>
        <w:tabs>
          <w:tab w:val="left" w:pos="3994"/>
        </w:tabs>
        <w:bidi/>
        <w:rPr>
          <w:rFonts w:ascii="Lato" w:hAnsi="Lato" w:cs="Times New Roman"/>
          <w:szCs w:val="28"/>
          <w:lang w:bidi="fa-IR"/>
        </w:rPr>
      </w:pPr>
    </w:p>
    <w:p w14:paraId="736EB3ED" w14:textId="77777777" w:rsidR="00E54E5B" w:rsidRDefault="00E54E5B" w:rsidP="00E54E5B">
      <w:pPr>
        <w:tabs>
          <w:tab w:val="left" w:pos="3994"/>
        </w:tabs>
        <w:bidi/>
        <w:rPr>
          <w:rFonts w:ascii="Lato" w:hAnsi="Lato" w:cs="Times New Roman"/>
          <w:szCs w:val="28"/>
          <w:lang w:bidi="fa-IR"/>
        </w:rPr>
      </w:pPr>
    </w:p>
    <w:p w14:paraId="194210A2" w14:textId="77777777" w:rsidR="00E54E5B" w:rsidRDefault="00E54E5B" w:rsidP="00E54E5B">
      <w:pPr>
        <w:tabs>
          <w:tab w:val="left" w:pos="3994"/>
        </w:tabs>
        <w:bidi/>
        <w:rPr>
          <w:rFonts w:ascii="Lato" w:hAnsi="Lato" w:cs="Times New Roman"/>
          <w:szCs w:val="28"/>
          <w:lang w:bidi="fa-IR"/>
        </w:rPr>
      </w:pPr>
    </w:p>
    <w:p w14:paraId="03E1D5AF" w14:textId="77777777" w:rsidR="00E54E5B" w:rsidRDefault="00E54E5B" w:rsidP="00E54E5B">
      <w:pPr>
        <w:tabs>
          <w:tab w:val="left" w:pos="3994"/>
        </w:tabs>
        <w:bidi/>
        <w:rPr>
          <w:rFonts w:ascii="Lato" w:hAnsi="Lato" w:cs="Times New Roman"/>
          <w:szCs w:val="28"/>
          <w:lang w:bidi="fa-IR"/>
        </w:rPr>
      </w:pPr>
    </w:p>
    <w:p w14:paraId="731A0190" w14:textId="77777777" w:rsidR="00E54E5B" w:rsidRDefault="00E54E5B" w:rsidP="00E54E5B">
      <w:pPr>
        <w:tabs>
          <w:tab w:val="left" w:pos="3994"/>
        </w:tabs>
        <w:bidi/>
        <w:rPr>
          <w:rFonts w:ascii="Lato" w:hAnsi="Lato" w:cs="Times New Roman"/>
          <w:szCs w:val="28"/>
          <w:lang w:bidi="fa-IR"/>
        </w:rPr>
      </w:pPr>
    </w:p>
    <w:p w14:paraId="662710DC" w14:textId="77777777" w:rsidR="00E54E5B" w:rsidRDefault="00E54E5B" w:rsidP="00E54E5B">
      <w:pPr>
        <w:tabs>
          <w:tab w:val="left" w:pos="3994"/>
        </w:tabs>
        <w:bidi/>
        <w:rPr>
          <w:rFonts w:ascii="Lato" w:hAnsi="Lato" w:cs="Times New Roman"/>
          <w:szCs w:val="28"/>
          <w:lang w:bidi="fa-IR"/>
        </w:rPr>
      </w:pPr>
    </w:p>
    <w:p w14:paraId="44675AF8" w14:textId="77777777" w:rsidR="00E54E5B" w:rsidRDefault="00E54E5B" w:rsidP="00E54E5B">
      <w:pPr>
        <w:tabs>
          <w:tab w:val="left" w:pos="3994"/>
        </w:tabs>
        <w:bidi/>
        <w:rPr>
          <w:rFonts w:ascii="Lato" w:hAnsi="Lato" w:cs="Times New Roman"/>
          <w:szCs w:val="28"/>
          <w:lang w:bidi="fa-IR"/>
        </w:rPr>
      </w:pPr>
    </w:p>
    <w:p w14:paraId="0EEA2015" w14:textId="77777777" w:rsidR="00E54E5B" w:rsidRDefault="00E54E5B" w:rsidP="00E54E5B">
      <w:pPr>
        <w:tabs>
          <w:tab w:val="left" w:pos="3994"/>
        </w:tabs>
        <w:bidi/>
        <w:rPr>
          <w:rFonts w:ascii="Lato" w:hAnsi="Lato" w:cs="Times New Roman"/>
          <w:szCs w:val="28"/>
          <w:lang w:bidi="fa-IR"/>
        </w:rPr>
      </w:pPr>
    </w:p>
    <w:p w14:paraId="37EC4475" w14:textId="77777777" w:rsidR="00E54E5B" w:rsidRDefault="00E54E5B" w:rsidP="00E54E5B">
      <w:pPr>
        <w:tabs>
          <w:tab w:val="left" w:pos="3994"/>
        </w:tabs>
        <w:bidi/>
        <w:rPr>
          <w:rFonts w:ascii="Lato" w:hAnsi="Lato" w:cs="Times New Roman"/>
          <w:szCs w:val="28"/>
          <w:lang w:bidi="fa-IR"/>
        </w:rPr>
      </w:pPr>
    </w:p>
    <w:p w14:paraId="09EF24F2" w14:textId="77777777" w:rsidR="00E54E5B" w:rsidRDefault="00E54E5B" w:rsidP="00E54E5B">
      <w:pPr>
        <w:tabs>
          <w:tab w:val="left" w:pos="3994"/>
        </w:tabs>
        <w:bidi/>
        <w:rPr>
          <w:rFonts w:ascii="Lato" w:hAnsi="Lato" w:cs="Times New Roman"/>
          <w:szCs w:val="28"/>
          <w:lang w:bidi="fa-IR"/>
        </w:rPr>
      </w:pPr>
    </w:p>
    <w:p w14:paraId="792B72DF" w14:textId="77777777" w:rsidR="00E54E5B" w:rsidRDefault="00E54E5B" w:rsidP="00E54E5B">
      <w:pPr>
        <w:tabs>
          <w:tab w:val="left" w:pos="3994"/>
        </w:tabs>
        <w:bidi/>
        <w:rPr>
          <w:rFonts w:ascii="Lato" w:hAnsi="Lato" w:cs="Times New Roman"/>
          <w:szCs w:val="28"/>
          <w:lang w:bidi="fa-IR"/>
        </w:rPr>
      </w:pPr>
    </w:p>
    <w:p w14:paraId="24C3DD97" w14:textId="77777777" w:rsidR="00E54E5B" w:rsidRDefault="00E54E5B" w:rsidP="00E54E5B">
      <w:pPr>
        <w:tabs>
          <w:tab w:val="left" w:pos="3994"/>
        </w:tabs>
        <w:bidi/>
        <w:rPr>
          <w:rFonts w:ascii="Lato" w:hAnsi="Lato" w:cs="Times New Roman"/>
          <w:szCs w:val="28"/>
          <w:lang w:bidi="fa-IR"/>
        </w:rPr>
      </w:pPr>
    </w:p>
    <w:p w14:paraId="11E82594" w14:textId="77777777" w:rsidR="00E54E5B" w:rsidRDefault="00E54E5B" w:rsidP="00E54E5B">
      <w:pPr>
        <w:tabs>
          <w:tab w:val="left" w:pos="3994"/>
        </w:tabs>
        <w:bidi/>
        <w:rPr>
          <w:rFonts w:ascii="Lato" w:hAnsi="Lato" w:cs="Times New Roman"/>
          <w:szCs w:val="28"/>
          <w:lang w:bidi="fa-IR"/>
        </w:rPr>
      </w:pPr>
    </w:p>
    <w:p w14:paraId="32114272" w14:textId="77777777" w:rsidR="00E54E5B" w:rsidRDefault="00E54E5B" w:rsidP="00E54E5B">
      <w:pPr>
        <w:tabs>
          <w:tab w:val="left" w:pos="3994"/>
        </w:tabs>
        <w:bidi/>
        <w:rPr>
          <w:rFonts w:ascii="Lato" w:hAnsi="Lato" w:cs="Times New Roman"/>
          <w:szCs w:val="28"/>
          <w:lang w:bidi="fa-IR"/>
        </w:rPr>
      </w:pPr>
    </w:p>
    <w:p w14:paraId="30FC5CB1" w14:textId="77777777" w:rsidR="00E54E5B" w:rsidRDefault="00E54E5B" w:rsidP="00E54E5B">
      <w:pPr>
        <w:tabs>
          <w:tab w:val="left" w:pos="3994"/>
        </w:tabs>
        <w:bidi/>
        <w:rPr>
          <w:rFonts w:ascii="Lato" w:hAnsi="Lato" w:cs="Times New Roman"/>
          <w:szCs w:val="28"/>
          <w:lang w:bidi="fa-IR"/>
        </w:rPr>
      </w:pPr>
    </w:p>
    <w:p w14:paraId="3A8534B1" w14:textId="77777777" w:rsidR="00E54E5B" w:rsidRDefault="00E54E5B" w:rsidP="00E54E5B">
      <w:pPr>
        <w:tabs>
          <w:tab w:val="left" w:pos="3994"/>
        </w:tabs>
        <w:bidi/>
        <w:rPr>
          <w:rFonts w:ascii="Lato" w:hAnsi="Lato" w:cs="Times New Roman"/>
          <w:szCs w:val="28"/>
          <w:lang w:bidi="fa-IR"/>
        </w:rPr>
      </w:pPr>
    </w:p>
    <w:p w14:paraId="644CA543" w14:textId="77777777" w:rsidR="00E54E5B" w:rsidRDefault="00E54E5B" w:rsidP="00E54E5B">
      <w:pPr>
        <w:tabs>
          <w:tab w:val="left" w:pos="3994"/>
        </w:tabs>
        <w:bidi/>
        <w:rPr>
          <w:rFonts w:ascii="Lato" w:hAnsi="Lato" w:cs="Times New Roman"/>
          <w:szCs w:val="28"/>
          <w:lang w:bidi="fa-IR"/>
        </w:rPr>
      </w:pPr>
    </w:p>
    <w:p w14:paraId="494976BC" w14:textId="77777777" w:rsidR="00E54E5B" w:rsidRDefault="00E54E5B" w:rsidP="00E54E5B">
      <w:pPr>
        <w:tabs>
          <w:tab w:val="left" w:pos="3994"/>
        </w:tabs>
        <w:bidi/>
        <w:rPr>
          <w:rFonts w:ascii="Lato" w:hAnsi="Lato" w:cs="Times New Roman"/>
          <w:szCs w:val="28"/>
          <w:lang w:bidi="fa-IR"/>
        </w:rPr>
      </w:pPr>
    </w:p>
    <w:p w14:paraId="6343C662" w14:textId="77777777" w:rsidR="00E54E5B" w:rsidRDefault="00E54E5B" w:rsidP="00E54E5B">
      <w:pPr>
        <w:tabs>
          <w:tab w:val="left" w:pos="3994"/>
        </w:tabs>
        <w:bidi/>
        <w:rPr>
          <w:rFonts w:ascii="Lato" w:hAnsi="Lato" w:cs="Times New Roman"/>
          <w:szCs w:val="28"/>
          <w:lang w:bidi="fa-IR"/>
        </w:rPr>
      </w:pPr>
    </w:p>
    <w:p w14:paraId="3E3AB753" w14:textId="77777777" w:rsidR="00E54E5B" w:rsidRDefault="00E54E5B" w:rsidP="00E54E5B">
      <w:pPr>
        <w:tabs>
          <w:tab w:val="left" w:pos="3994"/>
        </w:tabs>
        <w:bidi/>
        <w:rPr>
          <w:rFonts w:ascii="Lato" w:hAnsi="Lato" w:cs="Times New Roman"/>
          <w:szCs w:val="28"/>
          <w:lang w:bidi="fa-IR"/>
        </w:rPr>
      </w:pPr>
    </w:p>
    <w:p w14:paraId="745B7FB3" w14:textId="77777777" w:rsidR="00E54E5B" w:rsidRDefault="00E54E5B" w:rsidP="00E54E5B">
      <w:pPr>
        <w:tabs>
          <w:tab w:val="left" w:pos="3994"/>
        </w:tabs>
        <w:bidi/>
        <w:rPr>
          <w:rFonts w:ascii="Lato" w:hAnsi="Lato" w:cs="Times New Roman"/>
          <w:szCs w:val="28"/>
          <w:lang w:bidi="fa-IR"/>
        </w:rPr>
      </w:pPr>
    </w:p>
    <w:p w14:paraId="08B02742" w14:textId="77777777" w:rsidR="00E54E5B" w:rsidRDefault="00E54E5B" w:rsidP="00E54E5B">
      <w:pPr>
        <w:tabs>
          <w:tab w:val="left" w:pos="3994"/>
        </w:tabs>
        <w:bidi/>
        <w:rPr>
          <w:rFonts w:ascii="Lato" w:hAnsi="Lato" w:cs="Times New Roman"/>
          <w:szCs w:val="28"/>
          <w:lang w:bidi="fa-IR"/>
        </w:rPr>
      </w:pPr>
    </w:p>
    <w:p w14:paraId="43C2BA3A" w14:textId="77777777" w:rsidR="00E54E5B" w:rsidRDefault="00E54E5B" w:rsidP="00E54E5B">
      <w:pPr>
        <w:tabs>
          <w:tab w:val="left" w:pos="3994"/>
        </w:tabs>
        <w:bidi/>
        <w:rPr>
          <w:rFonts w:ascii="Lato" w:hAnsi="Lato" w:cs="Times New Roman"/>
          <w:szCs w:val="28"/>
          <w:lang w:bidi="fa-IR"/>
        </w:rPr>
      </w:pPr>
    </w:p>
    <w:p w14:paraId="636F9466" w14:textId="77777777" w:rsidR="00E54E5B" w:rsidRDefault="00E54E5B" w:rsidP="00E54E5B">
      <w:pPr>
        <w:tabs>
          <w:tab w:val="left" w:pos="3994"/>
        </w:tabs>
        <w:bidi/>
        <w:rPr>
          <w:rFonts w:ascii="Lato" w:hAnsi="Lato" w:cs="Times New Roman"/>
          <w:szCs w:val="28"/>
          <w:lang w:bidi="fa-IR"/>
        </w:rPr>
      </w:pPr>
    </w:p>
    <w:p w14:paraId="02E21362" w14:textId="77777777" w:rsidR="00E54E5B" w:rsidRDefault="00E54E5B" w:rsidP="00E54E5B">
      <w:pPr>
        <w:tabs>
          <w:tab w:val="left" w:pos="3994"/>
        </w:tabs>
        <w:bidi/>
        <w:rPr>
          <w:rFonts w:ascii="Lato" w:hAnsi="Lato" w:cs="Times New Roman"/>
          <w:szCs w:val="28"/>
          <w:lang w:bidi="fa-IR"/>
        </w:rPr>
      </w:pPr>
    </w:p>
    <w:p w14:paraId="5A57144E" w14:textId="2204C61D" w:rsidR="00E54E5B" w:rsidRPr="00E54E5B" w:rsidRDefault="00E54E5B" w:rsidP="00E54E5B">
      <w:pPr>
        <w:tabs>
          <w:tab w:val="left" w:pos="3994"/>
        </w:tabs>
        <w:bidi/>
        <w:jc w:val="center"/>
        <w:rPr>
          <w:b/>
          <w:bCs/>
          <w:color w:val="9593D4" w:themeColor="text2" w:themeTint="66"/>
          <w:sz w:val="48"/>
          <w:szCs w:val="32"/>
          <w:lang w:bidi="fa-IR"/>
        </w:rPr>
      </w:pPr>
      <w:r w:rsidRPr="00E54E5B">
        <w:rPr>
          <w:b/>
          <w:bCs/>
          <w:color w:val="9593D4" w:themeColor="text2" w:themeTint="66"/>
          <w:sz w:val="48"/>
          <w:szCs w:val="32"/>
          <w:lang w:bidi="fa-IR"/>
        </w:rPr>
        <w:t>Prototype</w:t>
      </w:r>
    </w:p>
    <w:p w14:paraId="11CB5A7E" w14:textId="415B594F" w:rsidR="00E54E5B" w:rsidRDefault="00E54E5B" w:rsidP="00E54E5B">
      <w:pPr>
        <w:tabs>
          <w:tab w:val="left" w:pos="3994"/>
        </w:tabs>
        <w:bidi/>
        <w:jc w:val="center"/>
        <w:rPr>
          <w:b/>
          <w:bCs/>
          <w:color w:val="161718" w:themeColor="text1"/>
          <w:szCs w:val="18"/>
          <w:rtl/>
          <w:lang w:bidi="fa-IR"/>
        </w:rPr>
      </w:pPr>
      <w:r w:rsidRPr="00146F27">
        <w:rPr>
          <w:b/>
          <w:bCs/>
          <w:color w:val="161718" w:themeColor="text1"/>
          <w:szCs w:val="18"/>
          <w:lang w:bidi="fa-IR"/>
        </w:rPr>
        <w:t>Prototype description or execution scenarios</w:t>
      </w:r>
    </w:p>
    <w:p w14:paraId="20C8CF87" w14:textId="77777777" w:rsidR="00257278" w:rsidRPr="00257278" w:rsidRDefault="00257278" w:rsidP="00257278">
      <w:pPr>
        <w:tabs>
          <w:tab w:val="left" w:pos="3994"/>
        </w:tabs>
        <w:rPr>
          <w:b/>
          <w:bCs/>
          <w:color w:val="9593D4" w:themeColor="text2" w:themeTint="66"/>
          <w:szCs w:val="18"/>
          <w:rtl/>
          <w:lang w:bidi="fa-IR"/>
        </w:rPr>
      </w:pPr>
    </w:p>
    <w:p w14:paraId="2F56B1B5" w14:textId="77777777" w:rsidR="00257278" w:rsidRPr="00257278" w:rsidRDefault="00257278" w:rsidP="00257278">
      <w:pPr>
        <w:tabs>
          <w:tab w:val="left" w:pos="3994"/>
        </w:tabs>
        <w:rPr>
          <w:rFonts w:ascii="Lato" w:hAnsi="Lato" w:cs="Times New Roman"/>
          <w:color w:val="9593D4" w:themeColor="text2" w:themeTint="66"/>
          <w:szCs w:val="28"/>
          <w:lang w:bidi="fa-IR"/>
        </w:rPr>
      </w:pPr>
      <w:r w:rsidRPr="00257278">
        <w:rPr>
          <w:rFonts w:ascii="Lato" w:hAnsi="Lato" w:cs="Times New Roman"/>
          <w:color w:val="9593D4" w:themeColor="text2" w:themeTint="66"/>
          <w:szCs w:val="28"/>
          <w:lang w:bidi="fa-IR"/>
        </w:rPr>
        <w:t>The website's front page features a clean, modern design with a prominent logo and navigation menu at the top of the page. The logo may incorporate visual elements that represent the concept of object orientation, such as geometric shapes or abstract designs</w:t>
      </w:r>
      <w:r w:rsidRPr="00257278">
        <w:rPr>
          <w:rFonts w:ascii="Lato" w:hAnsi="Lato" w:cs="Times New Roman"/>
          <w:color w:val="9593D4" w:themeColor="text2" w:themeTint="66"/>
          <w:szCs w:val="28"/>
          <w:rtl/>
          <w:lang w:bidi="fa-IR"/>
        </w:rPr>
        <w:t>.</w:t>
      </w:r>
    </w:p>
    <w:p w14:paraId="2BEC28B3" w14:textId="77777777" w:rsidR="00257278" w:rsidRPr="00257278" w:rsidRDefault="00257278" w:rsidP="00257278">
      <w:pPr>
        <w:tabs>
          <w:tab w:val="left" w:pos="3994"/>
        </w:tabs>
        <w:rPr>
          <w:rFonts w:ascii="Lato" w:hAnsi="Lato" w:cs="Times New Roman"/>
          <w:color w:val="9593D4" w:themeColor="text2" w:themeTint="66"/>
          <w:szCs w:val="28"/>
          <w:lang w:bidi="fa-IR"/>
        </w:rPr>
      </w:pPr>
    </w:p>
    <w:p w14:paraId="1DE21A7E" w14:textId="77777777" w:rsidR="00257278" w:rsidRPr="00257278" w:rsidRDefault="00257278" w:rsidP="00257278">
      <w:pPr>
        <w:tabs>
          <w:tab w:val="left" w:pos="3994"/>
        </w:tabs>
        <w:rPr>
          <w:rFonts w:ascii="Lato" w:hAnsi="Lato" w:cs="Times New Roman"/>
          <w:color w:val="9593D4" w:themeColor="text2" w:themeTint="66"/>
          <w:szCs w:val="28"/>
          <w:lang w:bidi="fa-IR"/>
        </w:rPr>
      </w:pPr>
      <w:r w:rsidRPr="00257278">
        <w:rPr>
          <w:rFonts w:ascii="Lato" w:hAnsi="Lato" w:cs="Times New Roman"/>
          <w:color w:val="9593D4" w:themeColor="text2" w:themeTint="66"/>
          <w:szCs w:val="28"/>
          <w:lang w:bidi="fa-IR"/>
        </w:rPr>
        <w:t>Below the logo, there is a hero section with a large banner image or video that showcases the products available in the online store. The banner may also include a tagline or call-to-action to encourage visitors to explore the website or make a purchase</w:t>
      </w:r>
      <w:r w:rsidRPr="00257278">
        <w:rPr>
          <w:rFonts w:ascii="Lato" w:hAnsi="Lato" w:cs="Times New Roman"/>
          <w:color w:val="9593D4" w:themeColor="text2" w:themeTint="66"/>
          <w:szCs w:val="28"/>
          <w:rtl/>
          <w:lang w:bidi="fa-IR"/>
        </w:rPr>
        <w:t>.</w:t>
      </w:r>
    </w:p>
    <w:p w14:paraId="061F27D9" w14:textId="77777777" w:rsidR="00257278" w:rsidRPr="00257278" w:rsidRDefault="00257278" w:rsidP="00257278">
      <w:pPr>
        <w:tabs>
          <w:tab w:val="left" w:pos="3994"/>
        </w:tabs>
        <w:rPr>
          <w:rFonts w:ascii="Lato" w:hAnsi="Lato" w:cs="Times New Roman"/>
          <w:color w:val="9593D4" w:themeColor="text2" w:themeTint="66"/>
          <w:szCs w:val="28"/>
          <w:lang w:bidi="fa-IR"/>
        </w:rPr>
      </w:pPr>
    </w:p>
    <w:p w14:paraId="74485BAA" w14:textId="77777777" w:rsidR="00257278" w:rsidRPr="00257278" w:rsidRDefault="00257278" w:rsidP="00257278">
      <w:pPr>
        <w:tabs>
          <w:tab w:val="left" w:pos="3994"/>
        </w:tabs>
        <w:rPr>
          <w:rFonts w:ascii="Lato" w:hAnsi="Lato" w:cs="Times New Roman"/>
          <w:color w:val="9593D4" w:themeColor="text2" w:themeTint="66"/>
          <w:szCs w:val="28"/>
          <w:lang w:bidi="fa-IR"/>
        </w:rPr>
      </w:pPr>
      <w:r w:rsidRPr="00257278">
        <w:rPr>
          <w:rFonts w:ascii="Lato" w:hAnsi="Lato" w:cs="Times New Roman"/>
          <w:color w:val="9593D4" w:themeColor="text2" w:themeTint="66"/>
          <w:szCs w:val="28"/>
          <w:lang w:bidi="fa-IR"/>
        </w:rPr>
        <w:t>Further down the page, there are sections that highlight the key features or benefits of the online store, such as a wide selection of products, competitive prices, easy checkout process, and fast shipping. Each section may include eye-catching graphics or icons to illustrate the point</w:t>
      </w:r>
      <w:r w:rsidRPr="00257278">
        <w:rPr>
          <w:rFonts w:ascii="Lato" w:hAnsi="Lato" w:cs="Times New Roman"/>
          <w:color w:val="9593D4" w:themeColor="text2" w:themeTint="66"/>
          <w:szCs w:val="28"/>
          <w:rtl/>
          <w:lang w:bidi="fa-IR"/>
        </w:rPr>
        <w:t>.</w:t>
      </w:r>
    </w:p>
    <w:p w14:paraId="16F16C91" w14:textId="77777777" w:rsidR="00257278" w:rsidRPr="00257278" w:rsidRDefault="00257278" w:rsidP="00257278">
      <w:pPr>
        <w:tabs>
          <w:tab w:val="left" w:pos="3994"/>
        </w:tabs>
        <w:rPr>
          <w:rFonts w:ascii="Lato" w:hAnsi="Lato" w:cs="Times New Roman"/>
          <w:color w:val="9593D4" w:themeColor="text2" w:themeTint="66"/>
          <w:szCs w:val="28"/>
          <w:lang w:bidi="fa-IR"/>
        </w:rPr>
      </w:pPr>
    </w:p>
    <w:p w14:paraId="46DEA80E" w14:textId="77777777" w:rsidR="00257278" w:rsidRPr="00257278" w:rsidRDefault="00257278" w:rsidP="00257278">
      <w:pPr>
        <w:tabs>
          <w:tab w:val="left" w:pos="3994"/>
        </w:tabs>
        <w:rPr>
          <w:rFonts w:ascii="Lato" w:hAnsi="Lato" w:cs="Times New Roman"/>
          <w:color w:val="9593D4" w:themeColor="text2" w:themeTint="66"/>
          <w:szCs w:val="28"/>
          <w:lang w:bidi="fa-IR"/>
        </w:rPr>
      </w:pPr>
      <w:r w:rsidRPr="00257278">
        <w:rPr>
          <w:rFonts w:ascii="Lato" w:hAnsi="Lato" w:cs="Times New Roman"/>
          <w:color w:val="9593D4" w:themeColor="text2" w:themeTint="66"/>
          <w:szCs w:val="28"/>
          <w:lang w:bidi="fa-IR"/>
        </w:rPr>
        <w:t>The front page may also include some of the most popular or best-selling products in the online store, displayed in a grid or carousel format. Each product may include a high-quality image, brief description, and pricing information</w:t>
      </w:r>
      <w:r w:rsidRPr="00257278">
        <w:rPr>
          <w:rFonts w:ascii="Lato" w:hAnsi="Lato" w:cs="Times New Roman"/>
          <w:color w:val="9593D4" w:themeColor="text2" w:themeTint="66"/>
          <w:szCs w:val="28"/>
          <w:rtl/>
          <w:lang w:bidi="fa-IR"/>
        </w:rPr>
        <w:t>.</w:t>
      </w:r>
    </w:p>
    <w:p w14:paraId="66E1EF75" w14:textId="77777777" w:rsidR="00257278" w:rsidRPr="00257278" w:rsidRDefault="00257278" w:rsidP="00257278">
      <w:pPr>
        <w:tabs>
          <w:tab w:val="left" w:pos="3994"/>
        </w:tabs>
        <w:rPr>
          <w:rFonts w:ascii="Lato" w:hAnsi="Lato" w:cs="Times New Roman"/>
          <w:color w:val="9593D4" w:themeColor="text2" w:themeTint="66"/>
          <w:szCs w:val="28"/>
          <w:lang w:bidi="fa-IR"/>
        </w:rPr>
      </w:pPr>
    </w:p>
    <w:p w14:paraId="48E5DD1E" w14:textId="04AC5B8F" w:rsidR="00257278" w:rsidRPr="00257278" w:rsidRDefault="00257278" w:rsidP="00257278">
      <w:pPr>
        <w:tabs>
          <w:tab w:val="left" w:pos="3994"/>
        </w:tabs>
        <w:rPr>
          <w:rFonts w:ascii="Lato" w:hAnsi="Lato" w:cs="Times New Roman"/>
          <w:szCs w:val="28"/>
          <w:lang w:bidi="fa-IR"/>
        </w:rPr>
      </w:pPr>
      <w:r w:rsidRPr="00257278">
        <w:rPr>
          <w:rFonts w:ascii="Lato" w:hAnsi="Lato" w:cs="Times New Roman"/>
          <w:color w:val="9593D4" w:themeColor="text2" w:themeTint="66"/>
          <w:szCs w:val="28"/>
          <w:lang w:bidi="fa-IR"/>
        </w:rPr>
        <w:t>At the bottom of the page, there may be additional information about the online store, such as its mission statement, contact details, and customer testimonials. The footer may also include links to important pages, such as the FAQ, shipping and return policies, and social media accounts</w:t>
      </w:r>
      <w:r w:rsidRPr="00257278">
        <w:rPr>
          <w:rFonts w:ascii="Lato" w:hAnsi="Lato" w:cs="Times New Roman"/>
          <w:szCs w:val="28"/>
          <w:rtl/>
          <w:lang w:bidi="fa-IR"/>
        </w:rPr>
        <w:t>.</w:t>
      </w:r>
    </w:p>
    <w:p w14:paraId="67F9B4CC" w14:textId="77777777" w:rsidR="00215A74" w:rsidRDefault="00215A74" w:rsidP="00E54E5B">
      <w:pPr>
        <w:tabs>
          <w:tab w:val="left" w:pos="3994"/>
        </w:tabs>
        <w:bidi/>
        <w:jc w:val="center"/>
        <w:rPr>
          <w:rFonts w:ascii="Lato" w:hAnsi="Lato" w:cs="Times New Roman"/>
          <w:szCs w:val="28"/>
          <w:rtl/>
          <w:lang w:bidi="fa-IR"/>
        </w:rPr>
      </w:pPr>
    </w:p>
    <w:p w14:paraId="38520657" w14:textId="77777777" w:rsidR="00215A74" w:rsidRDefault="00215A74" w:rsidP="00215A74">
      <w:pPr>
        <w:tabs>
          <w:tab w:val="left" w:pos="3994"/>
        </w:tabs>
        <w:bidi/>
        <w:jc w:val="center"/>
        <w:rPr>
          <w:rFonts w:ascii="Lato" w:hAnsi="Lato" w:cs="Times New Roman"/>
          <w:szCs w:val="28"/>
          <w:rtl/>
          <w:lang w:bidi="fa-IR"/>
        </w:rPr>
      </w:pPr>
    </w:p>
    <w:p w14:paraId="0D878305" w14:textId="77777777" w:rsidR="00215A74" w:rsidRDefault="00215A74" w:rsidP="00215A74">
      <w:pPr>
        <w:tabs>
          <w:tab w:val="left" w:pos="3994"/>
        </w:tabs>
        <w:bidi/>
        <w:jc w:val="center"/>
        <w:rPr>
          <w:rFonts w:ascii="Lato" w:hAnsi="Lato" w:cs="Times New Roman"/>
          <w:szCs w:val="28"/>
          <w:rtl/>
          <w:lang w:bidi="fa-IR"/>
        </w:rPr>
      </w:pPr>
    </w:p>
    <w:p w14:paraId="550FFD97" w14:textId="77777777" w:rsidR="00215A74" w:rsidRDefault="00215A74" w:rsidP="00215A74">
      <w:pPr>
        <w:tabs>
          <w:tab w:val="left" w:pos="3994"/>
        </w:tabs>
        <w:bidi/>
        <w:jc w:val="center"/>
        <w:rPr>
          <w:rFonts w:ascii="Lato" w:hAnsi="Lato" w:cs="Times New Roman"/>
          <w:szCs w:val="28"/>
          <w:rtl/>
          <w:lang w:bidi="fa-IR"/>
        </w:rPr>
      </w:pPr>
    </w:p>
    <w:p w14:paraId="18745332" w14:textId="77777777" w:rsidR="00215A74" w:rsidRDefault="00215A74" w:rsidP="00215A74">
      <w:pPr>
        <w:tabs>
          <w:tab w:val="left" w:pos="3994"/>
        </w:tabs>
        <w:bidi/>
        <w:jc w:val="center"/>
        <w:rPr>
          <w:rFonts w:ascii="Lato" w:hAnsi="Lato" w:cs="Times New Roman"/>
          <w:szCs w:val="28"/>
          <w:rtl/>
          <w:lang w:bidi="fa-IR"/>
        </w:rPr>
      </w:pPr>
    </w:p>
    <w:p w14:paraId="75FAF39B" w14:textId="77777777" w:rsidR="00215A74" w:rsidRDefault="00215A74" w:rsidP="00215A74">
      <w:pPr>
        <w:tabs>
          <w:tab w:val="left" w:pos="3994"/>
        </w:tabs>
        <w:bidi/>
        <w:jc w:val="center"/>
        <w:rPr>
          <w:rFonts w:ascii="Lato" w:hAnsi="Lato" w:cs="Times New Roman"/>
          <w:szCs w:val="28"/>
          <w:rtl/>
          <w:lang w:bidi="fa-IR"/>
        </w:rPr>
      </w:pPr>
    </w:p>
    <w:p w14:paraId="08DFF82C" w14:textId="77777777" w:rsidR="00215A74" w:rsidRDefault="00215A74" w:rsidP="00215A74">
      <w:pPr>
        <w:tabs>
          <w:tab w:val="left" w:pos="3994"/>
        </w:tabs>
        <w:bidi/>
        <w:jc w:val="center"/>
        <w:rPr>
          <w:rFonts w:ascii="Lato" w:hAnsi="Lato" w:cs="Times New Roman"/>
          <w:szCs w:val="28"/>
          <w:rtl/>
          <w:lang w:bidi="fa-IR"/>
        </w:rPr>
      </w:pPr>
    </w:p>
    <w:p w14:paraId="29AD0699" w14:textId="77777777" w:rsidR="00215A74" w:rsidRDefault="00215A74" w:rsidP="00215A74">
      <w:pPr>
        <w:tabs>
          <w:tab w:val="left" w:pos="3994"/>
        </w:tabs>
        <w:bidi/>
        <w:jc w:val="center"/>
        <w:rPr>
          <w:rFonts w:ascii="Lato" w:hAnsi="Lato" w:cs="Times New Roman"/>
          <w:szCs w:val="28"/>
          <w:rtl/>
          <w:lang w:bidi="fa-IR"/>
        </w:rPr>
      </w:pPr>
    </w:p>
    <w:p w14:paraId="36726778" w14:textId="77777777" w:rsidR="00215A74" w:rsidRDefault="00215A74" w:rsidP="00215A74">
      <w:pPr>
        <w:tabs>
          <w:tab w:val="left" w:pos="3994"/>
        </w:tabs>
        <w:bidi/>
        <w:jc w:val="center"/>
        <w:rPr>
          <w:rFonts w:ascii="Lato" w:hAnsi="Lato" w:cs="Times New Roman"/>
          <w:szCs w:val="28"/>
          <w:rtl/>
          <w:lang w:bidi="fa-IR"/>
        </w:rPr>
      </w:pPr>
    </w:p>
    <w:p w14:paraId="33439CA1" w14:textId="77777777" w:rsidR="00215A74" w:rsidRPr="00215A74" w:rsidRDefault="00215A74" w:rsidP="00215A74">
      <w:pPr>
        <w:tabs>
          <w:tab w:val="left" w:pos="3994"/>
        </w:tabs>
        <w:bidi/>
        <w:jc w:val="center"/>
        <w:rPr>
          <w:rFonts w:ascii="Lato" w:hAnsi="Lato" w:cs="Times New Roman"/>
          <w:color w:val="9593D4" w:themeColor="text2" w:themeTint="66"/>
          <w:szCs w:val="28"/>
          <w:rtl/>
          <w:lang w:bidi="fa-IR"/>
        </w:rPr>
      </w:pPr>
    </w:p>
    <w:p w14:paraId="4A71F9F3" w14:textId="77777777" w:rsidR="00215A74" w:rsidRPr="00215A74" w:rsidRDefault="00215A74" w:rsidP="00215A74">
      <w:pPr>
        <w:tabs>
          <w:tab w:val="left" w:pos="3994"/>
        </w:tabs>
        <w:bidi/>
        <w:jc w:val="center"/>
        <w:rPr>
          <w:rFonts w:ascii="Lato" w:hAnsi="Lato" w:cs="Times New Roman"/>
          <w:color w:val="9593D4" w:themeColor="text2" w:themeTint="66"/>
          <w:sz w:val="44"/>
          <w:szCs w:val="44"/>
          <w:lang w:bidi="fa-IR"/>
        </w:rPr>
      </w:pPr>
      <w:r w:rsidRPr="00215A74">
        <w:rPr>
          <w:rFonts w:ascii="Lato" w:hAnsi="Lato" w:cs="Times New Roman"/>
          <w:color w:val="9593D4" w:themeColor="text2" w:themeTint="66"/>
          <w:sz w:val="44"/>
          <w:szCs w:val="44"/>
          <w:rtl/>
          <w:lang w:bidi="fa-IR"/>
        </w:rPr>
        <w:t>نمونه اول</w:t>
      </w:r>
      <w:r w:rsidRPr="00215A74">
        <w:rPr>
          <w:rFonts w:ascii="Lato" w:hAnsi="Lato" w:cs="Times New Roman" w:hint="cs"/>
          <w:color w:val="9593D4" w:themeColor="text2" w:themeTint="66"/>
          <w:sz w:val="44"/>
          <w:szCs w:val="44"/>
          <w:rtl/>
          <w:lang w:bidi="fa-IR"/>
        </w:rPr>
        <w:t>ی</w:t>
      </w:r>
      <w:r w:rsidRPr="00215A74">
        <w:rPr>
          <w:rFonts w:ascii="Lato" w:hAnsi="Lato" w:cs="Times New Roman" w:hint="eastAsia"/>
          <w:color w:val="9593D4" w:themeColor="text2" w:themeTint="66"/>
          <w:sz w:val="44"/>
          <w:szCs w:val="44"/>
          <w:rtl/>
          <w:lang w:bidi="fa-IR"/>
        </w:rPr>
        <w:t>ه</w:t>
      </w:r>
    </w:p>
    <w:p w14:paraId="118EB779" w14:textId="77777777" w:rsidR="00215A74" w:rsidRPr="009E665B" w:rsidRDefault="00215A74" w:rsidP="00215A74">
      <w:pPr>
        <w:tabs>
          <w:tab w:val="left" w:pos="3994"/>
        </w:tabs>
        <w:bidi/>
        <w:jc w:val="center"/>
        <w:rPr>
          <w:rFonts w:ascii="Lato" w:hAnsi="Lato" w:cs="Times New Roman"/>
          <w:color w:val="161718" w:themeColor="text1"/>
          <w:szCs w:val="28"/>
          <w:rtl/>
          <w:lang w:bidi="fa-IR"/>
        </w:rPr>
      </w:pPr>
      <w:r w:rsidRPr="009E665B">
        <w:rPr>
          <w:rFonts w:ascii="Lato" w:hAnsi="Lato" w:cs="Times New Roman" w:hint="eastAsia"/>
          <w:color w:val="161718" w:themeColor="text1"/>
          <w:szCs w:val="28"/>
          <w:rtl/>
          <w:lang w:bidi="fa-IR"/>
        </w:rPr>
        <w:t>شرح</w:t>
      </w:r>
      <w:r w:rsidRPr="009E665B">
        <w:rPr>
          <w:rFonts w:ascii="Lato" w:hAnsi="Lato" w:cs="Times New Roman"/>
          <w:color w:val="161718" w:themeColor="text1"/>
          <w:szCs w:val="28"/>
          <w:rtl/>
          <w:lang w:bidi="fa-IR"/>
        </w:rPr>
        <w:t xml:space="preserve"> نمونه اول</w:t>
      </w:r>
      <w:r w:rsidRPr="009E665B">
        <w:rPr>
          <w:rFonts w:ascii="Lato" w:hAnsi="Lato" w:cs="Times New Roman" w:hint="cs"/>
          <w:color w:val="161718" w:themeColor="text1"/>
          <w:szCs w:val="28"/>
          <w:rtl/>
          <w:lang w:bidi="fa-IR"/>
        </w:rPr>
        <w:t>ی</w:t>
      </w:r>
      <w:r w:rsidRPr="009E665B">
        <w:rPr>
          <w:rFonts w:ascii="Lato" w:hAnsi="Lato" w:cs="Times New Roman" w:hint="eastAsia"/>
          <w:color w:val="161718" w:themeColor="text1"/>
          <w:szCs w:val="28"/>
          <w:rtl/>
          <w:lang w:bidi="fa-IR"/>
        </w:rPr>
        <w:t>ه</w:t>
      </w:r>
      <w:r w:rsidRPr="009E665B">
        <w:rPr>
          <w:rFonts w:ascii="Lato" w:hAnsi="Lato" w:cs="Times New Roman"/>
          <w:color w:val="161718" w:themeColor="text1"/>
          <w:szCs w:val="28"/>
          <w:rtl/>
          <w:lang w:bidi="fa-IR"/>
        </w:rPr>
        <w:t xml:space="preserve"> </w:t>
      </w:r>
      <w:r w:rsidRPr="009E665B">
        <w:rPr>
          <w:rFonts w:ascii="Lato" w:hAnsi="Lato" w:cs="Times New Roman" w:hint="cs"/>
          <w:color w:val="161718" w:themeColor="text1"/>
          <w:szCs w:val="28"/>
          <w:rtl/>
          <w:lang w:bidi="fa-IR"/>
        </w:rPr>
        <w:t>ی</w:t>
      </w:r>
      <w:r w:rsidRPr="009E665B">
        <w:rPr>
          <w:rFonts w:ascii="Lato" w:hAnsi="Lato" w:cs="Times New Roman" w:hint="eastAsia"/>
          <w:color w:val="161718" w:themeColor="text1"/>
          <w:szCs w:val="28"/>
          <w:rtl/>
          <w:lang w:bidi="fa-IR"/>
        </w:rPr>
        <w:t>ا</w:t>
      </w:r>
      <w:r w:rsidRPr="009E665B">
        <w:rPr>
          <w:rFonts w:ascii="Lato" w:hAnsi="Lato" w:cs="Times New Roman"/>
          <w:color w:val="161718" w:themeColor="text1"/>
          <w:szCs w:val="28"/>
          <w:rtl/>
          <w:lang w:bidi="fa-IR"/>
        </w:rPr>
        <w:t xml:space="preserve"> سنار</w:t>
      </w:r>
      <w:r w:rsidRPr="009E665B">
        <w:rPr>
          <w:rFonts w:ascii="Lato" w:hAnsi="Lato" w:cs="Times New Roman" w:hint="cs"/>
          <w:color w:val="161718" w:themeColor="text1"/>
          <w:szCs w:val="28"/>
          <w:rtl/>
          <w:lang w:bidi="fa-IR"/>
        </w:rPr>
        <w:t>ی</w:t>
      </w:r>
      <w:r w:rsidRPr="009E665B">
        <w:rPr>
          <w:rFonts w:ascii="Lato" w:hAnsi="Lato" w:cs="Times New Roman" w:hint="eastAsia"/>
          <w:color w:val="161718" w:themeColor="text1"/>
          <w:szCs w:val="28"/>
          <w:rtl/>
          <w:lang w:bidi="fa-IR"/>
        </w:rPr>
        <w:t>وها</w:t>
      </w:r>
      <w:r w:rsidRPr="009E665B">
        <w:rPr>
          <w:rFonts w:ascii="Lato" w:hAnsi="Lato" w:cs="Times New Roman" w:hint="cs"/>
          <w:color w:val="161718" w:themeColor="text1"/>
          <w:szCs w:val="28"/>
          <w:rtl/>
          <w:lang w:bidi="fa-IR"/>
        </w:rPr>
        <w:t>ی</w:t>
      </w:r>
      <w:r w:rsidRPr="009E665B">
        <w:rPr>
          <w:rFonts w:ascii="Lato" w:hAnsi="Lato" w:cs="Times New Roman"/>
          <w:color w:val="161718" w:themeColor="text1"/>
          <w:szCs w:val="28"/>
          <w:rtl/>
          <w:lang w:bidi="fa-IR"/>
        </w:rPr>
        <w:t xml:space="preserve"> اجرا</w:t>
      </w:r>
    </w:p>
    <w:p w14:paraId="791992CE" w14:textId="77777777" w:rsidR="00215A74" w:rsidRDefault="00215A74" w:rsidP="00215A74">
      <w:pPr>
        <w:tabs>
          <w:tab w:val="left" w:pos="3994"/>
        </w:tabs>
        <w:bidi/>
        <w:jc w:val="center"/>
        <w:rPr>
          <w:rFonts w:ascii="Lato" w:hAnsi="Lato" w:cs="Times New Roman"/>
          <w:color w:val="9593D4" w:themeColor="text2" w:themeTint="66"/>
          <w:szCs w:val="28"/>
          <w:rtl/>
          <w:lang w:bidi="fa-IR"/>
        </w:rPr>
      </w:pPr>
    </w:p>
    <w:p w14:paraId="629C8371" w14:textId="77777777" w:rsidR="00215A74" w:rsidRDefault="00215A74" w:rsidP="00215A74">
      <w:pPr>
        <w:tabs>
          <w:tab w:val="left" w:pos="3994"/>
        </w:tabs>
        <w:bidi/>
        <w:jc w:val="center"/>
        <w:rPr>
          <w:rFonts w:ascii="Lato" w:hAnsi="Lato" w:cs="Times New Roman"/>
          <w:color w:val="9593D4" w:themeColor="text2" w:themeTint="66"/>
          <w:szCs w:val="28"/>
          <w:rtl/>
          <w:lang w:bidi="fa-IR"/>
        </w:rPr>
      </w:pPr>
    </w:p>
    <w:p w14:paraId="1A837A63" w14:textId="77777777" w:rsidR="00215A74" w:rsidRPr="00215A74" w:rsidRDefault="00215A74" w:rsidP="00215A74">
      <w:pPr>
        <w:tabs>
          <w:tab w:val="left" w:pos="3994"/>
        </w:tabs>
        <w:bidi/>
        <w:jc w:val="center"/>
        <w:rPr>
          <w:rFonts w:ascii="Lato" w:hAnsi="Lato" w:cs="Times New Roman"/>
          <w:color w:val="9593D4" w:themeColor="text2" w:themeTint="66"/>
          <w:szCs w:val="28"/>
          <w:lang w:bidi="fa-IR"/>
        </w:rPr>
      </w:pPr>
    </w:p>
    <w:p w14:paraId="2B21486B" w14:textId="77777777" w:rsidR="00215A74" w:rsidRPr="00215A74" w:rsidRDefault="00215A74" w:rsidP="00215A74">
      <w:pPr>
        <w:tabs>
          <w:tab w:val="left" w:pos="3994"/>
        </w:tabs>
        <w:bidi/>
        <w:rPr>
          <w:rFonts w:ascii="Lato" w:hAnsi="Lato" w:cs="Times New Roman"/>
          <w:color w:val="9593D4" w:themeColor="text2" w:themeTint="66"/>
          <w:szCs w:val="28"/>
          <w:lang w:bidi="fa-IR"/>
        </w:rPr>
      </w:pPr>
    </w:p>
    <w:p w14:paraId="36E3F1D6" w14:textId="77777777" w:rsidR="00215A74" w:rsidRPr="00215A74" w:rsidRDefault="00215A74" w:rsidP="00215A74">
      <w:pPr>
        <w:tabs>
          <w:tab w:val="left" w:pos="3994"/>
        </w:tabs>
        <w:bidi/>
        <w:rPr>
          <w:rFonts w:ascii="Lato" w:hAnsi="Lato" w:cs="Times New Roman"/>
          <w:color w:val="9593D4" w:themeColor="text2" w:themeTint="66"/>
          <w:szCs w:val="28"/>
          <w:lang w:bidi="fa-IR"/>
        </w:rPr>
      </w:pPr>
      <w:r w:rsidRPr="00215A74">
        <w:rPr>
          <w:rFonts w:ascii="Lato" w:hAnsi="Lato" w:cs="Times New Roman" w:hint="eastAsia"/>
          <w:color w:val="9593D4" w:themeColor="text2" w:themeTint="66"/>
          <w:szCs w:val="28"/>
          <w:rtl/>
          <w:lang w:bidi="fa-IR"/>
        </w:rPr>
        <w:t>صفحه</w:t>
      </w:r>
      <w:r w:rsidRPr="00215A74">
        <w:rPr>
          <w:rFonts w:ascii="Lato" w:hAnsi="Lato" w:cs="Times New Roman"/>
          <w:color w:val="9593D4" w:themeColor="text2" w:themeTint="66"/>
          <w:szCs w:val="28"/>
          <w:rtl/>
          <w:lang w:bidi="fa-IR"/>
        </w:rPr>
        <w:t xml:space="preserve"> اول وب سا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ت</w:t>
      </w:r>
      <w:r w:rsidRPr="00215A74">
        <w:rPr>
          <w:rFonts w:ascii="Lato" w:hAnsi="Lato" w:cs="Times New Roman"/>
          <w:color w:val="9593D4" w:themeColor="text2" w:themeTint="66"/>
          <w:szCs w:val="28"/>
          <w:rtl/>
          <w:lang w:bidi="fa-IR"/>
        </w:rPr>
        <w:t xml:space="preserve"> دارا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طراح</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تم</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ز</w:t>
      </w:r>
      <w:r w:rsidRPr="00215A74">
        <w:rPr>
          <w:rFonts w:ascii="Lato" w:hAnsi="Lato" w:cs="Times New Roman"/>
          <w:color w:val="9593D4" w:themeColor="text2" w:themeTint="66"/>
          <w:szCs w:val="28"/>
          <w:rtl/>
          <w:lang w:bidi="fa-IR"/>
        </w:rPr>
        <w:t xml:space="preserve"> و مدرن با لوگو</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برجسته و منو</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ناوبر</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در بالا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صفحه است. لوگو ممکن است دارا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عناصر بصر</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باشد که مفهوم ش</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گرا</w:t>
      </w:r>
      <w:r w:rsidRPr="00215A74">
        <w:rPr>
          <w:rFonts w:ascii="Lato" w:hAnsi="Lato" w:cs="Times New Roman" w:hint="cs"/>
          <w:color w:val="9593D4" w:themeColor="text2" w:themeTint="66"/>
          <w:szCs w:val="28"/>
          <w:rtl/>
          <w:lang w:bidi="fa-IR"/>
        </w:rPr>
        <w:t>یی</w:t>
      </w:r>
      <w:r w:rsidRPr="00215A74">
        <w:rPr>
          <w:rFonts w:ascii="Lato" w:hAnsi="Lato" w:cs="Times New Roman"/>
          <w:color w:val="9593D4" w:themeColor="text2" w:themeTint="66"/>
          <w:szCs w:val="28"/>
          <w:rtl/>
          <w:lang w:bidi="fa-IR"/>
        </w:rPr>
        <w:t xml:space="preserve"> را نشان م</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دهد، مانند اشکال هندس</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طرح 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انتزاع</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w:t>
      </w:r>
    </w:p>
    <w:p w14:paraId="61C164B9" w14:textId="77777777" w:rsidR="00215A74" w:rsidRPr="00215A74" w:rsidRDefault="00215A74" w:rsidP="00215A74">
      <w:pPr>
        <w:tabs>
          <w:tab w:val="left" w:pos="3994"/>
        </w:tabs>
        <w:bidi/>
        <w:rPr>
          <w:rFonts w:ascii="Lato" w:hAnsi="Lato" w:cs="Times New Roman"/>
          <w:color w:val="9593D4" w:themeColor="text2" w:themeTint="66"/>
          <w:szCs w:val="28"/>
          <w:lang w:bidi="fa-IR"/>
        </w:rPr>
      </w:pPr>
    </w:p>
    <w:p w14:paraId="53420012" w14:textId="77777777" w:rsidR="00215A74" w:rsidRPr="00215A74" w:rsidRDefault="00215A74" w:rsidP="00215A74">
      <w:pPr>
        <w:tabs>
          <w:tab w:val="left" w:pos="3994"/>
        </w:tabs>
        <w:bidi/>
        <w:rPr>
          <w:rFonts w:ascii="Lato" w:hAnsi="Lato" w:cs="Times New Roman"/>
          <w:color w:val="9593D4" w:themeColor="text2" w:themeTint="66"/>
          <w:szCs w:val="28"/>
          <w:lang w:bidi="fa-IR"/>
        </w:rPr>
      </w:pPr>
      <w:r w:rsidRPr="00215A74">
        <w:rPr>
          <w:rFonts w:ascii="Lato" w:hAnsi="Lato" w:cs="Times New Roman" w:hint="eastAsia"/>
          <w:color w:val="9593D4" w:themeColor="text2" w:themeTint="66"/>
          <w:szCs w:val="28"/>
          <w:rtl/>
          <w:lang w:bidi="fa-IR"/>
        </w:rPr>
        <w:t>در</w:t>
      </w:r>
      <w:r w:rsidRPr="00215A74">
        <w:rPr>
          <w:rFonts w:ascii="Lato" w:hAnsi="Lato" w:cs="Times New Roman"/>
          <w:color w:val="9593D4" w:themeColor="text2" w:themeTint="66"/>
          <w:szCs w:val="28"/>
          <w:rtl/>
          <w:lang w:bidi="fa-IR"/>
        </w:rPr>
        <w:t xml:space="preserve"> ز</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ر</w:t>
      </w:r>
      <w:r w:rsidRPr="00215A74">
        <w:rPr>
          <w:rFonts w:ascii="Lato" w:hAnsi="Lato" w:cs="Times New Roman"/>
          <w:color w:val="9593D4" w:themeColor="text2" w:themeTint="66"/>
          <w:szCs w:val="28"/>
          <w:rtl/>
          <w:lang w:bidi="fa-IR"/>
        </w:rPr>
        <w:t xml:space="preserve"> لوگو، قسمت قهرمان با تصو</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ر</w:t>
      </w:r>
      <w:r w:rsidRPr="00215A74">
        <w:rPr>
          <w:rFonts w:ascii="Lato" w:hAnsi="Lato" w:cs="Times New Roman"/>
          <w:color w:val="9593D4" w:themeColor="text2" w:themeTint="66"/>
          <w:szCs w:val="28"/>
          <w:rtl/>
          <w:lang w:bidi="fa-IR"/>
        </w:rPr>
        <w:t xml:space="preserve"> بنر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و</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د</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و</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بزرگ وجود دارد که محصولات موجود در فروشگاه آنلا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را به نما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ش</w:t>
      </w:r>
      <w:r w:rsidRPr="00215A74">
        <w:rPr>
          <w:rFonts w:ascii="Lato" w:hAnsi="Lato" w:cs="Times New Roman"/>
          <w:color w:val="9593D4" w:themeColor="text2" w:themeTint="66"/>
          <w:szCs w:val="28"/>
          <w:rtl/>
          <w:lang w:bidi="fa-IR"/>
        </w:rPr>
        <w:t xml:space="preserve"> م</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گذارد. 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بنر همچن</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ممکن است شامل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ک</w:t>
      </w:r>
      <w:r w:rsidRPr="00215A74">
        <w:rPr>
          <w:rFonts w:ascii="Lato" w:hAnsi="Lato" w:cs="Times New Roman"/>
          <w:color w:val="9593D4" w:themeColor="text2" w:themeTint="66"/>
          <w:szCs w:val="28"/>
          <w:rtl/>
          <w:lang w:bidi="fa-IR"/>
        </w:rPr>
        <w:t xml:space="preserve"> شعار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فراخوان برا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اقدام باشد تا بازد</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دکنندگان</w:t>
      </w:r>
      <w:r w:rsidRPr="00215A74">
        <w:rPr>
          <w:rFonts w:ascii="Lato" w:hAnsi="Lato" w:cs="Times New Roman"/>
          <w:color w:val="9593D4" w:themeColor="text2" w:themeTint="66"/>
          <w:szCs w:val="28"/>
          <w:rtl/>
          <w:lang w:bidi="fa-IR"/>
        </w:rPr>
        <w:t xml:space="preserve"> را به کاوش در وب سا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ت</w:t>
      </w:r>
      <w:r w:rsidRPr="00215A74">
        <w:rPr>
          <w:rFonts w:ascii="Lato" w:hAnsi="Lato" w:cs="Times New Roman"/>
          <w:color w:val="9593D4" w:themeColor="text2" w:themeTint="66"/>
          <w:szCs w:val="28"/>
          <w:rtl/>
          <w:lang w:bidi="fa-IR"/>
        </w:rPr>
        <w:t xml:space="preserve">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خر</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د</w:t>
      </w:r>
      <w:r w:rsidRPr="00215A74">
        <w:rPr>
          <w:rFonts w:ascii="Lato" w:hAnsi="Lato" w:cs="Times New Roman"/>
          <w:color w:val="9593D4" w:themeColor="text2" w:themeTint="66"/>
          <w:szCs w:val="28"/>
          <w:rtl/>
          <w:lang w:bidi="fa-IR"/>
        </w:rPr>
        <w:t xml:space="preserve"> تشو</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ق</w:t>
      </w:r>
      <w:r w:rsidRPr="00215A74">
        <w:rPr>
          <w:rFonts w:ascii="Lato" w:hAnsi="Lato" w:cs="Times New Roman"/>
          <w:color w:val="9593D4" w:themeColor="text2" w:themeTint="66"/>
          <w:szCs w:val="28"/>
          <w:rtl/>
          <w:lang w:bidi="fa-IR"/>
        </w:rPr>
        <w:t xml:space="preserve"> کند.</w:t>
      </w:r>
    </w:p>
    <w:p w14:paraId="26099DD7" w14:textId="77777777" w:rsidR="00215A74" w:rsidRPr="00215A74" w:rsidRDefault="00215A74" w:rsidP="00215A74">
      <w:pPr>
        <w:tabs>
          <w:tab w:val="left" w:pos="3994"/>
        </w:tabs>
        <w:bidi/>
        <w:rPr>
          <w:rFonts w:ascii="Lato" w:hAnsi="Lato" w:cs="Times New Roman"/>
          <w:color w:val="9593D4" w:themeColor="text2" w:themeTint="66"/>
          <w:szCs w:val="28"/>
          <w:lang w:bidi="fa-IR"/>
        </w:rPr>
      </w:pPr>
    </w:p>
    <w:p w14:paraId="59F8F8C7" w14:textId="77777777" w:rsidR="00215A74" w:rsidRPr="00215A74" w:rsidRDefault="00215A74" w:rsidP="00215A74">
      <w:pPr>
        <w:tabs>
          <w:tab w:val="left" w:pos="3994"/>
        </w:tabs>
        <w:bidi/>
        <w:rPr>
          <w:rFonts w:ascii="Lato" w:hAnsi="Lato" w:cs="Times New Roman"/>
          <w:color w:val="9593D4" w:themeColor="text2" w:themeTint="66"/>
          <w:szCs w:val="28"/>
          <w:lang w:bidi="fa-IR"/>
        </w:rPr>
      </w:pPr>
      <w:r w:rsidRPr="00215A74">
        <w:rPr>
          <w:rFonts w:ascii="Lato" w:hAnsi="Lato" w:cs="Times New Roman" w:hint="eastAsia"/>
          <w:color w:val="9593D4" w:themeColor="text2" w:themeTint="66"/>
          <w:szCs w:val="28"/>
          <w:rtl/>
          <w:lang w:bidi="fa-IR"/>
        </w:rPr>
        <w:t>در</w:t>
      </w:r>
      <w:r w:rsidRPr="00215A74">
        <w:rPr>
          <w:rFonts w:ascii="Lato" w:hAnsi="Lato" w:cs="Times New Roman"/>
          <w:color w:val="9593D4" w:themeColor="text2" w:themeTint="66"/>
          <w:szCs w:val="28"/>
          <w:rtl/>
          <w:lang w:bidi="fa-IR"/>
        </w:rPr>
        <w:t xml:space="preserve"> پا</w:t>
      </w:r>
      <w:r w:rsidRPr="00215A74">
        <w:rPr>
          <w:rFonts w:ascii="Lato" w:hAnsi="Lato" w:cs="Times New Roman" w:hint="cs"/>
          <w:color w:val="9593D4" w:themeColor="text2" w:themeTint="66"/>
          <w:szCs w:val="28"/>
          <w:rtl/>
          <w:lang w:bidi="fa-IR"/>
        </w:rPr>
        <w:t>یی</w:t>
      </w:r>
      <w:r w:rsidRPr="00215A74">
        <w:rPr>
          <w:rFonts w:ascii="Lato" w:hAnsi="Lato" w:cs="Times New Roman" w:hint="eastAsia"/>
          <w:color w:val="9593D4" w:themeColor="text2" w:themeTint="66"/>
          <w:szCs w:val="28"/>
          <w:rtl/>
          <w:lang w:bidi="fa-IR"/>
        </w:rPr>
        <w:t>ن‌تر</w:t>
      </w:r>
      <w:r w:rsidRPr="00215A74">
        <w:rPr>
          <w:rFonts w:ascii="Lato" w:hAnsi="Lato" w:cs="Times New Roman"/>
          <w:color w:val="9593D4" w:themeColor="text2" w:themeTint="66"/>
          <w:szCs w:val="28"/>
          <w:rtl/>
          <w:lang w:bidi="fa-IR"/>
        </w:rPr>
        <w:t xml:space="preserve"> صفحه، بخش‌ها</w:t>
      </w:r>
      <w:r w:rsidRPr="00215A74">
        <w:rPr>
          <w:rFonts w:ascii="Lato" w:hAnsi="Lato" w:cs="Times New Roman" w:hint="cs"/>
          <w:color w:val="9593D4" w:themeColor="text2" w:themeTint="66"/>
          <w:szCs w:val="28"/>
          <w:rtl/>
          <w:lang w:bidi="fa-IR"/>
        </w:rPr>
        <w:t>یی</w:t>
      </w:r>
      <w:r w:rsidRPr="00215A74">
        <w:rPr>
          <w:rFonts w:ascii="Lato" w:hAnsi="Lato" w:cs="Times New Roman"/>
          <w:color w:val="9593D4" w:themeColor="text2" w:themeTint="66"/>
          <w:szCs w:val="28"/>
          <w:rtl/>
          <w:lang w:bidi="fa-IR"/>
        </w:rPr>
        <w:t xml:space="preserve"> وجود دارد که و</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ژگ</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کل</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د</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مزا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فروشگاه آنلا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را برجسته م</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کند،</w:t>
      </w:r>
      <w:r w:rsidRPr="00215A74">
        <w:rPr>
          <w:rFonts w:ascii="Lato" w:hAnsi="Lato" w:cs="Times New Roman"/>
          <w:color w:val="9593D4" w:themeColor="text2" w:themeTint="66"/>
          <w:szCs w:val="28"/>
          <w:rtl/>
          <w:lang w:bidi="fa-IR"/>
        </w:rPr>
        <w:t xml:space="preserve"> مانند انتخاب گسترده محصولات، ق</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مت‌ها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رقابت</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w:t>
      </w:r>
      <w:r w:rsidRPr="00215A74">
        <w:rPr>
          <w:rFonts w:ascii="Lato" w:hAnsi="Lato" w:cs="Times New Roman"/>
          <w:color w:val="9593D4" w:themeColor="text2" w:themeTint="66"/>
          <w:szCs w:val="28"/>
          <w:rtl/>
          <w:lang w:bidi="fa-IR"/>
        </w:rPr>
        <w:t xml:space="preserve"> فرآ</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ند</w:t>
      </w:r>
      <w:r w:rsidRPr="00215A74">
        <w:rPr>
          <w:rFonts w:ascii="Lato" w:hAnsi="Lato" w:cs="Times New Roman"/>
          <w:color w:val="9593D4" w:themeColor="text2" w:themeTint="66"/>
          <w:szCs w:val="28"/>
          <w:rtl/>
          <w:lang w:bidi="fa-IR"/>
        </w:rPr>
        <w:t xml:space="preserve"> تسو</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ه‌حساب</w:t>
      </w:r>
      <w:r w:rsidRPr="00215A74">
        <w:rPr>
          <w:rFonts w:ascii="Lato" w:hAnsi="Lato" w:cs="Times New Roman"/>
          <w:color w:val="9593D4" w:themeColor="text2" w:themeTint="66"/>
          <w:szCs w:val="28"/>
          <w:rtl/>
          <w:lang w:bidi="fa-IR"/>
        </w:rPr>
        <w:t xml:space="preserve"> آسان و ارسال سر</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ع</w:t>
      </w:r>
      <w:r w:rsidRPr="00215A74">
        <w:rPr>
          <w:rFonts w:ascii="Lato" w:hAnsi="Lato" w:cs="Times New Roman"/>
          <w:color w:val="9593D4" w:themeColor="text2" w:themeTint="66"/>
          <w:szCs w:val="28"/>
          <w:rtl/>
          <w:lang w:bidi="fa-IR"/>
        </w:rPr>
        <w:t>. هر بخش ممکن است شامل گراف</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ک</w:t>
      </w:r>
      <w:r w:rsidRPr="00215A74">
        <w:rPr>
          <w:rFonts w:ascii="Lato" w:hAnsi="Lato" w:cs="Times New Roman"/>
          <w:color w:val="9593D4" w:themeColor="text2" w:themeTint="66"/>
          <w:szCs w:val="28"/>
          <w:rtl/>
          <w:lang w:bidi="fa-IR"/>
        </w:rPr>
        <w:t xml:space="preserve">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آ</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کون</w:t>
      </w:r>
      <w:r w:rsidRPr="00215A74">
        <w:rPr>
          <w:rFonts w:ascii="Lato" w:hAnsi="Lato" w:cs="Times New Roman"/>
          <w:color w:val="9593D4" w:themeColor="text2" w:themeTint="66"/>
          <w:szCs w:val="28"/>
          <w:rtl/>
          <w:lang w:bidi="fa-IR"/>
        </w:rPr>
        <w:t xml:space="preserve"> 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چشم نواز برا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نشان دادن موضوع باش</w:t>
      </w:r>
      <w:r w:rsidRPr="00215A74">
        <w:rPr>
          <w:rFonts w:ascii="Lato" w:hAnsi="Lato" w:cs="Times New Roman" w:hint="eastAsia"/>
          <w:color w:val="9593D4" w:themeColor="text2" w:themeTint="66"/>
          <w:szCs w:val="28"/>
          <w:rtl/>
          <w:lang w:bidi="fa-IR"/>
        </w:rPr>
        <w:t>د</w:t>
      </w:r>
      <w:r w:rsidRPr="00215A74">
        <w:rPr>
          <w:rFonts w:ascii="Lato" w:hAnsi="Lato" w:cs="Times New Roman"/>
          <w:color w:val="9593D4" w:themeColor="text2" w:themeTint="66"/>
          <w:szCs w:val="28"/>
          <w:rtl/>
          <w:lang w:bidi="fa-IR"/>
        </w:rPr>
        <w:t>.</w:t>
      </w:r>
    </w:p>
    <w:p w14:paraId="3F6CC28F" w14:textId="77777777" w:rsidR="00215A74" w:rsidRPr="00215A74" w:rsidRDefault="00215A74" w:rsidP="00215A74">
      <w:pPr>
        <w:tabs>
          <w:tab w:val="left" w:pos="3994"/>
        </w:tabs>
        <w:bidi/>
        <w:rPr>
          <w:rFonts w:ascii="Lato" w:hAnsi="Lato" w:cs="Times New Roman"/>
          <w:color w:val="9593D4" w:themeColor="text2" w:themeTint="66"/>
          <w:szCs w:val="28"/>
          <w:lang w:bidi="fa-IR"/>
        </w:rPr>
      </w:pPr>
    </w:p>
    <w:p w14:paraId="4A70C0BD" w14:textId="77777777" w:rsidR="00215A74" w:rsidRPr="00215A74" w:rsidRDefault="00215A74" w:rsidP="00215A74">
      <w:pPr>
        <w:tabs>
          <w:tab w:val="left" w:pos="3994"/>
        </w:tabs>
        <w:bidi/>
        <w:rPr>
          <w:rFonts w:ascii="Lato" w:hAnsi="Lato" w:cs="Times New Roman"/>
          <w:color w:val="9593D4" w:themeColor="text2" w:themeTint="66"/>
          <w:szCs w:val="28"/>
          <w:lang w:bidi="fa-IR"/>
        </w:rPr>
      </w:pPr>
      <w:r w:rsidRPr="00215A74">
        <w:rPr>
          <w:rFonts w:ascii="Lato" w:hAnsi="Lato" w:cs="Times New Roman" w:hint="eastAsia"/>
          <w:color w:val="9593D4" w:themeColor="text2" w:themeTint="66"/>
          <w:szCs w:val="28"/>
          <w:rtl/>
          <w:lang w:bidi="fa-IR"/>
        </w:rPr>
        <w:t>صفحه</w:t>
      </w:r>
      <w:r w:rsidRPr="00215A74">
        <w:rPr>
          <w:rFonts w:ascii="Lato" w:hAnsi="Lato" w:cs="Times New Roman"/>
          <w:color w:val="9593D4" w:themeColor="text2" w:themeTint="66"/>
          <w:szCs w:val="28"/>
          <w:rtl/>
          <w:lang w:bidi="fa-IR"/>
        </w:rPr>
        <w:t xml:space="preserve"> اول ممکن است شامل برخ</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از محبوب تر</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پرفروش تر</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محصولات در فروشگاه آنلا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باشد که در قالب شبکه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w:t>
      </w:r>
      <w:r w:rsidRPr="00215A74">
        <w:rPr>
          <w:rFonts w:ascii="Lato" w:hAnsi="Lato" w:cs="Times New Roman"/>
          <w:color w:val="9593D4" w:themeColor="text2" w:themeTint="66"/>
          <w:szCs w:val="28"/>
          <w:rtl/>
          <w:lang w:bidi="fa-IR"/>
        </w:rPr>
        <w:t xml:space="preserve"> چرخ فلک نما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ش</w:t>
      </w:r>
      <w:r w:rsidRPr="00215A74">
        <w:rPr>
          <w:rFonts w:ascii="Lato" w:hAnsi="Lato" w:cs="Times New Roman"/>
          <w:color w:val="9593D4" w:themeColor="text2" w:themeTint="66"/>
          <w:szCs w:val="28"/>
          <w:rtl/>
          <w:lang w:bidi="fa-IR"/>
        </w:rPr>
        <w:t xml:space="preserve"> داده م</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شوند. هر محصول ممکن است شامل </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ک</w:t>
      </w:r>
      <w:r w:rsidRPr="00215A74">
        <w:rPr>
          <w:rFonts w:ascii="Lato" w:hAnsi="Lato" w:cs="Times New Roman"/>
          <w:color w:val="9593D4" w:themeColor="text2" w:themeTint="66"/>
          <w:szCs w:val="28"/>
          <w:rtl/>
          <w:lang w:bidi="fa-IR"/>
        </w:rPr>
        <w:t xml:space="preserve"> تصو</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ر</w:t>
      </w:r>
      <w:r w:rsidRPr="00215A74">
        <w:rPr>
          <w:rFonts w:ascii="Lato" w:hAnsi="Lato" w:cs="Times New Roman"/>
          <w:color w:val="9593D4" w:themeColor="text2" w:themeTint="66"/>
          <w:szCs w:val="28"/>
          <w:rtl/>
          <w:lang w:bidi="fa-IR"/>
        </w:rPr>
        <w:t xml:space="preserve"> با ک</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ف</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ت</w:t>
      </w:r>
      <w:r w:rsidRPr="00215A74">
        <w:rPr>
          <w:rFonts w:ascii="Lato" w:hAnsi="Lato" w:cs="Times New Roman"/>
          <w:color w:val="9593D4" w:themeColor="text2" w:themeTint="66"/>
          <w:szCs w:val="28"/>
          <w:rtl/>
          <w:lang w:bidi="fa-IR"/>
        </w:rPr>
        <w:t xml:space="preserve"> بالا، توض</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حات</w:t>
      </w:r>
      <w:r w:rsidRPr="00215A74">
        <w:rPr>
          <w:rFonts w:ascii="Lato" w:hAnsi="Lato" w:cs="Times New Roman"/>
          <w:color w:val="9593D4" w:themeColor="text2" w:themeTint="66"/>
          <w:szCs w:val="28"/>
          <w:rtl/>
          <w:lang w:bidi="fa-IR"/>
        </w:rPr>
        <w:t xml:space="preserve"> مختصر و اطلاعات ق</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مت</w:t>
      </w:r>
      <w:r w:rsidRPr="00215A74">
        <w:rPr>
          <w:rFonts w:ascii="Lato" w:hAnsi="Lato" w:cs="Times New Roman"/>
          <w:color w:val="9593D4" w:themeColor="text2" w:themeTint="66"/>
          <w:szCs w:val="28"/>
          <w:rtl/>
          <w:lang w:bidi="fa-IR"/>
        </w:rPr>
        <w:t xml:space="preserve"> باشد.</w:t>
      </w:r>
    </w:p>
    <w:p w14:paraId="629EF5DD" w14:textId="77777777" w:rsidR="00215A74" w:rsidRPr="00215A74" w:rsidRDefault="00215A74" w:rsidP="00215A74">
      <w:pPr>
        <w:tabs>
          <w:tab w:val="left" w:pos="3994"/>
        </w:tabs>
        <w:bidi/>
        <w:rPr>
          <w:rFonts w:ascii="Lato" w:hAnsi="Lato" w:cs="Times New Roman"/>
          <w:color w:val="9593D4" w:themeColor="text2" w:themeTint="66"/>
          <w:szCs w:val="28"/>
          <w:lang w:bidi="fa-IR"/>
        </w:rPr>
      </w:pPr>
    </w:p>
    <w:p w14:paraId="02AF2426" w14:textId="074B0C03" w:rsidR="00215A74" w:rsidRPr="00215A74" w:rsidRDefault="00215A74" w:rsidP="00215A74">
      <w:pPr>
        <w:tabs>
          <w:tab w:val="left" w:pos="3994"/>
        </w:tabs>
        <w:bidi/>
        <w:rPr>
          <w:rFonts w:ascii="Lato" w:hAnsi="Lato" w:cs="Times New Roman"/>
          <w:color w:val="9593D4" w:themeColor="text2" w:themeTint="66"/>
          <w:szCs w:val="28"/>
          <w:rtl/>
          <w:lang w:bidi="fa-IR"/>
        </w:rPr>
      </w:pPr>
      <w:r w:rsidRPr="00215A74">
        <w:rPr>
          <w:rFonts w:ascii="Lato" w:hAnsi="Lato" w:cs="Times New Roman" w:hint="eastAsia"/>
          <w:color w:val="9593D4" w:themeColor="text2" w:themeTint="66"/>
          <w:szCs w:val="28"/>
          <w:rtl/>
          <w:lang w:bidi="fa-IR"/>
        </w:rPr>
        <w:t>در</w:t>
      </w:r>
      <w:r w:rsidRPr="00215A74">
        <w:rPr>
          <w:rFonts w:ascii="Lato" w:hAnsi="Lato" w:cs="Times New Roman"/>
          <w:color w:val="9593D4" w:themeColor="text2" w:themeTint="66"/>
          <w:szCs w:val="28"/>
          <w:rtl/>
          <w:lang w:bidi="fa-IR"/>
        </w:rPr>
        <w:t xml:space="preserve"> پا</w:t>
      </w:r>
      <w:r w:rsidRPr="00215A74">
        <w:rPr>
          <w:rFonts w:ascii="Lato" w:hAnsi="Lato" w:cs="Times New Roman" w:hint="cs"/>
          <w:color w:val="9593D4" w:themeColor="text2" w:themeTint="66"/>
          <w:szCs w:val="28"/>
          <w:rtl/>
          <w:lang w:bidi="fa-IR"/>
        </w:rPr>
        <w:t>یی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صفحه، ممکن است اطلاعات ب</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شتر</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در مورد فروشگاه آنلا</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مانند ب</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ان</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ه</w:t>
      </w:r>
      <w:r w:rsidRPr="00215A74">
        <w:rPr>
          <w:rFonts w:ascii="Lato" w:hAnsi="Lato" w:cs="Times New Roman"/>
          <w:color w:val="9593D4" w:themeColor="text2" w:themeTint="66"/>
          <w:szCs w:val="28"/>
          <w:rtl/>
          <w:lang w:bidi="fa-IR"/>
        </w:rPr>
        <w:t xml:space="preserve"> مامور</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ت،</w:t>
      </w:r>
      <w:r w:rsidRPr="00215A74">
        <w:rPr>
          <w:rFonts w:ascii="Lato" w:hAnsi="Lato" w:cs="Times New Roman"/>
          <w:color w:val="9593D4" w:themeColor="text2" w:themeTint="66"/>
          <w:szCs w:val="28"/>
          <w:rtl/>
          <w:lang w:bidi="fa-IR"/>
        </w:rPr>
        <w:t xml:space="preserve"> جزئ</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ات</w:t>
      </w:r>
      <w:r w:rsidRPr="00215A74">
        <w:rPr>
          <w:rFonts w:ascii="Lato" w:hAnsi="Lato" w:cs="Times New Roman"/>
          <w:color w:val="9593D4" w:themeColor="text2" w:themeTint="66"/>
          <w:szCs w:val="28"/>
          <w:rtl/>
          <w:lang w:bidi="fa-IR"/>
        </w:rPr>
        <w:t xml:space="preserve"> تماس، و نظرات مشتر</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ان</w:t>
      </w:r>
      <w:r w:rsidRPr="00215A74">
        <w:rPr>
          <w:rFonts w:ascii="Lato" w:hAnsi="Lato" w:cs="Times New Roman"/>
          <w:color w:val="9593D4" w:themeColor="text2" w:themeTint="66"/>
          <w:szCs w:val="28"/>
          <w:rtl/>
          <w:lang w:bidi="fa-IR"/>
        </w:rPr>
        <w:t xml:space="preserve"> وجود داشته باشد. پاورق</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همچن</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ن</w:t>
      </w:r>
      <w:r w:rsidRPr="00215A74">
        <w:rPr>
          <w:rFonts w:ascii="Lato" w:hAnsi="Lato" w:cs="Times New Roman"/>
          <w:color w:val="9593D4" w:themeColor="text2" w:themeTint="66"/>
          <w:szCs w:val="28"/>
          <w:rtl/>
          <w:lang w:bidi="fa-IR"/>
        </w:rPr>
        <w:t xml:space="preserve"> ممکن است شامل پ</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وندها</w:t>
      </w:r>
      <w:r w:rsidRPr="00215A74">
        <w:rPr>
          <w:rFonts w:ascii="Lato" w:hAnsi="Lato" w:cs="Times New Roman" w:hint="cs"/>
          <w:color w:val="9593D4" w:themeColor="text2" w:themeTint="66"/>
          <w:szCs w:val="28"/>
          <w:rtl/>
          <w:lang w:bidi="fa-IR"/>
        </w:rPr>
        <w:t>یی</w:t>
      </w:r>
      <w:r w:rsidRPr="00215A74">
        <w:rPr>
          <w:rFonts w:ascii="Lato" w:hAnsi="Lato" w:cs="Times New Roman"/>
          <w:color w:val="9593D4" w:themeColor="text2" w:themeTint="66"/>
          <w:szCs w:val="28"/>
          <w:rtl/>
          <w:lang w:bidi="fa-IR"/>
        </w:rPr>
        <w:t xml:space="preserve"> به صفحات مهم، مانند پرسش‌ها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متداول، س</w:t>
      </w:r>
      <w:r w:rsidRPr="00215A74">
        <w:rPr>
          <w:rFonts w:ascii="Lato" w:hAnsi="Lato" w:cs="Times New Roman" w:hint="cs"/>
          <w:color w:val="9593D4" w:themeColor="text2" w:themeTint="66"/>
          <w:szCs w:val="28"/>
          <w:rtl/>
          <w:lang w:bidi="fa-IR"/>
        </w:rPr>
        <w:t>ی</w:t>
      </w:r>
      <w:r w:rsidRPr="00215A74">
        <w:rPr>
          <w:rFonts w:ascii="Lato" w:hAnsi="Lato" w:cs="Times New Roman" w:hint="eastAsia"/>
          <w:color w:val="9593D4" w:themeColor="text2" w:themeTint="66"/>
          <w:szCs w:val="28"/>
          <w:rtl/>
          <w:lang w:bidi="fa-IR"/>
        </w:rPr>
        <w:t>است‌ها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ارسال و بازگشت، و حساب‌ها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رسانه‌ها</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اجت</w:t>
      </w:r>
      <w:r w:rsidRPr="00215A74">
        <w:rPr>
          <w:rFonts w:ascii="Lato" w:hAnsi="Lato" w:cs="Times New Roman" w:hint="eastAsia"/>
          <w:color w:val="9593D4" w:themeColor="text2" w:themeTint="66"/>
          <w:szCs w:val="28"/>
          <w:rtl/>
          <w:lang w:bidi="fa-IR"/>
        </w:rPr>
        <w:t>ماع</w:t>
      </w:r>
      <w:r w:rsidRPr="00215A74">
        <w:rPr>
          <w:rFonts w:ascii="Lato" w:hAnsi="Lato" w:cs="Times New Roman" w:hint="cs"/>
          <w:color w:val="9593D4" w:themeColor="text2" w:themeTint="66"/>
          <w:szCs w:val="28"/>
          <w:rtl/>
          <w:lang w:bidi="fa-IR"/>
        </w:rPr>
        <w:t>ی</w:t>
      </w:r>
      <w:r w:rsidRPr="00215A74">
        <w:rPr>
          <w:rFonts w:ascii="Lato" w:hAnsi="Lato" w:cs="Times New Roman"/>
          <w:color w:val="9593D4" w:themeColor="text2" w:themeTint="66"/>
          <w:szCs w:val="28"/>
          <w:rtl/>
          <w:lang w:bidi="fa-IR"/>
        </w:rPr>
        <w:t xml:space="preserve"> باشد.</w:t>
      </w:r>
    </w:p>
    <w:p w14:paraId="733A158A" w14:textId="783CB7C6" w:rsidR="00215A74" w:rsidRDefault="00215A74" w:rsidP="00215A74">
      <w:pPr>
        <w:tabs>
          <w:tab w:val="left" w:pos="3994"/>
        </w:tabs>
        <w:bidi/>
        <w:jc w:val="center"/>
        <w:rPr>
          <w:rFonts w:ascii="Lato" w:hAnsi="Lato" w:cs="Times New Roman"/>
          <w:szCs w:val="28"/>
          <w:rtl/>
          <w:lang w:bidi="fa-IR"/>
        </w:rPr>
      </w:pPr>
      <w:r w:rsidRPr="00E54E5B">
        <w:rPr>
          <w:rFonts w:ascii="Lato" w:hAnsi="Lato" w:cs="Times New Roman"/>
          <w:szCs w:val="28"/>
          <w:rtl/>
          <w:lang w:bidi="fa-IR"/>
        </w:rPr>
        <w:lastRenderedPageBreak/>
        <w:drawing>
          <wp:inline distT="0" distB="0" distL="0" distR="0" wp14:anchorId="4C63312C" wp14:editId="02C2FB1C">
            <wp:extent cx="6309360" cy="8502650"/>
            <wp:effectExtent l="0" t="0" r="0" b="0"/>
            <wp:docPr id="7831231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23115" name="Picture 1" descr="A screenshot of a computer&#10;&#10;Description automatically generated with medium confidence"/>
                    <pic:cNvPicPr/>
                  </pic:nvPicPr>
                  <pic:blipFill>
                    <a:blip r:embed="rId15"/>
                    <a:stretch>
                      <a:fillRect/>
                    </a:stretch>
                  </pic:blipFill>
                  <pic:spPr>
                    <a:xfrm>
                      <a:off x="0" y="0"/>
                      <a:ext cx="6309360" cy="8502650"/>
                    </a:xfrm>
                    <a:prstGeom prst="rect">
                      <a:avLst/>
                    </a:prstGeom>
                  </pic:spPr>
                </pic:pic>
              </a:graphicData>
            </a:graphic>
          </wp:inline>
        </w:drawing>
      </w:r>
    </w:p>
    <w:p w14:paraId="7AD26D29" w14:textId="74175EEF" w:rsidR="00215A74" w:rsidRDefault="00215A74" w:rsidP="00215A74">
      <w:pPr>
        <w:tabs>
          <w:tab w:val="left" w:pos="3994"/>
        </w:tabs>
        <w:bidi/>
        <w:jc w:val="center"/>
        <w:rPr>
          <w:rFonts w:ascii="Lato" w:hAnsi="Lato" w:cs="Times New Roman"/>
          <w:szCs w:val="28"/>
          <w:rtl/>
          <w:lang w:bidi="fa-IR"/>
        </w:rPr>
      </w:pPr>
    </w:p>
    <w:p w14:paraId="6222DA35" w14:textId="77777777" w:rsidR="00215A74" w:rsidRPr="009E665B" w:rsidRDefault="00215A74" w:rsidP="00215A74">
      <w:pPr>
        <w:tabs>
          <w:tab w:val="left" w:pos="3994"/>
        </w:tabs>
        <w:bidi/>
        <w:jc w:val="center"/>
        <w:rPr>
          <w:rFonts w:ascii="Lato" w:hAnsi="Lato" w:cs="Times New Roman"/>
          <w:color w:val="161718" w:themeColor="text1"/>
          <w:sz w:val="32"/>
          <w:szCs w:val="32"/>
          <w:rtl/>
          <w:lang w:bidi="fa-IR"/>
        </w:rPr>
      </w:pPr>
    </w:p>
    <w:p w14:paraId="79F7A662" w14:textId="0223FA63" w:rsidR="00215A74" w:rsidRPr="009E665B" w:rsidRDefault="009E665B" w:rsidP="00215A74">
      <w:pPr>
        <w:tabs>
          <w:tab w:val="left" w:pos="3994"/>
        </w:tabs>
        <w:bidi/>
        <w:jc w:val="center"/>
        <w:rPr>
          <w:rFonts w:ascii="Lato" w:hAnsi="Lato" w:cs="Times New Roman"/>
          <w:color w:val="161718" w:themeColor="text1"/>
          <w:sz w:val="52"/>
          <w:szCs w:val="52"/>
          <w:rtl/>
          <w:lang w:bidi="fa-IR"/>
        </w:rPr>
      </w:pPr>
      <w:r w:rsidRPr="009E665B">
        <w:rPr>
          <w:rFonts w:ascii="Segoe UI" w:hAnsi="Segoe UI" w:cs="Segoe UI"/>
          <w:color w:val="F1F2F2"/>
          <w:sz w:val="44"/>
          <w:szCs w:val="44"/>
          <w:shd w:val="clear" w:color="auto" w:fill="262626"/>
        </w:rPr>
        <w:t>Overall Summary:</w:t>
      </w:r>
    </w:p>
    <w:p w14:paraId="00F4B374" w14:textId="77777777" w:rsidR="00215A74" w:rsidRPr="009E665B" w:rsidRDefault="00215A74" w:rsidP="00215A74">
      <w:pPr>
        <w:tabs>
          <w:tab w:val="left" w:pos="3994"/>
        </w:tabs>
        <w:bidi/>
        <w:jc w:val="center"/>
        <w:rPr>
          <w:rFonts w:ascii="Lato" w:hAnsi="Lato" w:cs="Times New Roman"/>
          <w:color w:val="161718" w:themeColor="text1"/>
          <w:sz w:val="32"/>
          <w:szCs w:val="32"/>
          <w:rtl/>
          <w:lang w:bidi="fa-IR"/>
        </w:rPr>
      </w:pPr>
    </w:p>
    <w:p w14:paraId="46EA5E12"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r w:rsidRPr="009E665B">
        <w:rPr>
          <w:rFonts w:ascii="Lato" w:hAnsi="Lato" w:cs="Times New Roman"/>
          <w:color w:val="161718" w:themeColor="text1"/>
          <w:sz w:val="32"/>
          <w:szCs w:val="32"/>
          <w:lang w:bidi="fa-IR"/>
        </w:rPr>
        <w:t>Certainly! The Digikala project is focused on improving the e-commerce platform for Digikala, an Iranian online marketplace that sells a wide range of consumer goods. The project aims to achieve a more robust and scalable platform through the use of object-oriented design, which can make the code more modular, reusable, and easier to maintain over time</w:t>
      </w:r>
      <w:r w:rsidRPr="009E665B">
        <w:rPr>
          <w:rFonts w:ascii="Lato" w:hAnsi="Lato" w:cs="Times New Roman"/>
          <w:color w:val="161718" w:themeColor="text1"/>
          <w:sz w:val="32"/>
          <w:szCs w:val="32"/>
          <w:rtl/>
          <w:lang w:bidi="fa-IR"/>
        </w:rPr>
        <w:t>.</w:t>
      </w:r>
    </w:p>
    <w:p w14:paraId="2827A33F"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p>
    <w:p w14:paraId="13AE5F09"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r w:rsidRPr="009E665B">
        <w:rPr>
          <w:rFonts w:ascii="Lato" w:hAnsi="Lato" w:cs="Times New Roman"/>
          <w:color w:val="161718" w:themeColor="text1"/>
          <w:sz w:val="32"/>
          <w:szCs w:val="32"/>
          <w:lang w:bidi="fa-IR"/>
        </w:rPr>
        <w:t>The business case for the project includes a SWOT analysis, which identifies the strengths, weaknesses, opportunities, and threats of implementing object-oriented design in Digikala's e-commerce platform. The cost-benefit analysis evaluates the financial and operational benefits of the project, taking into account factors such as development costs, maintenance costs, scalability, and user experience. The risk analysis identifies potential risks and mitigation strategies to minimize the impact of any issues that may arise during the project</w:t>
      </w:r>
      <w:r w:rsidRPr="009E665B">
        <w:rPr>
          <w:rFonts w:ascii="Lato" w:hAnsi="Lato" w:cs="Times New Roman"/>
          <w:color w:val="161718" w:themeColor="text1"/>
          <w:sz w:val="32"/>
          <w:szCs w:val="32"/>
          <w:rtl/>
          <w:lang w:bidi="fa-IR"/>
        </w:rPr>
        <w:t>.</w:t>
      </w:r>
    </w:p>
    <w:p w14:paraId="2380AA1F"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p>
    <w:p w14:paraId="1A0B368A"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r w:rsidRPr="009E665B">
        <w:rPr>
          <w:rFonts w:ascii="Lato" w:hAnsi="Lato" w:cs="Times New Roman"/>
          <w:color w:val="161718" w:themeColor="text1"/>
          <w:sz w:val="32"/>
          <w:szCs w:val="32"/>
          <w:lang w:bidi="fa-IR"/>
        </w:rPr>
        <w:t>To ensure that all stakeholders have a clear understanding of the technical terms used in the project, a glossary is provided, which defines key phrases and concepts related to object-oriented design implementation in Digikala's e-commerce platform</w:t>
      </w:r>
      <w:r w:rsidRPr="009E665B">
        <w:rPr>
          <w:rFonts w:ascii="Lato" w:hAnsi="Lato" w:cs="Times New Roman"/>
          <w:color w:val="161718" w:themeColor="text1"/>
          <w:sz w:val="32"/>
          <w:szCs w:val="32"/>
          <w:rtl/>
          <w:lang w:bidi="fa-IR"/>
        </w:rPr>
        <w:t>.</w:t>
      </w:r>
    </w:p>
    <w:p w14:paraId="3B38065A"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1AEDD559"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76FFE6BD"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0DD4B58A"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5D27D701"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55547A1A"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52B8AEFD"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24649C84" w14:textId="77777777" w:rsidR="009E665B" w:rsidRDefault="009E665B" w:rsidP="009E665B">
      <w:pPr>
        <w:tabs>
          <w:tab w:val="left" w:pos="3994"/>
        </w:tabs>
        <w:bidi/>
        <w:jc w:val="center"/>
        <w:rPr>
          <w:rFonts w:ascii="Lato" w:hAnsi="Lato" w:cs="Times New Roman"/>
          <w:color w:val="161718" w:themeColor="text1"/>
          <w:sz w:val="32"/>
          <w:szCs w:val="32"/>
          <w:rtl/>
          <w:lang w:bidi="fa-IR"/>
        </w:rPr>
      </w:pPr>
    </w:p>
    <w:p w14:paraId="0ACBA54B"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p>
    <w:p w14:paraId="6F5889B4"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r w:rsidRPr="009E665B">
        <w:rPr>
          <w:rFonts w:ascii="Lato" w:hAnsi="Lato" w:cs="Times New Roman"/>
          <w:color w:val="161718" w:themeColor="text1"/>
          <w:sz w:val="32"/>
          <w:szCs w:val="32"/>
          <w:lang w:bidi="fa-IR"/>
        </w:rPr>
        <w:t>The use case diagram and description, sequence and collaboration diagrams, and activity diagrams for required parts of the platform provide a visual representation of how the platform will function and how different components will interact with each other. This helps to ensure that the project team and stakeholders have a shared understanding of the system's requirements and can identify any potential issues or areas for improvement</w:t>
      </w:r>
      <w:r w:rsidRPr="009E665B">
        <w:rPr>
          <w:rFonts w:ascii="Lato" w:hAnsi="Lato" w:cs="Times New Roman"/>
          <w:color w:val="161718" w:themeColor="text1"/>
          <w:sz w:val="32"/>
          <w:szCs w:val="32"/>
          <w:rtl/>
          <w:lang w:bidi="fa-IR"/>
        </w:rPr>
        <w:t>.</w:t>
      </w:r>
    </w:p>
    <w:p w14:paraId="32A7A485"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p>
    <w:p w14:paraId="645F4BF8"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r w:rsidRPr="009E665B">
        <w:rPr>
          <w:rFonts w:ascii="Lato" w:hAnsi="Lato" w:cs="Times New Roman"/>
          <w:color w:val="161718" w:themeColor="text1"/>
          <w:sz w:val="32"/>
          <w:szCs w:val="32"/>
          <w:lang w:bidi="fa-IR"/>
        </w:rPr>
        <w:t>The ERD and normalization techniques used in the database design are described to ensure that the database schema is efficient, organized, and optimized for performance. The class diagram provides a clear overview of the classes and their relationships in the system, which is crucial for object-oriented design</w:t>
      </w:r>
      <w:r w:rsidRPr="009E665B">
        <w:rPr>
          <w:rFonts w:ascii="Lato" w:hAnsi="Lato" w:cs="Times New Roman"/>
          <w:color w:val="161718" w:themeColor="text1"/>
          <w:sz w:val="32"/>
          <w:szCs w:val="32"/>
          <w:rtl/>
          <w:lang w:bidi="fa-IR"/>
        </w:rPr>
        <w:t>.</w:t>
      </w:r>
    </w:p>
    <w:p w14:paraId="36F25823"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p>
    <w:p w14:paraId="0A2C17E7"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r w:rsidRPr="009E665B">
        <w:rPr>
          <w:rFonts w:ascii="Lato" w:hAnsi="Lato" w:cs="Times New Roman"/>
          <w:color w:val="161718" w:themeColor="text1"/>
          <w:sz w:val="32"/>
          <w:szCs w:val="32"/>
          <w:lang w:bidi="fa-IR"/>
        </w:rPr>
        <w:t>The prototype is a preliminary version of the project that is used to test the functionality and user experience of the platform before it is fully developed and deployed. The prototype is designed to be a sample of the project's implementation and can be used to gather feedback and make adjustments based on user testing and feedback</w:t>
      </w:r>
      <w:r w:rsidRPr="009E665B">
        <w:rPr>
          <w:rFonts w:ascii="Lato" w:hAnsi="Lato" w:cs="Times New Roman"/>
          <w:color w:val="161718" w:themeColor="text1"/>
          <w:sz w:val="32"/>
          <w:szCs w:val="32"/>
          <w:rtl/>
          <w:lang w:bidi="fa-IR"/>
        </w:rPr>
        <w:t>.</w:t>
      </w:r>
    </w:p>
    <w:p w14:paraId="589D9C95" w14:textId="77777777" w:rsidR="009E665B" w:rsidRPr="009E665B" w:rsidRDefault="009E665B" w:rsidP="009E665B">
      <w:pPr>
        <w:tabs>
          <w:tab w:val="left" w:pos="3994"/>
        </w:tabs>
        <w:bidi/>
        <w:jc w:val="center"/>
        <w:rPr>
          <w:rFonts w:ascii="Lato" w:hAnsi="Lato" w:cs="Times New Roman"/>
          <w:color w:val="161718" w:themeColor="text1"/>
          <w:sz w:val="32"/>
          <w:szCs w:val="32"/>
          <w:lang w:bidi="fa-IR"/>
        </w:rPr>
      </w:pPr>
    </w:p>
    <w:p w14:paraId="31B727F0" w14:textId="318CEBA7" w:rsidR="00215A74" w:rsidRPr="009E665B" w:rsidRDefault="009E665B" w:rsidP="009E665B">
      <w:pPr>
        <w:tabs>
          <w:tab w:val="left" w:pos="3994"/>
        </w:tabs>
        <w:bidi/>
        <w:jc w:val="center"/>
        <w:rPr>
          <w:rFonts w:ascii="Lato" w:hAnsi="Lato" w:cs="Times New Roman"/>
          <w:color w:val="161718" w:themeColor="text1"/>
          <w:sz w:val="32"/>
          <w:szCs w:val="32"/>
          <w:rtl/>
          <w:lang w:bidi="fa-IR"/>
        </w:rPr>
      </w:pPr>
      <w:r w:rsidRPr="009E665B">
        <w:rPr>
          <w:rFonts w:ascii="Lato" w:hAnsi="Lato" w:cs="Times New Roman"/>
          <w:color w:val="161718" w:themeColor="text1"/>
          <w:sz w:val="32"/>
          <w:szCs w:val="32"/>
          <w:lang w:bidi="fa-IR"/>
        </w:rPr>
        <w:t>Finally, the prototype description or execution scenarios provide a complete description of the prototype and its execution scenarios, giving stakeholders a clear understanding of what to expect from the project and how it will function in practice</w:t>
      </w:r>
      <w:r w:rsidRPr="009E665B">
        <w:rPr>
          <w:rFonts w:ascii="Lato" w:hAnsi="Lato" w:cs="Times New Roman"/>
          <w:color w:val="161718" w:themeColor="text1"/>
          <w:sz w:val="32"/>
          <w:szCs w:val="32"/>
          <w:rtl/>
          <w:lang w:bidi="fa-IR"/>
        </w:rPr>
        <w:t>.</w:t>
      </w:r>
    </w:p>
    <w:p w14:paraId="128E1F8F" w14:textId="77777777" w:rsidR="00215A74" w:rsidRPr="009E665B" w:rsidRDefault="00215A74" w:rsidP="00215A74">
      <w:pPr>
        <w:tabs>
          <w:tab w:val="left" w:pos="3994"/>
        </w:tabs>
        <w:bidi/>
        <w:jc w:val="center"/>
        <w:rPr>
          <w:rFonts w:ascii="Lato" w:hAnsi="Lato" w:cs="Times New Roman"/>
          <w:color w:val="161718" w:themeColor="text1"/>
          <w:sz w:val="32"/>
          <w:szCs w:val="32"/>
          <w:rtl/>
          <w:lang w:bidi="fa-IR"/>
        </w:rPr>
      </w:pPr>
    </w:p>
    <w:p w14:paraId="253BEE48" w14:textId="77777777" w:rsidR="00215A74" w:rsidRPr="009E665B" w:rsidRDefault="00215A74" w:rsidP="00215A74">
      <w:pPr>
        <w:tabs>
          <w:tab w:val="left" w:pos="3994"/>
        </w:tabs>
        <w:bidi/>
        <w:jc w:val="center"/>
        <w:rPr>
          <w:rFonts w:ascii="Lato" w:hAnsi="Lato" w:cs="Times New Roman"/>
          <w:color w:val="161718" w:themeColor="text1"/>
          <w:sz w:val="32"/>
          <w:szCs w:val="32"/>
          <w:rtl/>
          <w:lang w:bidi="fa-IR"/>
        </w:rPr>
      </w:pPr>
    </w:p>
    <w:p w14:paraId="1D2AE42E" w14:textId="0731119B" w:rsidR="00217B3A" w:rsidRPr="009E665B" w:rsidRDefault="00217B3A" w:rsidP="00215A74">
      <w:pPr>
        <w:tabs>
          <w:tab w:val="left" w:pos="3994"/>
        </w:tabs>
        <w:bidi/>
        <w:jc w:val="center"/>
        <w:rPr>
          <w:rFonts w:ascii="Lato" w:hAnsi="Lato"/>
          <w:color w:val="161718" w:themeColor="text1"/>
          <w:sz w:val="32"/>
          <w:szCs w:val="32"/>
          <w:rtl/>
          <w:lang w:bidi="fa-IR"/>
        </w:rPr>
      </w:pPr>
    </w:p>
    <w:p w14:paraId="5D05E555"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0939FA20"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6BF8B736" w14:textId="77777777" w:rsidR="009E665B" w:rsidRPr="009E665B" w:rsidRDefault="009E665B" w:rsidP="009E665B">
      <w:pPr>
        <w:tabs>
          <w:tab w:val="left" w:pos="3994"/>
        </w:tabs>
        <w:bidi/>
        <w:jc w:val="center"/>
        <w:rPr>
          <w:rFonts w:ascii="Lato" w:hAnsi="Lato"/>
          <w:color w:val="161718" w:themeColor="text1"/>
          <w:sz w:val="44"/>
          <w:szCs w:val="44"/>
          <w:lang w:bidi="fa-IR"/>
        </w:rPr>
      </w:pPr>
      <w:r w:rsidRPr="009E665B">
        <w:rPr>
          <w:rFonts w:ascii="Lato" w:hAnsi="Lato" w:cs="Times New Roman"/>
          <w:color w:val="161718" w:themeColor="text1"/>
          <w:sz w:val="44"/>
          <w:szCs w:val="44"/>
          <w:rtl/>
          <w:lang w:bidi="fa-IR"/>
        </w:rPr>
        <w:lastRenderedPageBreak/>
        <w:t>خلاصه کل</w:t>
      </w:r>
      <w:r w:rsidRPr="009E665B">
        <w:rPr>
          <w:rFonts w:ascii="Lato" w:hAnsi="Lato" w:cs="Times New Roman" w:hint="cs"/>
          <w:color w:val="161718" w:themeColor="text1"/>
          <w:sz w:val="44"/>
          <w:szCs w:val="44"/>
          <w:rtl/>
          <w:lang w:bidi="fa-IR"/>
        </w:rPr>
        <w:t>ی</w:t>
      </w:r>
      <w:r w:rsidRPr="009E665B">
        <w:rPr>
          <w:rFonts w:ascii="Lato" w:hAnsi="Lato" w:cs="Times New Roman"/>
          <w:color w:val="161718" w:themeColor="text1"/>
          <w:sz w:val="44"/>
          <w:szCs w:val="44"/>
          <w:rtl/>
          <w:lang w:bidi="fa-IR"/>
        </w:rPr>
        <w:t>:</w:t>
      </w:r>
    </w:p>
    <w:p w14:paraId="3F998795"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7FF3276E" w14:textId="77777777" w:rsidR="009E665B" w:rsidRPr="009E665B" w:rsidRDefault="009E665B" w:rsidP="009E665B">
      <w:pPr>
        <w:tabs>
          <w:tab w:val="left" w:pos="3994"/>
        </w:tabs>
        <w:bidi/>
        <w:jc w:val="center"/>
        <w:rPr>
          <w:rFonts w:ascii="Lato" w:hAnsi="Lato"/>
          <w:color w:val="161718" w:themeColor="text1"/>
          <w:sz w:val="32"/>
          <w:szCs w:val="32"/>
          <w:lang w:bidi="fa-IR"/>
        </w:rPr>
      </w:pPr>
      <w:r w:rsidRPr="009E665B">
        <w:rPr>
          <w:rFonts w:ascii="Lato" w:hAnsi="Lato" w:cs="Times New Roman" w:hint="eastAsia"/>
          <w:color w:val="161718" w:themeColor="text1"/>
          <w:sz w:val="32"/>
          <w:szCs w:val="32"/>
          <w:rtl/>
          <w:lang w:bidi="fa-IR"/>
        </w:rPr>
        <w:t>قطعا</w:t>
      </w:r>
      <w:r w:rsidRPr="009E665B">
        <w:rPr>
          <w:rFonts w:ascii="Lato" w:hAnsi="Lato" w:cs="Times New Roman"/>
          <w:color w:val="161718" w:themeColor="text1"/>
          <w:sz w:val="32"/>
          <w:szCs w:val="32"/>
          <w:rtl/>
          <w:lang w:bidi="fa-IR"/>
        </w:rPr>
        <w:t>! پروژه د</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ج</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کالا بر بهبود پلتفرم تجارت الکترون</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د</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ج</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کالا متمرکز است،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بازار آنلا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w:t>
      </w:r>
      <w:r w:rsidRPr="009E665B">
        <w:rPr>
          <w:rFonts w:ascii="Lato" w:hAnsi="Lato" w:cs="Times New Roman"/>
          <w:color w:val="161718" w:themeColor="text1"/>
          <w:sz w:val="32"/>
          <w:szCs w:val="32"/>
          <w:rtl/>
          <w:lang w:bidi="fa-IR"/>
        </w:rPr>
        <w:t xml:space="preserve"> 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ران</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که ط</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ف</w:t>
      </w:r>
      <w:r w:rsidRPr="009E665B">
        <w:rPr>
          <w:rFonts w:ascii="Lato" w:hAnsi="Lato" w:cs="Times New Roman"/>
          <w:color w:val="161718" w:themeColor="text1"/>
          <w:sz w:val="32"/>
          <w:szCs w:val="32"/>
          <w:rtl/>
          <w:lang w:bidi="fa-IR"/>
        </w:rPr>
        <w:t xml:space="preserve"> وس</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ع</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کالاها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مصرف</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را به فروش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رساند. هدف 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w:t>
      </w:r>
      <w:r w:rsidRPr="009E665B">
        <w:rPr>
          <w:rFonts w:ascii="Lato" w:hAnsi="Lato" w:cs="Times New Roman"/>
          <w:color w:val="161718" w:themeColor="text1"/>
          <w:sz w:val="32"/>
          <w:szCs w:val="32"/>
          <w:rtl/>
          <w:lang w:bidi="fa-IR"/>
        </w:rPr>
        <w:t xml:space="preserve"> پروژه دست</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اب</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به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پلت فرم قو</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تر و مق</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اس</w:t>
      </w:r>
      <w:r w:rsidRPr="009E665B">
        <w:rPr>
          <w:rFonts w:ascii="Lato" w:hAnsi="Lato" w:cs="Times New Roman"/>
          <w:color w:val="161718" w:themeColor="text1"/>
          <w:sz w:val="32"/>
          <w:szCs w:val="32"/>
          <w:rtl/>
          <w:lang w:bidi="fa-IR"/>
        </w:rPr>
        <w:t xml:space="preserve"> پذ</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رتر</w:t>
      </w:r>
      <w:r w:rsidRPr="009E665B">
        <w:rPr>
          <w:rFonts w:ascii="Lato" w:hAnsi="Lato" w:cs="Times New Roman"/>
          <w:color w:val="161718" w:themeColor="text1"/>
          <w:sz w:val="32"/>
          <w:szCs w:val="32"/>
          <w:rtl/>
          <w:lang w:bidi="fa-IR"/>
        </w:rPr>
        <w:t xml:space="preserve"> از طر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ق</w:t>
      </w:r>
      <w:r w:rsidRPr="009E665B">
        <w:rPr>
          <w:rFonts w:ascii="Lato" w:hAnsi="Lato" w:cs="Times New Roman"/>
          <w:color w:val="161718" w:themeColor="text1"/>
          <w:sz w:val="32"/>
          <w:szCs w:val="32"/>
          <w:rtl/>
          <w:lang w:bidi="fa-IR"/>
        </w:rPr>
        <w:t xml:space="preserve"> استفاده از طراح</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ش</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گرا است که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w:t>
      </w:r>
      <w:r w:rsidRPr="009E665B">
        <w:rPr>
          <w:rFonts w:ascii="Lato" w:hAnsi="Lato" w:cs="Times New Roman" w:hint="eastAsia"/>
          <w:color w:val="161718" w:themeColor="text1"/>
          <w:sz w:val="32"/>
          <w:szCs w:val="32"/>
          <w:rtl/>
          <w:lang w:bidi="fa-IR"/>
        </w:rPr>
        <w:t>واند</w:t>
      </w:r>
      <w:r w:rsidRPr="009E665B">
        <w:rPr>
          <w:rFonts w:ascii="Lato" w:hAnsi="Lato" w:cs="Times New Roman"/>
          <w:color w:val="161718" w:themeColor="text1"/>
          <w:sz w:val="32"/>
          <w:szCs w:val="32"/>
          <w:rtl/>
          <w:lang w:bidi="fa-IR"/>
        </w:rPr>
        <w:t xml:space="preserve"> کد را ماژولارتر، قابل استفاده مجدد و نگهدار</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آسان تر در طول زمان کند.</w:t>
      </w:r>
    </w:p>
    <w:p w14:paraId="2E3CB207"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6986952D" w14:textId="77777777" w:rsidR="009E665B" w:rsidRPr="009E665B" w:rsidRDefault="009E665B" w:rsidP="009E665B">
      <w:pPr>
        <w:tabs>
          <w:tab w:val="left" w:pos="3994"/>
        </w:tabs>
        <w:bidi/>
        <w:jc w:val="center"/>
        <w:rPr>
          <w:rFonts w:ascii="Lato" w:hAnsi="Lato"/>
          <w:color w:val="161718" w:themeColor="text1"/>
          <w:sz w:val="32"/>
          <w:szCs w:val="32"/>
          <w:lang w:bidi="fa-IR"/>
        </w:rPr>
      </w:pPr>
      <w:r w:rsidRPr="009E665B">
        <w:rPr>
          <w:rFonts w:ascii="Lato" w:hAnsi="Lato" w:cs="Times New Roman" w:hint="eastAsia"/>
          <w:color w:val="161718" w:themeColor="text1"/>
          <w:sz w:val="32"/>
          <w:szCs w:val="32"/>
          <w:rtl/>
          <w:lang w:bidi="fa-IR"/>
        </w:rPr>
        <w:t>مورد</w:t>
      </w:r>
      <w:r w:rsidRPr="009E665B">
        <w:rPr>
          <w:rFonts w:ascii="Lato" w:hAnsi="Lato" w:cs="Times New Roman"/>
          <w:color w:val="161718" w:themeColor="text1"/>
          <w:sz w:val="32"/>
          <w:szCs w:val="32"/>
          <w:rtl/>
          <w:lang w:bidi="fa-IR"/>
        </w:rPr>
        <w:t xml:space="preserve"> تجار</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w:t>
      </w:r>
      <w:r w:rsidRPr="009E665B">
        <w:rPr>
          <w:rFonts w:ascii="Lato" w:hAnsi="Lato" w:cs="Times New Roman"/>
          <w:color w:val="161718" w:themeColor="text1"/>
          <w:sz w:val="32"/>
          <w:szCs w:val="32"/>
          <w:rtl/>
          <w:lang w:bidi="fa-IR"/>
        </w:rPr>
        <w:t xml:space="preserve"> پروژه شامل تجز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و تحل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ل</w:t>
      </w:r>
      <w:r w:rsidRPr="009E665B">
        <w:rPr>
          <w:rFonts w:ascii="Lato" w:hAnsi="Lato" w:cs="Times New Roman"/>
          <w:color w:val="161718" w:themeColor="text1"/>
          <w:sz w:val="32"/>
          <w:szCs w:val="32"/>
          <w:rtl/>
          <w:lang w:bidi="fa-IR"/>
        </w:rPr>
        <w:t xml:space="preserve"> </w:t>
      </w:r>
      <w:r w:rsidRPr="009E665B">
        <w:rPr>
          <w:rFonts w:ascii="Lato" w:hAnsi="Lato"/>
          <w:color w:val="161718" w:themeColor="text1"/>
          <w:sz w:val="32"/>
          <w:szCs w:val="32"/>
          <w:lang w:bidi="fa-IR"/>
        </w:rPr>
        <w:t>SWOT</w:t>
      </w:r>
      <w:r w:rsidRPr="009E665B">
        <w:rPr>
          <w:rFonts w:ascii="Lato" w:hAnsi="Lato" w:cs="Times New Roman"/>
          <w:color w:val="161718" w:themeColor="text1"/>
          <w:sz w:val="32"/>
          <w:szCs w:val="32"/>
          <w:rtl/>
          <w:lang w:bidi="fa-IR"/>
        </w:rPr>
        <w:t xml:space="preserve"> است که نقاط قوت، ضعف، فرصت ها و تهد</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دها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پ</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اده</w:t>
      </w:r>
      <w:r w:rsidRPr="009E665B">
        <w:rPr>
          <w:rFonts w:ascii="Lato" w:hAnsi="Lato" w:cs="Times New Roman"/>
          <w:color w:val="161718" w:themeColor="text1"/>
          <w:sz w:val="32"/>
          <w:szCs w:val="32"/>
          <w:rtl/>
          <w:lang w:bidi="fa-IR"/>
        </w:rPr>
        <w:t xml:space="preserve"> ساز</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طراح</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ش</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گرا در پلت فرم تجارت الکترون</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د</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ج</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کالا را شناسا</w:t>
      </w:r>
      <w:r w:rsidRPr="009E665B">
        <w:rPr>
          <w:rFonts w:ascii="Lato" w:hAnsi="Lato" w:cs="Times New Roman" w:hint="cs"/>
          <w:color w:val="161718" w:themeColor="text1"/>
          <w:sz w:val="32"/>
          <w:szCs w:val="32"/>
          <w:rtl/>
          <w:lang w:bidi="fa-IR"/>
        </w:rPr>
        <w:t>یی</w:t>
      </w:r>
      <w:r w:rsidRPr="009E665B">
        <w:rPr>
          <w:rFonts w:ascii="Lato" w:hAnsi="Lato" w:cs="Times New Roman"/>
          <w:color w:val="161718" w:themeColor="text1"/>
          <w:sz w:val="32"/>
          <w:szCs w:val="32"/>
          <w:rtl/>
          <w:lang w:bidi="fa-IR"/>
        </w:rPr>
        <w:t xml:space="preserve">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کند. تجز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و تحل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ل</w:t>
      </w:r>
      <w:r w:rsidRPr="009E665B">
        <w:rPr>
          <w:rFonts w:ascii="Lato" w:hAnsi="Lato" w:cs="Times New Roman"/>
          <w:color w:val="161718" w:themeColor="text1"/>
          <w:sz w:val="32"/>
          <w:szCs w:val="32"/>
          <w:rtl/>
          <w:lang w:bidi="fa-IR"/>
        </w:rPr>
        <w:t xml:space="preserve"> هز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نه</w:t>
      </w:r>
      <w:r w:rsidRPr="009E665B">
        <w:rPr>
          <w:rFonts w:ascii="Lato" w:hAnsi="Lato" w:cs="Times New Roman"/>
          <w:color w:val="161718" w:themeColor="text1"/>
          <w:sz w:val="32"/>
          <w:szCs w:val="32"/>
          <w:rtl/>
          <w:lang w:bidi="fa-IR"/>
        </w:rPr>
        <w:t xml:space="preserve"> و فا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ده،</w:t>
      </w:r>
      <w:r w:rsidRPr="009E665B">
        <w:rPr>
          <w:rFonts w:ascii="Lato" w:hAnsi="Lato" w:cs="Times New Roman"/>
          <w:color w:val="161718" w:themeColor="text1"/>
          <w:sz w:val="32"/>
          <w:szCs w:val="32"/>
          <w:rtl/>
          <w:lang w:bidi="fa-IR"/>
        </w:rPr>
        <w:t xml:space="preserve"> مزا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مال</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و عمل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ات</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پروژه را با در نظر گرفتن عوامل</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مانند ه</w:t>
      </w:r>
      <w:r w:rsidRPr="009E665B">
        <w:rPr>
          <w:rFonts w:ascii="Lato" w:hAnsi="Lato" w:cs="Times New Roman" w:hint="eastAsia"/>
          <w:color w:val="161718" w:themeColor="text1"/>
          <w:sz w:val="32"/>
          <w:szCs w:val="32"/>
          <w:rtl/>
          <w:lang w:bidi="fa-IR"/>
        </w:rPr>
        <w:t>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نه</w:t>
      </w:r>
      <w:r w:rsidRPr="009E665B">
        <w:rPr>
          <w:rFonts w:ascii="Lato" w:hAnsi="Lato" w:cs="Times New Roman"/>
          <w:color w:val="161718" w:themeColor="text1"/>
          <w:sz w:val="32"/>
          <w:szCs w:val="32"/>
          <w:rtl/>
          <w:lang w:bidi="fa-IR"/>
        </w:rPr>
        <w:t xml:space="preserve"> 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توسعه، هز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نه</w:t>
      </w:r>
      <w:r w:rsidRPr="009E665B">
        <w:rPr>
          <w:rFonts w:ascii="Lato" w:hAnsi="Lato" w:cs="Times New Roman"/>
          <w:color w:val="161718" w:themeColor="text1"/>
          <w:sz w:val="32"/>
          <w:szCs w:val="32"/>
          <w:rtl/>
          <w:lang w:bidi="fa-IR"/>
        </w:rPr>
        <w:t xml:space="preserve"> 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تعم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ر</w:t>
      </w:r>
      <w:r w:rsidRPr="009E665B">
        <w:rPr>
          <w:rFonts w:ascii="Lato" w:hAnsi="Lato" w:cs="Times New Roman"/>
          <w:color w:val="161718" w:themeColor="text1"/>
          <w:sz w:val="32"/>
          <w:szCs w:val="32"/>
          <w:rtl/>
          <w:lang w:bidi="fa-IR"/>
        </w:rPr>
        <w:t xml:space="preserve"> و نگهدار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w:t>
      </w:r>
      <w:r w:rsidRPr="009E665B">
        <w:rPr>
          <w:rFonts w:ascii="Lato" w:hAnsi="Lato" w:cs="Times New Roman"/>
          <w:color w:val="161718" w:themeColor="text1"/>
          <w:sz w:val="32"/>
          <w:szCs w:val="32"/>
          <w:rtl/>
          <w:lang w:bidi="fa-IR"/>
        </w:rPr>
        <w:t xml:space="preserve"> مق</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اس</w:t>
      </w:r>
      <w:r w:rsidRPr="009E665B">
        <w:rPr>
          <w:rFonts w:ascii="Lato" w:hAnsi="Lato" w:cs="Times New Roman"/>
          <w:color w:val="161718" w:themeColor="text1"/>
          <w:sz w:val="32"/>
          <w:szCs w:val="32"/>
          <w:rtl/>
          <w:lang w:bidi="fa-IR"/>
        </w:rPr>
        <w:t xml:space="preserve"> پذ</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ر</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و تجربه کاربر ارز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اب</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کند. تجز</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و تحل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ل</w:t>
      </w:r>
      <w:r w:rsidRPr="009E665B">
        <w:rPr>
          <w:rFonts w:ascii="Lato" w:hAnsi="Lato" w:cs="Times New Roman"/>
          <w:color w:val="161718" w:themeColor="text1"/>
          <w:sz w:val="32"/>
          <w:szCs w:val="32"/>
          <w:rtl/>
          <w:lang w:bidi="fa-IR"/>
        </w:rPr>
        <w:t xml:space="preserve"> 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سک،</w:t>
      </w:r>
      <w:r w:rsidRPr="009E665B">
        <w:rPr>
          <w:rFonts w:ascii="Lato" w:hAnsi="Lato" w:cs="Times New Roman"/>
          <w:color w:val="161718" w:themeColor="text1"/>
          <w:sz w:val="32"/>
          <w:szCs w:val="32"/>
          <w:rtl/>
          <w:lang w:bidi="fa-IR"/>
        </w:rPr>
        <w:t xml:space="preserve"> 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سک</w:t>
      </w:r>
      <w:r w:rsidRPr="009E665B">
        <w:rPr>
          <w:rFonts w:ascii="Lato" w:hAnsi="Lato" w:cs="Times New Roman"/>
          <w:color w:val="161718" w:themeColor="text1"/>
          <w:sz w:val="32"/>
          <w:szCs w:val="32"/>
          <w:rtl/>
          <w:lang w:bidi="fa-IR"/>
        </w:rPr>
        <w:t xml:space="preserve"> 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بالقوه و استراتژ</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کاهش را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به حداقل رساندن تأث</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ر</w:t>
      </w:r>
      <w:r w:rsidRPr="009E665B">
        <w:rPr>
          <w:rFonts w:ascii="Lato" w:hAnsi="Lato" w:cs="Times New Roman"/>
          <w:color w:val="161718" w:themeColor="text1"/>
          <w:sz w:val="32"/>
          <w:szCs w:val="32"/>
          <w:rtl/>
          <w:lang w:bidi="fa-IR"/>
        </w:rPr>
        <w:t xml:space="preserve"> هر موضوع</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که ممکن است در طول پروژه 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جاد</w:t>
      </w:r>
      <w:r w:rsidRPr="009E665B">
        <w:rPr>
          <w:rFonts w:ascii="Lato" w:hAnsi="Lato" w:cs="Times New Roman"/>
          <w:color w:val="161718" w:themeColor="text1"/>
          <w:sz w:val="32"/>
          <w:szCs w:val="32"/>
          <w:rtl/>
          <w:lang w:bidi="fa-IR"/>
        </w:rPr>
        <w:t xml:space="preserve"> شود، شناسا</w:t>
      </w:r>
      <w:r w:rsidRPr="009E665B">
        <w:rPr>
          <w:rFonts w:ascii="Lato" w:hAnsi="Lato" w:cs="Times New Roman" w:hint="cs"/>
          <w:color w:val="161718" w:themeColor="text1"/>
          <w:sz w:val="32"/>
          <w:szCs w:val="32"/>
          <w:rtl/>
          <w:lang w:bidi="fa-IR"/>
        </w:rPr>
        <w:t>یی</w:t>
      </w:r>
      <w:r w:rsidRPr="009E665B">
        <w:rPr>
          <w:rFonts w:ascii="Lato" w:hAnsi="Lato" w:cs="Times New Roman"/>
          <w:color w:val="161718" w:themeColor="text1"/>
          <w:sz w:val="32"/>
          <w:szCs w:val="32"/>
          <w:rtl/>
          <w:lang w:bidi="fa-IR"/>
        </w:rPr>
        <w:t xml:space="preserve">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کند.</w:t>
      </w:r>
    </w:p>
    <w:p w14:paraId="6B15C8FF"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3DCCBCD2" w14:textId="77777777" w:rsidR="009E665B" w:rsidRPr="009E665B" w:rsidRDefault="009E665B" w:rsidP="009E665B">
      <w:pPr>
        <w:tabs>
          <w:tab w:val="left" w:pos="3994"/>
        </w:tabs>
        <w:bidi/>
        <w:jc w:val="center"/>
        <w:rPr>
          <w:rFonts w:ascii="Lato" w:hAnsi="Lato"/>
          <w:color w:val="161718" w:themeColor="text1"/>
          <w:sz w:val="32"/>
          <w:szCs w:val="32"/>
          <w:lang w:bidi="fa-IR"/>
        </w:rPr>
      </w:pPr>
      <w:r w:rsidRPr="009E665B">
        <w:rPr>
          <w:rFonts w:ascii="Lato" w:hAnsi="Lato" w:cs="Times New Roman" w:hint="eastAsia"/>
          <w:color w:val="161718" w:themeColor="text1"/>
          <w:sz w:val="32"/>
          <w:szCs w:val="32"/>
          <w:rtl/>
          <w:lang w:bidi="fa-IR"/>
        </w:rPr>
        <w:t>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اطم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نان</w:t>
      </w:r>
      <w:r w:rsidRPr="009E665B">
        <w:rPr>
          <w:rFonts w:ascii="Lato" w:hAnsi="Lato" w:cs="Times New Roman"/>
          <w:color w:val="161718" w:themeColor="text1"/>
          <w:sz w:val="32"/>
          <w:szCs w:val="32"/>
          <w:rtl/>
          <w:lang w:bidi="fa-IR"/>
        </w:rPr>
        <w:t xml:space="preserve"> از 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نکه</w:t>
      </w:r>
      <w:r w:rsidRPr="009E665B">
        <w:rPr>
          <w:rFonts w:ascii="Lato" w:hAnsi="Lato" w:cs="Times New Roman"/>
          <w:color w:val="161718" w:themeColor="text1"/>
          <w:sz w:val="32"/>
          <w:szCs w:val="32"/>
          <w:rtl/>
          <w:lang w:bidi="fa-IR"/>
        </w:rPr>
        <w:t xml:space="preserve"> همه ذ</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نفعان</w:t>
      </w:r>
      <w:r w:rsidRPr="009E665B">
        <w:rPr>
          <w:rFonts w:ascii="Lato" w:hAnsi="Lato" w:cs="Times New Roman"/>
          <w:color w:val="161718" w:themeColor="text1"/>
          <w:sz w:val="32"/>
          <w:szCs w:val="32"/>
          <w:rtl/>
          <w:lang w:bidi="fa-IR"/>
        </w:rPr>
        <w:t xml:space="preserve"> درک روشن</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اصطلاحات فن</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استفاده شده در پروژه دارند، واژه نامه 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ارائه شده است که عبارات و مفاه</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م</w:t>
      </w:r>
      <w:r w:rsidRPr="009E665B">
        <w:rPr>
          <w:rFonts w:ascii="Lato" w:hAnsi="Lato" w:cs="Times New Roman"/>
          <w:color w:val="161718" w:themeColor="text1"/>
          <w:sz w:val="32"/>
          <w:szCs w:val="32"/>
          <w:rtl/>
          <w:lang w:bidi="fa-IR"/>
        </w:rPr>
        <w:t xml:space="preserve"> کل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د</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مربوط به اجرا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طراح</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ش</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گرا در پلت فرم تجارت الکترون</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د</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ج</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کالا را تعر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ف</w:t>
      </w:r>
      <w:r w:rsidRPr="009E665B">
        <w:rPr>
          <w:rFonts w:ascii="Lato" w:hAnsi="Lato" w:cs="Times New Roman"/>
          <w:color w:val="161718" w:themeColor="text1"/>
          <w:sz w:val="32"/>
          <w:szCs w:val="32"/>
          <w:rtl/>
          <w:lang w:bidi="fa-IR"/>
        </w:rPr>
        <w:t xml:space="preserve">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کند.</w:t>
      </w:r>
    </w:p>
    <w:p w14:paraId="32A69645" w14:textId="77777777" w:rsidR="009E665B" w:rsidRPr="009E665B" w:rsidRDefault="009E665B" w:rsidP="009E665B">
      <w:pPr>
        <w:tabs>
          <w:tab w:val="left" w:pos="3994"/>
        </w:tabs>
        <w:bidi/>
        <w:rPr>
          <w:rFonts w:ascii="Lato" w:hAnsi="Lato"/>
          <w:color w:val="161718" w:themeColor="text1"/>
          <w:sz w:val="32"/>
          <w:szCs w:val="32"/>
          <w:lang w:bidi="fa-IR"/>
        </w:rPr>
      </w:pPr>
    </w:p>
    <w:p w14:paraId="3BDFB593"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1045A072"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5A28F94C" w14:textId="77777777" w:rsidR="009E665B" w:rsidRPr="009E665B" w:rsidRDefault="009E665B" w:rsidP="009E665B">
      <w:pPr>
        <w:tabs>
          <w:tab w:val="left" w:pos="3994"/>
        </w:tabs>
        <w:bidi/>
        <w:jc w:val="center"/>
        <w:rPr>
          <w:rFonts w:ascii="Lato" w:hAnsi="Lato"/>
          <w:color w:val="161718" w:themeColor="text1"/>
          <w:sz w:val="32"/>
          <w:szCs w:val="32"/>
          <w:lang w:bidi="fa-IR"/>
        </w:rPr>
      </w:pPr>
      <w:r w:rsidRPr="009E665B">
        <w:rPr>
          <w:rFonts w:ascii="Lato" w:hAnsi="Lato" w:cs="Times New Roman" w:hint="eastAsia"/>
          <w:color w:val="161718" w:themeColor="text1"/>
          <w:sz w:val="32"/>
          <w:szCs w:val="32"/>
          <w:rtl/>
          <w:lang w:bidi="fa-IR"/>
        </w:rPr>
        <w:t>نمودار</w:t>
      </w:r>
      <w:r w:rsidRPr="009E665B">
        <w:rPr>
          <w:rFonts w:ascii="Lato" w:hAnsi="Lato" w:cs="Times New Roman"/>
          <w:color w:val="161718" w:themeColor="text1"/>
          <w:sz w:val="32"/>
          <w:szCs w:val="32"/>
          <w:rtl/>
          <w:lang w:bidi="fa-IR"/>
        </w:rPr>
        <w:t xml:space="preserve"> و شرح موارد استفاده، نمودارها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توال</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و همکار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w:t>
      </w:r>
      <w:r w:rsidRPr="009E665B">
        <w:rPr>
          <w:rFonts w:ascii="Lato" w:hAnsi="Lato" w:cs="Times New Roman"/>
          <w:color w:val="161718" w:themeColor="text1"/>
          <w:sz w:val="32"/>
          <w:szCs w:val="32"/>
          <w:rtl/>
          <w:lang w:bidi="fa-IR"/>
        </w:rPr>
        <w:t xml:space="preserve"> و نمودارها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فعال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ت</w:t>
      </w:r>
      <w:r w:rsidRPr="009E665B">
        <w:rPr>
          <w:rFonts w:ascii="Lato" w:hAnsi="Lato" w:cs="Times New Roman"/>
          <w:color w:val="161718" w:themeColor="text1"/>
          <w:sz w:val="32"/>
          <w:szCs w:val="32"/>
          <w:rtl/>
          <w:lang w:bidi="fa-IR"/>
        </w:rPr>
        <w:t xml:space="preserve">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بخش‌ها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مورد ن</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از</w:t>
      </w:r>
      <w:r w:rsidRPr="009E665B">
        <w:rPr>
          <w:rFonts w:ascii="Lato" w:hAnsi="Lato" w:cs="Times New Roman"/>
          <w:color w:val="161718" w:themeColor="text1"/>
          <w:sz w:val="32"/>
          <w:szCs w:val="32"/>
          <w:rtl/>
          <w:lang w:bidi="fa-IR"/>
        </w:rPr>
        <w:t xml:space="preserve"> پلتفرم، نما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ش</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بصر</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نحوه عملکرد پلت فرم و نحوه تعامل اجزا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مختلف با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کد</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گر</w:t>
      </w:r>
      <w:r w:rsidRPr="009E665B">
        <w:rPr>
          <w:rFonts w:ascii="Lato" w:hAnsi="Lato" w:cs="Times New Roman"/>
          <w:color w:val="161718" w:themeColor="text1"/>
          <w:sz w:val="32"/>
          <w:szCs w:val="32"/>
          <w:rtl/>
          <w:lang w:bidi="fa-IR"/>
        </w:rPr>
        <w:t xml:space="preserve"> ارائه 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کند</w:t>
      </w:r>
      <w:r w:rsidRPr="009E665B">
        <w:rPr>
          <w:rFonts w:ascii="Lato" w:hAnsi="Lato" w:cs="Times New Roman"/>
          <w:color w:val="161718" w:themeColor="text1"/>
          <w:sz w:val="32"/>
          <w:szCs w:val="32"/>
          <w:rtl/>
          <w:lang w:bidi="fa-IR"/>
        </w:rPr>
        <w:t>. 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w:t>
      </w:r>
      <w:r w:rsidRPr="009E665B">
        <w:rPr>
          <w:rFonts w:ascii="Lato" w:hAnsi="Lato" w:cs="Times New Roman"/>
          <w:color w:val="161718" w:themeColor="text1"/>
          <w:sz w:val="32"/>
          <w:szCs w:val="32"/>
          <w:rtl/>
          <w:lang w:bidi="fa-IR"/>
        </w:rPr>
        <w:t xml:space="preserve"> کمک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کند تا اطم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نان</w:t>
      </w:r>
      <w:r w:rsidRPr="009E665B">
        <w:rPr>
          <w:rFonts w:ascii="Lato" w:hAnsi="Lato" w:cs="Times New Roman"/>
          <w:color w:val="161718" w:themeColor="text1"/>
          <w:sz w:val="32"/>
          <w:szCs w:val="32"/>
          <w:rtl/>
          <w:lang w:bidi="fa-IR"/>
        </w:rPr>
        <w:t xml:space="preserve"> حاصل شود که ت</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م</w:t>
      </w:r>
      <w:r w:rsidRPr="009E665B">
        <w:rPr>
          <w:rFonts w:ascii="Lato" w:hAnsi="Lato" w:cs="Times New Roman"/>
          <w:color w:val="161718" w:themeColor="text1"/>
          <w:sz w:val="32"/>
          <w:szCs w:val="32"/>
          <w:rtl/>
          <w:lang w:bidi="fa-IR"/>
        </w:rPr>
        <w:t xml:space="preserve"> پروژه و ذ</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نفعان</w:t>
      </w:r>
      <w:r w:rsidRPr="009E665B">
        <w:rPr>
          <w:rFonts w:ascii="Lato" w:hAnsi="Lato" w:cs="Times New Roman"/>
          <w:color w:val="161718" w:themeColor="text1"/>
          <w:sz w:val="32"/>
          <w:szCs w:val="32"/>
          <w:rtl/>
          <w:lang w:bidi="fa-IR"/>
        </w:rPr>
        <w:t xml:space="preserve"> درک مشترک</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الزامات س</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ستم</w:t>
      </w:r>
      <w:r w:rsidRPr="009E665B">
        <w:rPr>
          <w:rFonts w:ascii="Lato" w:hAnsi="Lato" w:cs="Times New Roman"/>
          <w:color w:val="161718" w:themeColor="text1"/>
          <w:sz w:val="32"/>
          <w:szCs w:val="32"/>
          <w:rtl/>
          <w:lang w:bidi="fa-IR"/>
        </w:rPr>
        <w:t xml:space="preserve"> دارند و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توانند هر گونه مشکل بالقوه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w:t>
      </w:r>
      <w:r w:rsidRPr="009E665B">
        <w:rPr>
          <w:rFonts w:ascii="Lato" w:hAnsi="Lato" w:cs="Times New Roman"/>
          <w:color w:val="161718" w:themeColor="text1"/>
          <w:sz w:val="32"/>
          <w:szCs w:val="32"/>
          <w:rtl/>
          <w:lang w:bidi="fa-IR"/>
        </w:rPr>
        <w:t xml:space="preserve"> زم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نه</w:t>
      </w:r>
      <w:r w:rsidRPr="009E665B">
        <w:rPr>
          <w:rFonts w:ascii="Lato" w:hAnsi="Lato" w:cs="Times New Roman"/>
          <w:color w:val="161718" w:themeColor="text1"/>
          <w:sz w:val="32"/>
          <w:szCs w:val="32"/>
          <w:rtl/>
          <w:lang w:bidi="fa-IR"/>
        </w:rPr>
        <w:t xml:space="preserve"> 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بهبود را شناسا</w:t>
      </w:r>
      <w:r w:rsidRPr="009E665B">
        <w:rPr>
          <w:rFonts w:ascii="Lato" w:hAnsi="Lato" w:cs="Times New Roman" w:hint="cs"/>
          <w:color w:val="161718" w:themeColor="text1"/>
          <w:sz w:val="32"/>
          <w:szCs w:val="32"/>
          <w:rtl/>
          <w:lang w:bidi="fa-IR"/>
        </w:rPr>
        <w:t>یی</w:t>
      </w:r>
      <w:r w:rsidRPr="009E665B">
        <w:rPr>
          <w:rFonts w:ascii="Lato" w:hAnsi="Lato" w:cs="Times New Roman"/>
          <w:color w:val="161718" w:themeColor="text1"/>
          <w:sz w:val="32"/>
          <w:szCs w:val="32"/>
          <w:rtl/>
          <w:lang w:bidi="fa-IR"/>
        </w:rPr>
        <w:t xml:space="preserve"> کنند.</w:t>
      </w:r>
    </w:p>
    <w:p w14:paraId="70F0C82D"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603C51F1" w14:textId="77777777" w:rsidR="009E665B" w:rsidRPr="009E665B" w:rsidRDefault="009E665B" w:rsidP="009E665B">
      <w:pPr>
        <w:tabs>
          <w:tab w:val="left" w:pos="3994"/>
        </w:tabs>
        <w:bidi/>
        <w:jc w:val="center"/>
        <w:rPr>
          <w:rFonts w:ascii="Lato" w:hAnsi="Lato"/>
          <w:color w:val="161718" w:themeColor="text1"/>
          <w:sz w:val="32"/>
          <w:szCs w:val="32"/>
          <w:lang w:bidi="fa-IR"/>
        </w:rPr>
      </w:pPr>
      <w:r w:rsidRPr="009E665B">
        <w:rPr>
          <w:rFonts w:ascii="Lato" w:hAnsi="Lato" w:cs="Times New Roman" w:hint="eastAsia"/>
          <w:color w:val="161718" w:themeColor="text1"/>
          <w:sz w:val="32"/>
          <w:szCs w:val="32"/>
          <w:rtl/>
          <w:lang w:bidi="fa-IR"/>
        </w:rPr>
        <w:t>تکن</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w:t>
      </w:r>
      <w:r w:rsidRPr="009E665B">
        <w:rPr>
          <w:rFonts w:ascii="Lato" w:hAnsi="Lato"/>
          <w:color w:val="161718" w:themeColor="text1"/>
          <w:sz w:val="32"/>
          <w:szCs w:val="32"/>
          <w:lang w:bidi="fa-IR"/>
        </w:rPr>
        <w:t>ERD</w:t>
      </w:r>
      <w:r w:rsidRPr="009E665B">
        <w:rPr>
          <w:rFonts w:ascii="Lato" w:hAnsi="Lato" w:cs="Times New Roman"/>
          <w:color w:val="161718" w:themeColor="text1"/>
          <w:sz w:val="32"/>
          <w:szCs w:val="32"/>
          <w:rtl/>
          <w:lang w:bidi="fa-IR"/>
        </w:rPr>
        <w:t xml:space="preserve"> و نرمال‌ساز</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مورد استفاده در طراح</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پا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گاه</w:t>
      </w:r>
      <w:r w:rsidRPr="009E665B">
        <w:rPr>
          <w:rFonts w:ascii="Lato" w:hAnsi="Lato" w:cs="Times New Roman"/>
          <w:color w:val="161718" w:themeColor="text1"/>
          <w:sz w:val="32"/>
          <w:szCs w:val="32"/>
          <w:rtl/>
          <w:lang w:bidi="fa-IR"/>
        </w:rPr>
        <w:t xml:space="preserve"> داده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اطم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نان</w:t>
      </w:r>
      <w:r w:rsidRPr="009E665B">
        <w:rPr>
          <w:rFonts w:ascii="Lato" w:hAnsi="Lato" w:cs="Times New Roman"/>
          <w:color w:val="161718" w:themeColor="text1"/>
          <w:sz w:val="32"/>
          <w:szCs w:val="32"/>
          <w:rtl/>
          <w:lang w:bidi="fa-IR"/>
        </w:rPr>
        <w:t xml:space="preserve"> از کارآمد بودن، سازمان‌ده</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و به</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نه‌ساز</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طرح‌واره پا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گاه</w:t>
      </w:r>
      <w:r w:rsidRPr="009E665B">
        <w:rPr>
          <w:rFonts w:ascii="Lato" w:hAnsi="Lato" w:cs="Times New Roman"/>
          <w:color w:val="161718" w:themeColor="text1"/>
          <w:sz w:val="32"/>
          <w:szCs w:val="32"/>
          <w:rtl/>
          <w:lang w:bidi="fa-IR"/>
        </w:rPr>
        <w:t xml:space="preserve"> داده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عملکرد توص</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ف</w:t>
      </w:r>
      <w:r w:rsidRPr="009E665B">
        <w:rPr>
          <w:rFonts w:ascii="Lato" w:hAnsi="Lato" w:cs="Times New Roman"/>
          <w:color w:val="161718" w:themeColor="text1"/>
          <w:sz w:val="32"/>
          <w:szCs w:val="32"/>
          <w:rtl/>
          <w:lang w:bidi="fa-IR"/>
        </w:rPr>
        <w:t xml:space="preserve"> شده‌اند. نمودار کلاس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نما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کل</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واضح از کلاس ها و روابط آنها در س</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ستم</w:t>
      </w:r>
      <w:r w:rsidRPr="009E665B">
        <w:rPr>
          <w:rFonts w:ascii="Lato" w:hAnsi="Lato" w:cs="Times New Roman"/>
          <w:color w:val="161718" w:themeColor="text1"/>
          <w:sz w:val="32"/>
          <w:szCs w:val="32"/>
          <w:rtl/>
          <w:lang w:bidi="fa-IR"/>
        </w:rPr>
        <w:t xml:space="preserve"> ارائه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دهد که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طراح</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ش</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گر</w:t>
      </w:r>
      <w:r w:rsidRPr="009E665B">
        <w:rPr>
          <w:rFonts w:ascii="Lato" w:hAnsi="Lato" w:cs="Times New Roman" w:hint="eastAsia"/>
          <w:color w:val="161718" w:themeColor="text1"/>
          <w:sz w:val="32"/>
          <w:szCs w:val="32"/>
          <w:rtl/>
          <w:lang w:bidi="fa-IR"/>
        </w:rPr>
        <w:t>ا</w:t>
      </w:r>
      <w:r w:rsidRPr="009E665B">
        <w:rPr>
          <w:rFonts w:ascii="Lato" w:hAnsi="Lato" w:cs="Times New Roman"/>
          <w:color w:val="161718" w:themeColor="text1"/>
          <w:sz w:val="32"/>
          <w:szCs w:val="32"/>
          <w:rtl/>
          <w:lang w:bidi="fa-IR"/>
        </w:rPr>
        <w:t xml:space="preserve"> بس</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ار</w:t>
      </w:r>
      <w:r w:rsidRPr="009E665B">
        <w:rPr>
          <w:rFonts w:ascii="Lato" w:hAnsi="Lato" w:cs="Times New Roman"/>
          <w:color w:val="161718" w:themeColor="text1"/>
          <w:sz w:val="32"/>
          <w:szCs w:val="32"/>
          <w:rtl/>
          <w:lang w:bidi="fa-IR"/>
        </w:rPr>
        <w:t xml:space="preserve"> مهم است.</w:t>
      </w:r>
    </w:p>
    <w:p w14:paraId="05208477"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4B866AA6" w14:textId="77777777" w:rsidR="009E665B" w:rsidRPr="009E665B" w:rsidRDefault="009E665B" w:rsidP="009E665B">
      <w:pPr>
        <w:tabs>
          <w:tab w:val="left" w:pos="3994"/>
        </w:tabs>
        <w:bidi/>
        <w:jc w:val="center"/>
        <w:rPr>
          <w:rFonts w:ascii="Lato" w:hAnsi="Lato"/>
          <w:color w:val="161718" w:themeColor="text1"/>
          <w:sz w:val="32"/>
          <w:szCs w:val="32"/>
          <w:lang w:bidi="fa-IR"/>
        </w:rPr>
      </w:pPr>
      <w:r w:rsidRPr="009E665B">
        <w:rPr>
          <w:rFonts w:ascii="Lato" w:hAnsi="Lato" w:cs="Times New Roman" w:hint="eastAsia"/>
          <w:color w:val="161718" w:themeColor="text1"/>
          <w:sz w:val="32"/>
          <w:szCs w:val="32"/>
          <w:rtl/>
          <w:lang w:bidi="fa-IR"/>
        </w:rPr>
        <w:lastRenderedPageBreak/>
        <w:t>نمونه</w:t>
      </w:r>
      <w:r w:rsidRPr="009E665B">
        <w:rPr>
          <w:rFonts w:ascii="Lato" w:hAnsi="Lato" w:cs="Times New Roman"/>
          <w:color w:val="161718" w:themeColor="text1"/>
          <w:sz w:val="32"/>
          <w:szCs w:val="32"/>
          <w:rtl/>
          <w:lang w:bidi="fa-IR"/>
        </w:rPr>
        <w:t xml:space="preserve"> اول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w:t>
      </w:r>
      <w:r w:rsidRPr="009E665B">
        <w:rPr>
          <w:rFonts w:ascii="Lato" w:hAnsi="Lato" w:cs="Times New Roman"/>
          <w:color w:val="161718" w:themeColor="text1"/>
          <w:sz w:val="32"/>
          <w:szCs w:val="32"/>
          <w:rtl/>
          <w:lang w:bidi="fa-IR"/>
        </w:rPr>
        <w:t xml:space="preserve"> نسخه اول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از پروژه است که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آزما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ش</w:t>
      </w:r>
      <w:r w:rsidRPr="009E665B">
        <w:rPr>
          <w:rFonts w:ascii="Lato" w:hAnsi="Lato" w:cs="Times New Roman"/>
          <w:color w:val="161718" w:themeColor="text1"/>
          <w:sz w:val="32"/>
          <w:szCs w:val="32"/>
          <w:rtl/>
          <w:lang w:bidi="fa-IR"/>
        </w:rPr>
        <w:t xml:space="preserve"> عملکرد و تجربه کاربر</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پلت فرم قبل از توسعه و استقرار کامل استفاده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شود. نمونه اول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به عنوان نمونه 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اجرا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پروژه طراح</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شده است و م</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توان از آن برا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جمع آور</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بازخورد و انجام تنظ</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مات</w:t>
      </w:r>
      <w:r w:rsidRPr="009E665B">
        <w:rPr>
          <w:rFonts w:ascii="Lato" w:hAnsi="Lato" w:cs="Times New Roman"/>
          <w:color w:val="161718" w:themeColor="text1"/>
          <w:sz w:val="32"/>
          <w:szCs w:val="32"/>
          <w:rtl/>
          <w:lang w:bidi="fa-IR"/>
        </w:rPr>
        <w:t xml:space="preserve"> بر اساس تست و ب</w:t>
      </w:r>
      <w:r w:rsidRPr="009E665B">
        <w:rPr>
          <w:rFonts w:ascii="Lato" w:hAnsi="Lato" w:cs="Times New Roman" w:hint="eastAsia"/>
          <w:color w:val="161718" w:themeColor="text1"/>
          <w:sz w:val="32"/>
          <w:szCs w:val="32"/>
          <w:rtl/>
          <w:lang w:bidi="fa-IR"/>
        </w:rPr>
        <w:t>ازخورد</w:t>
      </w:r>
      <w:r w:rsidRPr="009E665B">
        <w:rPr>
          <w:rFonts w:ascii="Lato" w:hAnsi="Lato" w:cs="Times New Roman"/>
          <w:color w:val="161718" w:themeColor="text1"/>
          <w:sz w:val="32"/>
          <w:szCs w:val="32"/>
          <w:rtl/>
          <w:lang w:bidi="fa-IR"/>
        </w:rPr>
        <w:t xml:space="preserve"> کاربر استفاده کرد.</w:t>
      </w:r>
    </w:p>
    <w:p w14:paraId="7EB63C97" w14:textId="77777777" w:rsidR="009E665B" w:rsidRPr="009E665B" w:rsidRDefault="009E665B" w:rsidP="009E665B">
      <w:pPr>
        <w:tabs>
          <w:tab w:val="left" w:pos="3994"/>
        </w:tabs>
        <w:bidi/>
        <w:jc w:val="center"/>
        <w:rPr>
          <w:rFonts w:ascii="Lato" w:hAnsi="Lato"/>
          <w:color w:val="161718" w:themeColor="text1"/>
          <w:sz w:val="32"/>
          <w:szCs w:val="32"/>
          <w:lang w:bidi="fa-IR"/>
        </w:rPr>
      </w:pPr>
    </w:p>
    <w:p w14:paraId="1D70EC32" w14:textId="303F6857" w:rsidR="00215A74" w:rsidRPr="009E665B" w:rsidRDefault="009E665B" w:rsidP="009E665B">
      <w:pPr>
        <w:tabs>
          <w:tab w:val="left" w:pos="3994"/>
        </w:tabs>
        <w:bidi/>
        <w:jc w:val="center"/>
        <w:rPr>
          <w:rFonts w:ascii="Lato" w:hAnsi="Lato"/>
          <w:color w:val="161718" w:themeColor="text1"/>
          <w:sz w:val="32"/>
          <w:szCs w:val="32"/>
          <w:rtl/>
          <w:lang w:bidi="fa-IR"/>
        </w:rPr>
      </w:pPr>
      <w:r w:rsidRPr="009E665B">
        <w:rPr>
          <w:rFonts w:ascii="Lato" w:hAnsi="Lato" w:cs="Times New Roman" w:hint="eastAsia"/>
          <w:color w:val="161718" w:themeColor="text1"/>
          <w:sz w:val="32"/>
          <w:szCs w:val="32"/>
          <w:rtl/>
          <w:lang w:bidi="fa-IR"/>
        </w:rPr>
        <w:t>در</w:t>
      </w:r>
      <w:r w:rsidRPr="009E665B">
        <w:rPr>
          <w:rFonts w:ascii="Lato" w:hAnsi="Lato" w:cs="Times New Roman"/>
          <w:color w:val="161718" w:themeColor="text1"/>
          <w:sz w:val="32"/>
          <w:szCs w:val="32"/>
          <w:rtl/>
          <w:lang w:bidi="fa-IR"/>
        </w:rPr>
        <w:t xml:space="preserve"> نها</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ت،</w:t>
      </w:r>
      <w:r w:rsidRPr="009E665B">
        <w:rPr>
          <w:rFonts w:ascii="Lato" w:hAnsi="Lato" w:cs="Times New Roman"/>
          <w:color w:val="161718" w:themeColor="text1"/>
          <w:sz w:val="32"/>
          <w:szCs w:val="32"/>
          <w:rtl/>
          <w:lang w:bidi="fa-IR"/>
        </w:rPr>
        <w:t xml:space="preserve"> شرح نمونه اول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ا</w:t>
      </w:r>
      <w:r w:rsidRPr="009E665B">
        <w:rPr>
          <w:rFonts w:ascii="Lato" w:hAnsi="Lato" w:cs="Times New Roman"/>
          <w:color w:val="161718" w:themeColor="text1"/>
          <w:sz w:val="32"/>
          <w:szCs w:val="32"/>
          <w:rtl/>
          <w:lang w:bidi="fa-IR"/>
        </w:rPr>
        <w:t xml:space="preserve"> سنار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وها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اجرا، شرح کامل</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نمونه اول</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ه</w:t>
      </w:r>
      <w:r w:rsidRPr="009E665B">
        <w:rPr>
          <w:rFonts w:ascii="Lato" w:hAnsi="Lato" w:cs="Times New Roman"/>
          <w:color w:val="161718" w:themeColor="text1"/>
          <w:sz w:val="32"/>
          <w:szCs w:val="32"/>
          <w:rtl/>
          <w:lang w:bidi="fa-IR"/>
        </w:rPr>
        <w:t xml:space="preserve"> و سنار</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وها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اجرا</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آن ارائه 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کند</w:t>
      </w:r>
      <w:r w:rsidRPr="009E665B">
        <w:rPr>
          <w:rFonts w:ascii="Lato" w:hAnsi="Lato" w:cs="Times New Roman"/>
          <w:color w:val="161718" w:themeColor="text1"/>
          <w:sz w:val="32"/>
          <w:szCs w:val="32"/>
          <w:rtl/>
          <w:lang w:bidi="fa-IR"/>
        </w:rPr>
        <w:t xml:space="preserve"> و به ذ</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نفعان</w:t>
      </w:r>
      <w:r w:rsidRPr="009E665B">
        <w:rPr>
          <w:rFonts w:ascii="Lato" w:hAnsi="Lato" w:cs="Times New Roman"/>
          <w:color w:val="161718" w:themeColor="text1"/>
          <w:sz w:val="32"/>
          <w:szCs w:val="32"/>
          <w:rtl/>
          <w:lang w:bidi="fa-IR"/>
        </w:rPr>
        <w:t xml:space="preserve"> درک روشن</w:t>
      </w:r>
      <w:r w:rsidRPr="009E665B">
        <w:rPr>
          <w:rFonts w:ascii="Lato" w:hAnsi="Lato" w:cs="Times New Roman" w:hint="cs"/>
          <w:color w:val="161718" w:themeColor="text1"/>
          <w:sz w:val="32"/>
          <w:szCs w:val="32"/>
          <w:rtl/>
          <w:lang w:bidi="fa-IR"/>
        </w:rPr>
        <w:t>ی</w:t>
      </w:r>
      <w:r w:rsidRPr="009E665B">
        <w:rPr>
          <w:rFonts w:ascii="Lato" w:hAnsi="Lato" w:cs="Times New Roman"/>
          <w:color w:val="161718" w:themeColor="text1"/>
          <w:sz w:val="32"/>
          <w:szCs w:val="32"/>
          <w:rtl/>
          <w:lang w:bidi="fa-IR"/>
        </w:rPr>
        <w:t xml:space="preserve"> از انتظارات پروژه و نحوه عملکرد آن در عمل م</w:t>
      </w:r>
      <w:r w:rsidRPr="009E665B">
        <w:rPr>
          <w:rFonts w:ascii="Lato" w:hAnsi="Lato" w:cs="Times New Roman" w:hint="cs"/>
          <w:color w:val="161718" w:themeColor="text1"/>
          <w:sz w:val="32"/>
          <w:szCs w:val="32"/>
          <w:rtl/>
          <w:lang w:bidi="fa-IR"/>
        </w:rPr>
        <w:t>ی‌</w:t>
      </w:r>
      <w:r w:rsidRPr="009E665B">
        <w:rPr>
          <w:rFonts w:ascii="Lato" w:hAnsi="Lato" w:cs="Times New Roman" w:hint="eastAsia"/>
          <w:color w:val="161718" w:themeColor="text1"/>
          <w:sz w:val="32"/>
          <w:szCs w:val="32"/>
          <w:rtl/>
          <w:lang w:bidi="fa-IR"/>
        </w:rPr>
        <w:t>دهد</w:t>
      </w:r>
      <w:r w:rsidRPr="009E665B">
        <w:rPr>
          <w:rFonts w:ascii="Lato" w:hAnsi="Lato" w:cs="Times New Roman"/>
          <w:color w:val="161718" w:themeColor="text1"/>
          <w:sz w:val="32"/>
          <w:szCs w:val="32"/>
          <w:rtl/>
          <w:lang w:bidi="fa-IR"/>
        </w:rPr>
        <w:t>.</w:t>
      </w:r>
    </w:p>
    <w:p w14:paraId="015016A0"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79417BC4"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12105D58"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75261BA3"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490837D2"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7F62DCC9"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05F1350C"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5E3955A6"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4BEE0330"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0168C951" w14:textId="77777777" w:rsidR="00215A74" w:rsidRPr="009E665B" w:rsidRDefault="00215A74" w:rsidP="00215A74">
      <w:pPr>
        <w:tabs>
          <w:tab w:val="left" w:pos="3994"/>
        </w:tabs>
        <w:bidi/>
        <w:jc w:val="center"/>
        <w:rPr>
          <w:rFonts w:ascii="Lato" w:hAnsi="Lato"/>
          <w:color w:val="161718" w:themeColor="text1"/>
          <w:sz w:val="32"/>
          <w:szCs w:val="32"/>
          <w:rtl/>
          <w:lang w:bidi="fa-IR"/>
        </w:rPr>
      </w:pPr>
    </w:p>
    <w:p w14:paraId="730BF91C" w14:textId="77777777" w:rsidR="00215A74" w:rsidRPr="009E665B" w:rsidRDefault="00215A74" w:rsidP="009E665B">
      <w:pPr>
        <w:tabs>
          <w:tab w:val="left" w:pos="3994"/>
        </w:tabs>
        <w:bidi/>
        <w:rPr>
          <w:rFonts w:ascii="Lato" w:hAnsi="Lato"/>
          <w:color w:val="161718" w:themeColor="text1"/>
          <w:szCs w:val="28"/>
          <w:rtl/>
          <w:lang w:bidi="fa-IR"/>
        </w:rPr>
      </w:pPr>
    </w:p>
    <w:p w14:paraId="70B4179A" w14:textId="77777777" w:rsidR="00215A74" w:rsidRPr="009E665B" w:rsidRDefault="00215A74" w:rsidP="00215A74">
      <w:pPr>
        <w:tabs>
          <w:tab w:val="left" w:pos="3994"/>
        </w:tabs>
        <w:bidi/>
        <w:jc w:val="center"/>
        <w:rPr>
          <w:rFonts w:ascii="Lato" w:hAnsi="Lato"/>
          <w:color w:val="161718" w:themeColor="text1"/>
          <w:szCs w:val="28"/>
          <w:rtl/>
          <w:lang w:bidi="fa-IR"/>
        </w:rPr>
      </w:pPr>
    </w:p>
    <w:p w14:paraId="6AB556EF" w14:textId="77777777" w:rsidR="00215A74" w:rsidRPr="009E665B" w:rsidRDefault="00215A74" w:rsidP="00215A74">
      <w:pPr>
        <w:tabs>
          <w:tab w:val="left" w:pos="3994"/>
        </w:tabs>
        <w:bidi/>
        <w:jc w:val="center"/>
        <w:rPr>
          <w:rFonts w:ascii="Lato" w:hAnsi="Lato"/>
          <w:color w:val="161718" w:themeColor="text1"/>
          <w:szCs w:val="28"/>
          <w:rtl/>
          <w:lang w:bidi="fa-IR"/>
        </w:rPr>
      </w:pPr>
    </w:p>
    <w:p w14:paraId="0D667474" w14:textId="77777777" w:rsidR="00215A74" w:rsidRPr="00217B3A" w:rsidRDefault="00215A74" w:rsidP="00215A74">
      <w:pPr>
        <w:tabs>
          <w:tab w:val="left" w:pos="3994"/>
        </w:tabs>
        <w:bidi/>
        <w:jc w:val="center"/>
        <w:rPr>
          <w:rFonts w:ascii="Lato" w:hAnsi="Lato"/>
          <w:szCs w:val="28"/>
          <w:lang w:bidi="fa-IR"/>
        </w:rPr>
      </w:pPr>
    </w:p>
    <w:sectPr w:rsidR="00215A74" w:rsidRPr="00217B3A"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5EE07" w14:textId="77777777" w:rsidR="006C7CC9" w:rsidRDefault="006C7CC9" w:rsidP="004B7E44">
      <w:r>
        <w:separator/>
      </w:r>
    </w:p>
  </w:endnote>
  <w:endnote w:type="continuationSeparator" w:id="0">
    <w:p w14:paraId="0B5B3D0E" w14:textId="77777777" w:rsidR="006C7CC9" w:rsidRDefault="006C7CC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pset">
    <w:altName w:val="Arial"/>
    <w:charset w:val="B2"/>
    <w:family w:val="auto"/>
    <w:pitch w:val="variable"/>
    <w:sig w:usb0="00002001" w:usb1="00000000" w:usb2="00000000" w:usb3="00000000" w:csb0="00000040" w:csb1="00000000"/>
  </w:font>
  <w:font w:name="B Compset">
    <w:altName w:val="Arial"/>
    <w:charset w:val="B2"/>
    <w:family w:val="auto"/>
    <w:pitch w:val="variable"/>
    <w:sig w:usb0="00002001" w:usb1="80000000" w:usb2="00000008" w:usb3="00000000" w:csb0="00000040" w:csb1="00000000"/>
  </w:font>
  <w:font w:name="Lato">
    <w:charset w:val="00"/>
    <w:family w:val="swiss"/>
    <w:pitch w:val="variable"/>
    <w:sig w:usb0="E10002FF" w:usb1="5000ECFF" w:usb2="0000002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480157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80149FC" w14:textId="23A30F9C" w:rsidR="004B7E44" w:rsidRPr="00426513" w:rsidRDefault="00426513" w:rsidP="004B7E44">
          <w:pPr>
            <w:pStyle w:val="Footer"/>
            <w:rPr>
              <w:sz w:val="36"/>
              <w:szCs w:val="16"/>
            </w:rPr>
          </w:pPr>
          <w:r w:rsidRPr="00426513">
            <w:rPr>
              <w:sz w:val="32"/>
              <w:szCs w:val="14"/>
            </w:rPr>
            <w:t>Digikala Project</w:t>
          </w:r>
          <w:r w:rsidR="000F77AC">
            <w:rPr>
              <w:sz w:val="32"/>
              <w:szCs w:val="14"/>
            </w:rPr>
            <w:t xml:space="preserve"> (</w:t>
          </w:r>
          <w:r w:rsidR="000F77AC" w:rsidRPr="000F77AC">
            <w:rPr>
              <w:b/>
              <w:bCs/>
              <w:sz w:val="32"/>
              <w:szCs w:val="14"/>
            </w:rPr>
            <w:t xml:space="preserve">Object </w:t>
          </w:r>
          <w:r w:rsidR="000F77AC">
            <w:rPr>
              <w:b/>
              <w:bCs/>
              <w:sz w:val="32"/>
              <w:szCs w:val="14"/>
            </w:rPr>
            <w:t>O</w:t>
          </w:r>
          <w:r w:rsidR="000F77AC" w:rsidRPr="000F77AC">
            <w:rPr>
              <w:b/>
              <w:bCs/>
              <w:sz w:val="32"/>
              <w:szCs w:val="14"/>
            </w:rPr>
            <w:t>riented</w:t>
          </w:r>
          <w:r w:rsidR="000F77AC">
            <w:rPr>
              <w:sz w:val="32"/>
              <w:szCs w:val="14"/>
            </w:rPr>
            <w:t>)</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7607E8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77D2B" w14:textId="77777777" w:rsidR="006C7CC9" w:rsidRDefault="006C7CC9" w:rsidP="004B7E44">
      <w:r>
        <w:separator/>
      </w:r>
    </w:p>
  </w:footnote>
  <w:footnote w:type="continuationSeparator" w:id="0">
    <w:p w14:paraId="13C21BAD" w14:textId="77777777" w:rsidR="006C7CC9" w:rsidRDefault="006C7CC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FB6CD63" w14:textId="77777777" w:rsidTr="004B7E44">
      <w:trPr>
        <w:trHeight w:val="1318"/>
      </w:trPr>
      <w:tc>
        <w:tcPr>
          <w:tcW w:w="12210" w:type="dxa"/>
          <w:tcBorders>
            <w:top w:val="nil"/>
            <w:left w:val="nil"/>
            <w:bottom w:val="nil"/>
            <w:right w:val="nil"/>
          </w:tcBorders>
        </w:tcPr>
        <w:p w14:paraId="3F969AA0" w14:textId="77777777" w:rsidR="004B7E44" w:rsidRDefault="004B7E44" w:rsidP="004B7E44">
          <w:pPr>
            <w:pStyle w:val="Header"/>
          </w:pPr>
          <w:r>
            <w:rPr>
              <w:noProof/>
            </w:rPr>
            <mc:AlternateContent>
              <mc:Choice Requires="wps">
                <w:drawing>
                  <wp:inline distT="0" distB="0" distL="0" distR="0" wp14:anchorId="23B09533" wp14:editId="4858781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A80372"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B09533"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12A80372"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93877"/>
    <w:multiLevelType w:val="multilevel"/>
    <w:tmpl w:val="FC7C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A242FD"/>
    <w:multiLevelType w:val="multilevel"/>
    <w:tmpl w:val="5E52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C83A20"/>
    <w:multiLevelType w:val="hybridMultilevel"/>
    <w:tmpl w:val="4A6C6ABE"/>
    <w:lvl w:ilvl="0" w:tplc="8B7A3768">
      <w:start w:val="1"/>
      <w:numFmt w:val="bullet"/>
      <w:lvlText w:val=""/>
      <w:lvlJc w:val="left"/>
      <w:pPr>
        <w:tabs>
          <w:tab w:val="num" w:pos="620"/>
        </w:tabs>
        <w:ind w:left="620" w:hanging="170"/>
      </w:pPr>
      <w:rPr>
        <w:rFonts w:ascii="Symbol" w:hAnsi="Symbol" w:hint="default"/>
        <w:sz w:val="20"/>
        <w:szCs w:val="16"/>
      </w:rPr>
    </w:lvl>
    <w:lvl w:ilvl="1" w:tplc="04090003" w:tentative="1">
      <w:start w:val="1"/>
      <w:numFmt w:val="bullet"/>
      <w:lvlText w:val="o"/>
      <w:lvlJc w:val="left"/>
      <w:pPr>
        <w:tabs>
          <w:tab w:val="num" w:pos="1833"/>
        </w:tabs>
        <w:ind w:left="1833" w:hanging="360"/>
      </w:pPr>
      <w:rPr>
        <w:rFonts w:ascii="Courier New" w:hAnsi="Courier New" w:cs="Courier New" w:hint="default"/>
      </w:rPr>
    </w:lvl>
    <w:lvl w:ilvl="2" w:tplc="04090005" w:tentative="1">
      <w:start w:val="1"/>
      <w:numFmt w:val="bullet"/>
      <w:lvlText w:val=""/>
      <w:lvlJc w:val="left"/>
      <w:pPr>
        <w:tabs>
          <w:tab w:val="num" w:pos="2553"/>
        </w:tabs>
        <w:ind w:left="2553" w:hanging="360"/>
      </w:pPr>
      <w:rPr>
        <w:rFonts w:ascii="Wingdings" w:hAnsi="Wingdings" w:hint="default"/>
      </w:rPr>
    </w:lvl>
    <w:lvl w:ilvl="3" w:tplc="04090001" w:tentative="1">
      <w:start w:val="1"/>
      <w:numFmt w:val="bullet"/>
      <w:lvlText w:val=""/>
      <w:lvlJc w:val="left"/>
      <w:pPr>
        <w:tabs>
          <w:tab w:val="num" w:pos="3273"/>
        </w:tabs>
        <w:ind w:left="3273" w:hanging="360"/>
      </w:pPr>
      <w:rPr>
        <w:rFonts w:ascii="Symbol" w:hAnsi="Symbol" w:hint="default"/>
      </w:rPr>
    </w:lvl>
    <w:lvl w:ilvl="4" w:tplc="04090003" w:tentative="1">
      <w:start w:val="1"/>
      <w:numFmt w:val="bullet"/>
      <w:lvlText w:val="o"/>
      <w:lvlJc w:val="left"/>
      <w:pPr>
        <w:tabs>
          <w:tab w:val="num" w:pos="3993"/>
        </w:tabs>
        <w:ind w:left="3993" w:hanging="360"/>
      </w:pPr>
      <w:rPr>
        <w:rFonts w:ascii="Courier New" w:hAnsi="Courier New" w:cs="Courier New" w:hint="default"/>
      </w:rPr>
    </w:lvl>
    <w:lvl w:ilvl="5" w:tplc="04090005" w:tentative="1">
      <w:start w:val="1"/>
      <w:numFmt w:val="bullet"/>
      <w:lvlText w:val=""/>
      <w:lvlJc w:val="left"/>
      <w:pPr>
        <w:tabs>
          <w:tab w:val="num" w:pos="4713"/>
        </w:tabs>
        <w:ind w:left="4713" w:hanging="360"/>
      </w:pPr>
      <w:rPr>
        <w:rFonts w:ascii="Wingdings" w:hAnsi="Wingdings" w:hint="default"/>
      </w:rPr>
    </w:lvl>
    <w:lvl w:ilvl="6" w:tplc="04090001" w:tentative="1">
      <w:start w:val="1"/>
      <w:numFmt w:val="bullet"/>
      <w:lvlText w:val=""/>
      <w:lvlJc w:val="left"/>
      <w:pPr>
        <w:tabs>
          <w:tab w:val="num" w:pos="5433"/>
        </w:tabs>
        <w:ind w:left="5433" w:hanging="360"/>
      </w:pPr>
      <w:rPr>
        <w:rFonts w:ascii="Symbol" w:hAnsi="Symbol" w:hint="default"/>
      </w:rPr>
    </w:lvl>
    <w:lvl w:ilvl="7" w:tplc="04090003" w:tentative="1">
      <w:start w:val="1"/>
      <w:numFmt w:val="bullet"/>
      <w:lvlText w:val="o"/>
      <w:lvlJc w:val="left"/>
      <w:pPr>
        <w:tabs>
          <w:tab w:val="num" w:pos="6153"/>
        </w:tabs>
        <w:ind w:left="6153" w:hanging="360"/>
      </w:pPr>
      <w:rPr>
        <w:rFonts w:ascii="Courier New" w:hAnsi="Courier New" w:cs="Courier New" w:hint="default"/>
      </w:rPr>
    </w:lvl>
    <w:lvl w:ilvl="8" w:tplc="04090005" w:tentative="1">
      <w:start w:val="1"/>
      <w:numFmt w:val="bullet"/>
      <w:lvlText w:val=""/>
      <w:lvlJc w:val="left"/>
      <w:pPr>
        <w:tabs>
          <w:tab w:val="num" w:pos="6873"/>
        </w:tabs>
        <w:ind w:left="6873" w:hanging="360"/>
      </w:pPr>
      <w:rPr>
        <w:rFonts w:ascii="Wingdings" w:hAnsi="Wingdings" w:hint="default"/>
      </w:rPr>
    </w:lvl>
  </w:abstractNum>
  <w:abstractNum w:abstractNumId="3" w15:restartNumberingAfterBreak="0">
    <w:nsid w:val="51310639"/>
    <w:multiLevelType w:val="multilevel"/>
    <w:tmpl w:val="D2F8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3A59EA"/>
    <w:multiLevelType w:val="multilevel"/>
    <w:tmpl w:val="54F8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0E2BC0"/>
    <w:multiLevelType w:val="multilevel"/>
    <w:tmpl w:val="117ACD1E"/>
    <w:lvl w:ilvl="0">
      <w:start w:val="1"/>
      <w:numFmt w:val="decimal"/>
      <w:lvlText w:val="%1-"/>
      <w:lvlJc w:val="left"/>
      <w:pPr>
        <w:tabs>
          <w:tab w:val="num" w:pos="341"/>
        </w:tabs>
        <w:ind w:left="341" w:hanging="341"/>
      </w:pPr>
      <w:rPr>
        <w:rFonts w:hint="default"/>
        <w:sz w:val="22"/>
        <w:szCs w:val="22"/>
      </w:rPr>
    </w:lvl>
    <w:lvl w:ilvl="1">
      <w:start w:val="1"/>
      <w:numFmt w:val="decimal"/>
      <w:lvlText w:val="%1-%2-"/>
      <w:lvlJc w:val="left"/>
      <w:pPr>
        <w:tabs>
          <w:tab w:val="num" w:pos="964"/>
        </w:tabs>
        <w:ind w:left="964" w:hanging="567"/>
      </w:pPr>
      <w:rPr>
        <w:rFonts w:hint="default"/>
        <w:b w:val="0"/>
        <w:bCs w:val="0"/>
      </w:rPr>
    </w:lvl>
    <w:lvl w:ilvl="2">
      <w:start w:val="1"/>
      <w:numFmt w:val="decimal"/>
      <w:lvlText w:val="%1-%2-%3-"/>
      <w:lvlJc w:val="left"/>
      <w:pPr>
        <w:tabs>
          <w:tab w:val="num" w:pos="2627"/>
        </w:tabs>
        <w:ind w:left="2627" w:hanging="737"/>
      </w:pPr>
      <w:rPr>
        <w:rFonts w:hint="default"/>
        <w:b w:val="0"/>
        <w:bCs w:val="0"/>
        <w:i w:val="0"/>
        <w:iCs w:val="0"/>
        <w:color w:val="auto"/>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516694130">
    <w:abstractNumId w:val="0"/>
  </w:num>
  <w:num w:numId="2" w16cid:durableId="872033814">
    <w:abstractNumId w:val="4"/>
  </w:num>
  <w:num w:numId="3" w16cid:durableId="1408959647">
    <w:abstractNumId w:val="3"/>
  </w:num>
  <w:num w:numId="4" w16cid:durableId="946811677">
    <w:abstractNumId w:val="1"/>
  </w:num>
  <w:num w:numId="5" w16cid:durableId="1423798235">
    <w:abstractNumId w:val="2"/>
  </w:num>
  <w:num w:numId="6" w16cid:durableId="486361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72"/>
    <w:rsid w:val="00086F78"/>
    <w:rsid w:val="00096A30"/>
    <w:rsid w:val="000F77AC"/>
    <w:rsid w:val="00146F27"/>
    <w:rsid w:val="00162BA3"/>
    <w:rsid w:val="00176A6D"/>
    <w:rsid w:val="002156EF"/>
    <w:rsid w:val="00215A74"/>
    <w:rsid w:val="00217B3A"/>
    <w:rsid w:val="00257278"/>
    <w:rsid w:val="00293B83"/>
    <w:rsid w:val="002E3CDE"/>
    <w:rsid w:val="00314772"/>
    <w:rsid w:val="00344B98"/>
    <w:rsid w:val="003A1C86"/>
    <w:rsid w:val="003A74D6"/>
    <w:rsid w:val="00426513"/>
    <w:rsid w:val="00426999"/>
    <w:rsid w:val="004624D3"/>
    <w:rsid w:val="004B7E44"/>
    <w:rsid w:val="004D5252"/>
    <w:rsid w:val="004F2B86"/>
    <w:rsid w:val="0058063C"/>
    <w:rsid w:val="005870B4"/>
    <w:rsid w:val="005A3B9A"/>
    <w:rsid w:val="005A718F"/>
    <w:rsid w:val="005B4E0F"/>
    <w:rsid w:val="00652CC9"/>
    <w:rsid w:val="006A3CE7"/>
    <w:rsid w:val="006C7CC9"/>
    <w:rsid w:val="006E46F1"/>
    <w:rsid w:val="0074691A"/>
    <w:rsid w:val="007516CF"/>
    <w:rsid w:val="007563A7"/>
    <w:rsid w:val="00761B10"/>
    <w:rsid w:val="00783444"/>
    <w:rsid w:val="007B67F3"/>
    <w:rsid w:val="00824DBE"/>
    <w:rsid w:val="00830DCD"/>
    <w:rsid w:val="00842E3B"/>
    <w:rsid w:val="0085679D"/>
    <w:rsid w:val="00875F91"/>
    <w:rsid w:val="008938C5"/>
    <w:rsid w:val="008A053F"/>
    <w:rsid w:val="008B33BC"/>
    <w:rsid w:val="008E11E4"/>
    <w:rsid w:val="009120E9"/>
    <w:rsid w:val="00922A76"/>
    <w:rsid w:val="00934C6C"/>
    <w:rsid w:val="009443ED"/>
    <w:rsid w:val="00945900"/>
    <w:rsid w:val="0097613F"/>
    <w:rsid w:val="009C396C"/>
    <w:rsid w:val="009C6896"/>
    <w:rsid w:val="009D2AB3"/>
    <w:rsid w:val="009E665B"/>
    <w:rsid w:val="009F0745"/>
    <w:rsid w:val="00A31677"/>
    <w:rsid w:val="00A33542"/>
    <w:rsid w:val="00A33A31"/>
    <w:rsid w:val="00A9276A"/>
    <w:rsid w:val="00AA3A9F"/>
    <w:rsid w:val="00AB1F90"/>
    <w:rsid w:val="00AE7688"/>
    <w:rsid w:val="00B457EC"/>
    <w:rsid w:val="00B572B4"/>
    <w:rsid w:val="00B634DE"/>
    <w:rsid w:val="00B96FF5"/>
    <w:rsid w:val="00BD0F77"/>
    <w:rsid w:val="00C01E80"/>
    <w:rsid w:val="00C30284"/>
    <w:rsid w:val="00C43E0F"/>
    <w:rsid w:val="00CB6E9E"/>
    <w:rsid w:val="00D155F8"/>
    <w:rsid w:val="00D956E1"/>
    <w:rsid w:val="00DB26A7"/>
    <w:rsid w:val="00E041B9"/>
    <w:rsid w:val="00E07CEA"/>
    <w:rsid w:val="00E122B1"/>
    <w:rsid w:val="00E32D19"/>
    <w:rsid w:val="00E54E5B"/>
    <w:rsid w:val="00E55E89"/>
    <w:rsid w:val="00E76CAD"/>
    <w:rsid w:val="00E8130C"/>
    <w:rsid w:val="00E94B5F"/>
    <w:rsid w:val="00EE294F"/>
    <w:rsid w:val="00EE7CBB"/>
    <w:rsid w:val="00EF4649"/>
    <w:rsid w:val="00F322F4"/>
    <w:rsid w:val="00F86904"/>
    <w:rsid w:val="00FB4D8F"/>
    <w:rsid w:val="00FF3A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8FF2E"/>
  <w15:chartTrackingRefBased/>
  <w15:docId w15:val="{2CC579E4-6A91-460A-97C8-DDED540B0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5F8"/>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semiHidden/>
    <w:unhideWhenUsed/>
    <w:rsid w:val="009D2AB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5A3B9A"/>
    <w:rPr>
      <w:color w:val="93C842" w:themeColor="hyperlink"/>
      <w:u w:val="single"/>
    </w:rPr>
  </w:style>
  <w:style w:type="character" w:styleId="UnresolvedMention">
    <w:name w:val="Unresolved Mention"/>
    <w:basedOn w:val="DefaultParagraphFont"/>
    <w:uiPriority w:val="99"/>
    <w:semiHidden/>
    <w:unhideWhenUsed/>
    <w:rsid w:val="005A3B9A"/>
    <w:rPr>
      <w:color w:val="605E5C"/>
      <w:shd w:val="clear" w:color="auto" w:fill="E1DFDD"/>
    </w:rPr>
  </w:style>
  <w:style w:type="table" w:styleId="TableGrid">
    <w:name w:val="Table Grid"/>
    <w:basedOn w:val="TableNormal"/>
    <w:uiPriority w:val="39"/>
    <w:rsid w:val="007B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A74D6"/>
    <w:rPr>
      <w:b/>
      <w:bCs/>
    </w:rPr>
  </w:style>
  <w:style w:type="character" w:styleId="HTMLCode">
    <w:name w:val="HTML Code"/>
    <w:basedOn w:val="DefaultParagraphFont"/>
    <w:uiPriority w:val="99"/>
    <w:semiHidden/>
    <w:unhideWhenUsed/>
    <w:rsid w:val="003A7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7953">
      <w:bodyDiv w:val="1"/>
      <w:marLeft w:val="0"/>
      <w:marRight w:val="0"/>
      <w:marTop w:val="0"/>
      <w:marBottom w:val="0"/>
      <w:divBdr>
        <w:top w:val="none" w:sz="0" w:space="0" w:color="auto"/>
        <w:left w:val="none" w:sz="0" w:space="0" w:color="auto"/>
        <w:bottom w:val="none" w:sz="0" w:space="0" w:color="auto"/>
        <w:right w:val="none" w:sz="0" w:space="0" w:color="auto"/>
      </w:divBdr>
    </w:div>
    <w:div w:id="219102141">
      <w:bodyDiv w:val="1"/>
      <w:marLeft w:val="0"/>
      <w:marRight w:val="0"/>
      <w:marTop w:val="0"/>
      <w:marBottom w:val="0"/>
      <w:divBdr>
        <w:top w:val="none" w:sz="0" w:space="0" w:color="auto"/>
        <w:left w:val="none" w:sz="0" w:space="0" w:color="auto"/>
        <w:bottom w:val="none" w:sz="0" w:space="0" w:color="auto"/>
        <w:right w:val="none" w:sz="0" w:space="0" w:color="auto"/>
      </w:divBdr>
    </w:div>
    <w:div w:id="235169667">
      <w:bodyDiv w:val="1"/>
      <w:marLeft w:val="0"/>
      <w:marRight w:val="0"/>
      <w:marTop w:val="0"/>
      <w:marBottom w:val="0"/>
      <w:divBdr>
        <w:top w:val="none" w:sz="0" w:space="0" w:color="auto"/>
        <w:left w:val="none" w:sz="0" w:space="0" w:color="auto"/>
        <w:bottom w:val="none" w:sz="0" w:space="0" w:color="auto"/>
        <w:right w:val="none" w:sz="0" w:space="0" w:color="auto"/>
      </w:divBdr>
    </w:div>
    <w:div w:id="279726347">
      <w:bodyDiv w:val="1"/>
      <w:marLeft w:val="0"/>
      <w:marRight w:val="0"/>
      <w:marTop w:val="0"/>
      <w:marBottom w:val="0"/>
      <w:divBdr>
        <w:top w:val="none" w:sz="0" w:space="0" w:color="auto"/>
        <w:left w:val="none" w:sz="0" w:space="0" w:color="auto"/>
        <w:bottom w:val="none" w:sz="0" w:space="0" w:color="auto"/>
        <w:right w:val="none" w:sz="0" w:space="0" w:color="auto"/>
      </w:divBdr>
    </w:div>
    <w:div w:id="330182524">
      <w:bodyDiv w:val="1"/>
      <w:marLeft w:val="0"/>
      <w:marRight w:val="0"/>
      <w:marTop w:val="0"/>
      <w:marBottom w:val="0"/>
      <w:divBdr>
        <w:top w:val="none" w:sz="0" w:space="0" w:color="auto"/>
        <w:left w:val="none" w:sz="0" w:space="0" w:color="auto"/>
        <w:bottom w:val="none" w:sz="0" w:space="0" w:color="auto"/>
        <w:right w:val="none" w:sz="0" w:space="0" w:color="auto"/>
      </w:divBdr>
    </w:div>
    <w:div w:id="363602836">
      <w:bodyDiv w:val="1"/>
      <w:marLeft w:val="0"/>
      <w:marRight w:val="0"/>
      <w:marTop w:val="0"/>
      <w:marBottom w:val="0"/>
      <w:divBdr>
        <w:top w:val="none" w:sz="0" w:space="0" w:color="auto"/>
        <w:left w:val="none" w:sz="0" w:space="0" w:color="auto"/>
        <w:bottom w:val="none" w:sz="0" w:space="0" w:color="auto"/>
        <w:right w:val="none" w:sz="0" w:space="0" w:color="auto"/>
      </w:divBdr>
    </w:div>
    <w:div w:id="374046702">
      <w:bodyDiv w:val="1"/>
      <w:marLeft w:val="0"/>
      <w:marRight w:val="0"/>
      <w:marTop w:val="0"/>
      <w:marBottom w:val="0"/>
      <w:divBdr>
        <w:top w:val="none" w:sz="0" w:space="0" w:color="auto"/>
        <w:left w:val="none" w:sz="0" w:space="0" w:color="auto"/>
        <w:bottom w:val="none" w:sz="0" w:space="0" w:color="auto"/>
        <w:right w:val="none" w:sz="0" w:space="0" w:color="auto"/>
      </w:divBdr>
    </w:div>
    <w:div w:id="431971997">
      <w:bodyDiv w:val="1"/>
      <w:marLeft w:val="0"/>
      <w:marRight w:val="0"/>
      <w:marTop w:val="0"/>
      <w:marBottom w:val="0"/>
      <w:divBdr>
        <w:top w:val="none" w:sz="0" w:space="0" w:color="auto"/>
        <w:left w:val="none" w:sz="0" w:space="0" w:color="auto"/>
        <w:bottom w:val="none" w:sz="0" w:space="0" w:color="auto"/>
        <w:right w:val="none" w:sz="0" w:space="0" w:color="auto"/>
      </w:divBdr>
    </w:div>
    <w:div w:id="956760756">
      <w:bodyDiv w:val="1"/>
      <w:marLeft w:val="0"/>
      <w:marRight w:val="0"/>
      <w:marTop w:val="0"/>
      <w:marBottom w:val="0"/>
      <w:divBdr>
        <w:top w:val="none" w:sz="0" w:space="0" w:color="auto"/>
        <w:left w:val="none" w:sz="0" w:space="0" w:color="auto"/>
        <w:bottom w:val="none" w:sz="0" w:space="0" w:color="auto"/>
        <w:right w:val="none" w:sz="0" w:space="0" w:color="auto"/>
      </w:divBdr>
    </w:div>
    <w:div w:id="1297367798">
      <w:bodyDiv w:val="1"/>
      <w:marLeft w:val="0"/>
      <w:marRight w:val="0"/>
      <w:marTop w:val="0"/>
      <w:marBottom w:val="0"/>
      <w:divBdr>
        <w:top w:val="none" w:sz="0" w:space="0" w:color="auto"/>
        <w:left w:val="none" w:sz="0" w:space="0" w:color="auto"/>
        <w:bottom w:val="none" w:sz="0" w:space="0" w:color="auto"/>
        <w:right w:val="none" w:sz="0" w:space="0" w:color="auto"/>
      </w:divBdr>
    </w:div>
    <w:div w:id="1671441319">
      <w:bodyDiv w:val="1"/>
      <w:marLeft w:val="0"/>
      <w:marRight w:val="0"/>
      <w:marTop w:val="0"/>
      <w:marBottom w:val="0"/>
      <w:divBdr>
        <w:top w:val="none" w:sz="0" w:space="0" w:color="auto"/>
        <w:left w:val="none" w:sz="0" w:space="0" w:color="auto"/>
        <w:bottom w:val="none" w:sz="0" w:space="0" w:color="auto"/>
        <w:right w:val="none" w:sz="0" w:space="0" w:color="auto"/>
      </w:divBdr>
    </w:div>
    <w:div w:id="1951550819">
      <w:bodyDiv w:val="1"/>
      <w:marLeft w:val="0"/>
      <w:marRight w:val="0"/>
      <w:marTop w:val="0"/>
      <w:marBottom w:val="0"/>
      <w:divBdr>
        <w:top w:val="none" w:sz="0" w:space="0" w:color="auto"/>
        <w:left w:val="none" w:sz="0" w:space="0" w:color="auto"/>
        <w:bottom w:val="none" w:sz="0" w:space="0" w:color="auto"/>
        <w:right w:val="none" w:sz="0" w:space="0" w:color="auto"/>
      </w:divBdr>
    </w:div>
    <w:div w:id="2003505903">
      <w:bodyDiv w:val="1"/>
      <w:marLeft w:val="0"/>
      <w:marRight w:val="0"/>
      <w:marTop w:val="0"/>
      <w:marBottom w:val="0"/>
      <w:divBdr>
        <w:top w:val="none" w:sz="0" w:space="0" w:color="auto"/>
        <w:left w:val="none" w:sz="0" w:space="0" w:color="auto"/>
        <w:bottom w:val="none" w:sz="0" w:space="0" w:color="auto"/>
        <w:right w:val="none" w:sz="0" w:space="0" w:color="auto"/>
      </w:divBdr>
    </w:div>
    <w:div w:id="2008097248">
      <w:bodyDiv w:val="1"/>
      <w:marLeft w:val="0"/>
      <w:marRight w:val="0"/>
      <w:marTop w:val="0"/>
      <w:marBottom w:val="0"/>
      <w:divBdr>
        <w:top w:val="none" w:sz="0" w:space="0" w:color="auto"/>
        <w:left w:val="none" w:sz="0" w:space="0" w:color="auto"/>
        <w:bottom w:val="none" w:sz="0" w:space="0" w:color="auto"/>
        <w:right w:val="none" w:sz="0" w:space="0" w:color="auto"/>
      </w:divBdr>
    </w:div>
    <w:div w:id="2027905481">
      <w:bodyDiv w:val="1"/>
      <w:marLeft w:val="0"/>
      <w:marRight w:val="0"/>
      <w:marTop w:val="0"/>
      <w:marBottom w:val="0"/>
      <w:divBdr>
        <w:top w:val="none" w:sz="0" w:space="0" w:color="auto"/>
        <w:left w:val="none" w:sz="0" w:space="0" w:color="auto"/>
        <w:bottom w:val="none" w:sz="0" w:space="0" w:color="auto"/>
        <w:right w:val="none" w:sz="0" w:space="0" w:color="auto"/>
      </w:divBdr>
    </w:div>
    <w:div w:id="2123986985">
      <w:bodyDiv w:val="1"/>
      <w:marLeft w:val="0"/>
      <w:marRight w:val="0"/>
      <w:marTop w:val="0"/>
      <w:marBottom w:val="0"/>
      <w:divBdr>
        <w:top w:val="none" w:sz="0" w:space="0" w:color="auto"/>
        <w:left w:val="none" w:sz="0" w:space="0" w:color="auto"/>
        <w:bottom w:val="none" w:sz="0" w:space="0" w:color="auto"/>
        <w:right w:val="none" w:sz="0" w:space="0" w:color="auto"/>
      </w:divBdr>
    </w:div>
    <w:div w:id="2130739057">
      <w:bodyDiv w:val="1"/>
      <w:marLeft w:val="0"/>
      <w:marRight w:val="0"/>
      <w:marTop w:val="0"/>
      <w:marBottom w:val="0"/>
      <w:divBdr>
        <w:top w:val="none" w:sz="0" w:space="0" w:color="auto"/>
        <w:left w:val="none" w:sz="0" w:space="0" w:color="auto"/>
        <w:bottom w:val="none" w:sz="0" w:space="0" w:color="auto"/>
        <w:right w:val="none" w:sz="0" w:space="0" w:color="auto"/>
      </w:divBdr>
    </w:div>
    <w:div w:id="213254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rshayan\AppData\Local\Microsoft\Office\16.0\DTS\en-US%7b2717ABB9-4961-4BBB-8E14-0F3863B4B452%7d\%7b5D96AD46-97B4-43AF-B940-5EB4DCF99E0D%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FCB4C-6074-4F09-81BF-D794B4381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{5D96AD46-97B4-43AF-B940-5EB4DCF99E0D}tf16392796_win32</Template>
  <TotalTime>335</TotalTime>
  <Pages>71</Pages>
  <Words>13208</Words>
  <Characters>75286</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Amirshayan</dc:creator>
  <cp:keywords/>
  <dc:description/>
  <cp:lastModifiedBy>Amirshayan jalili</cp:lastModifiedBy>
  <cp:revision>11</cp:revision>
  <dcterms:created xsi:type="dcterms:W3CDTF">2023-05-31T18:12:00Z</dcterms:created>
  <dcterms:modified xsi:type="dcterms:W3CDTF">2023-06-08T12:00:00Z</dcterms:modified>
</cp:coreProperties>
</file>